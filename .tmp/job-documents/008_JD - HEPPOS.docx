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1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0"/>
        <w:gridCol w:w="5512"/>
        <w:gridCol w:w="1295"/>
        <w:gridCol w:w="2058"/>
        <w:gridCol w:w="1766"/>
        <w:gridCol w:w="1658"/>
        <w:gridCol w:w="1771"/>
      </w:tblGrid>
      <w:tr w:rsidR="003B2A72" w:rsidRPr="00842BAE" w14:paraId="240A5841" w14:textId="77777777" w:rsidTr="00587502">
        <w:tc>
          <w:tcPr>
            <w:tcW w:w="7562" w:type="dxa"/>
            <w:gridSpan w:val="2"/>
          </w:tcPr>
          <w:p w14:paraId="6DD3B7BC" w14:textId="60D70D16" w:rsidR="003B2A72" w:rsidRPr="00842BAE" w:rsidRDefault="003B2A72" w:rsidP="000E221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4CE7198" wp14:editId="73961ECC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2190750" cy="256540"/>
                      <wp:effectExtent l="0" t="0" r="5080" b="127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0750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34075E" w14:textId="77777777" w:rsidR="003B2A72" w:rsidRPr="00D12D95" w:rsidRDefault="003B2A72" w:rsidP="00404AA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CE719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4.1pt;margin-top:-20.3pt;width:172.5pt;height:20.2pt;z-index:25165772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" filled="f" stroked="f">
                      <v:textbox>
                        <w:txbxContent>
                          <w:p w14:paraId="5534075E" w14:textId="77777777" w:rsidR="003B2A72" w:rsidRPr="00D12D95" w:rsidRDefault="003B2A72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42BAE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="00AA4442" w:rsidRPr="00842BA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216032" w:rsidRPr="00216032">
              <w:rPr>
                <w:rFonts w:ascii="Arial" w:hAnsi="Arial" w:cs="Arial"/>
                <w:bCs/>
                <w:sz w:val="20"/>
                <w:szCs w:val="20"/>
              </w:rPr>
              <w:t>Hydroelectric Power Plant Operation Superintendent</w:t>
            </w:r>
          </w:p>
        </w:tc>
        <w:tc>
          <w:tcPr>
            <w:tcW w:w="8548" w:type="dxa"/>
            <w:gridSpan w:val="5"/>
          </w:tcPr>
          <w:p w14:paraId="6E3C8D6C" w14:textId="151944A6" w:rsidR="003B2A72" w:rsidRPr="00842BAE" w:rsidRDefault="003B2A72" w:rsidP="00FB0265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842BAE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F06543">
              <w:rPr>
                <w:rFonts w:ascii="Arial" w:hAnsi="Arial" w:cs="Arial"/>
                <w:sz w:val="20"/>
                <w:szCs w:val="20"/>
              </w:rPr>
              <w:t>Power Generation</w:t>
            </w:r>
            <w:r w:rsidR="00F06543" w:rsidRPr="00361BA4">
              <w:rPr>
                <w:rFonts w:ascii="Arial" w:hAnsi="Arial" w:cs="Arial"/>
                <w:sz w:val="20"/>
                <w:szCs w:val="20"/>
              </w:rPr>
              <w:t xml:space="preserve"> Department (</w:t>
            </w:r>
            <w:r w:rsidR="00F06543">
              <w:rPr>
                <w:rFonts w:ascii="Arial" w:hAnsi="Arial" w:cs="Arial"/>
                <w:sz w:val="20"/>
                <w:szCs w:val="20"/>
              </w:rPr>
              <w:t>PG</w:t>
            </w:r>
            <w:r w:rsidR="00F06543" w:rsidRPr="00361BA4">
              <w:rPr>
                <w:rFonts w:ascii="Arial" w:hAnsi="Arial" w:cs="Arial"/>
                <w:sz w:val="20"/>
                <w:szCs w:val="20"/>
              </w:rPr>
              <w:t>D)</w:t>
            </w:r>
          </w:p>
        </w:tc>
      </w:tr>
      <w:tr w:rsidR="003B2A72" w:rsidRPr="00842BAE" w14:paraId="262B83E2" w14:textId="77777777" w:rsidTr="00587502">
        <w:tc>
          <w:tcPr>
            <w:tcW w:w="7562" w:type="dxa"/>
            <w:gridSpan w:val="2"/>
          </w:tcPr>
          <w:p w14:paraId="3BE87E5F" w14:textId="36BCBEAB" w:rsidR="003B2A72" w:rsidRPr="00842BAE" w:rsidRDefault="003B2A72" w:rsidP="00A131E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842BAE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E73953">
              <w:rPr>
                <w:rFonts w:ascii="Arial" w:hAnsi="Arial" w:cs="Arial"/>
                <w:sz w:val="20"/>
                <w:szCs w:val="20"/>
              </w:rPr>
              <w:t>Supervisory</w:t>
            </w:r>
          </w:p>
        </w:tc>
        <w:tc>
          <w:tcPr>
            <w:tcW w:w="8548" w:type="dxa"/>
            <w:gridSpan w:val="5"/>
          </w:tcPr>
          <w:p w14:paraId="6144C44C" w14:textId="716C130B" w:rsidR="003B2A72" w:rsidRPr="00842BAE" w:rsidRDefault="003B2A72" w:rsidP="00520149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 xml:space="preserve">Office: </w:t>
            </w:r>
          </w:p>
        </w:tc>
      </w:tr>
      <w:tr w:rsidR="003B2A72" w:rsidRPr="00842BAE" w14:paraId="16C65CCE" w14:textId="77777777" w:rsidTr="00587502">
        <w:tc>
          <w:tcPr>
            <w:tcW w:w="7562" w:type="dxa"/>
            <w:gridSpan w:val="2"/>
          </w:tcPr>
          <w:p w14:paraId="6E6F3AA2" w14:textId="244A4681" w:rsidR="003B2A72" w:rsidRPr="00842BAE" w:rsidRDefault="003B2A72" w:rsidP="008B277B">
            <w:pPr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F06543">
              <w:rPr>
                <w:rFonts w:ascii="Arial" w:hAnsi="Arial" w:cs="Arial"/>
                <w:sz w:val="20"/>
                <w:szCs w:val="20"/>
              </w:rPr>
              <w:t>Department Manager</w:t>
            </w:r>
          </w:p>
        </w:tc>
        <w:tc>
          <w:tcPr>
            <w:tcW w:w="8548" w:type="dxa"/>
            <w:gridSpan w:val="5"/>
          </w:tcPr>
          <w:p w14:paraId="3C294845" w14:textId="5BDE7E0D" w:rsidR="003B2A72" w:rsidRPr="00842BAE" w:rsidRDefault="003B2A72" w:rsidP="00520149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="00B02A6E" w:rsidRPr="00F06543">
              <w:rPr>
                <w:rFonts w:ascii="Arial" w:hAnsi="Arial" w:cs="Arial"/>
                <w:sz w:val="20"/>
                <w:szCs w:val="20"/>
              </w:rPr>
              <w:t>BENECO</w:t>
            </w:r>
            <w:r w:rsidR="00B02A6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02A6E" w:rsidRPr="00F06543">
              <w:rPr>
                <w:rFonts w:ascii="Arial" w:hAnsi="Arial" w:cs="Arial"/>
                <w:sz w:val="20"/>
                <w:szCs w:val="20"/>
              </w:rPr>
              <w:t xml:space="preserve">Main </w:t>
            </w:r>
            <w:r w:rsidR="00B02A6E">
              <w:rPr>
                <w:rFonts w:ascii="Arial" w:hAnsi="Arial" w:cs="Arial"/>
                <w:sz w:val="20"/>
                <w:szCs w:val="20"/>
              </w:rPr>
              <w:t xml:space="preserve">Headquarter &amp; </w:t>
            </w:r>
            <w:r w:rsidR="00F06543">
              <w:rPr>
                <w:rFonts w:ascii="Arial" w:hAnsi="Arial" w:cs="Arial"/>
                <w:sz w:val="20"/>
                <w:szCs w:val="20"/>
              </w:rPr>
              <w:t>3</w:t>
            </w:r>
            <w:r w:rsidR="00520149">
              <w:rPr>
                <w:rFonts w:ascii="Arial" w:hAnsi="Arial" w:cs="Arial"/>
                <w:sz w:val="20"/>
                <w:szCs w:val="20"/>
              </w:rPr>
              <w:t xml:space="preserve">.24 </w:t>
            </w:r>
            <w:r w:rsidR="00F06543">
              <w:rPr>
                <w:rFonts w:ascii="Arial" w:hAnsi="Arial" w:cs="Arial"/>
                <w:sz w:val="20"/>
                <w:szCs w:val="20"/>
              </w:rPr>
              <w:t xml:space="preserve">MW Man-asok Hydroelectric Power </w:t>
            </w:r>
            <w:r w:rsidR="00520149">
              <w:rPr>
                <w:rFonts w:ascii="Arial" w:hAnsi="Arial" w:cs="Arial"/>
                <w:sz w:val="20"/>
                <w:szCs w:val="20"/>
              </w:rPr>
              <w:t xml:space="preserve">Plant </w:t>
            </w:r>
          </w:p>
        </w:tc>
      </w:tr>
      <w:tr w:rsidR="003B2A72" w:rsidRPr="00842BAE" w14:paraId="2FB3FB4B" w14:textId="77777777" w:rsidTr="00587502">
        <w:trPr>
          <w:trHeight w:val="215"/>
        </w:trPr>
        <w:tc>
          <w:tcPr>
            <w:tcW w:w="7562" w:type="dxa"/>
            <w:gridSpan w:val="2"/>
          </w:tcPr>
          <w:p w14:paraId="52E3073A" w14:textId="77777777" w:rsidR="003B2A72" w:rsidRPr="00842BAE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6A992558" w14:textId="77777777" w:rsidR="003B2A72" w:rsidRPr="00842BAE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48" w:type="dxa"/>
            <w:gridSpan w:val="5"/>
          </w:tcPr>
          <w:p w14:paraId="103A82AE" w14:textId="08E1E64D" w:rsidR="003B2A72" w:rsidRPr="00842BAE" w:rsidRDefault="003B2A72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3B2A72" w:rsidRPr="00842BAE" w14:paraId="1E2D3EF0" w14:textId="77777777" w:rsidTr="00BC6DA9">
        <w:tc>
          <w:tcPr>
            <w:tcW w:w="16110" w:type="dxa"/>
            <w:gridSpan w:val="7"/>
          </w:tcPr>
          <w:p w14:paraId="26BC3AEC" w14:textId="1F6DB3F5" w:rsidR="003B2A72" w:rsidRPr="00842BAE" w:rsidRDefault="00A131EB" w:rsidP="00520149">
            <w:pPr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842BAE">
              <w:rPr>
                <w:rFonts w:ascii="Arial" w:hAnsi="Arial" w:cs="Arial"/>
                <w:sz w:val="20"/>
                <w:szCs w:val="20"/>
              </w:rPr>
              <w:t xml:space="preserve">:  </w:t>
            </w:r>
            <w:r w:rsidR="0091612F">
              <w:rPr>
                <w:rFonts w:ascii="Arial" w:hAnsi="Arial" w:cs="Arial"/>
                <w:sz w:val="20"/>
                <w:szCs w:val="20"/>
              </w:rPr>
              <w:t>Manage</w:t>
            </w:r>
            <w:r w:rsidR="007D40A6">
              <w:rPr>
                <w:rFonts w:ascii="Arial" w:hAnsi="Arial" w:cs="Arial"/>
                <w:sz w:val="20"/>
                <w:szCs w:val="20"/>
              </w:rPr>
              <w:t xml:space="preserve"> the</w:t>
            </w:r>
            <w:r w:rsidR="00D11A91">
              <w:rPr>
                <w:rFonts w:ascii="Arial" w:hAnsi="Arial" w:cs="Arial"/>
                <w:sz w:val="20"/>
                <w:szCs w:val="20"/>
              </w:rPr>
              <w:t xml:space="preserve"> operation and </w:t>
            </w:r>
            <w:r w:rsidR="007D40A6">
              <w:rPr>
                <w:rFonts w:ascii="Arial" w:hAnsi="Arial" w:cs="Arial"/>
                <w:sz w:val="20"/>
                <w:szCs w:val="20"/>
              </w:rPr>
              <w:t xml:space="preserve">maintenance </w:t>
            </w:r>
            <w:r w:rsidR="00D11A91">
              <w:rPr>
                <w:rFonts w:ascii="Arial" w:hAnsi="Arial" w:cs="Arial"/>
                <w:sz w:val="20"/>
                <w:szCs w:val="20"/>
              </w:rPr>
              <w:t>of the power plant</w:t>
            </w:r>
            <w:r w:rsidR="0091612F">
              <w:rPr>
                <w:rFonts w:ascii="Arial" w:hAnsi="Arial" w:cs="Arial"/>
                <w:sz w:val="20"/>
                <w:szCs w:val="20"/>
              </w:rPr>
              <w:t xml:space="preserve"> and synchronization of the power plant to the electric distribution and monitors</w:t>
            </w:r>
            <w:r w:rsidR="00D11A91" w:rsidRPr="00D11A91">
              <w:rPr>
                <w:rFonts w:ascii="Arial" w:hAnsi="Arial" w:cs="Arial"/>
                <w:sz w:val="20"/>
                <w:szCs w:val="20"/>
              </w:rPr>
              <w:t xml:space="preserve"> and ensures the safe, </w:t>
            </w:r>
            <w:r w:rsidR="0091612F" w:rsidRPr="00D11A91">
              <w:rPr>
                <w:rFonts w:ascii="Arial" w:hAnsi="Arial" w:cs="Arial"/>
                <w:sz w:val="20"/>
                <w:szCs w:val="20"/>
              </w:rPr>
              <w:t>reliable,</w:t>
            </w:r>
            <w:r w:rsidR="00D11A91" w:rsidRPr="00D11A91">
              <w:rPr>
                <w:rFonts w:ascii="Arial" w:hAnsi="Arial" w:cs="Arial"/>
                <w:sz w:val="20"/>
                <w:szCs w:val="20"/>
              </w:rPr>
              <w:t xml:space="preserve"> and economic operation of the power plant</w:t>
            </w:r>
            <w:r w:rsidR="0091612F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</w:tr>
      <w:tr w:rsidR="00577DAC" w:rsidRPr="00842BAE" w14:paraId="3B81E962" w14:textId="77777777" w:rsidTr="00587502">
        <w:tc>
          <w:tcPr>
            <w:tcW w:w="7562" w:type="dxa"/>
            <w:gridSpan w:val="2"/>
            <w:vAlign w:val="center"/>
          </w:tcPr>
          <w:p w14:paraId="48D43070" w14:textId="4D2306CC" w:rsidR="00577DAC" w:rsidRPr="00842BAE" w:rsidRDefault="00577DAC" w:rsidP="000F4D52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295" w:type="dxa"/>
            <w:vAlign w:val="center"/>
          </w:tcPr>
          <w:p w14:paraId="4456A93B" w14:textId="77777777" w:rsidR="00577DAC" w:rsidRPr="00842BAE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273416C5" w14:textId="4BA7117A" w:rsidR="00577DAC" w:rsidRPr="00842BAE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2058" w:type="dxa"/>
            <w:vAlign w:val="center"/>
          </w:tcPr>
          <w:p w14:paraId="025F06AF" w14:textId="2F0EB8D4" w:rsidR="00577DAC" w:rsidRPr="00842BAE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5195" w:type="dxa"/>
            <w:gridSpan w:val="3"/>
          </w:tcPr>
          <w:p w14:paraId="73407737" w14:textId="77777777" w:rsidR="00577DAC" w:rsidRPr="00842BAE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4968" w:type="dxa"/>
              <w:tblLook w:val="04A0" w:firstRow="1" w:lastRow="0" w:firstColumn="1" w:lastColumn="0" w:noHBand="0" w:noVBand="1"/>
            </w:tblPr>
            <w:tblGrid>
              <w:gridCol w:w="415"/>
              <w:gridCol w:w="4553"/>
            </w:tblGrid>
            <w:tr w:rsidR="00577DAC" w:rsidRPr="00842BAE" w14:paraId="432429F3" w14:textId="77777777" w:rsidTr="00E9165C">
              <w:tc>
                <w:tcPr>
                  <w:tcW w:w="415" w:type="dxa"/>
                </w:tcPr>
                <w:p w14:paraId="083F36DF" w14:textId="7781FE8F" w:rsidR="00577DAC" w:rsidRPr="00842BAE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53" w:type="dxa"/>
                </w:tcPr>
                <w:p w14:paraId="7C28C540" w14:textId="510FAA09" w:rsidR="00577DAC" w:rsidRPr="00842BAE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77DAC" w:rsidRPr="00842BAE" w14:paraId="5D5553CF" w14:textId="77777777" w:rsidTr="00E9165C">
              <w:tc>
                <w:tcPr>
                  <w:tcW w:w="415" w:type="dxa"/>
                </w:tcPr>
                <w:p w14:paraId="5D6A394D" w14:textId="60FAFF4C" w:rsidR="00577DAC" w:rsidRPr="00842BAE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553" w:type="dxa"/>
                </w:tcPr>
                <w:p w14:paraId="4F2519A3" w14:textId="1820F342" w:rsidR="00577DAC" w:rsidRPr="00842BAE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:rsidRPr="00842BAE" w14:paraId="75828191" w14:textId="77777777" w:rsidTr="00E9165C">
              <w:tc>
                <w:tcPr>
                  <w:tcW w:w="415" w:type="dxa"/>
                </w:tcPr>
                <w:p w14:paraId="2D7D24FC" w14:textId="4320ECFD" w:rsidR="00577DAC" w:rsidRPr="00842BAE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553" w:type="dxa"/>
                </w:tcPr>
                <w:p w14:paraId="3500A9E5" w14:textId="613080B9" w:rsidR="00577DAC" w:rsidRPr="00842BAE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42BAE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2900E51" w14:textId="2795D621" w:rsidR="00577DAC" w:rsidRPr="00842BAE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131EB" w:rsidRPr="00842BAE" w14:paraId="0D31F890" w14:textId="77777777" w:rsidTr="00587502">
        <w:trPr>
          <w:trHeight w:val="50"/>
        </w:trPr>
        <w:tc>
          <w:tcPr>
            <w:tcW w:w="7562" w:type="dxa"/>
            <w:gridSpan w:val="2"/>
          </w:tcPr>
          <w:p w14:paraId="009C3FE0" w14:textId="6AE6275E" w:rsidR="00A131EB" w:rsidRPr="00842BAE" w:rsidRDefault="00A131EB" w:rsidP="00A131EB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Duties and Responsibilities</w:t>
            </w:r>
          </w:p>
        </w:tc>
        <w:tc>
          <w:tcPr>
            <w:tcW w:w="1295" w:type="dxa"/>
          </w:tcPr>
          <w:p w14:paraId="47706EEE" w14:textId="443AC33F" w:rsidR="00A131EB" w:rsidRPr="00842BAE" w:rsidRDefault="00A131E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054B36EA" w14:textId="093623BA" w:rsidR="00A131EB" w:rsidRPr="00842BAE" w:rsidRDefault="00A131EB" w:rsidP="0009651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95" w:type="dxa"/>
            <w:gridSpan w:val="3"/>
          </w:tcPr>
          <w:p w14:paraId="31866DE0" w14:textId="77777777" w:rsidR="00A131EB" w:rsidRPr="00842BAE" w:rsidRDefault="00A131E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6420C" w:rsidRPr="00842BAE" w14:paraId="222E6B60" w14:textId="77777777" w:rsidTr="00587502">
        <w:tc>
          <w:tcPr>
            <w:tcW w:w="7562" w:type="dxa"/>
            <w:gridSpan w:val="2"/>
          </w:tcPr>
          <w:p w14:paraId="07DC5769" w14:textId="77777777" w:rsidR="00E300FB" w:rsidRDefault="00E300FB" w:rsidP="00E300FB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0824DED" w14:textId="176049CC" w:rsidR="00842BAE" w:rsidRPr="00E300FB" w:rsidRDefault="00842BAE" w:rsidP="00E300FB">
            <w:pPr>
              <w:numPr>
                <w:ilvl w:val="0"/>
                <w:numId w:val="13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300FB">
              <w:rPr>
                <w:rFonts w:ascii="Arial" w:hAnsi="Arial" w:cs="Arial"/>
                <w:b/>
                <w:sz w:val="20"/>
                <w:szCs w:val="20"/>
              </w:rPr>
              <w:t>Technical</w:t>
            </w:r>
            <w:r w:rsidR="008F42CD">
              <w:rPr>
                <w:rFonts w:ascii="Arial" w:hAnsi="Arial" w:cs="Arial"/>
                <w:b/>
                <w:sz w:val="20"/>
                <w:szCs w:val="20"/>
              </w:rPr>
              <w:t xml:space="preserve"> and Operational</w:t>
            </w:r>
            <w:r w:rsidRPr="00E300FB">
              <w:rPr>
                <w:rFonts w:ascii="Arial" w:hAnsi="Arial" w:cs="Arial"/>
                <w:b/>
                <w:sz w:val="20"/>
                <w:szCs w:val="20"/>
              </w:rPr>
              <w:t xml:space="preserve"> Efficiency</w:t>
            </w:r>
          </w:p>
          <w:p w14:paraId="1E215AF2" w14:textId="2AE58E70" w:rsidR="00A90C66" w:rsidRDefault="00E300FB" w:rsidP="00BE1BED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Level of Competency: </w:t>
            </w:r>
            <w:r w:rsidR="00E9165C">
              <w:rPr>
                <w:rFonts w:ascii="Arial" w:hAnsi="Arial" w:cs="Arial"/>
                <w:b/>
                <w:sz w:val="20"/>
                <w:szCs w:val="20"/>
              </w:rPr>
              <w:t xml:space="preserve">HEPPOS </w:t>
            </w:r>
            <w:r>
              <w:rPr>
                <w:rFonts w:ascii="Arial" w:hAnsi="Arial" w:cs="Arial"/>
                <w:b/>
                <w:sz w:val="20"/>
                <w:szCs w:val="20"/>
              </w:rPr>
              <w:t>I</w:t>
            </w:r>
            <w:r w:rsidR="00216032">
              <w:rPr>
                <w:rFonts w:ascii="Arial" w:hAnsi="Arial" w:cs="Arial"/>
                <w:b/>
                <w:sz w:val="20"/>
                <w:szCs w:val="20"/>
              </w:rPr>
              <w:t xml:space="preserve"> &amp; II (3), HEPPOS III (4)</w:t>
            </w:r>
          </w:p>
          <w:p w14:paraId="0B6CCD8B" w14:textId="04B6635D" w:rsidR="00BE1BED" w:rsidRPr="00842BAE" w:rsidRDefault="00BE1BED" w:rsidP="00BE1BED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5" w:type="dxa"/>
          </w:tcPr>
          <w:p w14:paraId="68160F81" w14:textId="43306362" w:rsidR="00842BAE" w:rsidRPr="00842BAE" w:rsidRDefault="00C96D10" w:rsidP="00D83D5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70</w:t>
            </w:r>
            <w:r w:rsidR="00842BAE" w:rsidRPr="00842BAE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2058" w:type="dxa"/>
          </w:tcPr>
          <w:p w14:paraId="315DC90A" w14:textId="77777777" w:rsidR="00842BAE" w:rsidRPr="00842BAE" w:rsidRDefault="00842BAE" w:rsidP="000965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6" w:type="dxa"/>
          </w:tcPr>
          <w:p w14:paraId="2CEF3D82" w14:textId="38DA44B9" w:rsidR="00842BAE" w:rsidRPr="00842BAE" w:rsidRDefault="00842BAE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58" w:type="dxa"/>
          </w:tcPr>
          <w:p w14:paraId="7117797E" w14:textId="5E09A70B" w:rsidR="00842BAE" w:rsidRPr="00842BAE" w:rsidRDefault="00842BAE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71" w:type="dxa"/>
          </w:tcPr>
          <w:p w14:paraId="6E327E91" w14:textId="2FDC2E76" w:rsidR="00842BAE" w:rsidRPr="00842BAE" w:rsidRDefault="00842BAE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6D10" w:rsidRPr="00842BAE" w14:paraId="3AF15E52" w14:textId="77777777" w:rsidTr="00587502">
        <w:tc>
          <w:tcPr>
            <w:tcW w:w="2050" w:type="dxa"/>
            <w:vMerge w:val="restart"/>
          </w:tcPr>
          <w:p w14:paraId="456359B2" w14:textId="1E3EE167" w:rsidR="00C96D10" w:rsidRPr="00E300FB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F32CB44" w14:textId="77777777" w:rsidR="00C96D10" w:rsidRPr="00E300FB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A7CCA60" w14:textId="77777777" w:rsidR="00C96D10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85E3B9B" w14:textId="77777777" w:rsidR="00C96D10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35C0EEC" w14:textId="77777777" w:rsidR="00C96D10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5F3E6F0" w14:textId="77777777" w:rsidR="00C96D10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FA88FED" w14:textId="1F1F1226" w:rsidR="00C96D10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6080A69" w14:textId="77777777" w:rsidR="00C96D10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5A7ECB" w14:textId="5B388892" w:rsidR="00C96D10" w:rsidRPr="00E300FB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HEPPOS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II, III</w:t>
            </w:r>
          </w:p>
          <w:p w14:paraId="7A07BB0C" w14:textId="61A6B831" w:rsidR="00C96D10" w:rsidRPr="00E300FB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12" w:type="dxa"/>
          </w:tcPr>
          <w:p w14:paraId="369F0AF7" w14:textId="6E0303D1" w:rsidR="00C96D10" w:rsidRPr="008F42CD" w:rsidRDefault="00C96D10" w:rsidP="00C96D1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F42CD">
              <w:rPr>
                <w:rFonts w:ascii="Arial" w:hAnsi="Arial" w:cs="Arial"/>
                <w:sz w:val="20"/>
                <w:szCs w:val="20"/>
              </w:rPr>
              <w:t>1.Directly supervises the operation and activities of the power plant and staff</w:t>
            </w:r>
            <w:r w:rsidR="00BE1BED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95" w:type="dxa"/>
          </w:tcPr>
          <w:p w14:paraId="0E747F59" w14:textId="77777777" w:rsidR="00C96D10" w:rsidRPr="00842BAE" w:rsidRDefault="00C96D10" w:rsidP="00C96D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2646361A" w14:textId="6450AEFC" w:rsidR="00C96D10" w:rsidRPr="00842BAE" w:rsidRDefault="00F82C74" w:rsidP="00C96D1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Verbal communication and human relation skills</w:t>
            </w:r>
          </w:p>
        </w:tc>
        <w:tc>
          <w:tcPr>
            <w:tcW w:w="1766" w:type="dxa"/>
            <w:vAlign w:val="center"/>
          </w:tcPr>
          <w:p w14:paraId="6E9642D5" w14:textId="24608A2B" w:rsidR="00C96D10" w:rsidRPr="00754A49" w:rsidRDefault="00C96D10" w:rsidP="00C96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158ED8D9" w14:textId="1919833E" w:rsidR="00C96D10" w:rsidRPr="00842BAE" w:rsidRDefault="00C96D10" w:rsidP="00C96D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2421ACDD" w14:textId="7DBF0FB2" w:rsidR="00C96D10" w:rsidRPr="00754A49" w:rsidRDefault="00C96D10" w:rsidP="00C96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82C74" w:rsidRPr="00842BAE" w14:paraId="20F2E1B9" w14:textId="77777777" w:rsidTr="00587502">
        <w:tc>
          <w:tcPr>
            <w:tcW w:w="2050" w:type="dxa"/>
            <w:vMerge/>
          </w:tcPr>
          <w:p w14:paraId="76C0622E" w14:textId="66B914A9" w:rsidR="00F82C74" w:rsidRPr="00E300FB" w:rsidRDefault="00F82C74" w:rsidP="008F42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12" w:type="dxa"/>
          </w:tcPr>
          <w:p w14:paraId="0A8F9C1C" w14:textId="128625D7" w:rsidR="00F82C74" w:rsidRPr="008F42CD" w:rsidRDefault="00F82C74" w:rsidP="008F42C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F42CD">
              <w:rPr>
                <w:rFonts w:ascii="Arial" w:hAnsi="Arial" w:cs="Arial"/>
                <w:sz w:val="20"/>
                <w:szCs w:val="20"/>
              </w:rPr>
              <w:t>2.Monitors and ensures the safe, reliable and economic operation of the power plant</w:t>
            </w:r>
          </w:p>
        </w:tc>
        <w:tc>
          <w:tcPr>
            <w:tcW w:w="1295" w:type="dxa"/>
          </w:tcPr>
          <w:p w14:paraId="4264A009" w14:textId="77777777" w:rsidR="00F82C74" w:rsidRPr="00842BAE" w:rsidRDefault="00F82C74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  <w:vMerge w:val="restart"/>
          </w:tcPr>
          <w:p w14:paraId="295C4626" w14:textId="60D2D019" w:rsidR="00F82C74" w:rsidRPr="00842BAE" w:rsidRDefault="00F82C74" w:rsidP="008F42C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Monitoring skills/ analytical</w:t>
            </w:r>
          </w:p>
        </w:tc>
        <w:tc>
          <w:tcPr>
            <w:tcW w:w="1766" w:type="dxa"/>
            <w:vAlign w:val="center"/>
          </w:tcPr>
          <w:p w14:paraId="53FBE137" w14:textId="5723780E" w:rsidR="00F82C74" w:rsidRPr="00842BAE" w:rsidRDefault="00F82C74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00FBEAC7" w14:textId="51DCE677" w:rsidR="00F82C74" w:rsidRPr="00842BAE" w:rsidRDefault="00F82C74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5B6A8811" w14:textId="6E95C3D5" w:rsidR="00F82C74" w:rsidRPr="00842BAE" w:rsidRDefault="00F82C74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F82C74" w:rsidRPr="00842BAE" w14:paraId="4E6F500F" w14:textId="77777777" w:rsidTr="00587502">
        <w:tc>
          <w:tcPr>
            <w:tcW w:w="2050" w:type="dxa"/>
            <w:vMerge/>
          </w:tcPr>
          <w:p w14:paraId="09A7D96C" w14:textId="08FF2023" w:rsidR="00F82C74" w:rsidRPr="00E300FB" w:rsidRDefault="00F82C74" w:rsidP="008F42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12" w:type="dxa"/>
          </w:tcPr>
          <w:p w14:paraId="074CB35E" w14:textId="56E8FB8E" w:rsidR="00F82C74" w:rsidRPr="008F42CD" w:rsidRDefault="00F82C74" w:rsidP="008F42C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F42CD">
              <w:rPr>
                <w:rFonts w:ascii="Arial" w:hAnsi="Arial" w:cs="Arial"/>
                <w:sz w:val="20"/>
                <w:szCs w:val="20"/>
              </w:rPr>
              <w:t>3.Coordinates and seek approval of concerned offices relative to the connection and disconnection of the power plant with the grid and/or distribution system</w:t>
            </w:r>
          </w:p>
        </w:tc>
        <w:tc>
          <w:tcPr>
            <w:tcW w:w="1295" w:type="dxa"/>
          </w:tcPr>
          <w:p w14:paraId="2489DA4B" w14:textId="77777777" w:rsidR="00F82C74" w:rsidRPr="00842BAE" w:rsidRDefault="00F82C74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  <w:vMerge/>
          </w:tcPr>
          <w:p w14:paraId="57882B1D" w14:textId="77777777" w:rsidR="00F82C74" w:rsidRPr="00842BAE" w:rsidRDefault="00F82C74" w:rsidP="008F42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6" w:type="dxa"/>
            <w:vAlign w:val="center"/>
          </w:tcPr>
          <w:p w14:paraId="1DEAD666" w14:textId="77777777" w:rsidR="00F82C74" w:rsidRPr="00754A49" w:rsidRDefault="00F82C74" w:rsidP="008F42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8" w:type="dxa"/>
            <w:vAlign w:val="center"/>
          </w:tcPr>
          <w:p w14:paraId="552FB8E2" w14:textId="77777777" w:rsidR="00F82C74" w:rsidRPr="00A0568C" w:rsidRDefault="00F82C74" w:rsidP="008F42CD">
            <w:pPr>
              <w:jc w:val="center"/>
              <w:rPr>
                <w:rFonts w:ascii="Arial Unicode MS" w:eastAsia="Arial Unicode MS" w:hAnsi="Arial Unicode MS" w:cs="Arial Unicode MS"/>
                <w:b/>
                <w:sz w:val="28"/>
              </w:rPr>
            </w:pPr>
          </w:p>
        </w:tc>
        <w:tc>
          <w:tcPr>
            <w:tcW w:w="1771" w:type="dxa"/>
            <w:vAlign w:val="center"/>
          </w:tcPr>
          <w:p w14:paraId="22D487ED" w14:textId="77777777" w:rsidR="00F82C74" w:rsidRDefault="00F82C74" w:rsidP="008F42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6D10" w:rsidRPr="00842BAE" w14:paraId="63BDE112" w14:textId="77777777" w:rsidTr="00D008C9">
        <w:tc>
          <w:tcPr>
            <w:tcW w:w="2050" w:type="dxa"/>
            <w:vMerge/>
          </w:tcPr>
          <w:p w14:paraId="3EB612B0" w14:textId="6858028A" w:rsidR="00C96D10" w:rsidRPr="00E300FB" w:rsidRDefault="00C96D10" w:rsidP="00C96D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12" w:type="dxa"/>
          </w:tcPr>
          <w:p w14:paraId="5C02A480" w14:textId="0D965564" w:rsidR="00C96D10" w:rsidRPr="008F42CD" w:rsidRDefault="00C96D10" w:rsidP="00C96D1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F42CD">
              <w:rPr>
                <w:rFonts w:ascii="Arial" w:hAnsi="Arial" w:cs="Arial"/>
                <w:sz w:val="20"/>
                <w:szCs w:val="20"/>
              </w:rPr>
              <w:t>4.Evaluates the plant efficiency and submits status of all equipment and facilities to the Power Generation Department Manager</w:t>
            </w:r>
          </w:p>
        </w:tc>
        <w:tc>
          <w:tcPr>
            <w:tcW w:w="1295" w:type="dxa"/>
          </w:tcPr>
          <w:p w14:paraId="6C6DA195" w14:textId="77777777" w:rsidR="00C96D10" w:rsidRPr="00842BAE" w:rsidRDefault="00C96D10" w:rsidP="00C96D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44DCBE39" w14:textId="2CC8FAFE" w:rsidR="00C96D10" w:rsidRPr="00842BAE" w:rsidRDefault="00BE1BED" w:rsidP="00C96D1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Analytical and assessment skills</w:t>
            </w:r>
          </w:p>
        </w:tc>
        <w:tc>
          <w:tcPr>
            <w:tcW w:w="1766" w:type="dxa"/>
            <w:vAlign w:val="center"/>
          </w:tcPr>
          <w:p w14:paraId="637A7C87" w14:textId="265E4BA0" w:rsidR="00C96D10" w:rsidRPr="00842BAE" w:rsidRDefault="00C96D10" w:rsidP="00C96D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6D082F7E" w14:textId="20D684B5" w:rsidR="00C96D10" w:rsidRPr="00842BAE" w:rsidRDefault="00C96D10" w:rsidP="00C96D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6E12D68D" w14:textId="0802BA1D" w:rsidR="00C96D10" w:rsidRPr="00842BAE" w:rsidRDefault="00C96D10" w:rsidP="00C96D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F42CD" w:rsidRPr="00842BAE" w14:paraId="4C6D74BF" w14:textId="77777777" w:rsidTr="00587502">
        <w:trPr>
          <w:trHeight w:val="313"/>
        </w:trPr>
        <w:tc>
          <w:tcPr>
            <w:tcW w:w="2050" w:type="dxa"/>
            <w:vMerge/>
          </w:tcPr>
          <w:p w14:paraId="29A94EFE" w14:textId="4E261E08" w:rsidR="008F42CD" w:rsidRPr="00E300FB" w:rsidRDefault="008F42CD" w:rsidP="008F42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12" w:type="dxa"/>
          </w:tcPr>
          <w:p w14:paraId="6E134140" w14:textId="22180ADB" w:rsidR="008F42CD" w:rsidRPr="008F42CD" w:rsidRDefault="008F42CD" w:rsidP="008F42C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F42CD">
              <w:rPr>
                <w:rFonts w:ascii="Arial" w:hAnsi="Arial" w:cs="Arial"/>
                <w:sz w:val="20"/>
                <w:szCs w:val="20"/>
              </w:rPr>
              <w:t>5.Ensures the availability of spare parts, tools and equipment</w:t>
            </w:r>
          </w:p>
        </w:tc>
        <w:tc>
          <w:tcPr>
            <w:tcW w:w="1295" w:type="dxa"/>
          </w:tcPr>
          <w:p w14:paraId="5C958D92" w14:textId="77777777" w:rsidR="008F42CD" w:rsidRPr="00842BAE" w:rsidRDefault="008F42CD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73BB2A2F" w14:textId="03087B65" w:rsidR="008F42CD" w:rsidRPr="00BE1BED" w:rsidRDefault="00BE1BED" w:rsidP="00BE1BE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E1BED">
              <w:rPr>
                <w:rFonts w:ascii="Arial" w:hAnsi="Arial" w:cs="Arial"/>
                <w:bCs/>
                <w:sz w:val="20"/>
                <w:szCs w:val="20"/>
              </w:rPr>
              <w:t>Monitoring skills</w:t>
            </w:r>
          </w:p>
        </w:tc>
        <w:tc>
          <w:tcPr>
            <w:tcW w:w="1766" w:type="dxa"/>
            <w:vAlign w:val="center"/>
          </w:tcPr>
          <w:p w14:paraId="10A1AFAE" w14:textId="59216B53" w:rsidR="008F42CD" w:rsidRPr="00842BAE" w:rsidRDefault="008F42CD" w:rsidP="008F42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25DD5305" w14:textId="1A7F51FE" w:rsidR="008F42CD" w:rsidRPr="00842BAE" w:rsidRDefault="008F42CD" w:rsidP="008F42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6E4E49AD" w14:textId="65991C7B" w:rsidR="008F42CD" w:rsidRPr="00842BAE" w:rsidRDefault="008F42CD" w:rsidP="008F42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0685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F42CD" w:rsidRPr="00842BAE" w14:paraId="49105086" w14:textId="77777777" w:rsidTr="00587502">
        <w:trPr>
          <w:trHeight w:val="512"/>
        </w:trPr>
        <w:tc>
          <w:tcPr>
            <w:tcW w:w="2050" w:type="dxa"/>
            <w:vMerge/>
          </w:tcPr>
          <w:p w14:paraId="12D2CD49" w14:textId="72D01075" w:rsidR="008F42CD" w:rsidRPr="00E300FB" w:rsidRDefault="008F42CD" w:rsidP="008F42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12" w:type="dxa"/>
          </w:tcPr>
          <w:p w14:paraId="3C1A295C" w14:textId="39EFEF67" w:rsidR="008F42CD" w:rsidRPr="008F42CD" w:rsidRDefault="008F42CD" w:rsidP="008F42C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F42CD">
              <w:rPr>
                <w:rFonts w:ascii="Arial" w:hAnsi="Arial" w:cs="Arial"/>
                <w:sz w:val="20"/>
                <w:szCs w:val="20"/>
              </w:rPr>
              <w:t>6.Supervises the preventive maintenance and repair activities at the power plant</w:t>
            </w:r>
          </w:p>
        </w:tc>
        <w:tc>
          <w:tcPr>
            <w:tcW w:w="1295" w:type="dxa"/>
          </w:tcPr>
          <w:p w14:paraId="52B17EF8" w14:textId="77777777" w:rsidR="008F42CD" w:rsidRPr="00842BAE" w:rsidRDefault="008F42CD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7E60D40B" w14:textId="71708EC9" w:rsidR="008F42CD" w:rsidRPr="00BE1BED" w:rsidRDefault="00BE1BED" w:rsidP="00BE1BE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E1BED">
              <w:rPr>
                <w:rFonts w:ascii="Arial" w:hAnsi="Arial" w:cs="Arial"/>
                <w:bCs/>
                <w:sz w:val="20"/>
                <w:szCs w:val="20"/>
              </w:rPr>
              <w:t>Monitoring Skills</w:t>
            </w:r>
          </w:p>
        </w:tc>
        <w:tc>
          <w:tcPr>
            <w:tcW w:w="1766" w:type="dxa"/>
            <w:vAlign w:val="center"/>
          </w:tcPr>
          <w:p w14:paraId="63B3B609" w14:textId="3A052F49" w:rsidR="008F42CD" w:rsidRPr="00754A49" w:rsidRDefault="008F42CD" w:rsidP="008F42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005B63D8" w14:textId="73D16CCB" w:rsidR="008F42CD" w:rsidRPr="00A0568C" w:rsidRDefault="008F42CD" w:rsidP="008F42CD">
            <w:pPr>
              <w:jc w:val="center"/>
              <w:rPr>
                <w:rFonts w:ascii="Arial Unicode MS" w:eastAsia="Arial Unicode MS" w:hAnsi="Arial Unicode MS" w:cs="Arial Unicode MS"/>
                <w:b/>
                <w:sz w:val="28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4D121083" w14:textId="6DBF213F" w:rsidR="008F42CD" w:rsidRPr="00F00685" w:rsidRDefault="008F42CD" w:rsidP="008F42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87502" w:rsidRPr="00842BAE" w14:paraId="5CD28E0B" w14:textId="77777777" w:rsidTr="00587502">
        <w:trPr>
          <w:trHeight w:val="350"/>
        </w:trPr>
        <w:tc>
          <w:tcPr>
            <w:tcW w:w="2050" w:type="dxa"/>
            <w:vMerge/>
          </w:tcPr>
          <w:p w14:paraId="3C5FC720" w14:textId="57F4F56E" w:rsidR="008F42CD" w:rsidRPr="00E300FB" w:rsidRDefault="008F42CD" w:rsidP="008F42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12" w:type="dxa"/>
          </w:tcPr>
          <w:p w14:paraId="6988AD22" w14:textId="18B8D0E6" w:rsidR="008F42CD" w:rsidRPr="008F42CD" w:rsidRDefault="008F42CD" w:rsidP="008F42C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</w:t>
            </w:r>
            <w:r w:rsidRPr="008F42CD">
              <w:rPr>
                <w:rFonts w:ascii="Arial" w:hAnsi="Arial" w:cs="Arial"/>
                <w:sz w:val="20"/>
                <w:szCs w:val="20"/>
              </w:rPr>
              <w:t>Recommends mitigation measures to improve further operations of the power plant</w:t>
            </w:r>
          </w:p>
        </w:tc>
        <w:tc>
          <w:tcPr>
            <w:tcW w:w="1295" w:type="dxa"/>
          </w:tcPr>
          <w:p w14:paraId="3B66D8FA" w14:textId="77777777" w:rsidR="008F42CD" w:rsidRPr="00842BAE" w:rsidRDefault="008F42CD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739ED0AD" w14:textId="2A2BB69E" w:rsidR="008F42CD" w:rsidRPr="00842BAE" w:rsidRDefault="00BE1BED" w:rsidP="00BE1BE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Analytical and assessment skills</w:t>
            </w:r>
          </w:p>
        </w:tc>
        <w:tc>
          <w:tcPr>
            <w:tcW w:w="1766" w:type="dxa"/>
            <w:vAlign w:val="center"/>
          </w:tcPr>
          <w:p w14:paraId="2EB85F3B" w14:textId="0AA3F3EF" w:rsidR="008F42CD" w:rsidRPr="00754A49" w:rsidRDefault="008F42CD" w:rsidP="008F42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722A20F0" w14:textId="12FB8BF3" w:rsidR="008F42CD" w:rsidRPr="00A0568C" w:rsidRDefault="008F42CD" w:rsidP="008F42CD">
            <w:pPr>
              <w:jc w:val="center"/>
              <w:rPr>
                <w:rFonts w:ascii="Arial Unicode MS" w:eastAsia="Arial Unicode MS" w:hAnsi="Arial Unicode MS" w:cs="Arial Unicode MS"/>
                <w:b/>
                <w:sz w:val="28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553E9477" w14:textId="60D8C17F" w:rsidR="008F42CD" w:rsidRPr="00F00685" w:rsidRDefault="008F42CD" w:rsidP="008F42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0685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87502" w:rsidRPr="00842BAE" w14:paraId="1CCC3E23" w14:textId="77777777" w:rsidTr="00587502">
        <w:trPr>
          <w:trHeight w:val="350"/>
        </w:trPr>
        <w:tc>
          <w:tcPr>
            <w:tcW w:w="2050" w:type="dxa"/>
            <w:vMerge/>
          </w:tcPr>
          <w:p w14:paraId="2DDE5DA8" w14:textId="3F795E1C" w:rsidR="008F42CD" w:rsidRPr="00E300FB" w:rsidRDefault="008F42CD" w:rsidP="008F42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12" w:type="dxa"/>
          </w:tcPr>
          <w:p w14:paraId="65081A42" w14:textId="41095ED3" w:rsidR="008F42CD" w:rsidRPr="008F42CD" w:rsidRDefault="008F42CD" w:rsidP="008F42C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</w:t>
            </w:r>
            <w:r w:rsidRPr="008F42CD">
              <w:rPr>
                <w:rFonts w:ascii="Arial" w:hAnsi="Arial" w:cs="Arial"/>
                <w:sz w:val="20"/>
                <w:szCs w:val="20"/>
              </w:rPr>
              <w:t xml:space="preserve">Ensure the implementation of </w:t>
            </w:r>
            <w:r w:rsidR="008128E7" w:rsidRPr="008F42CD">
              <w:rPr>
                <w:rFonts w:ascii="Arial" w:hAnsi="Arial" w:cs="Arial"/>
                <w:sz w:val="20"/>
                <w:szCs w:val="20"/>
              </w:rPr>
              <w:t>modern technology</w:t>
            </w:r>
            <w:r w:rsidRPr="008F42CD">
              <w:rPr>
                <w:rFonts w:ascii="Arial" w:hAnsi="Arial" w:cs="Arial"/>
                <w:sz w:val="20"/>
                <w:szCs w:val="20"/>
              </w:rPr>
              <w:t xml:space="preserve"> development to improve the operation of the power plant</w:t>
            </w:r>
          </w:p>
        </w:tc>
        <w:tc>
          <w:tcPr>
            <w:tcW w:w="1295" w:type="dxa"/>
          </w:tcPr>
          <w:p w14:paraId="02E45057" w14:textId="77777777" w:rsidR="008F42CD" w:rsidRPr="00842BAE" w:rsidRDefault="008F42CD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0BEABE79" w14:textId="56A04EBC" w:rsidR="008F42CD" w:rsidRPr="00BE1BED" w:rsidRDefault="00BE1BED" w:rsidP="00BE1BE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E1BED">
              <w:rPr>
                <w:rFonts w:ascii="Arial" w:hAnsi="Arial" w:cs="Arial"/>
                <w:bCs/>
                <w:sz w:val="20"/>
                <w:szCs w:val="20"/>
              </w:rPr>
              <w:t>Research and Development skills</w:t>
            </w:r>
          </w:p>
        </w:tc>
        <w:tc>
          <w:tcPr>
            <w:tcW w:w="1766" w:type="dxa"/>
            <w:vAlign w:val="center"/>
          </w:tcPr>
          <w:p w14:paraId="4799E986" w14:textId="417A1478" w:rsidR="008F42CD" w:rsidRPr="00754A49" w:rsidRDefault="008F42CD" w:rsidP="008F42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76A081AC" w14:textId="0C3B7B15" w:rsidR="008F42CD" w:rsidRPr="00A0568C" w:rsidRDefault="008F42CD" w:rsidP="008F42CD">
            <w:pPr>
              <w:jc w:val="center"/>
              <w:rPr>
                <w:rFonts w:ascii="Arial Unicode MS" w:eastAsia="Arial Unicode MS" w:hAnsi="Arial Unicode MS" w:cs="Arial Unicode MS"/>
                <w:b/>
                <w:sz w:val="28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069BA9C2" w14:textId="7FAEDBEE" w:rsidR="008F42CD" w:rsidRPr="00F00685" w:rsidRDefault="008F42CD" w:rsidP="008F42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0685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6420C" w:rsidRPr="00842BAE" w14:paraId="508DF1CA" w14:textId="77777777" w:rsidTr="00587502">
        <w:trPr>
          <w:trHeight w:val="314"/>
        </w:trPr>
        <w:tc>
          <w:tcPr>
            <w:tcW w:w="7562" w:type="dxa"/>
            <w:gridSpan w:val="2"/>
          </w:tcPr>
          <w:p w14:paraId="1D9FF87B" w14:textId="77777777" w:rsidR="00D6420C" w:rsidRDefault="00D6420C" w:rsidP="00D6420C">
            <w:pPr>
              <w:ind w:left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4E21E3" w14:textId="750CD1D4" w:rsidR="00065CC2" w:rsidRPr="008F42CD" w:rsidRDefault="00065CC2" w:rsidP="008F42CD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F42CD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14:paraId="5EA392E0" w14:textId="0691D6FB" w:rsidR="00E9165C" w:rsidRDefault="00E9165C" w:rsidP="00E9165C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Level of Competency: </w:t>
            </w:r>
            <w:r w:rsidR="00216032">
              <w:rPr>
                <w:rFonts w:ascii="Arial" w:hAnsi="Arial" w:cs="Arial"/>
                <w:b/>
                <w:sz w:val="20"/>
                <w:szCs w:val="20"/>
              </w:rPr>
              <w:t>HEPPOS I &amp; II (3), HEPPOS III (4)</w:t>
            </w:r>
          </w:p>
          <w:p w14:paraId="3BB5C989" w14:textId="270C05FA" w:rsidR="00A90C66" w:rsidRPr="00842BAE" w:rsidRDefault="00A90C66" w:rsidP="00A90C66">
            <w:pPr>
              <w:ind w:left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5" w:type="dxa"/>
          </w:tcPr>
          <w:p w14:paraId="5F764CD6" w14:textId="77777777" w:rsidR="00D6420C" w:rsidRDefault="00D6420C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FEBEBAC" w14:textId="618380FB" w:rsidR="00065CC2" w:rsidRPr="00842BAE" w:rsidRDefault="00C96D10" w:rsidP="00D6420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  <w:r w:rsidR="00065CC2" w:rsidRPr="00842BAE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2058" w:type="dxa"/>
          </w:tcPr>
          <w:p w14:paraId="18BD16B4" w14:textId="77777777" w:rsidR="00065CC2" w:rsidRPr="00842BAE" w:rsidRDefault="00065CC2" w:rsidP="00065C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6" w:type="dxa"/>
            <w:vAlign w:val="center"/>
          </w:tcPr>
          <w:p w14:paraId="7041A9D2" w14:textId="2B59134C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58" w:type="dxa"/>
            <w:vAlign w:val="center"/>
          </w:tcPr>
          <w:p w14:paraId="221CC764" w14:textId="7D72928D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71" w:type="dxa"/>
            <w:vAlign w:val="center"/>
          </w:tcPr>
          <w:p w14:paraId="42083960" w14:textId="171A8A8B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67099" w:rsidRPr="00842BAE" w14:paraId="23C29A37" w14:textId="77777777" w:rsidTr="00587502">
        <w:trPr>
          <w:trHeight w:val="314"/>
        </w:trPr>
        <w:tc>
          <w:tcPr>
            <w:tcW w:w="2050" w:type="dxa"/>
            <w:vMerge w:val="restart"/>
          </w:tcPr>
          <w:p w14:paraId="2527CC09" w14:textId="77777777" w:rsidR="00B67099" w:rsidRDefault="00B67099" w:rsidP="008F42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8CCC334" w14:textId="77777777" w:rsidR="00B67099" w:rsidRDefault="00B67099" w:rsidP="008F42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A5FEB97" w14:textId="77777777" w:rsidR="00B67099" w:rsidRDefault="00B67099" w:rsidP="00E916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3ADCD97" w14:textId="77777777" w:rsidR="00B67099" w:rsidRDefault="00B67099" w:rsidP="00E916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E1BF253" w14:textId="66A46AD8" w:rsidR="00B67099" w:rsidRPr="00E300FB" w:rsidRDefault="00B67099" w:rsidP="00E916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HEPPOS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II, III</w:t>
            </w:r>
          </w:p>
          <w:p w14:paraId="35957ED8" w14:textId="39390BCC" w:rsidR="00B67099" w:rsidRPr="00842BAE" w:rsidRDefault="00B67099" w:rsidP="008F42CD">
            <w:pPr>
              <w:ind w:left="88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12" w:type="dxa"/>
          </w:tcPr>
          <w:p w14:paraId="264560B2" w14:textId="05845256" w:rsidR="00B67099" w:rsidRPr="00842BAE" w:rsidRDefault="00B67099" w:rsidP="008F42C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1.Prepares and submits Monthly Generation Reports to the Power Generation Department Manager</w:t>
            </w:r>
          </w:p>
        </w:tc>
        <w:tc>
          <w:tcPr>
            <w:tcW w:w="1295" w:type="dxa"/>
          </w:tcPr>
          <w:p w14:paraId="4E9B4DDA" w14:textId="77777777" w:rsidR="00B67099" w:rsidRPr="00842BAE" w:rsidRDefault="00B67099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37067F16" w14:textId="72F685F7" w:rsidR="00B67099" w:rsidRPr="00842BAE" w:rsidRDefault="00BE1BED" w:rsidP="008F42C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Report writing skills</w:t>
            </w:r>
          </w:p>
        </w:tc>
        <w:tc>
          <w:tcPr>
            <w:tcW w:w="1766" w:type="dxa"/>
            <w:vAlign w:val="center"/>
          </w:tcPr>
          <w:p w14:paraId="0F462F22" w14:textId="78FFDF07" w:rsidR="00B67099" w:rsidRPr="00842BAE" w:rsidRDefault="00B67099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128AF16A" w14:textId="0BE392BE" w:rsidR="00B67099" w:rsidRPr="00842BAE" w:rsidRDefault="00B67099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775C1C9D" w14:textId="4816D298" w:rsidR="00B67099" w:rsidRPr="00842BAE" w:rsidRDefault="00B67099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67099" w:rsidRPr="00842BAE" w14:paraId="79415FBE" w14:textId="77777777" w:rsidTr="00B67099">
        <w:trPr>
          <w:trHeight w:val="291"/>
        </w:trPr>
        <w:tc>
          <w:tcPr>
            <w:tcW w:w="2050" w:type="dxa"/>
            <w:vMerge/>
          </w:tcPr>
          <w:p w14:paraId="49C6D08A" w14:textId="763AF52F" w:rsidR="00B67099" w:rsidRPr="00842BAE" w:rsidRDefault="00B67099" w:rsidP="008F42CD">
            <w:pPr>
              <w:ind w:left="8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12" w:type="dxa"/>
          </w:tcPr>
          <w:p w14:paraId="44933079" w14:textId="7417B9A6" w:rsidR="00B67099" w:rsidRPr="00842BAE" w:rsidRDefault="00B67099" w:rsidP="008F42C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2.Prepares and submits Annual &amp; Monthly Preventive Maintenance Schedules</w:t>
            </w:r>
          </w:p>
        </w:tc>
        <w:tc>
          <w:tcPr>
            <w:tcW w:w="1295" w:type="dxa"/>
          </w:tcPr>
          <w:p w14:paraId="5DB76247" w14:textId="77777777" w:rsidR="00B67099" w:rsidRPr="00842BAE" w:rsidRDefault="00B67099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5F423334" w14:textId="23AD1822" w:rsidR="00B67099" w:rsidRPr="00842BAE" w:rsidRDefault="00BE1BED" w:rsidP="00BE1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Report writing skills</w:t>
            </w:r>
          </w:p>
        </w:tc>
        <w:tc>
          <w:tcPr>
            <w:tcW w:w="1766" w:type="dxa"/>
            <w:vAlign w:val="center"/>
          </w:tcPr>
          <w:p w14:paraId="09B343EF" w14:textId="0B1C1452" w:rsidR="00B67099" w:rsidRPr="00842BAE" w:rsidRDefault="00B67099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3D41ECD5" w14:textId="598EAB84" w:rsidR="00B67099" w:rsidRPr="00842BAE" w:rsidRDefault="00B67099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25278C62" w14:textId="2E99DBC6" w:rsidR="00B67099" w:rsidRPr="00842BAE" w:rsidRDefault="00B67099" w:rsidP="008F42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96D10" w:rsidRPr="00842BAE" w14:paraId="50A79318" w14:textId="77777777" w:rsidTr="00B67099">
        <w:trPr>
          <w:trHeight w:val="184"/>
        </w:trPr>
        <w:tc>
          <w:tcPr>
            <w:tcW w:w="2050" w:type="dxa"/>
            <w:vMerge/>
          </w:tcPr>
          <w:p w14:paraId="01A34DAE" w14:textId="77777777" w:rsidR="00C96D10" w:rsidRPr="00842BAE" w:rsidRDefault="00C96D10" w:rsidP="00C96D10">
            <w:pPr>
              <w:ind w:left="8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12" w:type="dxa"/>
          </w:tcPr>
          <w:p w14:paraId="70E7B20C" w14:textId="12807A99" w:rsidR="00C96D10" w:rsidRDefault="00C96D10" w:rsidP="00C96D1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 Prepares schedule of power plant staff</w:t>
            </w:r>
          </w:p>
        </w:tc>
        <w:tc>
          <w:tcPr>
            <w:tcW w:w="1295" w:type="dxa"/>
          </w:tcPr>
          <w:p w14:paraId="03A66C27" w14:textId="77777777" w:rsidR="00C96D10" w:rsidRPr="00842BAE" w:rsidRDefault="00C96D10" w:rsidP="00C96D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228FC180" w14:textId="726E87B4" w:rsidR="00C96D10" w:rsidRPr="00842BAE" w:rsidRDefault="00BE1BED" w:rsidP="00BE1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Human resource management</w:t>
            </w:r>
          </w:p>
        </w:tc>
        <w:tc>
          <w:tcPr>
            <w:tcW w:w="1766" w:type="dxa"/>
            <w:vAlign w:val="center"/>
          </w:tcPr>
          <w:p w14:paraId="7FFF2137" w14:textId="128B3C10" w:rsidR="00C96D10" w:rsidRPr="00CD5E70" w:rsidRDefault="00C96D10" w:rsidP="00C96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79AA3363" w14:textId="028BDFE6" w:rsidR="00C96D10" w:rsidRPr="00754A49" w:rsidRDefault="00C96D10" w:rsidP="00C96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11825946" w14:textId="4B1922DE" w:rsidR="00C96D10" w:rsidRPr="0069417C" w:rsidRDefault="00C96D10" w:rsidP="00C96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96D10" w:rsidRPr="00842BAE" w14:paraId="0BF4443B" w14:textId="77777777" w:rsidTr="00587502">
        <w:trPr>
          <w:trHeight w:val="184"/>
        </w:trPr>
        <w:tc>
          <w:tcPr>
            <w:tcW w:w="2050" w:type="dxa"/>
            <w:vMerge/>
          </w:tcPr>
          <w:p w14:paraId="25F607F4" w14:textId="77777777" w:rsidR="00C96D10" w:rsidRPr="00842BAE" w:rsidRDefault="00C96D10" w:rsidP="00C96D10">
            <w:pPr>
              <w:ind w:left="8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12" w:type="dxa"/>
          </w:tcPr>
          <w:p w14:paraId="6A9BEEF5" w14:textId="30C1DFC7" w:rsidR="00C96D10" w:rsidRDefault="00C96D10" w:rsidP="00C96D1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4.Prepares necessary reports on evaluations and recommendations related to the operation of the power plant </w:t>
            </w:r>
          </w:p>
        </w:tc>
        <w:tc>
          <w:tcPr>
            <w:tcW w:w="1295" w:type="dxa"/>
          </w:tcPr>
          <w:p w14:paraId="7B2B2C9A" w14:textId="77777777" w:rsidR="00C96D10" w:rsidRPr="00842BAE" w:rsidRDefault="00C96D10" w:rsidP="00C96D1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425B1CF6" w14:textId="52C0133E" w:rsidR="00C96D10" w:rsidRPr="00842BAE" w:rsidRDefault="00BE1BED" w:rsidP="00BE1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Report writing skills</w:t>
            </w:r>
          </w:p>
        </w:tc>
        <w:tc>
          <w:tcPr>
            <w:tcW w:w="1766" w:type="dxa"/>
            <w:vAlign w:val="center"/>
          </w:tcPr>
          <w:p w14:paraId="3C72DD83" w14:textId="09376568" w:rsidR="00C96D10" w:rsidRPr="00CD5E70" w:rsidRDefault="00C96D10" w:rsidP="00C96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1DA8C3C2" w14:textId="2D3A0B7E" w:rsidR="00C96D10" w:rsidRPr="00754A49" w:rsidRDefault="00C96D10" w:rsidP="00C96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6E6AA2CB" w14:textId="26D7A9E8" w:rsidR="00C96D10" w:rsidRPr="0069417C" w:rsidRDefault="00C96D10" w:rsidP="00C96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E1BED" w:rsidRPr="00842BAE" w14:paraId="3FD80E24" w14:textId="77777777" w:rsidTr="00587502">
        <w:trPr>
          <w:trHeight w:val="467"/>
        </w:trPr>
        <w:tc>
          <w:tcPr>
            <w:tcW w:w="2050" w:type="dxa"/>
            <w:vMerge/>
          </w:tcPr>
          <w:p w14:paraId="56A35840" w14:textId="32C3C18E" w:rsidR="00BE1BED" w:rsidRPr="00842BAE" w:rsidRDefault="00BE1BED" w:rsidP="00BE1BED">
            <w:pPr>
              <w:ind w:left="88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12" w:type="dxa"/>
          </w:tcPr>
          <w:p w14:paraId="6F9A392B" w14:textId="1AAD74C0" w:rsidR="00BE1BED" w:rsidRPr="00842BAE" w:rsidRDefault="00BE1BED" w:rsidP="00BE1BE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</w:t>
            </w:r>
            <w:r w:rsidRPr="000A0F61">
              <w:rPr>
                <w:rFonts w:ascii="Arial" w:hAnsi="Arial" w:cs="Arial"/>
                <w:sz w:val="20"/>
                <w:szCs w:val="20"/>
              </w:rPr>
              <w:t>Observes the highest ethical standards and manifests corporate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0F61">
              <w:rPr>
                <w:rFonts w:ascii="Arial" w:hAnsi="Arial" w:cs="Arial"/>
                <w:sz w:val="20"/>
                <w:szCs w:val="20"/>
              </w:rPr>
              <w:t>values in all activities</w:t>
            </w:r>
          </w:p>
        </w:tc>
        <w:tc>
          <w:tcPr>
            <w:tcW w:w="1295" w:type="dxa"/>
          </w:tcPr>
          <w:p w14:paraId="40308B2A" w14:textId="77777777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0A9020C2" w14:textId="73B04D46" w:rsidR="00BE1BED" w:rsidRPr="00842BAE" w:rsidRDefault="00BE1BED" w:rsidP="00BE1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Integrity and professionalism</w:t>
            </w:r>
          </w:p>
        </w:tc>
        <w:tc>
          <w:tcPr>
            <w:tcW w:w="1766" w:type="dxa"/>
            <w:vAlign w:val="center"/>
          </w:tcPr>
          <w:p w14:paraId="4A8277E4" w14:textId="4F44533F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D5E7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0A3E467D" w14:textId="61A43579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564568F3" w14:textId="5F910A80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E1BED" w:rsidRPr="00842BAE" w14:paraId="57F15C54" w14:textId="77777777" w:rsidTr="00587502">
        <w:trPr>
          <w:trHeight w:val="467"/>
        </w:trPr>
        <w:tc>
          <w:tcPr>
            <w:tcW w:w="2050" w:type="dxa"/>
            <w:vMerge/>
          </w:tcPr>
          <w:p w14:paraId="39D18EB7" w14:textId="77777777" w:rsidR="00BE1BED" w:rsidRPr="00842BAE" w:rsidRDefault="00BE1BED" w:rsidP="00BE1BED">
            <w:pPr>
              <w:ind w:left="88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12" w:type="dxa"/>
          </w:tcPr>
          <w:p w14:paraId="375CCCBC" w14:textId="2E97443E" w:rsidR="00BE1BED" w:rsidRDefault="00BE1BED" w:rsidP="00BE1BE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</w:t>
            </w:r>
            <w:r w:rsidRPr="00842BAE">
              <w:rPr>
                <w:rFonts w:ascii="Arial" w:hAnsi="Arial" w:cs="Arial"/>
                <w:sz w:val="20"/>
                <w:szCs w:val="20"/>
              </w:rPr>
              <w:t>Performs other related functions that may be assigned from time to time</w:t>
            </w:r>
          </w:p>
        </w:tc>
        <w:tc>
          <w:tcPr>
            <w:tcW w:w="1295" w:type="dxa"/>
          </w:tcPr>
          <w:p w14:paraId="7E27225B" w14:textId="77777777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3E5E0A00" w14:textId="4D915F7B" w:rsidR="00BE1BED" w:rsidRPr="00842BAE" w:rsidRDefault="00BE1BED" w:rsidP="00BE1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1766" w:type="dxa"/>
            <w:vAlign w:val="center"/>
          </w:tcPr>
          <w:p w14:paraId="38B26F1A" w14:textId="0E9EC0D0" w:rsidR="00BE1BED" w:rsidRPr="00CD5E70" w:rsidRDefault="00BE1BED" w:rsidP="00BE1B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305D0EC4" w14:textId="7B579957" w:rsidR="00BE1BED" w:rsidRPr="00754A49" w:rsidRDefault="00BE1BED" w:rsidP="00BE1B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7D0C3244" w14:textId="6AA29E22" w:rsidR="00BE1BED" w:rsidRPr="0069417C" w:rsidRDefault="00BE1BED" w:rsidP="00BE1B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6420C" w:rsidRPr="00842BAE" w14:paraId="0B1D4BB3" w14:textId="77777777" w:rsidTr="00587502">
        <w:trPr>
          <w:trHeight w:val="242"/>
        </w:trPr>
        <w:tc>
          <w:tcPr>
            <w:tcW w:w="7562" w:type="dxa"/>
            <w:gridSpan w:val="2"/>
          </w:tcPr>
          <w:p w14:paraId="32A8008B" w14:textId="77777777" w:rsidR="00D6420C" w:rsidRDefault="00D6420C" w:rsidP="00D6420C">
            <w:pPr>
              <w:pStyle w:val="ListParagraph"/>
              <w:ind w:left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D41F55" w14:textId="0B72154E" w:rsidR="00065CC2" w:rsidRDefault="00065CC2" w:rsidP="00065CC2">
            <w:pPr>
              <w:pStyle w:val="ListParagraph"/>
              <w:numPr>
                <w:ilvl w:val="0"/>
                <w:numId w:val="20"/>
              </w:numPr>
              <w:ind w:left="342" w:hanging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People Management</w:t>
            </w:r>
          </w:p>
          <w:p w14:paraId="00C2D287" w14:textId="7330AB07" w:rsidR="00D6420C" w:rsidRDefault="00D6420C" w:rsidP="00D6420C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Level of Competency: </w:t>
            </w:r>
            <w:r w:rsidR="00216032">
              <w:rPr>
                <w:rFonts w:ascii="Arial" w:hAnsi="Arial" w:cs="Arial"/>
                <w:b/>
                <w:sz w:val="20"/>
                <w:szCs w:val="20"/>
              </w:rPr>
              <w:t>HEPPOS I &amp; II (3), HEPPOS III (4)</w:t>
            </w:r>
          </w:p>
          <w:p w14:paraId="092F01DA" w14:textId="619283B8" w:rsidR="00D6420C" w:rsidRPr="00842BAE" w:rsidRDefault="00D6420C" w:rsidP="00D6420C">
            <w:pPr>
              <w:pStyle w:val="ListParagraph"/>
              <w:ind w:left="34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5" w:type="dxa"/>
          </w:tcPr>
          <w:p w14:paraId="04A5B196" w14:textId="77777777" w:rsidR="00D6420C" w:rsidRDefault="00D6420C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81B18B" w14:textId="20F76567" w:rsidR="00065CC2" w:rsidRPr="00842BAE" w:rsidRDefault="00C96D10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065CC2" w:rsidRPr="00842BAE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2058" w:type="dxa"/>
          </w:tcPr>
          <w:p w14:paraId="6B66AD6F" w14:textId="5BED5C37" w:rsidR="00065CC2" w:rsidRPr="00842BAE" w:rsidRDefault="00065CC2" w:rsidP="00065C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6" w:type="dxa"/>
            <w:vAlign w:val="center"/>
          </w:tcPr>
          <w:p w14:paraId="6A5172E3" w14:textId="55339464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58" w:type="dxa"/>
            <w:vAlign w:val="center"/>
          </w:tcPr>
          <w:p w14:paraId="51B15976" w14:textId="77777777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71" w:type="dxa"/>
            <w:vAlign w:val="center"/>
          </w:tcPr>
          <w:p w14:paraId="5D185FBA" w14:textId="69B1F002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E1BED" w:rsidRPr="00842BAE" w14:paraId="473D07D0" w14:textId="77777777" w:rsidTr="00587502">
        <w:trPr>
          <w:trHeight w:val="242"/>
        </w:trPr>
        <w:tc>
          <w:tcPr>
            <w:tcW w:w="2050" w:type="dxa"/>
            <w:vMerge w:val="restart"/>
          </w:tcPr>
          <w:p w14:paraId="7C35634B" w14:textId="77777777" w:rsidR="00BE1BED" w:rsidRDefault="00BE1BED" w:rsidP="00BE1B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07C6427" w14:textId="77777777" w:rsidR="00BE1BED" w:rsidRDefault="00BE1BED" w:rsidP="00BE1B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6638B47" w14:textId="3E0872B4" w:rsidR="00BE1BED" w:rsidRPr="00E300FB" w:rsidRDefault="00BE1BED" w:rsidP="00BE1B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HEPPOS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II, III</w:t>
            </w:r>
          </w:p>
          <w:p w14:paraId="723FA155" w14:textId="728228C9" w:rsidR="00BE1BED" w:rsidRPr="00D6420C" w:rsidRDefault="00BE1BED" w:rsidP="00BE1BE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12" w:type="dxa"/>
          </w:tcPr>
          <w:p w14:paraId="0208F6A2" w14:textId="19B2F7AC" w:rsidR="00BE1BED" w:rsidRPr="00754A49" w:rsidRDefault="00BE1BED" w:rsidP="00BE1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Pr="008F42CD">
              <w:rPr>
                <w:rFonts w:ascii="Arial" w:hAnsi="Arial" w:cs="Arial"/>
                <w:bCs/>
                <w:sz w:val="20"/>
                <w:szCs w:val="20"/>
              </w:rPr>
              <w:t xml:space="preserve"> Assist in training activities and classes to improve efficiency of plant employees</w:t>
            </w:r>
          </w:p>
        </w:tc>
        <w:tc>
          <w:tcPr>
            <w:tcW w:w="1295" w:type="dxa"/>
          </w:tcPr>
          <w:p w14:paraId="2CEA5149" w14:textId="77777777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343D2C59" w14:textId="5BAFC565" w:rsidR="00BE1BED" w:rsidRPr="00842BAE" w:rsidRDefault="00BE1BED" w:rsidP="00BE1BED">
            <w:pPr>
              <w:rPr>
                <w:rFonts w:ascii="Arial" w:hAnsi="Arial" w:cs="Arial"/>
                <w:sz w:val="20"/>
                <w:szCs w:val="20"/>
              </w:rPr>
            </w:pPr>
            <w:r w:rsidRPr="00B43CD3">
              <w:rPr>
                <w:rFonts w:ascii="Arial" w:hAnsi="Arial" w:cs="Arial"/>
                <w:sz w:val="20"/>
                <w:szCs w:val="20"/>
              </w:rPr>
              <w:t xml:space="preserve">Human resource </w:t>
            </w:r>
            <w:r>
              <w:rPr>
                <w:rFonts w:ascii="Arial" w:hAnsi="Arial" w:cs="Arial"/>
                <w:sz w:val="20"/>
                <w:szCs w:val="20"/>
              </w:rPr>
              <w:t>development</w:t>
            </w:r>
          </w:p>
        </w:tc>
        <w:tc>
          <w:tcPr>
            <w:tcW w:w="1766" w:type="dxa"/>
            <w:vAlign w:val="center"/>
          </w:tcPr>
          <w:p w14:paraId="29DB201C" w14:textId="1303AB6B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59E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566B9A7A" w14:textId="7F9B79BE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79121F05" w14:textId="095C3CAC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E1BED" w:rsidRPr="00842BAE" w14:paraId="5DE8F974" w14:textId="77777777" w:rsidTr="00587502">
        <w:trPr>
          <w:trHeight w:val="477"/>
        </w:trPr>
        <w:tc>
          <w:tcPr>
            <w:tcW w:w="2050" w:type="dxa"/>
            <w:vMerge/>
          </w:tcPr>
          <w:p w14:paraId="36C89CA4" w14:textId="77777777" w:rsidR="00BE1BED" w:rsidRDefault="00BE1BED" w:rsidP="00BE1BED">
            <w:pPr>
              <w:ind w:left="882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512" w:type="dxa"/>
          </w:tcPr>
          <w:p w14:paraId="568BF9EE" w14:textId="23038205" w:rsidR="00BE1BED" w:rsidRPr="00754A49" w:rsidRDefault="00BE1BED" w:rsidP="00BE1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2.</w:t>
            </w:r>
            <w:r w:rsidRPr="00754A49">
              <w:rPr>
                <w:rFonts w:ascii="Arial" w:hAnsi="Arial" w:cs="Arial"/>
                <w:bCs/>
                <w:sz w:val="20"/>
                <w:szCs w:val="20"/>
              </w:rPr>
              <w:t>Supports and develops staff through proper coaching, motivation and management of career</w:t>
            </w:r>
          </w:p>
        </w:tc>
        <w:tc>
          <w:tcPr>
            <w:tcW w:w="1295" w:type="dxa"/>
          </w:tcPr>
          <w:p w14:paraId="4FCBA624" w14:textId="2394096D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52FFF51A" w14:textId="3E1180E6" w:rsidR="00BE1BED" w:rsidRPr="00842BAE" w:rsidRDefault="00BE1BED" w:rsidP="00BE1B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43CD3">
              <w:rPr>
                <w:rFonts w:ascii="Arial" w:hAnsi="Arial" w:cs="Arial"/>
                <w:sz w:val="20"/>
                <w:szCs w:val="20"/>
              </w:rPr>
              <w:t xml:space="preserve">Human resource </w:t>
            </w:r>
            <w:r>
              <w:rPr>
                <w:rFonts w:ascii="Arial" w:hAnsi="Arial" w:cs="Arial"/>
                <w:sz w:val="20"/>
                <w:szCs w:val="20"/>
              </w:rPr>
              <w:t>development</w:t>
            </w:r>
          </w:p>
        </w:tc>
        <w:tc>
          <w:tcPr>
            <w:tcW w:w="1766" w:type="dxa"/>
            <w:vAlign w:val="center"/>
          </w:tcPr>
          <w:p w14:paraId="481BD7DD" w14:textId="0ED3F62D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59E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6F350F73" w14:textId="29FA640B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406AD7E3" w14:textId="32903554" w:rsidR="00BE1BED" w:rsidRPr="00842BAE" w:rsidRDefault="00BE1BED" w:rsidP="00BE1BE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9417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6420C" w:rsidRPr="00842BAE" w14:paraId="7F43B1DD" w14:textId="77777777" w:rsidTr="00587502">
        <w:trPr>
          <w:trHeight w:val="742"/>
        </w:trPr>
        <w:tc>
          <w:tcPr>
            <w:tcW w:w="7562" w:type="dxa"/>
            <w:gridSpan w:val="2"/>
          </w:tcPr>
          <w:p w14:paraId="1E71B679" w14:textId="77777777" w:rsidR="00D6420C" w:rsidRPr="00D6420C" w:rsidRDefault="00D6420C" w:rsidP="00D6420C">
            <w:pPr>
              <w:pStyle w:val="ListParagraph"/>
              <w:autoSpaceDE w:val="0"/>
              <w:autoSpaceDN w:val="0"/>
              <w:adjustRightInd w:val="0"/>
              <w:ind w:left="342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76EA0D6" w14:textId="7D681EC7" w:rsidR="00065CC2" w:rsidRPr="00D6420C" w:rsidRDefault="00065CC2" w:rsidP="00065CC2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="342" w:hanging="342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4A49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  <w:p w14:paraId="6A1D3431" w14:textId="7798661E" w:rsidR="00D6420C" w:rsidRDefault="00D6420C" w:rsidP="00D6420C">
            <w:pPr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Level of Competency: </w:t>
            </w:r>
            <w:r w:rsidR="00216032">
              <w:rPr>
                <w:rFonts w:ascii="Arial" w:hAnsi="Arial" w:cs="Arial"/>
                <w:b/>
                <w:sz w:val="20"/>
                <w:szCs w:val="20"/>
              </w:rPr>
              <w:t>HEPPOS I &amp; II (3), HEPPOS III (4)</w:t>
            </w:r>
          </w:p>
          <w:p w14:paraId="64C02417" w14:textId="4D1345EE" w:rsidR="00D6420C" w:rsidRPr="00754A49" w:rsidRDefault="00D6420C" w:rsidP="00D6420C">
            <w:pPr>
              <w:pStyle w:val="ListParagraph"/>
              <w:autoSpaceDE w:val="0"/>
              <w:autoSpaceDN w:val="0"/>
              <w:adjustRightInd w:val="0"/>
              <w:ind w:left="342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95" w:type="dxa"/>
          </w:tcPr>
          <w:p w14:paraId="3A2CB997" w14:textId="77777777" w:rsidR="00D6420C" w:rsidRDefault="00D6420C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3B53C43" w14:textId="639A86A8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2058" w:type="dxa"/>
          </w:tcPr>
          <w:p w14:paraId="3A356CDC" w14:textId="3165C544" w:rsidR="00065CC2" w:rsidRPr="00842BAE" w:rsidRDefault="00065CC2" w:rsidP="00065C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6" w:type="dxa"/>
            <w:vAlign w:val="center"/>
          </w:tcPr>
          <w:p w14:paraId="7EBEBCFD" w14:textId="752C7E6A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58" w:type="dxa"/>
            <w:vAlign w:val="center"/>
          </w:tcPr>
          <w:p w14:paraId="766522C7" w14:textId="4DA2D94F" w:rsidR="00065CC2" w:rsidRPr="00754A49" w:rsidRDefault="00065CC2" w:rsidP="00065CC2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771" w:type="dxa"/>
            <w:vAlign w:val="center"/>
          </w:tcPr>
          <w:p w14:paraId="2E9E0572" w14:textId="4D34D43B" w:rsidR="00065CC2" w:rsidRPr="00842BAE" w:rsidRDefault="00065CC2" w:rsidP="00065C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90C66" w:rsidRPr="00842BAE" w14:paraId="54D4C2B9" w14:textId="77777777" w:rsidTr="00587502">
        <w:trPr>
          <w:trHeight w:val="812"/>
        </w:trPr>
        <w:tc>
          <w:tcPr>
            <w:tcW w:w="2050" w:type="dxa"/>
          </w:tcPr>
          <w:p w14:paraId="580A6051" w14:textId="77777777" w:rsidR="00A90C66" w:rsidRDefault="00A90C66" w:rsidP="00A90C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9D69701" w14:textId="3226A7B5" w:rsidR="00E9165C" w:rsidRPr="00E300FB" w:rsidRDefault="00E9165C" w:rsidP="00E916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HEPPOS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 II, III</w:t>
            </w:r>
          </w:p>
          <w:p w14:paraId="24C434A5" w14:textId="5F1AFFDC" w:rsidR="00A90C66" w:rsidRPr="00D6420C" w:rsidRDefault="00A90C66" w:rsidP="00D6420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512" w:type="dxa"/>
          </w:tcPr>
          <w:p w14:paraId="09457B5F" w14:textId="0CAF96E9" w:rsidR="00E9165C" w:rsidRPr="00E9165C" w:rsidRDefault="00E9165C" w:rsidP="002647A1">
            <w:pPr>
              <w:autoSpaceDE w:val="0"/>
              <w:autoSpaceDN w:val="0"/>
              <w:adjustRightInd w:val="0"/>
              <w:spacing w:before="2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Practices job safety and standard regulations in performances of his assigned duties</w:t>
            </w:r>
          </w:p>
        </w:tc>
        <w:tc>
          <w:tcPr>
            <w:tcW w:w="1295" w:type="dxa"/>
          </w:tcPr>
          <w:p w14:paraId="499A9DCA" w14:textId="77777777" w:rsidR="00A90C66" w:rsidRPr="00842BAE" w:rsidRDefault="00A90C66" w:rsidP="00065CC2">
            <w:pPr>
              <w:spacing w:before="2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58" w:type="dxa"/>
          </w:tcPr>
          <w:p w14:paraId="4BA423A7" w14:textId="0E6D7963" w:rsidR="00A90C66" w:rsidRPr="00842BAE" w:rsidRDefault="00FC6C2C" w:rsidP="00065CC2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1766" w:type="dxa"/>
            <w:vAlign w:val="center"/>
          </w:tcPr>
          <w:p w14:paraId="72F88C44" w14:textId="49A49A83" w:rsidR="00A90C66" w:rsidRPr="00842BAE" w:rsidRDefault="00A90C66" w:rsidP="00065CC2">
            <w:pPr>
              <w:spacing w:before="2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58" w:type="dxa"/>
            <w:vAlign w:val="center"/>
          </w:tcPr>
          <w:p w14:paraId="4429FB4C" w14:textId="7B77962B" w:rsidR="00A90C66" w:rsidRPr="00754A49" w:rsidRDefault="00A90C66" w:rsidP="00065CC2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1" w:type="dxa"/>
            <w:vAlign w:val="center"/>
          </w:tcPr>
          <w:p w14:paraId="199A7059" w14:textId="79491BF3" w:rsidR="00A90C66" w:rsidRPr="00754A49" w:rsidRDefault="00A90C66" w:rsidP="00065CC2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A4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65CC2" w:rsidRPr="00842BAE" w14:paraId="44B0D8CA" w14:textId="77777777" w:rsidTr="00587502">
        <w:tc>
          <w:tcPr>
            <w:tcW w:w="2050" w:type="dxa"/>
          </w:tcPr>
          <w:p w14:paraId="393C09C0" w14:textId="77777777" w:rsidR="00065CC2" w:rsidRPr="00842BAE" w:rsidRDefault="00065CC2" w:rsidP="00065CC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60" w:type="dxa"/>
            <w:gridSpan w:val="6"/>
          </w:tcPr>
          <w:p w14:paraId="31C2975B" w14:textId="3C5C3A79" w:rsidR="00065CC2" w:rsidRPr="00842BAE" w:rsidRDefault="00065CC2" w:rsidP="00065CC2">
            <w:pPr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11354BFD" w14:textId="77777777" w:rsidR="00065CC2" w:rsidRPr="00842BAE" w:rsidRDefault="00065CC2" w:rsidP="00065CC2">
            <w:pPr>
              <w:numPr>
                <w:ilvl w:val="1"/>
                <w:numId w:val="2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</w:tc>
      </w:tr>
    </w:tbl>
    <w:p w14:paraId="1C8F2DCC" w14:textId="77777777" w:rsidR="00F419E0" w:rsidRDefault="00F419E0"/>
    <w:p w14:paraId="1CBF0F82" w14:textId="77777777" w:rsidR="00F419E0" w:rsidRDefault="00F419E0"/>
    <w:p w14:paraId="0EE77AE0" w14:textId="77777777" w:rsidR="00F419E0" w:rsidRDefault="00F419E0"/>
    <w:p w14:paraId="7812F8CB" w14:textId="77777777" w:rsidR="00F419E0" w:rsidRDefault="00F419E0"/>
    <w:tbl>
      <w:tblPr>
        <w:tblW w:w="161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0"/>
        <w:gridCol w:w="14060"/>
      </w:tblGrid>
      <w:tr w:rsidR="00745D72" w:rsidRPr="00842BAE" w14:paraId="5AC3C6EA" w14:textId="77777777" w:rsidTr="00D35D32">
        <w:tc>
          <w:tcPr>
            <w:tcW w:w="16110" w:type="dxa"/>
            <w:gridSpan w:val="2"/>
          </w:tcPr>
          <w:p w14:paraId="49146538" w14:textId="77777777" w:rsidR="00745D72" w:rsidRDefault="00745D72" w:rsidP="00065CC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45D72">
              <w:rPr>
                <w:rFonts w:ascii="Arial" w:hAnsi="Arial" w:cs="Arial"/>
                <w:b/>
                <w:sz w:val="20"/>
                <w:szCs w:val="20"/>
              </w:rPr>
              <w:lastRenderedPageBreak/>
              <w:t>Job Specifications:</w:t>
            </w:r>
          </w:p>
          <w:p w14:paraId="32BEBF75" w14:textId="4B63A742" w:rsidR="00745D72" w:rsidRPr="00842BAE" w:rsidRDefault="00745D72" w:rsidP="00065CC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65CC2" w:rsidRPr="00842BAE" w14:paraId="0A046239" w14:textId="77777777" w:rsidTr="00587502">
        <w:tc>
          <w:tcPr>
            <w:tcW w:w="2050" w:type="dxa"/>
          </w:tcPr>
          <w:p w14:paraId="5DA81A37" w14:textId="4B506A4C" w:rsidR="00B67099" w:rsidRPr="00E300FB" w:rsidRDefault="00B67099" w:rsidP="00B670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HEPPOS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</w:p>
          <w:p w14:paraId="2084A7F4" w14:textId="613587D0" w:rsidR="00065CC2" w:rsidRPr="00842BAE" w:rsidRDefault="00065CC2" w:rsidP="00FC6C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60" w:type="dxa"/>
          </w:tcPr>
          <w:p w14:paraId="6801C14E" w14:textId="58510245" w:rsidR="00065CC2" w:rsidRPr="00842BAE" w:rsidRDefault="00065CC2" w:rsidP="00065CC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42BAE">
              <w:rPr>
                <w:rFonts w:ascii="Arial" w:hAnsi="Arial" w:cs="Arial"/>
                <w:sz w:val="20"/>
                <w:szCs w:val="20"/>
              </w:rPr>
              <w:t xml:space="preserve">Graduate of </w:t>
            </w:r>
            <w:r w:rsidR="0091612F">
              <w:rPr>
                <w:rFonts w:ascii="Arial" w:hAnsi="Arial" w:cs="Arial"/>
                <w:sz w:val="20"/>
                <w:szCs w:val="20"/>
              </w:rPr>
              <w:t>Electrical and/or Mechanical Engineering Course</w:t>
            </w:r>
          </w:p>
          <w:p w14:paraId="11975F4C" w14:textId="2A22903B" w:rsidR="00065CC2" w:rsidRPr="00842BAE" w:rsidRDefault="0091612F" w:rsidP="00065CC2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Licensed Electrical and/or Mechanical Engineer</w:t>
            </w:r>
          </w:p>
          <w:p w14:paraId="772FA672" w14:textId="6F1477C2" w:rsidR="00065CC2" w:rsidRPr="00842BAE" w:rsidRDefault="0091612F" w:rsidP="00065CC2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five (5) year</w:t>
            </w:r>
            <w:r w:rsidR="00FF7639">
              <w:rPr>
                <w:rFonts w:ascii="Arial" w:hAnsi="Arial" w:cs="Arial"/>
                <w:sz w:val="20"/>
                <w:szCs w:val="20"/>
              </w:rPr>
              <w:t xml:space="preserve"> experience</w:t>
            </w:r>
            <w:r>
              <w:rPr>
                <w:rFonts w:ascii="Arial" w:hAnsi="Arial" w:cs="Arial"/>
                <w:sz w:val="20"/>
                <w:szCs w:val="20"/>
              </w:rPr>
              <w:t xml:space="preserve"> in an electric utility and electric power plant</w:t>
            </w:r>
            <w:r w:rsidR="00FF763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48B06E2" w14:textId="7A3ED5E2" w:rsidR="00FC6C2C" w:rsidRDefault="0091612F" w:rsidP="00FC6C2C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Must be knowledgeable in the management, operation and maintenance of an electric power plant and electric distribution system.</w:t>
            </w:r>
          </w:p>
          <w:p w14:paraId="35402702" w14:textId="77777777" w:rsidR="00065CC2" w:rsidRDefault="00FF7639" w:rsidP="00FC6C2C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Well verse with Epira Law, PDC, PGC, DENR-EMB rules and other government laws and standards.</w:t>
            </w:r>
          </w:p>
          <w:p w14:paraId="49C8F999" w14:textId="77777777" w:rsidR="00FF7639" w:rsidRDefault="00FF7639" w:rsidP="00FC6C2C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Knowledgeable in the use and operation of a Supervisory Control and Data Acquisition System (SCADA)</w:t>
            </w:r>
          </w:p>
          <w:p w14:paraId="136EFCBF" w14:textId="5A912C56" w:rsidR="00FF7639" w:rsidRDefault="00FF7639" w:rsidP="00FC6C2C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Pr="00FF7639">
              <w:rPr>
                <w:rFonts w:ascii="Arial" w:hAnsi="Arial" w:cs="Arial"/>
                <w:sz w:val="20"/>
                <w:szCs w:val="20"/>
              </w:rPr>
              <w:t>nowledge</w:t>
            </w:r>
            <w:r>
              <w:rPr>
                <w:rFonts w:ascii="Arial" w:hAnsi="Arial" w:cs="Arial"/>
                <w:sz w:val="20"/>
                <w:szCs w:val="20"/>
              </w:rPr>
              <w:t>able</w:t>
            </w:r>
            <w:r w:rsidRPr="00FF7639">
              <w:rPr>
                <w:rFonts w:ascii="Arial" w:hAnsi="Arial" w:cs="Arial"/>
                <w:sz w:val="20"/>
                <w:szCs w:val="20"/>
              </w:rPr>
              <w:t xml:space="preserve"> on Environmental Laws &amp; Regulations, Occupational Health &amp; Safety Standards, Loss Control Management, ASTM, ANZI, The New Fire Code of the Philippines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3B3F67F" w14:textId="2EE8B2AD" w:rsidR="00FF7639" w:rsidRPr="00FC6C2C" w:rsidRDefault="00FF7639" w:rsidP="00FC6C2C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Must be computer literate and can write effective reports.</w:t>
            </w:r>
          </w:p>
        </w:tc>
      </w:tr>
      <w:tr w:rsidR="00FC6C2C" w:rsidRPr="00842BAE" w14:paraId="32B8D285" w14:textId="77777777" w:rsidTr="00587502">
        <w:tc>
          <w:tcPr>
            <w:tcW w:w="2050" w:type="dxa"/>
          </w:tcPr>
          <w:p w14:paraId="20C6A86D" w14:textId="1125DD03" w:rsidR="00B67099" w:rsidRPr="00E300FB" w:rsidRDefault="00B67099" w:rsidP="00B670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HEPPOS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</w:p>
          <w:p w14:paraId="2821FFB2" w14:textId="1502A027" w:rsidR="00FC6C2C" w:rsidRPr="00842BAE" w:rsidRDefault="00FC6C2C" w:rsidP="00FC6C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60" w:type="dxa"/>
          </w:tcPr>
          <w:p w14:paraId="6ABCA962" w14:textId="1BBE03CD" w:rsidR="00FF7639" w:rsidRDefault="00FF7639" w:rsidP="00FF763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4BA2">
              <w:rPr>
                <w:rFonts w:ascii="Arial" w:hAnsi="Arial" w:cs="Arial"/>
                <w:sz w:val="20"/>
                <w:szCs w:val="20"/>
              </w:rPr>
              <w:t xml:space="preserve">At least 1 year experience as </w:t>
            </w:r>
            <w:r w:rsidR="00A37B9F">
              <w:rPr>
                <w:rFonts w:ascii="Arial" w:hAnsi="Arial" w:cs="Arial"/>
                <w:sz w:val="20"/>
                <w:szCs w:val="20"/>
              </w:rPr>
              <w:t>HEPPOS</w:t>
            </w:r>
            <w:r w:rsidRPr="00394BA2">
              <w:rPr>
                <w:rFonts w:ascii="Arial" w:hAnsi="Arial" w:cs="Arial"/>
                <w:sz w:val="20"/>
                <w:szCs w:val="20"/>
              </w:rPr>
              <w:t xml:space="preserve"> I</w:t>
            </w:r>
          </w:p>
          <w:p w14:paraId="62BAF781" w14:textId="77777777" w:rsidR="00FF7639" w:rsidRDefault="00FF7639" w:rsidP="00FF7639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8 hours training in WESM</w:t>
            </w:r>
          </w:p>
          <w:p w14:paraId="3DD26150" w14:textId="53F47702" w:rsidR="00FC6C2C" w:rsidRDefault="00FF7639" w:rsidP="00FF7639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At least 8 hours of training specialized in the operation and maintenance of mini hydro power </w:t>
            </w:r>
            <w:r w:rsidR="00BE1BED">
              <w:rPr>
                <w:rFonts w:ascii="Arial" w:hAnsi="Arial" w:cs="Arial"/>
                <w:sz w:val="20"/>
                <w:szCs w:val="20"/>
              </w:rPr>
              <w:t>plant.</w:t>
            </w:r>
          </w:p>
          <w:p w14:paraId="3B5B2575" w14:textId="164C3EC5" w:rsidR="00A37B9F" w:rsidRPr="00FC6C2C" w:rsidRDefault="00A37B9F" w:rsidP="00FF7639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least 8 hours of Leadership and Management training</w:t>
            </w:r>
          </w:p>
        </w:tc>
      </w:tr>
      <w:tr w:rsidR="00FC6C2C" w:rsidRPr="00842BAE" w14:paraId="5BE09DB9" w14:textId="77777777" w:rsidTr="00587502">
        <w:tc>
          <w:tcPr>
            <w:tcW w:w="2050" w:type="dxa"/>
          </w:tcPr>
          <w:p w14:paraId="1A464AFE" w14:textId="5266D73A" w:rsidR="00B67099" w:rsidRPr="00E300FB" w:rsidRDefault="00B67099" w:rsidP="00B670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HEPPOS</w:t>
            </w:r>
            <w:r w:rsidRPr="00E300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II</w:t>
            </w:r>
          </w:p>
          <w:p w14:paraId="70E20D23" w14:textId="3BF75360" w:rsidR="00FC6C2C" w:rsidRPr="00842BAE" w:rsidRDefault="00FC6C2C" w:rsidP="00FC6C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60" w:type="dxa"/>
          </w:tcPr>
          <w:p w14:paraId="61357CB5" w14:textId="0CB08C94" w:rsidR="00A37B9F" w:rsidRPr="00A37B9F" w:rsidRDefault="00A37B9F" w:rsidP="00A37B9F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7B9F">
              <w:rPr>
                <w:rFonts w:ascii="Arial" w:hAnsi="Arial" w:cs="Arial"/>
                <w:sz w:val="20"/>
                <w:szCs w:val="20"/>
              </w:rPr>
              <w:t xml:space="preserve">At least 1 year experience as </w:t>
            </w:r>
            <w:r>
              <w:rPr>
                <w:rFonts w:ascii="Arial" w:hAnsi="Arial" w:cs="Arial"/>
                <w:sz w:val="20"/>
                <w:szCs w:val="20"/>
              </w:rPr>
              <w:t>HEPPOS</w:t>
            </w:r>
            <w:r w:rsidRPr="00A37B9F">
              <w:rPr>
                <w:rFonts w:ascii="Arial" w:hAnsi="Arial" w:cs="Arial"/>
                <w:sz w:val="20"/>
                <w:szCs w:val="20"/>
              </w:rPr>
              <w:t xml:space="preserve"> II.</w:t>
            </w:r>
          </w:p>
          <w:p w14:paraId="5BFE11CE" w14:textId="77777777" w:rsidR="00A37B9F" w:rsidRPr="00A37B9F" w:rsidRDefault="00A37B9F" w:rsidP="00A37B9F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7B9F">
              <w:rPr>
                <w:rFonts w:ascii="Arial" w:hAnsi="Arial" w:cs="Arial"/>
                <w:sz w:val="20"/>
                <w:szCs w:val="20"/>
              </w:rPr>
              <w:t>At least 16 hours training in WESM</w:t>
            </w:r>
          </w:p>
          <w:p w14:paraId="4426797E" w14:textId="77777777" w:rsidR="00FC6C2C" w:rsidRDefault="00A37B9F" w:rsidP="00A37B9F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7B9F">
              <w:rPr>
                <w:rFonts w:ascii="Arial" w:hAnsi="Arial" w:cs="Arial"/>
                <w:sz w:val="20"/>
                <w:szCs w:val="20"/>
              </w:rPr>
              <w:t>At least 16 hours training specialized in mini hydro power plant operation.</w:t>
            </w:r>
          </w:p>
          <w:p w14:paraId="2B1EE915" w14:textId="2FFB9F23" w:rsidR="00A37B9F" w:rsidRPr="00A37B9F" w:rsidRDefault="00A37B9F" w:rsidP="00A37B9F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7B9F">
              <w:rPr>
                <w:rFonts w:ascii="Arial" w:hAnsi="Arial" w:cs="Arial"/>
                <w:sz w:val="20"/>
                <w:szCs w:val="20"/>
              </w:rPr>
              <w:t xml:space="preserve">At least </w:t>
            </w: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Pr="00A37B9F">
              <w:rPr>
                <w:rFonts w:ascii="Arial" w:hAnsi="Arial" w:cs="Arial"/>
                <w:sz w:val="20"/>
                <w:szCs w:val="20"/>
              </w:rPr>
              <w:t xml:space="preserve"> hours of Leadership and Management training</w:t>
            </w:r>
          </w:p>
        </w:tc>
      </w:tr>
      <w:tr w:rsidR="00065CC2" w:rsidRPr="00842BAE" w14:paraId="020344ED" w14:textId="77777777" w:rsidTr="00587502">
        <w:tc>
          <w:tcPr>
            <w:tcW w:w="2050" w:type="dxa"/>
          </w:tcPr>
          <w:p w14:paraId="5D7B3851" w14:textId="77777777" w:rsidR="00065CC2" w:rsidRPr="00842BAE" w:rsidRDefault="00065CC2" w:rsidP="00065CC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60" w:type="dxa"/>
          </w:tcPr>
          <w:p w14:paraId="009F11B2" w14:textId="77777777" w:rsidR="00A674AF" w:rsidRDefault="00A674AF" w:rsidP="00A674AF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7176796E" w14:textId="77777777" w:rsidR="00A674AF" w:rsidRDefault="00A674AF" w:rsidP="00A674AF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691D71C3" w14:textId="77777777" w:rsidR="00A674AF" w:rsidRPr="00D35182" w:rsidRDefault="00A674AF" w:rsidP="00A674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9A23483" w14:textId="77777777" w:rsidR="00A674AF" w:rsidRPr="00F76CB1" w:rsidRDefault="00A674AF" w:rsidP="00A674AF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4EC543EE" w14:textId="77777777" w:rsidR="00A674AF" w:rsidRDefault="00A674AF" w:rsidP="00A674AF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00CBE019" w14:textId="77777777" w:rsidR="00A674AF" w:rsidRDefault="00A674AF" w:rsidP="00A674AF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860E25F" w14:textId="77777777" w:rsidR="00A674AF" w:rsidRDefault="00A674AF" w:rsidP="00A674AF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27D90E56" w14:textId="77777777" w:rsidR="00A674AF" w:rsidRDefault="00A674AF" w:rsidP="00A674AF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4D07C495" w14:textId="77777777" w:rsidR="00A674AF" w:rsidRPr="00F76CB1" w:rsidRDefault="00A674AF" w:rsidP="00A674A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0D6753" w14:textId="77777777" w:rsidR="00A674AF" w:rsidRPr="00E721E9" w:rsidRDefault="00A674AF" w:rsidP="00A674AF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47256E3F" w14:textId="2341BF8F" w:rsidR="00065CC2" w:rsidRPr="00842BAE" w:rsidRDefault="00A674AF" w:rsidP="00A674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5D58DACA" w14:textId="77777777" w:rsidR="00673DB4" w:rsidRPr="00842BAE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673DB4" w:rsidRPr="00842BAE" w:rsidSect="00D31C6D">
      <w:footerReference w:type="default" r:id="rId8"/>
      <w:pgSz w:w="18720" w:h="12240" w:orient="landscape" w:code="10000"/>
      <w:pgMar w:top="1440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5C254" w14:textId="77777777" w:rsidR="008070CA" w:rsidRDefault="008070CA">
      <w:r>
        <w:separator/>
      </w:r>
    </w:p>
  </w:endnote>
  <w:endnote w:type="continuationSeparator" w:id="0">
    <w:p w14:paraId="1F83DE7F" w14:textId="77777777" w:rsidR="008070CA" w:rsidRDefault="00807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1373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B56712" w14:textId="0665B659" w:rsidR="00A674AF" w:rsidRDefault="00A674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13771A" w14:textId="77777777" w:rsidR="00A674AF" w:rsidRDefault="00A674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CFD77" w14:textId="77777777" w:rsidR="008070CA" w:rsidRDefault="008070CA">
      <w:r>
        <w:separator/>
      </w:r>
    </w:p>
  </w:footnote>
  <w:footnote w:type="continuationSeparator" w:id="0">
    <w:p w14:paraId="4763BD3F" w14:textId="77777777" w:rsidR="008070CA" w:rsidRDefault="008070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152"/>
    <w:multiLevelType w:val="hybridMultilevel"/>
    <w:tmpl w:val="76566546"/>
    <w:lvl w:ilvl="0" w:tplc="7E7AB48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50C48"/>
    <w:multiLevelType w:val="hybridMultilevel"/>
    <w:tmpl w:val="DF2E6E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6863AD"/>
    <w:multiLevelType w:val="hybridMultilevel"/>
    <w:tmpl w:val="46D6F6B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87465D"/>
    <w:multiLevelType w:val="hybridMultilevel"/>
    <w:tmpl w:val="3B72E2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E65A3"/>
    <w:multiLevelType w:val="hybridMultilevel"/>
    <w:tmpl w:val="062ACB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E33A0"/>
    <w:multiLevelType w:val="hybridMultilevel"/>
    <w:tmpl w:val="7A3027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E4313"/>
    <w:multiLevelType w:val="hybridMultilevel"/>
    <w:tmpl w:val="DFECE6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9245FE"/>
    <w:multiLevelType w:val="hybridMultilevel"/>
    <w:tmpl w:val="480C5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83AE6"/>
    <w:multiLevelType w:val="hybridMultilevel"/>
    <w:tmpl w:val="6A6AC292"/>
    <w:lvl w:ilvl="0" w:tplc="7A54760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758CD"/>
    <w:multiLevelType w:val="hybridMultilevel"/>
    <w:tmpl w:val="73808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834F7"/>
    <w:multiLevelType w:val="hybridMultilevel"/>
    <w:tmpl w:val="8370C1EA"/>
    <w:lvl w:ilvl="0" w:tplc="93EADD68">
      <w:start w:val="1"/>
      <w:numFmt w:val="decimal"/>
      <w:lvlText w:val="%1."/>
      <w:lvlJc w:val="left"/>
      <w:pPr>
        <w:ind w:left="720" w:hanging="360"/>
      </w:pPr>
      <w:rPr>
        <w:rFonts w:ascii="Arial Unicode MS" w:eastAsia="Arial Unicode MS" w:hAnsi="Arial Unicode MS" w:cs="Arial Unicode MS" w:hint="default"/>
        <w:b w:val="0"/>
        <w:sz w:val="24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E20AB"/>
    <w:multiLevelType w:val="hybridMultilevel"/>
    <w:tmpl w:val="A70E40C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2F13CC"/>
    <w:multiLevelType w:val="hybridMultilevel"/>
    <w:tmpl w:val="E1A2AFD4"/>
    <w:lvl w:ilvl="0" w:tplc="1702EBF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E204E"/>
    <w:multiLevelType w:val="hybridMultilevel"/>
    <w:tmpl w:val="7278CCAA"/>
    <w:lvl w:ilvl="0" w:tplc="7E5C343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395656A7"/>
    <w:multiLevelType w:val="hybridMultilevel"/>
    <w:tmpl w:val="0872777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06511"/>
    <w:multiLevelType w:val="hybridMultilevel"/>
    <w:tmpl w:val="0C52FB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E40564"/>
    <w:multiLevelType w:val="hybridMultilevel"/>
    <w:tmpl w:val="241E061C"/>
    <w:lvl w:ilvl="0" w:tplc="409ADBF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805305D"/>
    <w:multiLevelType w:val="hybridMultilevel"/>
    <w:tmpl w:val="4C445C86"/>
    <w:lvl w:ilvl="0" w:tplc="D1DA3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3A36D3"/>
    <w:multiLevelType w:val="hybridMultilevel"/>
    <w:tmpl w:val="5E50B502"/>
    <w:lvl w:ilvl="0" w:tplc="D1DA3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CAC1B78"/>
    <w:multiLevelType w:val="hybridMultilevel"/>
    <w:tmpl w:val="042697DE"/>
    <w:lvl w:ilvl="0" w:tplc="B2B67F8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648B9"/>
    <w:multiLevelType w:val="hybridMultilevel"/>
    <w:tmpl w:val="1CC86FBC"/>
    <w:lvl w:ilvl="0" w:tplc="25885D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E5072C4"/>
    <w:multiLevelType w:val="hybridMultilevel"/>
    <w:tmpl w:val="AD38E770"/>
    <w:lvl w:ilvl="0" w:tplc="3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BDC2936"/>
    <w:multiLevelType w:val="hybridMultilevel"/>
    <w:tmpl w:val="5AF4B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D92DC9"/>
    <w:multiLevelType w:val="hybridMultilevel"/>
    <w:tmpl w:val="E50697F2"/>
    <w:lvl w:ilvl="0" w:tplc="769221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1FE6F4F"/>
    <w:multiLevelType w:val="hybridMultilevel"/>
    <w:tmpl w:val="701EC1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061420"/>
    <w:multiLevelType w:val="hybridMultilevel"/>
    <w:tmpl w:val="FE16431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2E076F"/>
    <w:multiLevelType w:val="hybridMultilevel"/>
    <w:tmpl w:val="9A0ADF9E"/>
    <w:lvl w:ilvl="0" w:tplc="2418FF8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7B0502"/>
    <w:multiLevelType w:val="hybridMultilevel"/>
    <w:tmpl w:val="545CA51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B984354"/>
    <w:multiLevelType w:val="hybridMultilevel"/>
    <w:tmpl w:val="2550D9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C33404"/>
    <w:multiLevelType w:val="hybridMultilevel"/>
    <w:tmpl w:val="5B74F6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8098230">
    <w:abstractNumId w:val="15"/>
  </w:num>
  <w:num w:numId="2" w16cid:durableId="2115123694">
    <w:abstractNumId w:val="23"/>
  </w:num>
  <w:num w:numId="3" w16cid:durableId="1171413242">
    <w:abstractNumId w:val="26"/>
  </w:num>
  <w:num w:numId="4" w16cid:durableId="361172162">
    <w:abstractNumId w:val="4"/>
  </w:num>
  <w:num w:numId="5" w16cid:durableId="112754591">
    <w:abstractNumId w:val="25"/>
  </w:num>
  <w:num w:numId="6" w16cid:durableId="931208551">
    <w:abstractNumId w:val="3"/>
  </w:num>
  <w:num w:numId="7" w16cid:durableId="1826898436">
    <w:abstractNumId w:val="30"/>
  </w:num>
  <w:num w:numId="8" w16cid:durableId="1714232865">
    <w:abstractNumId w:val="6"/>
  </w:num>
  <w:num w:numId="9" w16cid:durableId="1919630674">
    <w:abstractNumId w:val="22"/>
  </w:num>
  <w:num w:numId="10" w16cid:durableId="2138908887">
    <w:abstractNumId w:val="12"/>
  </w:num>
  <w:num w:numId="11" w16cid:durableId="1694379547">
    <w:abstractNumId w:val="29"/>
  </w:num>
  <w:num w:numId="12" w16cid:durableId="1585264273">
    <w:abstractNumId w:val="7"/>
  </w:num>
  <w:num w:numId="13" w16cid:durableId="64575844">
    <w:abstractNumId w:val="16"/>
  </w:num>
  <w:num w:numId="14" w16cid:durableId="500703862">
    <w:abstractNumId w:val="11"/>
  </w:num>
  <w:num w:numId="15" w16cid:durableId="1965382637">
    <w:abstractNumId w:val="21"/>
  </w:num>
  <w:num w:numId="16" w16cid:durableId="539050711">
    <w:abstractNumId w:val="17"/>
  </w:num>
  <w:num w:numId="17" w16cid:durableId="329451173">
    <w:abstractNumId w:val="0"/>
  </w:num>
  <w:num w:numId="18" w16cid:durableId="2055032626">
    <w:abstractNumId w:val="27"/>
  </w:num>
  <w:num w:numId="19" w16cid:durableId="2031639803">
    <w:abstractNumId w:val="20"/>
  </w:num>
  <w:num w:numId="20" w16cid:durableId="1709377558">
    <w:abstractNumId w:val="19"/>
  </w:num>
  <w:num w:numId="21" w16cid:durableId="214393161">
    <w:abstractNumId w:val="2"/>
  </w:num>
  <w:num w:numId="22" w16cid:durableId="90397122">
    <w:abstractNumId w:val="14"/>
  </w:num>
  <w:num w:numId="23" w16cid:durableId="381442772">
    <w:abstractNumId w:val="1"/>
  </w:num>
  <w:num w:numId="24" w16cid:durableId="410204325">
    <w:abstractNumId w:val="18"/>
  </w:num>
  <w:num w:numId="25" w16cid:durableId="535894789">
    <w:abstractNumId w:val="24"/>
  </w:num>
  <w:num w:numId="26" w16cid:durableId="467479204">
    <w:abstractNumId w:val="9"/>
  </w:num>
  <w:num w:numId="27" w16cid:durableId="1408188611">
    <w:abstractNumId w:val="13"/>
  </w:num>
  <w:num w:numId="28" w16cid:durableId="1456559327">
    <w:abstractNumId w:val="10"/>
  </w:num>
  <w:num w:numId="29" w16cid:durableId="1544512663">
    <w:abstractNumId w:val="28"/>
  </w:num>
  <w:num w:numId="30" w16cid:durableId="217518288">
    <w:abstractNumId w:val="8"/>
  </w:num>
  <w:num w:numId="31" w16cid:durableId="1446998225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94C"/>
    <w:rsid w:val="00012310"/>
    <w:rsid w:val="00016E74"/>
    <w:rsid w:val="00024B10"/>
    <w:rsid w:val="00026E41"/>
    <w:rsid w:val="00033D48"/>
    <w:rsid w:val="0004048D"/>
    <w:rsid w:val="00065CC2"/>
    <w:rsid w:val="00073721"/>
    <w:rsid w:val="00074C3C"/>
    <w:rsid w:val="000843F9"/>
    <w:rsid w:val="00096514"/>
    <w:rsid w:val="000A30BF"/>
    <w:rsid w:val="000C7355"/>
    <w:rsid w:val="000D2138"/>
    <w:rsid w:val="000E221B"/>
    <w:rsid w:val="000F4D52"/>
    <w:rsid w:val="00100FE5"/>
    <w:rsid w:val="00104D17"/>
    <w:rsid w:val="001351CE"/>
    <w:rsid w:val="00137757"/>
    <w:rsid w:val="00142DDA"/>
    <w:rsid w:val="00153B74"/>
    <w:rsid w:val="001613A8"/>
    <w:rsid w:val="0016395B"/>
    <w:rsid w:val="00166B33"/>
    <w:rsid w:val="00171C88"/>
    <w:rsid w:val="00182748"/>
    <w:rsid w:val="00187DD4"/>
    <w:rsid w:val="001A0FFC"/>
    <w:rsid w:val="001C1D7E"/>
    <w:rsid w:val="001D1FEE"/>
    <w:rsid w:val="001D7040"/>
    <w:rsid w:val="001D7643"/>
    <w:rsid w:val="001E6DCB"/>
    <w:rsid w:val="00200850"/>
    <w:rsid w:val="002123A0"/>
    <w:rsid w:val="00216032"/>
    <w:rsid w:val="0021605B"/>
    <w:rsid w:val="00233AEC"/>
    <w:rsid w:val="002343BD"/>
    <w:rsid w:val="002461FE"/>
    <w:rsid w:val="00246DC2"/>
    <w:rsid w:val="002507C1"/>
    <w:rsid w:val="0026386D"/>
    <w:rsid w:val="002647A1"/>
    <w:rsid w:val="00270BE8"/>
    <w:rsid w:val="00286459"/>
    <w:rsid w:val="0028799E"/>
    <w:rsid w:val="002A25DD"/>
    <w:rsid w:val="002B6F47"/>
    <w:rsid w:val="002C104C"/>
    <w:rsid w:val="002C3BE1"/>
    <w:rsid w:val="002D39E6"/>
    <w:rsid w:val="002D4644"/>
    <w:rsid w:val="002E16AD"/>
    <w:rsid w:val="002E34B2"/>
    <w:rsid w:val="002F4E42"/>
    <w:rsid w:val="002F76E0"/>
    <w:rsid w:val="002F76F9"/>
    <w:rsid w:val="003047DA"/>
    <w:rsid w:val="00311786"/>
    <w:rsid w:val="00336CC4"/>
    <w:rsid w:val="00361BA4"/>
    <w:rsid w:val="00361E6F"/>
    <w:rsid w:val="00363997"/>
    <w:rsid w:val="00370ADB"/>
    <w:rsid w:val="00370B87"/>
    <w:rsid w:val="0037375B"/>
    <w:rsid w:val="00385062"/>
    <w:rsid w:val="003851D2"/>
    <w:rsid w:val="00396253"/>
    <w:rsid w:val="0039689D"/>
    <w:rsid w:val="003A328A"/>
    <w:rsid w:val="003A5D5F"/>
    <w:rsid w:val="003B2A72"/>
    <w:rsid w:val="003C302B"/>
    <w:rsid w:val="003F5A0C"/>
    <w:rsid w:val="003F5FF5"/>
    <w:rsid w:val="003F6AA3"/>
    <w:rsid w:val="00400DCB"/>
    <w:rsid w:val="00404AA3"/>
    <w:rsid w:val="00412B18"/>
    <w:rsid w:val="00412C78"/>
    <w:rsid w:val="00415B12"/>
    <w:rsid w:val="00425BB3"/>
    <w:rsid w:val="00443BCA"/>
    <w:rsid w:val="00446511"/>
    <w:rsid w:val="004545AD"/>
    <w:rsid w:val="004709FA"/>
    <w:rsid w:val="0047264A"/>
    <w:rsid w:val="004751C6"/>
    <w:rsid w:val="00484056"/>
    <w:rsid w:val="004849ED"/>
    <w:rsid w:val="00484A98"/>
    <w:rsid w:val="00520149"/>
    <w:rsid w:val="0053249D"/>
    <w:rsid w:val="005478B9"/>
    <w:rsid w:val="00550443"/>
    <w:rsid w:val="00561D84"/>
    <w:rsid w:val="00564233"/>
    <w:rsid w:val="00564AA7"/>
    <w:rsid w:val="00570861"/>
    <w:rsid w:val="00576DE6"/>
    <w:rsid w:val="00577DAC"/>
    <w:rsid w:val="005870FD"/>
    <w:rsid w:val="005871B6"/>
    <w:rsid w:val="00587502"/>
    <w:rsid w:val="005910FB"/>
    <w:rsid w:val="0059212D"/>
    <w:rsid w:val="00594C30"/>
    <w:rsid w:val="005A37D3"/>
    <w:rsid w:val="005A42F6"/>
    <w:rsid w:val="005C6A61"/>
    <w:rsid w:val="005D0CB3"/>
    <w:rsid w:val="005D6CF2"/>
    <w:rsid w:val="00612292"/>
    <w:rsid w:val="0061570C"/>
    <w:rsid w:val="00622626"/>
    <w:rsid w:val="00651C7C"/>
    <w:rsid w:val="00673DB4"/>
    <w:rsid w:val="00693EE6"/>
    <w:rsid w:val="0069403F"/>
    <w:rsid w:val="006D0463"/>
    <w:rsid w:val="006E7C9A"/>
    <w:rsid w:val="00715B38"/>
    <w:rsid w:val="007228A6"/>
    <w:rsid w:val="00731FCC"/>
    <w:rsid w:val="00737B88"/>
    <w:rsid w:val="00745D72"/>
    <w:rsid w:val="00754A49"/>
    <w:rsid w:val="00755001"/>
    <w:rsid w:val="007973D5"/>
    <w:rsid w:val="007A6833"/>
    <w:rsid w:val="007A734A"/>
    <w:rsid w:val="007D40A6"/>
    <w:rsid w:val="007F04FA"/>
    <w:rsid w:val="0080621E"/>
    <w:rsid w:val="008070CA"/>
    <w:rsid w:val="008128E7"/>
    <w:rsid w:val="00823558"/>
    <w:rsid w:val="00826801"/>
    <w:rsid w:val="00833F55"/>
    <w:rsid w:val="00841558"/>
    <w:rsid w:val="00842BAE"/>
    <w:rsid w:val="00844443"/>
    <w:rsid w:val="00862B21"/>
    <w:rsid w:val="00865FAD"/>
    <w:rsid w:val="0089656E"/>
    <w:rsid w:val="008B277B"/>
    <w:rsid w:val="008C4E0E"/>
    <w:rsid w:val="008C60C4"/>
    <w:rsid w:val="008D1685"/>
    <w:rsid w:val="008D5392"/>
    <w:rsid w:val="008D5976"/>
    <w:rsid w:val="008E5617"/>
    <w:rsid w:val="008F0620"/>
    <w:rsid w:val="008F3E16"/>
    <w:rsid w:val="008F42CD"/>
    <w:rsid w:val="008F7970"/>
    <w:rsid w:val="00907521"/>
    <w:rsid w:val="0091612F"/>
    <w:rsid w:val="009173AE"/>
    <w:rsid w:val="009260DA"/>
    <w:rsid w:val="00930E19"/>
    <w:rsid w:val="009319B5"/>
    <w:rsid w:val="00934925"/>
    <w:rsid w:val="00956D58"/>
    <w:rsid w:val="009723E8"/>
    <w:rsid w:val="009B2D92"/>
    <w:rsid w:val="009B57DA"/>
    <w:rsid w:val="009D0211"/>
    <w:rsid w:val="009E630A"/>
    <w:rsid w:val="00A131EB"/>
    <w:rsid w:val="00A230F2"/>
    <w:rsid w:val="00A24048"/>
    <w:rsid w:val="00A31C0B"/>
    <w:rsid w:val="00A36375"/>
    <w:rsid w:val="00A37B9F"/>
    <w:rsid w:val="00A41855"/>
    <w:rsid w:val="00A41F6D"/>
    <w:rsid w:val="00A568F4"/>
    <w:rsid w:val="00A6073D"/>
    <w:rsid w:val="00A63197"/>
    <w:rsid w:val="00A674AF"/>
    <w:rsid w:val="00A722AB"/>
    <w:rsid w:val="00A75CED"/>
    <w:rsid w:val="00A80F40"/>
    <w:rsid w:val="00A90C66"/>
    <w:rsid w:val="00AA07A8"/>
    <w:rsid w:val="00AA4442"/>
    <w:rsid w:val="00AA51C3"/>
    <w:rsid w:val="00AA72D4"/>
    <w:rsid w:val="00AB3AC5"/>
    <w:rsid w:val="00AC0CF5"/>
    <w:rsid w:val="00AC1560"/>
    <w:rsid w:val="00AD0AE9"/>
    <w:rsid w:val="00AD593E"/>
    <w:rsid w:val="00AD7E8C"/>
    <w:rsid w:val="00AE2DD3"/>
    <w:rsid w:val="00AE6084"/>
    <w:rsid w:val="00AF1CF9"/>
    <w:rsid w:val="00AF2886"/>
    <w:rsid w:val="00B02A6E"/>
    <w:rsid w:val="00B12A7B"/>
    <w:rsid w:val="00B30F5B"/>
    <w:rsid w:val="00B44AEA"/>
    <w:rsid w:val="00B56DDD"/>
    <w:rsid w:val="00B66D20"/>
    <w:rsid w:val="00B67099"/>
    <w:rsid w:val="00B87C39"/>
    <w:rsid w:val="00B90B10"/>
    <w:rsid w:val="00BA165C"/>
    <w:rsid w:val="00BA766C"/>
    <w:rsid w:val="00BC56BA"/>
    <w:rsid w:val="00BE1BED"/>
    <w:rsid w:val="00BF1482"/>
    <w:rsid w:val="00BF4EBC"/>
    <w:rsid w:val="00C01EBF"/>
    <w:rsid w:val="00C04F2D"/>
    <w:rsid w:val="00C0664D"/>
    <w:rsid w:val="00C1111B"/>
    <w:rsid w:val="00C16BB1"/>
    <w:rsid w:val="00C3260E"/>
    <w:rsid w:val="00C43144"/>
    <w:rsid w:val="00C457B3"/>
    <w:rsid w:val="00C45C56"/>
    <w:rsid w:val="00C7078F"/>
    <w:rsid w:val="00C7180E"/>
    <w:rsid w:val="00C850E9"/>
    <w:rsid w:val="00C96D10"/>
    <w:rsid w:val="00CB1152"/>
    <w:rsid w:val="00CB2A9A"/>
    <w:rsid w:val="00CC568F"/>
    <w:rsid w:val="00CD3674"/>
    <w:rsid w:val="00D056C4"/>
    <w:rsid w:val="00D11A91"/>
    <w:rsid w:val="00D12D95"/>
    <w:rsid w:val="00D31C6D"/>
    <w:rsid w:val="00D31D9D"/>
    <w:rsid w:val="00D51AA5"/>
    <w:rsid w:val="00D556FA"/>
    <w:rsid w:val="00D56E7B"/>
    <w:rsid w:val="00D6420C"/>
    <w:rsid w:val="00D71F96"/>
    <w:rsid w:val="00D83D50"/>
    <w:rsid w:val="00D86551"/>
    <w:rsid w:val="00D912A0"/>
    <w:rsid w:val="00DB12B2"/>
    <w:rsid w:val="00DB49FA"/>
    <w:rsid w:val="00DE202A"/>
    <w:rsid w:val="00DE6490"/>
    <w:rsid w:val="00E05CD7"/>
    <w:rsid w:val="00E16B31"/>
    <w:rsid w:val="00E2370C"/>
    <w:rsid w:val="00E300FB"/>
    <w:rsid w:val="00E3594C"/>
    <w:rsid w:val="00E47391"/>
    <w:rsid w:val="00E73953"/>
    <w:rsid w:val="00E80122"/>
    <w:rsid w:val="00E87C9E"/>
    <w:rsid w:val="00E9165C"/>
    <w:rsid w:val="00EA40BD"/>
    <w:rsid w:val="00EC1659"/>
    <w:rsid w:val="00EE7F93"/>
    <w:rsid w:val="00EF32FE"/>
    <w:rsid w:val="00EF7F36"/>
    <w:rsid w:val="00F057DF"/>
    <w:rsid w:val="00F06543"/>
    <w:rsid w:val="00F12992"/>
    <w:rsid w:val="00F26752"/>
    <w:rsid w:val="00F306E3"/>
    <w:rsid w:val="00F40CD2"/>
    <w:rsid w:val="00F419E0"/>
    <w:rsid w:val="00F572D1"/>
    <w:rsid w:val="00F73BF8"/>
    <w:rsid w:val="00F82C74"/>
    <w:rsid w:val="00F95637"/>
    <w:rsid w:val="00FA0BAA"/>
    <w:rsid w:val="00FA116E"/>
    <w:rsid w:val="00FA261D"/>
    <w:rsid w:val="00FA7616"/>
    <w:rsid w:val="00FB0265"/>
    <w:rsid w:val="00FB0A61"/>
    <w:rsid w:val="00FC04DB"/>
    <w:rsid w:val="00FC6C2C"/>
    <w:rsid w:val="00FC6D21"/>
    <w:rsid w:val="00FE37AB"/>
    <w:rsid w:val="00FF2B3F"/>
    <w:rsid w:val="00FF763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27B0C6"/>
  <w14:defaultImageDpi w14:val="300"/>
  <w15:docId w15:val="{6DC9FE09-E59A-4F54-947A-10C30691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65C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A674AF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7B2A1-5B17-40B8-BB33-B0F427C5D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3</Pages>
  <Words>797</Words>
  <Characters>4548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2024-04-03T23:22:00Z</cp:lastPrinted>
  <dcterms:created xsi:type="dcterms:W3CDTF">2026-09-01T14:43:00Z</dcterms:created>
  <dcterms:modified xsi:type="dcterms:W3CDTF">2026-09-01T14:43:00Z</dcterms:modified>
</cp:coreProperties>
</file>