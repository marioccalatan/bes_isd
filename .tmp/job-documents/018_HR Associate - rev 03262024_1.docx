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53"/>
        <w:gridCol w:w="2352"/>
        <w:gridCol w:w="1260"/>
        <w:gridCol w:w="3149"/>
        <w:gridCol w:w="1883"/>
        <w:gridCol w:w="1883"/>
        <w:gridCol w:w="1799"/>
      </w:tblGrid>
      <w:tr w:rsidR="003B2A72" w:rsidRPr="003370C0" w14:paraId="240A5841" w14:textId="77777777" w:rsidTr="000C5385">
        <w:tc>
          <w:tcPr>
            <w:tcW w:w="5584" w:type="dxa"/>
            <w:gridSpan w:val="2"/>
          </w:tcPr>
          <w:p w14:paraId="6DD3B7BC" w14:textId="4606DC4C" w:rsidR="003B2A72" w:rsidRPr="003370C0" w:rsidRDefault="003B2A72" w:rsidP="00370B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6387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70B87" w:rsidRPr="003370C0">
              <w:rPr>
                <w:rFonts w:ascii="Arial" w:hAnsi="Arial" w:cs="Arial"/>
                <w:sz w:val="20"/>
                <w:szCs w:val="20"/>
              </w:rPr>
              <w:t>HR Associate</w:t>
            </w:r>
            <w:r w:rsidR="00A27CDA">
              <w:rPr>
                <w:rFonts w:ascii="Arial" w:hAnsi="Arial" w:cs="Arial"/>
                <w:sz w:val="20"/>
                <w:szCs w:val="20"/>
              </w:rPr>
              <w:t xml:space="preserve"> I, II</w:t>
            </w:r>
            <w:r w:rsidR="002B19C2">
              <w:rPr>
                <w:rFonts w:ascii="Arial" w:hAnsi="Arial" w:cs="Arial"/>
                <w:sz w:val="20"/>
                <w:szCs w:val="20"/>
              </w:rPr>
              <w:t>, III</w:t>
            </w:r>
            <w:r w:rsidR="00AF59D3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2326" w:type="dxa"/>
            <w:gridSpan w:val="6"/>
          </w:tcPr>
          <w:p w14:paraId="6E3C8D6C" w14:textId="19B5D2C0" w:rsidR="003B2A72" w:rsidRPr="003370C0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3370C0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3370C0" w14:paraId="262B83E2" w14:textId="77777777" w:rsidTr="000C5385">
        <w:tc>
          <w:tcPr>
            <w:tcW w:w="5584" w:type="dxa"/>
            <w:gridSpan w:val="2"/>
          </w:tcPr>
          <w:p w14:paraId="3BE87E5F" w14:textId="430405FB" w:rsidR="003B2A72" w:rsidRPr="003370C0" w:rsidRDefault="003B2A72" w:rsidP="005D20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5D20AB" w:rsidRPr="003370C0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326" w:type="dxa"/>
            <w:gridSpan w:val="6"/>
          </w:tcPr>
          <w:p w14:paraId="6144C44C" w14:textId="1B74968E" w:rsidR="003B2A72" w:rsidRPr="003370C0" w:rsidRDefault="003B2A72" w:rsidP="006616FC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6616FC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</w:p>
        </w:tc>
      </w:tr>
      <w:tr w:rsidR="003B2A72" w:rsidRPr="003370C0" w14:paraId="16C65CCE" w14:textId="77777777" w:rsidTr="000C5385">
        <w:tc>
          <w:tcPr>
            <w:tcW w:w="5584" w:type="dxa"/>
            <w:gridSpan w:val="2"/>
          </w:tcPr>
          <w:p w14:paraId="6E6F3AA2" w14:textId="4B51F9C6" w:rsidR="003B2A72" w:rsidRPr="003370C0" w:rsidRDefault="003B2A72" w:rsidP="00A8235F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A8235F" w:rsidRPr="003370C0">
              <w:rPr>
                <w:rFonts w:ascii="Arial" w:hAnsi="Arial" w:cs="Arial"/>
                <w:sz w:val="20"/>
                <w:szCs w:val="20"/>
              </w:rPr>
              <w:t>Human Resource</w:t>
            </w:r>
            <w:r w:rsidR="00B472C1" w:rsidRPr="003370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19C2">
              <w:rPr>
                <w:rFonts w:ascii="Arial" w:hAnsi="Arial" w:cs="Arial"/>
                <w:sz w:val="20"/>
                <w:szCs w:val="20"/>
              </w:rPr>
              <w:t>Officer</w:t>
            </w:r>
          </w:p>
        </w:tc>
        <w:tc>
          <w:tcPr>
            <w:tcW w:w="12326" w:type="dxa"/>
            <w:gridSpan w:val="6"/>
          </w:tcPr>
          <w:p w14:paraId="3C294845" w14:textId="69660B69" w:rsidR="003B2A72" w:rsidRPr="003370C0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370C0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370C0" w14:paraId="2FB3FB4B" w14:textId="77777777" w:rsidTr="000C5385">
        <w:trPr>
          <w:trHeight w:val="215"/>
        </w:trPr>
        <w:tc>
          <w:tcPr>
            <w:tcW w:w="5584" w:type="dxa"/>
            <w:gridSpan w:val="2"/>
          </w:tcPr>
          <w:p w14:paraId="52E3073A" w14:textId="52F25680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Approved:         </w:t>
            </w:r>
          </w:p>
          <w:p w14:paraId="6A992558" w14:textId="77777777" w:rsidR="003B2A72" w:rsidRPr="003370C0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326" w:type="dxa"/>
            <w:gridSpan w:val="6"/>
          </w:tcPr>
          <w:p w14:paraId="103A82AE" w14:textId="08E1E64D" w:rsidR="003B2A72" w:rsidRPr="003370C0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370C0" w14:paraId="1E2D3EF0" w14:textId="77777777" w:rsidTr="000C5385">
        <w:tc>
          <w:tcPr>
            <w:tcW w:w="17910" w:type="dxa"/>
            <w:gridSpan w:val="8"/>
          </w:tcPr>
          <w:p w14:paraId="26BC3AEC" w14:textId="6BCAA73E" w:rsidR="008746F8" w:rsidRPr="003370C0" w:rsidRDefault="003B2A72" w:rsidP="008746F8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495577" w:rsidRPr="003370C0">
              <w:rPr>
                <w:rFonts w:ascii="Arial" w:hAnsi="Arial" w:cs="Arial"/>
                <w:sz w:val="20"/>
                <w:szCs w:val="20"/>
              </w:rPr>
              <w:t>Prov</w:t>
            </w:r>
            <w:r w:rsidR="008746F8">
              <w:rPr>
                <w:rFonts w:ascii="Arial" w:hAnsi="Arial" w:cs="Arial"/>
                <w:sz w:val="20"/>
                <w:szCs w:val="20"/>
              </w:rPr>
              <w:t>ides human resource services and assist in the implementation of human resource related activities and other legal requirements.</w:t>
            </w:r>
          </w:p>
        </w:tc>
      </w:tr>
      <w:tr w:rsidR="007F767A" w:rsidRPr="003370C0" w14:paraId="3B81E962" w14:textId="77777777" w:rsidTr="000C5385">
        <w:tc>
          <w:tcPr>
            <w:tcW w:w="7936" w:type="dxa"/>
            <w:gridSpan w:val="3"/>
            <w:vAlign w:val="center"/>
          </w:tcPr>
          <w:p w14:paraId="48D43070" w14:textId="4D2306CC" w:rsidR="00577DAC" w:rsidRPr="003370C0" w:rsidRDefault="00577DAC" w:rsidP="008746F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60" w:type="dxa"/>
            <w:vAlign w:val="center"/>
          </w:tcPr>
          <w:p w14:paraId="4456A93B" w14:textId="77777777" w:rsidR="00577DAC" w:rsidRPr="00670846" w:rsidRDefault="00577DAC" w:rsidP="000F4D52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Frequency/</w:t>
            </w:r>
          </w:p>
          <w:p w14:paraId="273416C5" w14:textId="4BA7117A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846">
              <w:rPr>
                <w:rFonts w:ascii="Arial" w:hAnsi="Arial" w:cs="Arial"/>
                <w:b/>
                <w:sz w:val="18"/>
                <w:szCs w:val="20"/>
              </w:rPr>
              <w:t>Percentage</w:t>
            </w:r>
          </w:p>
        </w:tc>
        <w:tc>
          <w:tcPr>
            <w:tcW w:w="3149" w:type="dxa"/>
            <w:vAlign w:val="center"/>
          </w:tcPr>
          <w:p w14:paraId="025F06AF" w14:textId="2F0EB8D4" w:rsidR="00577DAC" w:rsidRPr="003370C0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565" w:type="dxa"/>
            <w:gridSpan w:val="3"/>
          </w:tcPr>
          <w:p w14:paraId="73407737" w14:textId="77777777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5220"/>
            </w:tblGrid>
            <w:tr w:rsidR="00577DAC" w:rsidRPr="003370C0" w14:paraId="432429F3" w14:textId="77777777" w:rsidTr="004344C4">
              <w:tc>
                <w:tcPr>
                  <w:tcW w:w="572" w:type="dxa"/>
                </w:tcPr>
                <w:p w14:paraId="083F36DF" w14:textId="7781FE8F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20" w:type="dxa"/>
                </w:tcPr>
                <w:p w14:paraId="7C28C540" w14:textId="510FAA0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3370C0" w14:paraId="5D5553CF" w14:textId="77777777" w:rsidTr="004344C4">
              <w:tc>
                <w:tcPr>
                  <w:tcW w:w="572" w:type="dxa"/>
                </w:tcPr>
                <w:p w14:paraId="5D6A394D" w14:textId="60FAFF4C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20" w:type="dxa"/>
                </w:tcPr>
                <w:p w14:paraId="4F2519A3" w14:textId="1820F342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370C0" w14:paraId="75828191" w14:textId="77777777" w:rsidTr="004344C4">
              <w:tc>
                <w:tcPr>
                  <w:tcW w:w="572" w:type="dxa"/>
                </w:tcPr>
                <w:p w14:paraId="2D7D24FC" w14:textId="4320ECFD" w:rsidR="00577DAC" w:rsidRPr="003370C0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20" w:type="dxa"/>
                </w:tcPr>
                <w:p w14:paraId="3500A9E5" w14:textId="613080B9" w:rsidR="00577DAC" w:rsidRPr="003370C0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370C0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3370C0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3771" w:rsidRPr="003370C0" w14:paraId="0D31F890" w14:textId="77777777" w:rsidTr="000C5385">
        <w:tc>
          <w:tcPr>
            <w:tcW w:w="7936" w:type="dxa"/>
            <w:gridSpan w:val="3"/>
          </w:tcPr>
          <w:p w14:paraId="4859B9B1" w14:textId="77777777" w:rsidR="003764DC" w:rsidRDefault="003764D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5D64EA" w14:textId="77777777" w:rsidR="00513771" w:rsidRDefault="00513771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14:paraId="009C3FE0" w14:textId="30E47B44" w:rsidR="003764DC" w:rsidRPr="003370C0" w:rsidRDefault="003764D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84ADCA" w14:textId="77777777" w:rsidR="003764DC" w:rsidRDefault="003764D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706EEE" w14:textId="35359AE9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8714" w:type="dxa"/>
            <w:gridSpan w:val="4"/>
          </w:tcPr>
          <w:p w14:paraId="31866DE0" w14:textId="77777777" w:rsidR="00513771" w:rsidRPr="003370C0" w:rsidRDefault="00513771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4C4" w:rsidRPr="003370C0" w14:paraId="4C6D74BF" w14:textId="77777777" w:rsidTr="000C5385">
        <w:tc>
          <w:tcPr>
            <w:tcW w:w="1531" w:type="dxa"/>
            <w:vMerge w:val="restart"/>
            <w:vAlign w:val="center"/>
          </w:tcPr>
          <w:p w14:paraId="3A9E4217" w14:textId="07AB8E47" w:rsidR="003370C0" w:rsidRPr="003370C0" w:rsidRDefault="003370C0" w:rsidP="003370C0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 w:rsidR="004F3AC7"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 w:rsidR="00E36DA5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6E134140" w14:textId="346C3715" w:rsidR="003370C0" w:rsidRPr="003370C0" w:rsidRDefault="003370C0" w:rsidP="005C7A14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Review</w:t>
            </w:r>
            <w:r w:rsidR="000C5385">
              <w:rPr>
                <w:rFonts w:ascii="Arial" w:hAnsi="Arial" w:cs="Arial"/>
                <w:sz w:val="20"/>
                <w:szCs w:val="20"/>
              </w:rPr>
              <w:t>s</w:t>
            </w:r>
            <w:r w:rsidRPr="003370C0">
              <w:rPr>
                <w:rFonts w:ascii="Arial" w:hAnsi="Arial" w:cs="Arial"/>
                <w:sz w:val="20"/>
                <w:szCs w:val="20"/>
              </w:rPr>
              <w:t>, analyzes and recommends improvement to Company Policies, manuals and code of ethics</w:t>
            </w:r>
          </w:p>
        </w:tc>
        <w:tc>
          <w:tcPr>
            <w:tcW w:w="1260" w:type="dxa"/>
          </w:tcPr>
          <w:p w14:paraId="5C958D92" w14:textId="77777777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4C6FB231" w14:textId="77777777" w:rsidR="00A27CDA" w:rsidRPr="00A27CDA" w:rsidRDefault="003370C0" w:rsidP="005C7A1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 xml:space="preserve">Written communication skills, </w:t>
            </w:r>
          </w:p>
          <w:p w14:paraId="73BB2A2F" w14:textId="20090FC7" w:rsidR="003370C0" w:rsidRPr="00A27CDA" w:rsidRDefault="00A27CDA" w:rsidP="005C7A14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3370C0" w:rsidRPr="00A27CDA">
              <w:rPr>
                <w:rFonts w:ascii="Arial" w:hAnsi="Arial" w:cs="Arial"/>
                <w:sz w:val="20"/>
                <w:szCs w:val="20"/>
              </w:rPr>
              <w:t xml:space="preserve">esearch and working knowledge on Labor Laws, Policy Drafting </w:t>
            </w:r>
          </w:p>
        </w:tc>
        <w:tc>
          <w:tcPr>
            <w:tcW w:w="1883" w:type="dxa"/>
            <w:vAlign w:val="center"/>
          </w:tcPr>
          <w:p w14:paraId="6735134A" w14:textId="5674AFEB" w:rsidR="003370C0" w:rsidRPr="003370C0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7A31E129" w14:textId="4E816E63" w:rsidR="003370C0" w:rsidRPr="00B310EC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6E4E49AD" w14:textId="53EDA6EE" w:rsidR="003370C0" w:rsidRPr="003370C0" w:rsidRDefault="003370C0" w:rsidP="003370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44C4" w:rsidRPr="003370C0" w14:paraId="0B1D4BB3" w14:textId="77777777" w:rsidTr="000C5385">
        <w:tc>
          <w:tcPr>
            <w:tcW w:w="1531" w:type="dxa"/>
            <w:vMerge/>
            <w:vAlign w:val="center"/>
          </w:tcPr>
          <w:p w14:paraId="5AF5E9A8" w14:textId="3C00725F" w:rsidR="003370C0" w:rsidRPr="003370C0" w:rsidRDefault="003370C0" w:rsidP="003370C0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092F01DA" w14:textId="02EE942A" w:rsidR="003370C0" w:rsidRPr="003370C0" w:rsidRDefault="003370C0" w:rsidP="005C7A14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Provide reports and recommendation on HR issues and trends stemming up from the external environment what would have an impact on the workforce</w:t>
            </w:r>
          </w:p>
        </w:tc>
        <w:tc>
          <w:tcPr>
            <w:tcW w:w="1260" w:type="dxa"/>
          </w:tcPr>
          <w:p w14:paraId="6A81B18B" w14:textId="77777777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6343C197" w14:textId="303D55AA" w:rsidR="003370C0" w:rsidRPr="00A27CDA" w:rsidRDefault="003370C0" w:rsidP="005C7A14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Analytical and assessment skills</w:t>
            </w:r>
          </w:p>
          <w:p w14:paraId="6B66AD6F" w14:textId="4216126E" w:rsidR="003370C0" w:rsidRPr="00A27CDA" w:rsidRDefault="003370C0" w:rsidP="005C7A14">
            <w:pPr>
              <w:pStyle w:val="ListParagraph"/>
              <w:numPr>
                <w:ilvl w:val="0"/>
                <w:numId w:val="9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883" w:type="dxa"/>
            <w:vAlign w:val="center"/>
          </w:tcPr>
          <w:p w14:paraId="0F17F66A" w14:textId="37A7A8DB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5550538" w14:textId="558DB00C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5D185FBA" w14:textId="4BFDCC16" w:rsidR="003370C0" w:rsidRPr="003370C0" w:rsidRDefault="003370C0" w:rsidP="003370C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B397E" w:rsidRPr="003370C0" w14:paraId="4934E226" w14:textId="77777777" w:rsidTr="006D5042">
        <w:tc>
          <w:tcPr>
            <w:tcW w:w="7936" w:type="dxa"/>
            <w:gridSpan w:val="3"/>
          </w:tcPr>
          <w:p w14:paraId="42B79721" w14:textId="77777777" w:rsidR="003764DC" w:rsidRDefault="003764DC" w:rsidP="008B39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A46BFE" w14:textId="34F55481" w:rsidR="008B397E" w:rsidRDefault="008B397E" w:rsidP="008B39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2A128871" w14:textId="77777777" w:rsidR="008B397E" w:rsidRDefault="008B397E" w:rsidP="0022059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4A9662AC" w14:textId="4FCFBE8C" w:rsidR="003764DC" w:rsidRPr="003370C0" w:rsidRDefault="003764DC" w:rsidP="002205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FCDE170" w14:textId="77777777" w:rsidR="008B397E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7E07DD" w14:textId="77777777" w:rsidR="003764DC" w:rsidRDefault="003764DC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5436E1" w14:textId="484E8B0F" w:rsidR="008B397E" w:rsidRPr="003370C0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20%</w:t>
            </w:r>
          </w:p>
        </w:tc>
        <w:tc>
          <w:tcPr>
            <w:tcW w:w="3149" w:type="dxa"/>
            <w:vAlign w:val="center"/>
          </w:tcPr>
          <w:p w14:paraId="67CA19C5" w14:textId="77777777" w:rsidR="008B397E" w:rsidRPr="00A27CDA" w:rsidRDefault="008B397E" w:rsidP="00220599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F4B9812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215CDE5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39889E7D" w14:textId="77777777" w:rsidR="008B397E" w:rsidRPr="003370C0" w:rsidRDefault="008B397E" w:rsidP="008B3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319D" w:rsidRPr="003370C0" w14:paraId="3EC95617" w14:textId="77777777" w:rsidTr="00762701">
        <w:tc>
          <w:tcPr>
            <w:tcW w:w="1531" w:type="dxa"/>
            <w:vMerge w:val="restart"/>
            <w:vAlign w:val="center"/>
          </w:tcPr>
          <w:p w14:paraId="09955ADB" w14:textId="09AE317E" w:rsidR="0084319D" w:rsidRPr="003370C0" w:rsidRDefault="0084319D" w:rsidP="008431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I,II,</w:t>
            </w:r>
            <w:r w:rsidRPr="003370C0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41CB4592" w14:textId="40387D3F" w:rsidR="0084319D" w:rsidRPr="003370C0" w:rsidRDefault="0084319D" w:rsidP="0084319D">
            <w:pPr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Custody and updating of the employees’ 201 files (this includes the payroll system)</w:t>
            </w:r>
          </w:p>
        </w:tc>
        <w:tc>
          <w:tcPr>
            <w:tcW w:w="1260" w:type="dxa"/>
          </w:tcPr>
          <w:p w14:paraId="2E38CCDB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3A5A03A8" w14:textId="77777777" w:rsidR="0084319D" w:rsidRPr="00220599" w:rsidRDefault="0084319D" w:rsidP="008431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payroll system</w:t>
            </w:r>
          </w:p>
          <w:p w14:paraId="5417A6BA" w14:textId="1ABC4512" w:rsidR="0084319D" w:rsidRPr="00220599" w:rsidRDefault="0084319D" w:rsidP="008431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  <w:vAlign w:val="center"/>
          </w:tcPr>
          <w:p w14:paraId="2A641E1D" w14:textId="6954FAD7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Merge w:val="restart"/>
            <w:vAlign w:val="center"/>
          </w:tcPr>
          <w:p w14:paraId="5DE411A1" w14:textId="7C27F2A1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Merge w:val="restart"/>
            <w:vAlign w:val="center"/>
          </w:tcPr>
          <w:p w14:paraId="11853830" w14:textId="2393F33D" w:rsidR="0084319D" w:rsidRPr="00220599" w:rsidRDefault="003764DC" w:rsidP="0084319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84319D" w:rsidRPr="003370C0" w14:paraId="5B2893F6" w14:textId="77777777" w:rsidTr="00762701">
        <w:tc>
          <w:tcPr>
            <w:tcW w:w="1531" w:type="dxa"/>
            <w:vMerge/>
            <w:vAlign w:val="center"/>
          </w:tcPr>
          <w:p w14:paraId="3BABA322" w14:textId="77777777" w:rsidR="0084319D" w:rsidRPr="003370C0" w:rsidRDefault="0084319D" w:rsidP="0084319D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429E14CF" w14:textId="52299DFF" w:rsidR="0084319D" w:rsidRPr="003370C0" w:rsidRDefault="0084319D" w:rsidP="0084319D">
            <w:pPr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Prepare BIR and DOLE related compliances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except Accounting and Safety concerns</w:t>
            </w:r>
          </w:p>
        </w:tc>
        <w:tc>
          <w:tcPr>
            <w:tcW w:w="1260" w:type="dxa"/>
          </w:tcPr>
          <w:p w14:paraId="459131A6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6E2A8F15" w14:textId="43B290DD" w:rsidR="0084319D" w:rsidRPr="0084319D" w:rsidRDefault="0084319D" w:rsidP="0084319D">
            <w:pPr>
              <w:rPr>
                <w:rFonts w:ascii="Arial" w:hAnsi="Arial" w:cs="Arial"/>
                <w:sz w:val="20"/>
                <w:szCs w:val="20"/>
              </w:rPr>
            </w:pPr>
            <w:r w:rsidRPr="0084319D">
              <w:rPr>
                <w:rFonts w:ascii="Arial" w:hAnsi="Arial" w:cs="Arial"/>
                <w:sz w:val="20"/>
                <w:szCs w:val="20"/>
              </w:rPr>
              <w:t>Knowledge on BIR and DOLE compliances</w:t>
            </w:r>
          </w:p>
        </w:tc>
        <w:tc>
          <w:tcPr>
            <w:tcW w:w="1883" w:type="dxa"/>
            <w:vMerge/>
            <w:vAlign w:val="center"/>
          </w:tcPr>
          <w:p w14:paraId="71C01A67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vAlign w:val="center"/>
          </w:tcPr>
          <w:p w14:paraId="71C1D255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99" w:type="dxa"/>
            <w:vMerge/>
            <w:vAlign w:val="center"/>
          </w:tcPr>
          <w:p w14:paraId="33AEFCE4" w14:textId="77777777" w:rsidR="0084319D" w:rsidRPr="003370C0" w:rsidRDefault="0084319D" w:rsidP="008431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4DC" w:rsidRPr="003370C0" w14:paraId="2B2776EA" w14:textId="77777777" w:rsidTr="00762701">
        <w:tc>
          <w:tcPr>
            <w:tcW w:w="1531" w:type="dxa"/>
            <w:vMerge w:val="restart"/>
            <w:vAlign w:val="center"/>
          </w:tcPr>
          <w:p w14:paraId="4963B207" w14:textId="77777777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  <w:p w14:paraId="05AC8069" w14:textId="77777777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B465D7" w14:textId="45C6DE9D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lastRenderedPageBreak/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16B3989D" w14:textId="219F1DC0" w:rsidR="003764DC" w:rsidRPr="003370C0" w:rsidRDefault="003764DC" w:rsidP="003764DC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lastRenderedPageBreak/>
              <w:t>Conducts research on pertinent legal issues affecting the cooperative and recommends the appropriate action to be taken</w:t>
            </w:r>
          </w:p>
        </w:tc>
        <w:tc>
          <w:tcPr>
            <w:tcW w:w="1260" w:type="dxa"/>
          </w:tcPr>
          <w:p w14:paraId="02F278A9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2B0B92A9" w14:textId="1B282F54" w:rsidR="003764DC" w:rsidRPr="00220599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skills</w:t>
            </w:r>
          </w:p>
        </w:tc>
        <w:tc>
          <w:tcPr>
            <w:tcW w:w="1883" w:type="dxa"/>
            <w:vAlign w:val="center"/>
          </w:tcPr>
          <w:p w14:paraId="760617C3" w14:textId="0695BBE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2CA97C9" w14:textId="0FEC7B6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12DF548" w14:textId="7E469B1E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5B3E704A" w14:textId="77777777" w:rsidTr="00762701">
        <w:tc>
          <w:tcPr>
            <w:tcW w:w="1531" w:type="dxa"/>
            <w:vMerge/>
            <w:vAlign w:val="center"/>
          </w:tcPr>
          <w:p w14:paraId="0FB5A355" w14:textId="77777777" w:rsidR="003764DC" w:rsidRPr="003370C0" w:rsidRDefault="003764DC" w:rsidP="003764DC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4647A2A2" w14:textId="7045079E" w:rsidR="003764DC" w:rsidRPr="003370C0" w:rsidRDefault="003764DC" w:rsidP="003764DC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Prepares drafts of contracts and reviews agreements with inputs to help the Corporate Legal Counsel</w:t>
            </w:r>
          </w:p>
        </w:tc>
        <w:tc>
          <w:tcPr>
            <w:tcW w:w="1260" w:type="dxa"/>
          </w:tcPr>
          <w:p w14:paraId="453707E1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6B361335" w14:textId="6FAC732B" w:rsidR="003764DC" w:rsidRPr="00220599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Legal writing skills</w:t>
            </w:r>
          </w:p>
        </w:tc>
        <w:tc>
          <w:tcPr>
            <w:tcW w:w="1883" w:type="dxa"/>
            <w:vAlign w:val="center"/>
          </w:tcPr>
          <w:p w14:paraId="148BDB9B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4748CD1" w14:textId="75B9CE66" w:rsidR="003764DC" w:rsidRPr="003764DC" w:rsidRDefault="003764DC" w:rsidP="003764D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764DC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64B2105" w14:textId="74300CAC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7C209F62" w14:textId="77777777" w:rsidTr="00762701">
        <w:tc>
          <w:tcPr>
            <w:tcW w:w="1531" w:type="dxa"/>
            <w:vMerge w:val="restart"/>
            <w:vAlign w:val="center"/>
          </w:tcPr>
          <w:p w14:paraId="680A3C6E" w14:textId="105DF0F5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3370C0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6405" w:type="dxa"/>
            <w:gridSpan w:val="2"/>
          </w:tcPr>
          <w:p w14:paraId="6BBD32A8" w14:textId="3BE3A754" w:rsidR="003764DC" w:rsidRPr="003370C0" w:rsidRDefault="003764DC" w:rsidP="003764DC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Compiles court decisions on case relevant to BENECO as a reference to decision-making.</w:t>
            </w:r>
          </w:p>
        </w:tc>
        <w:tc>
          <w:tcPr>
            <w:tcW w:w="1260" w:type="dxa"/>
          </w:tcPr>
          <w:p w14:paraId="544D4A0C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341E814E" w14:textId="14D86FDA" w:rsidR="003764DC" w:rsidRPr="00220599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Organizational skills</w:t>
            </w:r>
          </w:p>
        </w:tc>
        <w:tc>
          <w:tcPr>
            <w:tcW w:w="1883" w:type="dxa"/>
            <w:vAlign w:val="center"/>
          </w:tcPr>
          <w:p w14:paraId="11536A1A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81A15FA" w14:textId="1D093B98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4DC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2BC9E9F1" w14:textId="61870EB3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1FCCED7E" w14:textId="77777777" w:rsidTr="00762701">
        <w:tc>
          <w:tcPr>
            <w:tcW w:w="1531" w:type="dxa"/>
            <w:vMerge/>
            <w:vAlign w:val="center"/>
          </w:tcPr>
          <w:p w14:paraId="6DBA9AC7" w14:textId="77777777" w:rsidR="003764DC" w:rsidRPr="003370C0" w:rsidRDefault="003764DC" w:rsidP="003764D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2AD0A7CD" w14:textId="781AA3F3" w:rsidR="003764DC" w:rsidRPr="00C700A0" w:rsidRDefault="003764DC" w:rsidP="003764DC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Coordinates with other organizations on legal matters as directed by the Corporate Legal Counsel.</w:t>
            </w:r>
          </w:p>
        </w:tc>
        <w:tc>
          <w:tcPr>
            <w:tcW w:w="1260" w:type="dxa"/>
          </w:tcPr>
          <w:p w14:paraId="21C21F5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2F392B77" w14:textId="3110A261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3" w:type="dxa"/>
            <w:vAlign w:val="center"/>
          </w:tcPr>
          <w:p w14:paraId="3F454C6C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60919D0E" w14:textId="2568F97F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4DC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D430969" w14:textId="473832B6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55E1EC2" w14:textId="77777777" w:rsidTr="00762701">
        <w:tc>
          <w:tcPr>
            <w:tcW w:w="1531" w:type="dxa"/>
            <w:vMerge/>
            <w:vAlign w:val="center"/>
          </w:tcPr>
          <w:p w14:paraId="2A749663" w14:textId="77777777" w:rsidR="003764DC" w:rsidRPr="003370C0" w:rsidRDefault="003764DC" w:rsidP="003764DC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55BA3047" w14:textId="6C8DE512" w:rsidR="003764DC" w:rsidRPr="003370C0" w:rsidRDefault="003764DC" w:rsidP="003764DC">
            <w:pPr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700A0">
              <w:rPr>
                <w:rFonts w:ascii="Arial" w:hAnsi="Arial" w:cs="Arial"/>
                <w:sz w:val="20"/>
                <w:szCs w:val="20"/>
              </w:rPr>
              <w:t>P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 xml:space="preserve">erforms functions related to notarial duties such as notarial </w:t>
            </w:r>
            <w:r>
              <w:rPr>
                <w:rFonts w:ascii="Arial" w:hAnsi="Arial" w:cs="Arial"/>
                <w:bCs/>
                <w:sz w:val="20"/>
                <w:szCs w:val="20"/>
              </w:rPr>
              <w:t>b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ooks, docketing of documents, certification of documents and other legal papers as directed by the BENECO counsel</w:t>
            </w:r>
          </w:p>
        </w:tc>
        <w:tc>
          <w:tcPr>
            <w:tcW w:w="1260" w:type="dxa"/>
          </w:tcPr>
          <w:p w14:paraId="62DAE53D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02994003" w14:textId="1DBD8618" w:rsidR="003764DC" w:rsidRPr="00220599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Legal writing skills</w:t>
            </w:r>
          </w:p>
        </w:tc>
        <w:tc>
          <w:tcPr>
            <w:tcW w:w="1883" w:type="dxa"/>
            <w:vAlign w:val="center"/>
          </w:tcPr>
          <w:p w14:paraId="4C396750" w14:textId="45A0ECEA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13D590E" w14:textId="62F993BB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764DC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398E5BA2" w14:textId="1BA55BE8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01AA4106" w14:textId="77777777" w:rsidTr="000C5385">
        <w:trPr>
          <w:trHeight w:val="215"/>
        </w:trPr>
        <w:tc>
          <w:tcPr>
            <w:tcW w:w="7936" w:type="dxa"/>
            <w:gridSpan w:val="3"/>
            <w:vAlign w:val="center"/>
          </w:tcPr>
          <w:p w14:paraId="2E7530CC" w14:textId="77777777" w:rsidR="003764DC" w:rsidRDefault="003764DC" w:rsidP="003764DC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DEE736" w14:textId="4E47AAED" w:rsidR="003764DC" w:rsidRDefault="003764DC" w:rsidP="003764DC">
            <w:pPr>
              <w:spacing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Recruitment and Selection</w:t>
            </w:r>
          </w:p>
          <w:p w14:paraId="3851E1B6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E8CEAED" w14:textId="64096285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5E6949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A3BA8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1D4DA8" w14:textId="3C984A12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8714" w:type="dxa"/>
            <w:gridSpan w:val="4"/>
            <w:vAlign w:val="center"/>
          </w:tcPr>
          <w:p w14:paraId="1D9BEB9A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17B02C61" w14:textId="77777777" w:rsidTr="000C5385">
        <w:tc>
          <w:tcPr>
            <w:tcW w:w="1531" w:type="dxa"/>
            <w:vMerge w:val="restart"/>
            <w:vAlign w:val="center"/>
          </w:tcPr>
          <w:p w14:paraId="4D9F8B36" w14:textId="4FB7937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gridSpan w:val="2"/>
            <w:vAlign w:val="center"/>
          </w:tcPr>
          <w:p w14:paraId="38AA8AE5" w14:textId="4EBC8BEF" w:rsidR="003764DC" w:rsidRPr="003370C0" w:rsidRDefault="003764DC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Prepare job advertisement for job vacancies </w:t>
            </w:r>
          </w:p>
        </w:tc>
        <w:tc>
          <w:tcPr>
            <w:tcW w:w="1260" w:type="dxa"/>
          </w:tcPr>
          <w:p w14:paraId="019F385B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5441A145" w14:textId="17F6191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Written communication skills</w:t>
            </w:r>
          </w:p>
        </w:tc>
        <w:tc>
          <w:tcPr>
            <w:tcW w:w="1883" w:type="dxa"/>
            <w:vAlign w:val="center"/>
          </w:tcPr>
          <w:p w14:paraId="74D4C655" w14:textId="572D5222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21C99042" w14:textId="07F651C4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CB004AD" w14:textId="323CA31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2FF893A" w14:textId="77777777" w:rsidTr="000C5385">
        <w:trPr>
          <w:trHeight w:val="170"/>
        </w:trPr>
        <w:tc>
          <w:tcPr>
            <w:tcW w:w="1531" w:type="dxa"/>
            <w:vMerge/>
            <w:vAlign w:val="center"/>
          </w:tcPr>
          <w:p w14:paraId="02FA9F85" w14:textId="4838C652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381B99BC" w14:textId="06C6BE9E" w:rsidR="003764DC" w:rsidRPr="003370C0" w:rsidRDefault="003764DC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eastAsiaTheme="minorHAnsi" w:hAnsi="Arial" w:cs="Arial"/>
                <w:sz w:val="20"/>
                <w:szCs w:val="20"/>
              </w:rPr>
              <w:t>Ensures that all requirements for new employees are in order</w:t>
            </w:r>
          </w:p>
        </w:tc>
        <w:tc>
          <w:tcPr>
            <w:tcW w:w="1260" w:type="dxa"/>
          </w:tcPr>
          <w:p w14:paraId="15E5911A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2FC47B9" w14:textId="75D1839C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43583D4D" w14:textId="2A1C266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2B349C8C" w14:textId="12B133AE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C667E14" w14:textId="40B58C8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63B46830" w14:textId="77777777" w:rsidTr="000C5385">
        <w:tc>
          <w:tcPr>
            <w:tcW w:w="1531" w:type="dxa"/>
            <w:vMerge/>
            <w:vAlign w:val="center"/>
          </w:tcPr>
          <w:p w14:paraId="0F639ED0" w14:textId="7777777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3A0E548F" w14:textId="758BCA73" w:rsidR="003764DC" w:rsidRPr="003370C0" w:rsidRDefault="003764DC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eastAsiaTheme="minorHAnsi" w:hAnsi="Arial" w:cs="Arial"/>
                <w:sz w:val="20"/>
                <w:szCs w:val="20"/>
              </w:rPr>
              <w:t>Prepares letter reply to applicants</w:t>
            </w:r>
          </w:p>
        </w:tc>
        <w:tc>
          <w:tcPr>
            <w:tcW w:w="1260" w:type="dxa"/>
          </w:tcPr>
          <w:p w14:paraId="52CED3A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639AA879" w14:textId="01B2FE79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3F3E1EFF" w14:textId="06908C8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4D37EBD6" w14:textId="47E4998A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755F4A5A" w14:textId="4ADE219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6AE7D2D6" w14:textId="77777777" w:rsidTr="000C5385">
        <w:tc>
          <w:tcPr>
            <w:tcW w:w="1531" w:type="dxa"/>
            <w:vMerge/>
            <w:vAlign w:val="center"/>
          </w:tcPr>
          <w:p w14:paraId="762628DB" w14:textId="7777777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  <w:vAlign w:val="center"/>
          </w:tcPr>
          <w:p w14:paraId="3085D3DA" w14:textId="6A1488DA" w:rsidR="003764DC" w:rsidRPr="003370C0" w:rsidRDefault="003764DC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Preparation of certificate of employment for requesting employees</w:t>
            </w:r>
          </w:p>
        </w:tc>
        <w:tc>
          <w:tcPr>
            <w:tcW w:w="1260" w:type="dxa"/>
          </w:tcPr>
          <w:p w14:paraId="191D206C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0D719AFE" w14:textId="7777777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5A53A7E3" w14:textId="4140499B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565C9059" w14:textId="4DC19ACD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381A7ADA" w14:textId="79E8DF7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653ED880" w14:textId="77777777" w:rsidTr="000C5385">
        <w:tc>
          <w:tcPr>
            <w:tcW w:w="1531" w:type="dxa"/>
            <w:vAlign w:val="center"/>
          </w:tcPr>
          <w:p w14:paraId="14930179" w14:textId="32DA8A03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 III,IV</w:t>
            </w:r>
          </w:p>
        </w:tc>
        <w:tc>
          <w:tcPr>
            <w:tcW w:w="6405" w:type="dxa"/>
            <w:gridSpan w:val="2"/>
            <w:vAlign w:val="center"/>
          </w:tcPr>
          <w:p w14:paraId="440C08ED" w14:textId="2DA70908" w:rsidR="003764DC" w:rsidRPr="003370C0" w:rsidRDefault="003764DC" w:rsidP="003764DC">
            <w:pPr>
              <w:pStyle w:val="ListParagraph"/>
              <w:numPr>
                <w:ilvl w:val="0"/>
                <w:numId w:val="6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Conducts employee orientation</w:t>
            </w:r>
          </w:p>
        </w:tc>
        <w:tc>
          <w:tcPr>
            <w:tcW w:w="1260" w:type="dxa"/>
          </w:tcPr>
          <w:p w14:paraId="1CBF3F32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04B0D201" w14:textId="506B6E3E" w:rsidR="003764DC" w:rsidRPr="00A27CDA" w:rsidRDefault="003764DC" w:rsidP="003764DC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Oral communication skills</w:t>
            </w:r>
          </w:p>
          <w:p w14:paraId="6FE8257F" w14:textId="01088F3C" w:rsidR="003764DC" w:rsidRPr="00A27CDA" w:rsidRDefault="003764DC" w:rsidP="003764DC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27CDA">
              <w:rPr>
                <w:rFonts w:ascii="Arial" w:hAnsi="Arial" w:cs="Arial"/>
                <w:sz w:val="20"/>
                <w:szCs w:val="20"/>
              </w:rPr>
              <w:t>Presentation skills</w:t>
            </w:r>
          </w:p>
        </w:tc>
        <w:tc>
          <w:tcPr>
            <w:tcW w:w="1883" w:type="dxa"/>
            <w:vAlign w:val="center"/>
          </w:tcPr>
          <w:p w14:paraId="37F36C27" w14:textId="62AF226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3" w:type="dxa"/>
          </w:tcPr>
          <w:p w14:paraId="1088E71E" w14:textId="5643A097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8645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6F17204B" w14:textId="4811E339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06448BA6" w14:textId="77777777" w:rsidTr="000C5385">
        <w:tc>
          <w:tcPr>
            <w:tcW w:w="7936" w:type="dxa"/>
            <w:gridSpan w:val="3"/>
            <w:vAlign w:val="center"/>
          </w:tcPr>
          <w:p w14:paraId="64230982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77AD2C" w14:textId="2A3F9425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Compensation and Benefits</w:t>
            </w:r>
          </w:p>
          <w:p w14:paraId="7B02BCC3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CEA95A8" w14:textId="57157543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47C4A2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9404607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7C1943" w14:textId="232D133D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20%</w:t>
            </w:r>
          </w:p>
        </w:tc>
        <w:tc>
          <w:tcPr>
            <w:tcW w:w="8714" w:type="dxa"/>
            <w:gridSpan w:val="4"/>
            <w:vAlign w:val="center"/>
          </w:tcPr>
          <w:p w14:paraId="2E9787E1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09F074AD" w14:textId="77777777" w:rsidTr="00853FD8">
        <w:tc>
          <w:tcPr>
            <w:tcW w:w="1531" w:type="dxa"/>
            <w:vMerge w:val="restart"/>
            <w:vAlign w:val="center"/>
          </w:tcPr>
          <w:p w14:paraId="4D219951" w14:textId="5AD02400" w:rsidR="003764DC" w:rsidRPr="00B56628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gridSpan w:val="2"/>
          </w:tcPr>
          <w:p w14:paraId="17624481" w14:textId="783B37A6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Pr="003370C0">
              <w:rPr>
                <w:rFonts w:ascii="Arial" w:hAnsi="Arial" w:cs="Arial"/>
                <w:sz w:val="20"/>
                <w:szCs w:val="20"/>
              </w:rPr>
              <w:t>Transmit summary of payroll attachment to Accounting Office</w:t>
            </w:r>
          </w:p>
        </w:tc>
        <w:tc>
          <w:tcPr>
            <w:tcW w:w="1260" w:type="dxa"/>
          </w:tcPr>
          <w:p w14:paraId="2FEAD511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5EFCBC99" w14:textId="0AFC7C34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MS Excel</w:t>
            </w:r>
          </w:p>
        </w:tc>
        <w:tc>
          <w:tcPr>
            <w:tcW w:w="1883" w:type="dxa"/>
            <w:vMerge w:val="restart"/>
            <w:vAlign w:val="center"/>
          </w:tcPr>
          <w:p w14:paraId="20DC281A" w14:textId="08D620A4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Merge w:val="restart"/>
            <w:vAlign w:val="center"/>
          </w:tcPr>
          <w:p w14:paraId="38FB4437" w14:textId="67F69DD5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Merge w:val="restart"/>
            <w:vAlign w:val="center"/>
          </w:tcPr>
          <w:p w14:paraId="1A74B27F" w14:textId="75CAA462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369ED9AD" w14:textId="77777777" w:rsidTr="00853FD8">
        <w:tc>
          <w:tcPr>
            <w:tcW w:w="1531" w:type="dxa"/>
            <w:vMerge/>
            <w:vAlign w:val="center"/>
          </w:tcPr>
          <w:p w14:paraId="1EC03B11" w14:textId="71B8BCCC" w:rsidR="003764DC" w:rsidRPr="003370C0" w:rsidRDefault="003764DC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5F3079B3" w14:textId="12D2C119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Pr="003370C0">
              <w:rPr>
                <w:rFonts w:ascii="Arial" w:hAnsi="Arial" w:cs="Arial"/>
                <w:sz w:val="20"/>
                <w:szCs w:val="20"/>
              </w:rPr>
              <w:t>Preparation of contractual payroll attachment</w:t>
            </w:r>
          </w:p>
        </w:tc>
        <w:tc>
          <w:tcPr>
            <w:tcW w:w="1260" w:type="dxa"/>
          </w:tcPr>
          <w:p w14:paraId="61B9B75E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CBC8E35" w14:textId="7777777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Merge/>
            <w:vAlign w:val="center"/>
          </w:tcPr>
          <w:p w14:paraId="58A840CC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vAlign w:val="center"/>
          </w:tcPr>
          <w:p w14:paraId="49CABF21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vMerge/>
            <w:vAlign w:val="center"/>
          </w:tcPr>
          <w:p w14:paraId="021339D9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33971824" w14:textId="77777777" w:rsidTr="00853FD8">
        <w:tc>
          <w:tcPr>
            <w:tcW w:w="1531" w:type="dxa"/>
            <w:vMerge/>
            <w:vAlign w:val="center"/>
          </w:tcPr>
          <w:p w14:paraId="1090CAA4" w14:textId="572FD7F1" w:rsidR="003764DC" w:rsidRPr="003370C0" w:rsidRDefault="003764DC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6B20A385" w14:textId="3A469999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Prepares/updates documentary requirements for SSS/PAG-IBIG/PHILHEALTH of employees </w:t>
            </w:r>
            <w:r>
              <w:rPr>
                <w:rFonts w:ascii="Arial" w:hAnsi="Arial" w:cs="Arial"/>
                <w:sz w:val="20"/>
                <w:szCs w:val="20"/>
              </w:rPr>
              <w:t>vis-à-vis updating of employee data.</w:t>
            </w:r>
          </w:p>
        </w:tc>
        <w:tc>
          <w:tcPr>
            <w:tcW w:w="1260" w:type="dxa"/>
          </w:tcPr>
          <w:p w14:paraId="5E2E1B54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29DB5995" w14:textId="7A113677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SSS/PAG-IBIG/PHILHEALTH rules, regulations vis-à-vis updating of data</w:t>
            </w:r>
          </w:p>
        </w:tc>
        <w:tc>
          <w:tcPr>
            <w:tcW w:w="1883" w:type="dxa"/>
            <w:vAlign w:val="center"/>
          </w:tcPr>
          <w:p w14:paraId="5F086A77" w14:textId="5C311F0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60E9400E" w14:textId="413191C1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6F4B3758" w14:textId="234ECF6B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538356D3" w14:textId="77777777" w:rsidTr="00853FD8">
        <w:tc>
          <w:tcPr>
            <w:tcW w:w="1531" w:type="dxa"/>
            <w:vMerge/>
            <w:vAlign w:val="center"/>
          </w:tcPr>
          <w:p w14:paraId="4F48E37D" w14:textId="71DFC0B8" w:rsidR="003764DC" w:rsidRPr="003370C0" w:rsidRDefault="003764DC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286FDAB3" w14:textId="417F614B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Preparation of certificate of loan clearance </w:t>
            </w:r>
          </w:p>
        </w:tc>
        <w:tc>
          <w:tcPr>
            <w:tcW w:w="1260" w:type="dxa"/>
          </w:tcPr>
          <w:p w14:paraId="6625CDB5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535179EF" w14:textId="21780514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MS Word</w:t>
            </w:r>
          </w:p>
        </w:tc>
        <w:tc>
          <w:tcPr>
            <w:tcW w:w="1883" w:type="dxa"/>
            <w:vAlign w:val="center"/>
          </w:tcPr>
          <w:p w14:paraId="77BFB637" w14:textId="14679581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10BE4781" w14:textId="64DF230B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6EC9EC83" w14:textId="5F504B24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4B3FC7C0" w14:textId="77777777" w:rsidTr="000C5385">
        <w:tc>
          <w:tcPr>
            <w:tcW w:w="1531" w:type="dxa"/>
            <w:vMerge/>
            <w:vAlign w:val="center"/>
          </w:tcPr>
          <w:p w14:paraId="1350A70F" w14:textId="77777777" w:rsidR="003764DC" w:rsidRPr="003370C0" w:rsidRDefault="003764DC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1825B202" w14:textId="4EC44480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Monitoring and preparation of step increment</w:t>
            </w:r>
          </w:p>
        </w:tc>
        <w:tc>
          <w:tcPr>
            <w:tcW w:w="1260" w:type="dxa"/>
          </w:tcPr>
          <w:p w14:paraId="792ABC1B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777F5FA7" w14:textId="265F7E5E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MS Word</w:t>
            </w:r>
          </w:p>
        </w:tc>
        <w:tc>
          <w:tcPr>
            <w:tcW w:w="1883" w:type="dxa"/>
            <w:vAlign w:val="center"/>
          </w:tcPr>
          <w:p w14:paraId="6C856FA5" w14:textId="15C064BC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5618EF06" w14:textId="4298B4C4" w:rsidR="003764DC" w:rsidRPr="003370C0" w:rsidRDefault="003764DC" w:rsidP="003764DC">
            <w:pPr>
              <w:jc w:val="center"/>
              <w:rPr>
                <w:rFonts w:ascii="Cambria Math" w:eastAsia="Arial Unicode MS" w:hAnsi="Cambria Math" w:cs="Cambria Math"/>
                <w:b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15968A2E" w14:textId="1308C520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  <w:tr w:rsidR="003764DC" w:rsidRPr="003370C0" w14:paraId="44C83B2E" w14:textId="77777777" w:rsidTr="00853FD8">
        <w:tc>
          <w:tcPr>
            <w:tcW w:w="1531" w:type="dxa"/>
            <w:vMerge/>
            <w:vAlign w:val="center"/>
          </w:tcPr>
          <w:p w14:paraId="6D856AD1" w14:textId="77777777" w:rsidR="003764DC" w:rsidRPr="003370C0" w:rsidRDefault="003764DC" w:rsidP="003764DC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405" w:type="dxa"/>
            <w:gridSpan w:val="2"/>
          </w:tcPr>
          <w:p w14:paraId="325FC777" w14:textId="5A84BC90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Updating of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employee </w:t>
            </w:r>
            <w:r w:rsidRPr="003370C0">
              <w:rPr>
                <w:rFonts w:ascii="Arial" w:hAnsi="Arial" w:cs="Arial"/>
                <w:sz w:val="20"/>
                <w:szCs w:val="20"/>
              </w:rPr>
              <w:t>service record</w:t>
            </w:r>
          </w:p>
        </w:tc>
        <w:tc>
          <w:tcPr>
            <w:tcW w:w="1260" w:type="dxa"/>
          </w:tcPr>
          <w:p w14:paraId="1F73FDAB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3FD75001" w14:textId="527F144C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MS Excel</w:t>
            </w:r>
          </w:p>
        </w:tc>
        <w:tc>
          <w:tcPr>
            <w:tcW w:w="1883" w:type="dxa"/>
            <w:vAlign w:val="center"/>
          </w:tcPr>
          <w:p w14:paraId="422509C2" w14:textId="703A7FDF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3" w:type="dxa"/>
            <w:vAlign w:val="center"/>
          </w:tcPr>
          <w:p w14:paraId="21F437B0" w14:textId="0F488D2B" w:rsidR="003764DC" w:rsidRPr="003370C0" w:rsidRDefault="003764DC" w:rsidP="003764DC">
            <w:pPr>
              <w:jc w:val="center"/>
              <w:rPr>
                <w:rFonts w:ascii="Cambria Math" w:eastAsia="Arial Unicode MS" w:hAnsi="Cambria Math" w:cs="Cambria Math"/>
                <w:b/>
                <w:sz w:val="20"/>
                <w:szCs w:val="20"/>
              </w:rPr>
            </w:pPr>
          </w:p>
        </w:tc>
        <w:tc>
          <w:tcPr>
            <w:tcW w:w="1799" w:type="dxa"/>
            <w:vAlign w:val="center"/>
          </w:tcPr>
          <w:p w14:paraId="3109171B" w14:textId="6D5C6789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4DC" w:rsidRPr="003370C0" w14:paraId="6A325F12" w14:textId="77777777" w:rsidTr="00853FD8">
        <w:tc>
          <w:tcPr>
            <w:tcW w:w="1531" w:type="dxa"/>
            <w:vAlign w:val="center"/>
          </w:tcPr>
          <w:p w14:paraId="13DF9FD9" w14:textId="2A72E9C3" w:rsidR="003764DC" w:rsidRPr="004344C4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gridSpan w:val="2"/>
          </w:tcPr>
          <w:p w14:paraId="050408F3" w14:textId="3142C6E4" w:rsidR="003764DC" w:rsidRPr="003370C0" w:rsidRDefault="003764DC" w:rsidP="003764DC">
            <w:pPr>
              <w:pStyle w:val="ListParagraph"/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Updating of leave ledger (additional leaves, special privilege leave, solo parent leave, service incentive leave)</w:t>
            </w:r>
          </w:p>
        </w:tc>
        <w:tc>
          <w:tcPr>
            <w:tcW w:w="1260" w:type="dxa"/>
          </w:tcPr>
          <w:p w14:paraId="06D7FFD6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277E7901" w14:textId="0CFCE676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sz w:val="20"/>
                <w:szCs w:val="20"/>
              </w:rPr>
              <w:t>Working knowledge on MS Excel</w:t>
            </w:r>
          </w:p>
        </w:tc>
        <w:tc>
          <w:tcPr>
            <w:tcW w:w="1883" w:type="dxa"/>
            <w:vAlign w:val="center"/>
          </w:tcPr>
          <w:p w14:paraId="39F4E10C" w14:textId="7CA913A2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883" w:type="dxa"/>
            <w:vAlign w:val="center"/>
          </w:tcPr>
          <w:p w14:paraId="026A605B" w14:textId="614C5C6F" w:rsidR="003764DC" w:rsidRPr="003370C0" w:rsidRDefault="003764DC" w:rsidP="003764DC">
            <w:pPr>
              <w:jc w:val="center"/>
              <w:rPr>
                <w:rFonts w:ascii="Cambria Math" w:eastAsia="Arial Unicode MS" w:hAnsi="Cambria Math" w:cs="Cambria Math"/>
                <w:b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799" w:type="dxa"/>
            <w:vAlign w:val="center"/>
          </w:tcPr>
          <w:p w14:paraId="45FF321D" w14:textId="410E0287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599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</w:tr>
    </w:tbl>
    <w:p w14:paraId="7722F43B" w14:textId="77777777" w:rsidR="003764DC" w:rsidRDefault="003764DC"/>
    <w:p w14:paraId="1A9B5049" w14:textId="77777777" w:rsidR="003764DC" w:rsidRDefault="003764DC"/>
    <w:p w14:paraId="327E9500" w14:textId="77777777" w:rsidR="003764DC" w:rsidRDefault="003764DC"/>
    <w:tbl>
      <w:tblPr>
        <w:tblW w:w="179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405"/>
        <w:gridCol w:w="1260"/>
        <w:gridCol w:w="3149"/>
        <w:gridCol w:w="1889"/>
        <w:gridCol w:w="1889"/>
        <w:gridCol w:w="1787"/>
      </w:tblGrid>
      <w:tr w:rsidR="003764DC" w:rsidRPr="003370C0" w14:paraId="5DE8F974" w14:textId="77777777" w:rsidTr="000C5385">
        <w:trPr>
          <w:trHeight w:val="152"/>
        </w:trPr>
        <w:tc>
          <w:tcPr>
            <w:tcW w:w="7936" w:type="dxa"/>
            <w:gridSpan w:val="2"/>
          </w:tcPr>
          <w:p w14:paraId="7CD64EC9" w14:textId="77777777" w:rsidR="003764DC" w:rsidRDefault="003764DC" w:rsidP="003764DC">
            <w:pPr>
              <w:pStyle w:val="ListParagraph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2F0EC6" w14:textId="51CB3C54" w:rsidR="003764DC" w:rsidRDefault="003764DC" w:rsidP="003764DC">
            <w:pPr>
              <w:pStyle w:val="ListParagraph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Employee Training and Development</w:t>
            </w:r>
          </w:p>
          <w:p w14:paraId="4B27E06D" w14:textId="77777777" w:rsidR="003764DC" w:rsidRDefault="003764DC" w:rsidP="003764D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568BF9EE" w14:textId="6D406939" w:rsidR="003764DC" w:rsidRPr="003370C0" w:rsidRDefault="003764DC" w:rsidP="003764D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E42285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F326C3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CBA624" w14:textId="740D27B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10%</w:t>
            </w:r>
          </w:p>
        </w:tc>
        <w:tc>
          <w:tcPr>
            <w:tcW w:w="8714" w:type="dxa"/>
            <w:gridSpan w:val="4"/>
            <w:vAlign w:val="center"/>
          </w:tcPr>
          <w:p w14:paraId="406AD7E3" w14:textId="17303F3A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2A2ACAFC" w14:textId="77777777" w:rsidTr="000C5385">
        <w:tc>
          <w:tcPr>
            <w:tcW w:w="1531" w:type="dxa"/>
            <w:vAlign w:val="center"/>
          </w:tcPr>
          <w:p w14:paraId="0B308919" w14:textId="3822EDDA" w:rsidR="003764DC" w:rsidRPr="003370C0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vAlign w:val="center"/>
          </w:tcPr>
          <w:p w14:paraId="111C2FAE" w14:textId="004580D8" w:rsidR="003764DC" w:rsidRPr="00C700A0" w:rsidRDefault="003764DC" w:rsidP="003764DC">
            <w:pPr>
              <w:pStyle w:val="ListParagraph"/>
              <w:numPr>
                <w:ilvl w:val="0"/>
                <w:numId w:val="7"/>
              </w:numPr>
              <w:tabs>
                <w:tab w:val="left" w:pos="350"/>
              </w:tabs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sz w:val="20"/>
                <w:szCs w:val="20"/>
              </w:rPr>
              <w:t>Assist in the implementation of the training program</w:t>
            </w:r>
          </w:p>
        </w:tc>
        <w:tc>
          <w:tcPr>
            <w:tcW w:w="1260" w:type="dxa"/>
          </w:tcPr>
          <w:p w14:paraId="378ECFF0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015DD652" w14:textId="44EC4A3F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9" w:type="dxa"/>
            <w:vAlign w:val="center"/>
          </w:tcPr>
          <w:p w14:paraId="6996D577" w14:textId="7F64FD6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5A883622" w14:textId="63EF0F4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36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07F3AC6F" w14:textId="45F0B19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6C0938A" w14:textId="77777777" w:rsidTr="000C5385">
        <w:tc>
          <w:tcPr>
            <w:tcW w:w="1531" w:type="dxa"/>
            <w:vAlign w:val="center"/>
          </w:tcPr>
          <w:p w14:paraId="4B7636EB" w14:textId="610D1104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 xml:space="preserve">HRA </w:t>
            </w:r>
            <w:r>
              <w:rPr>
                <w:rFonts w:ascii="Arial" w:hAnsi="Arial" w:cs="Arial"/>
                <w:sz w:val="20"/>
                <w:szCs w:val="20"/>
              </w:rPr>
              <w:t>II, III,IV</w:t>
            </w:r>
          </w:p>
        </w:tc>
        <w:tc>
          <w:tcPr>
            <w:tcW w:w="6405" w:type="dxa"/>
            <w:vAlign w:val="center"/>
          </w:tcPr>
          <w:p w14:paraId="1125AEC4" w14:textId="03735AEC" w:rsidR="003764DC" w:rsidRPr="00C700A0" w:rsidRDefault="003764DC" w:rsidP="003764DC">
            <w:pPr>
              <w:pStyle w:val="ListParagraph"/>
              <w:numPr>
                <w:ilvl w:val="0"/>
                <w:numId w:val="7"/>
              </w:numPr>
              <w:tabs>
                <w:tab w:val="left" w:pos="350"/>
              </w:tabs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Conduct employee orientation</w:t>
            </w:r>
          </w:p>
        </w:tc>
        <w:tc>
          <w:tcPr>
            <w:tcW w:w="1260" w:type="dxa"/>
          </w:tcPr>
          <w:p w14:paraId="6DAE3D10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506980ED" w14:textId="77777777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7A83F683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3394E771" w14:textId="74071FBB" w:rsidR="003764DC" w:rsidRPr="00413645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36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727FAA99" w14:textId="50594CE2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CB5BFDA" w14:textId="77777777" w:rsidTr="000C5385">
        <w:tc>
          <w:tcPr>
            <w:tcW w:w="7936" w:type="dxa"/>
            <w:gridSpan w:val="2"/>
          </w:tcPr>
          <w:p w14:paraId="2D2F2CDD" w14:textId="07FE6C69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D8EA76" w14:textId="1526AE6E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14" w:type="dxa"/>
            <w:gridSpan w:val="4"/>
            <w:vAlign w:val="center"/>
          </w:tcPr>
          <w:p w14:paraId="6D9FF63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05A00B07" w14:textId="77777777" w:rsidTr="000C5385">
        <w:tc>
          <w:tcPr>
            <w:tcW w:w="1531" w:type="dxa"/>
            <w:vMerge w:val="restart"/>
            <w:vAlign w:val="center"/>
          </w:tcPr>
          <w:p w14:paraId="17B2C0CC" w14:textId="43A907A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</w:tcPr>
          <w:p w14:paraId="41262794" w14:textId="3EAC3C4F" w:rsidR="003764DC" w:rsidRPr="00C700A0" w:rsidRDefault="003764DC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Custody and updating of the employees’ 201 files (this includes the payroll system)</w:t>
            </w:r>
          </w:p>
        </w:tc>
        <w:tc>
          <w:tcPr>
            <w:tcW w:w="1260" w:type="dxa"/>
          </w:tcPr>
          <w:p w14:paraId="6FC9243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127F65D1" w14:textId="1AD1AD1B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payroll system</w:t>
            </w:r>
          </w:p>
        </w:tc>
        <w:tc>
          <w:tcPr>
            <w:tcW w:w="1889" w:type="dxa"/>
            <w:vAlign w:val="center"/>
          </w:tcPr>
          <w:p w14:paraId="3C71C4F0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739D05FF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69FC0D8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367E53D8" w14:textId="77777777" w:rsidTr="000C5385">
        <w:tc>
          <w:tcPr>
            <w:tcW w:w="1531" w:type="dxa"/>
            <w:vMerge/>
          </w:tcPr>
          <w:p w14:paraId="5178DF34" w14:textId="2A551055" w:rsidR="003764DC" w:rsidRPr="003370C0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05" w:type="dxa"/>
          </w:tcPr>
          <w:p w14:paraId="366F5CA6" w14:textId="0CE74F00" w:rsidR="003764DC" w:rsidRPr="00C700A0" w:rsidRDefault="003764DC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Prepare BIR and DOLE related compliances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69422F4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2B1CDB56" w14:textId="270060DB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on BIR and DOLE compliances</w:t>
            </w:r>
          </w:p>
        </w:tc>
        <w:tc>
          <w:tcPr>
            <w:tcW w:w="1889" w:type="dxa"/>
            <w:vAlign w:val="center"/>
          </w:tcPr>
          <w:p w14:paraId="0D174797" w14:textId="3A3A8AD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51221B0F" w14:textId="11A26091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2474F8ED" w14:textId="0EF79339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7A04C913" w14:textId="77777777" w:rsidTr="000C5385">
        <w:tc>
          <w:tcPr>
            <w:tcW w:w="1531" w:type="dxa"/>
            <w:vMerge w:val="restart"/>
            <w:vAlign w:val="center"/>
          </w:tcPr>
          <w:p w14:paraId="3EF4A6A6" w14:textId="77777777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 III,IV</w:t>
            </w:r>
          </w:p>
          <w:p w14:paraId="769195EC" w14:textId="77777777" w:rsidR="003764DC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6D2F4C" w14:textId="4A317D23" w:rsidR="003764DC" w:rsidRPr="003370C0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 III,IV</w:t>
            </w:r>
          </w:p>
        </w:tc>
        <w:tc>
          <w:tcPr>
            <w:tcW w:w="6405" w:type="dxa"/>
          </w:tcPr>
          <w:p w14:paraId="131A87B0" w14:textId="41B3BF8F" w:rsidR="003764DC" w:rsidRPr="00C700A0" w:rsidRDefault="003764DC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Conducts research on pertinent legal issues affecting the cooperative and recommends the appropriate action to be taken</w:t>
            </w:r>
          </w:p>
        </w:tc>
        <w:tc>
          <w:tcPr>
            <w:tcW w:w="1260" w:type="dxa"/>
          </w:tcPr>
          <w:p w14:paraId="7BD42E9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160C7E40" w14:textId="4F59F9FD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 skills</w:t>
            </w:r>
          </w:p>
        </w:tc>
        <w:tc>
          <w:tcPr>
            <w:tcW w:w="1889" w:type="dxa"/>
            <w:vAlign w:val="center"/>
          </w:tcPr>
          <w:p w14:paraId="785408A1" w14:textId="1608A15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4ADC0F36" w14:textId="6B34EC20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774054DE" w14:textId="2D105BC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5C96934B" w14:textId="77777777" w:rsidTr="000C5385">
        <w:tc>
          <w:tcPr>
            <w:tcW w:w="1531" w:type="dxa"/>
            <w:vMerge/>
          </w:tcPr>
          <w:p w14:paraId="7475D127" w14:textId="380CA121" w:rsidR="003764DC" w:rsidRPr="003370C0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05" w:type="dxa"/>
          </w:tcPr>
          <w:p w14:paraId="4AE5EEB7" w14:textId="48058396" w:rsidR="003764DC" w:rsidRPr="00C700A0" w:rsidRDefault="003764DC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Prepares drafts of contracts and reviews agreements with inputs to help the Corporate Legal Counsel</w:t>
            </w:r>
          </w:p>
        </w:tc>
        <w:tc>
          <w:tcPr>
            <w:tcW w:w="1260" w:type="dxa"/>
          </w:tcPr>
          <w:p w14:paraId="7203C768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1605D453" w14:textId="1235C7C4" w:rsidR="003764DC" w:rsidRPr="003179DD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Legal writing skills</w:t>
            </w:r>
          </w:p>
        </w:tc>
        <w:tc>
          <w:tcPr>
            <w:tcW w:w="1889" w:type="dxa"/>
            <w:vAlign w:val="center"/>
          </w:tcPr>
          <w:p w14:paraId="78AF2B39" w14:textId="1D5092A5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731A16F3" w14:textId="62EB773F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4AEF622F" w14:textId="74BF0C3B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F49F8" w:rsidRPr="003370C0" w14:paraId="44528AA6" w14:textId="77777777" w:rsidTr="000C5385">
        <w:tc>
          <w:tcPr>
            <w:tcW w:w="1531" w:type="dxa"/>
            <w:vMerge w:val="restart"/>
            <w:vAlign w:val="center"/>
          </w:tcPr>
          <w:p w14:paraId="4FC2AC6C" w14:textId="24CEA92B" w:rsidR="006F49F8" w:rsidRPr="003370C0" w:rsidRDefault="006F49F8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</w:t>
            </w:r>
            <w:r>
              <w:rPr>
                <w:rFonts w:ascii="Arial" w:hAnsi="Arial" w:cs="Arial"/>
                <w:sz w:val="20"/>
                <w:szCs w:val="20"/>
              </w:rPr>
              <w:t xml:space="preserve">  III,IV</w:t>
            </w:r>
          </w:p>
        </w:tc>
        <w:tc>
          <w:tcPr>
            <w:tcW w:w="6405" w:type="dxa"/>
          </w:tcPr>
          <w:p w14:paraId="36E1A743" w14:textId="31FF2D3D" w:rsidR="006F49F8" w:rsidRPr="00C700A0" w:rsidRDefault="006F49F8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Compiles court decisions on case relevant to BENECO as a reference to decision-making.</w:t>
            </w:r>
          </w:p>
        </w:tc>
        <w:tc>
          <w:tcPr>
            <w:tcW w:w="1260" w:type="dxa"/>
          </w:tcPr>
          <w:p w14:paraId="09DA8D89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20746C3B" w14:textId="77777777" w:rsidR="006F49F8" w:rsidRPr="003370C0" w:rsidRDefault="006F49F8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2D68D466" w14:textId="3DC4FD05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29A9130A" w14:textId="1017F2C8" w:rsidR="006F49F8" w:rsidRPr="003370C0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564C3322" w14:textId="23ADCAD0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F49F8" w:rsidRPr="003370C0" w14:paraId="44A81AF3" w14:textId="77777777" w:rsidTr="000C5385">
        <w:tc>
          <w:tcPr>
            <w:tcW w:w="1531" w:type="dxa"/>
            <w:vMerge/>
          </w:tcPr>
          <w:p w14:paraId="32ADDF40" w14:textId="09479649" w:rsidR="006F49F8" w:rsidRPr="00C700A0" w:rsidRDefault="006F49F8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05" w:type="dxa"/>
          </w:tcPr>
          <w:p w14:paraId="5BF55CBC" w14:textId="78F9C237" w:rsidR="006F49F8" w:rsidRPr="00C700A0" w:rsidRDefault="006F49F8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bCs/>
                <w:sz w:val="20"/>
                <w:szCs w:val="20"/>
              </w:rPr>
              <w:t>Coordinates with other organizations on legal matters as directed by the Corporate Legal Counsel.</w:t>
            </w:r>
          </w:p>
        </w:tc>
        <w:tc>
          <w:tcPr>
            <w:tcW w:w="1260" w:type="dxa"/>
          </w:tcPr>
          <w:p w14:paraId="6EF37043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0C269DA0" w14:textId="34041909" w:rsidR="006F49F8" w:rsidRPr="003370C0" w:rsidRDefault="006F49F8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889" w:type="dxa"/>
            <w:vAlign w:val="center"/>
          </w:tcPr>
          <w:p w14:paraId="4079AA2A" w14:textId="1D2A3508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1681D917" w14:textId="30D30285" w:rsidR="006F49F8" w:rsidRPr="003370C0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0E71F3F1" w14:textId="1A42E442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F49F8" w:rsidRPr="003370C0" w14:paraId="39C15F9B" w14:textId="77777777" w:rsidTr="000C5385">
        <w:tc>
          <w:tcPr>
            <w:tcW w:w="1531" w:type="dxa"/>
            <w:vMerge/>
          </w:tcPr>
          <w:p w14:paraId="3F764C42" w14:textId="1A5D2239" w:rsidR="006F49F8" w:rsidRPr="003370C0" w:rsidRDefault="006F49F8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05" w:type="dxa"/>
          </w:tcPr>
          <w:p w14:paraId="0FF4015A" w14:textId="3FA394DB" w:rsidR="006F49F8" w:rsidRPr="00C700A0" w:rsidRDefault="006F49F8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bCs/>
                <w:sz w:val="20"/>
                <w:szCs w:val="20"/>
              </w:rPr>
            </w:pPr>
            <w:r w:rsidRPr="00C700A0">
              <w:rPr>
                <w:rFonts w:ascii="Arial" w:hAnsi="Arial" w:cs="Arial"/>
                <w:sz w:val="20"/>
                <w:szCs w:val="20"/>
              </w:rPr>
              <w:t>P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 xml:space="preserve">erforms functions related to notarial duties such as notarial </w:t>
            </w:r>
            <w:r>
              <w:rPr>
                <w:rFonts w:ascii="Arial" w:hAnsi="Arial" w:cs="Arial"/>
                <w:bCs/>
                <w:sz w:val="20"/>
                <w:szCs w:val="20"/>
              </w:rPr>
              <w:t>b</w:t>
            </w:r>
            <w:r w:rsidRPr="00C700A0">
              <w:rPr>
                <w:rFonts w:ascii="Arial" w:hAnsi="Arial" w:cs="Arial"/>
                <w:bCs/>
                <w:sz w:val="20"/>
                <w:szCs w:val="20"/>
              </w:rPr>
              <w:t>ooks, docketing of documents, certification of documents and other legal papers as directed by the BENECO counsel</w:t>
            </w:r>
          </w:p>
        </w:tc>
        <w:tc>
          <w:tcPr>
            <w:tcW w:w="1260" w:type="dxa"/>
          </w:tcPr>
          <w:p w14:paraId="1EE48947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40732962" w14:textId="497960C3" w:rsidR="006F49F8" w:rsidRPr="003370C0" w:rsidRDefault="006F49F8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Legal writing skills</w:t>
            </w:r>
          </w:p>
        </w:tc>
        <w:tc>
          <w:tcPr>
            <w:tcW w:w="1889" w:type="dxa"/>
            <w:vAlign w:val="center"/>
          </w:tcPr>
          <w:p w14:paraId="1D075E1C" w14:textId="1E22EA44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3EB212EB" w14:textId="6EE0AC11" w:rsidR="006F49F8" w:rsidRPr="003370C0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195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508C846E" w14:textId="601D30B9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F49F8" w:rsidRPr="003370C0" w14:paraId="74A39E96" w14:textId="77777777" w:rsidTr="000C5385">
        <w:tc>
          <w:tcPr>
            <w:tcW w:w="1531" w:type="dxa"/>
            <w:vMerge/>
          </w:tcPr>
          <w:p w14:paraId="15EFA8B4" w14:textId="77777777" w:rsidR="006F49F8" w:rsidRPr="003370C0" w:rsidRDefault="006F49F8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405" w:type="dxa"/>
          </w:tcPr>
          <w:p w14:paraId="2627BB03" w14:textId="11505A6C" w:rsidR="006F49F8" w:rsidRPr="00C700A0" w:rsidRDefault="006F49F8" w:rsidP="003764DC">
            <w:pPr>
              <w:pStyle w:val="ListParagraph"/>
              <w:numPr>
                <w:ilvl w:val="0"/>
                <w:numId w:val="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FF0EAD">
              <w:rPr>
                <w:rFonts w:ascii="Arial" w:hAnsi="Arial" w:cs="Arial"/>
                <w:bCs/>
                <w:sz w:val="20"/>
                <w:szCs w:val="20"/>
              </w:rPr>
              <w:t xml:space="preserve">Act 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HRO I</w:t>
            </w:r>
            <w:r w:rsidRPr="00FF0EAD">
              <w:rPr>
                <w:rFonts w:ascii="Arial" w:hAnsi="Arial" w:cs="Arial"/>
                <w:bCs/>
                <w:sz w:val="20"/>
                <w:szCs w:val="20"/>
              </w:rPr>
              <w:t xml:space="preserve"> in case the officer is not available and decide matters related to the smooth operation of the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office.</w:t>
            </w:r>
          </w:p>
        </w:tc>
        <w:tc>
          <w:tcPr>
            <w:tcW w:w="1260" w:type="dxa"/>
          </w:tcPr>
          <w:p w14:paraId="5D3E2FB7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Align w:val="center"/>
          </w:tcPr>
          <w:p w14:paraId="35B96037" w14:textId="77777777" w:rsidR="006F49F8" w:rsidRDefault="006F49F8" w:rsidP="003764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23ACE491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9" w:type="dxa"/>
          </w:tcPr>
          <w:p w14:paraId="3AC94633" w14:textId="77777777" w:rsidR="006F49F8" w:rsidRPr="00981953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5696DCDB" w14:textId="77777777" w:rsidR="006F49F8" w:rsidRPr="003370C0" w:rsidRDefault="006F49F8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4DC" w:rsidRPr="003370C0" w14:paraId="2B0D4AF6" w14:textId="77777777" w:rsidTr="000C5385">
        <w:tc>
          <w:tcPr>
            <w:tcW w:w="7936" w:type="dxa"/>
            <w:gridSpan w:val="2"/>
          </w:tcPr>
          <w:p w14:paraId="19CE2EA9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E7735B" w14:textId="3D26EFE6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Partnership with Universities/Colleges for OJTs</w:t>
            </w:r>
          </w:p>
          <w:p w14:paraId="6D975C31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>Competency level: HRA I (2), HRA II (3),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13B156BC" w14:textId="21819EC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338965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77E9C8" w14:textId="77777777" w:rsidR="003764DC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A5DA80" w14:textId="754A3DD8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3370C0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714" w:type="dxa"/>
            <w:gridSpan w:val="4"/>
            <w:vAlign w:val="center"/>
          </w:tcPr>
          <w:p w14:paraId="1AC8F936" w14:textId="0F570C4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4DC" w:rsidRPr="003370C0" w14:paraId="2AB06CFE" w14:textId="77777777" w:rsidTr="000C5385">
        <w:tc>
          <w:tcPr>
            <w:tcW w:w="1531" w:type="dxa"/>
            <w:vMerge w:val="restart"/>
            <w:vAlign w:val="center"/>
          </w:tcPr>
          <w:p w14:paraId="51A3165C" w14:textId="2DDE59CC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vAlign w:val="center"/>
          </w:tcPr>
          <w:p w14:paraId="596D21A9" w14:textId="3188AA2C" w:rsidR="003764DC" w:rsidRPr="003370C0" w:rsidRDefault="003764DC" w:rsidP="003764DC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Coordinate with Department Managers for their OJT/Cadet engineer requirements</w:t>
            </w:r>
          </w:p>
        </w:tc>
        <w:tc>
          <w:tcPr>
            <w:tcW w:w="1260" w:type="dxa"/>
          </w:tcPr>
          <w:p w14:paraId="358B18AD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4AB1389F" w14:textId="76F4EC4E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Verbal </w:t>
            </w:r>
            <w:r w:rsidRPr="003370C0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889" w:type="dxa"/>
            <w:vAlign w:val="center"/>
          </w:tcPr>
          <w:p w14:paraId="3F3AFEF6" w14:textId="689DA64A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5553EA79" w14:textId="50204C3C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0BD5F8A4" w14:textId="23474FA0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185675AD" w14:textId="77777777" w:rsidTr="000C5385">
        <w:tc>
          <w:tcPr>
            <w:tcW w:w="1531" w:type="dxa"/>
            <w:vMerge/>
            <w:vAlign w:val="center"/>
          </w:tcPr>
          <w:p w14:paraId="66665626" w14:textId="03E3A47D" w:rsidR="003764DC" w:rsidRPr="003370C0" w:rsidRDefault="003764DC" w:rsidP="003764D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1A54ADD3" w14:textId="62F53219" w:rsidR="003764DC" w:rsidRPr="003370C0" w:rsidRDefault="003764DC" w:rsidP="003764DC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Coordinates with School Coordinator</w:t>
            </w:r>
          </w:p>
        </w:tc>
        <w:tc>
          <w:tcPr>
            <w:tcW w:w="1260" w:type="dxa"/>
          </w:tcPr>
          <w:p w14:paraId="5A58B116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3D9D48E1" w14:textId="343E6FED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5447E9D7" w14:textId="01C66FD1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65E2B585" w14:textId="24EEEBF8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5601A652" w14:textId="4EF71EC6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73BC708B" w14:textId="77777777" w:rsidTr="000C5385">
        <w:tc>
          <w:tcPr>
            <w:tcW w:w="1531" w:type="dxa"/>
            <w:vMerge/>
            <w:vAlign w:val="center"/>
          </w:tcPr>
          <w:p w14:paraId="30C87D6F" w14:textId="4F29F818" w:rsidR="003764DC" w:rsidRPr="003370C0" w:rsidRDefault="003764DC" w:rsidP="003764D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409CA113" w14:textId="738FDA4C" w:rsidR="003764DC" w:rsidRPr="003370C0" w:rsidRDefault="003764DC" w:rsidP="003764DC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Orients OJTs</w:t>
            </w:r>
          </w:p>
        </w:tc>
        <w:tc>
          <w:tcPr>
            <w:tcW w:w="1260" w:type="dxa"/>
          </w:tcPr>
          <w:p w14:paraId="53DC1D9C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3E68BCFE" w14:textId="7777777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53273583" w14:textId="796462A0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223CC93E" w14:textId="1B5A3342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11012385" w14:textId="265605B6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769F7F96" w14:textId="77777777" w:rsidTr="000C5385">
        <w:tc>
          <w:tcPr>
            <w:tcW w:w="1531" w:type="dxa"/>
            <w:vMerge/>
            <w:vAlign w:val="center"/>
          </w:tcPr>
          <w:p w14:paraId="76C2629A" w14:textId="181FA2C3" w:rsidR="003764DC" w:rsidRPr="003370C0" w:rsidRDefault="003764DC" w:rsidP="003764D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15A683D9" w14:textId="70B6810E" w:rsidR="003764DC" w:rsidRPr="003370C0" w:rsidRDefault="003764DC" w:rsidP="003764DC">
            <w:pPr>
              <w:numPr>
                <w:ilvl w:val="0"/>
                <w:numId w:val="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Prepares Certificate of Completion and request for check preparation and release of allowance.</w:t>
            </w:r>
          </w:p>
        </w:tc>
        <w:tc>
          <w:tcPr>
            <w:tcW w:w="1260" w:type="dxa"/>
          </w:tcPr>
          <w:p w14:paraId="301CC7BE" w14:textId="77777777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5B27886E" w14:textId="77777777" w:rsidR="003764DC" w:rsidRPr="003370C0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  <w:vAlign w:val="center"/>
          </w:tcPr>
          <w:p w14:paraId="16A9DDF2" w14:textId="4D25EAA9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0DB45BAB" w14:textId="6F4C6ABC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5B2D5EED" w14:textId="7D0F0759" w:rsidR="003764DC" w:rsidRPr="003370C0" w:rsidRDefault="003764DC" w:rsidP="003764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764DC" w:rsidRPr="003370C0" w14:paraId="2C53B028" w14:textId="77777777" w:rsidTr="000C5385">
        <w:tc>
          <w:tcPr>
            <w:tcW w:w="7936" w:type="dxa"/>
            <w:gridSpan w:val="2"/>
          </w:tcPr>
          <w:p w14:paraId="41FA29E3" w14:textId="77777777" w:rsidR="003764DC" w:rsidRDefault="003764DC" w:rsidP="003764D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711BDA17" w14:textId="31016230" w:rsidR="0080394D" w:rsidRPr="003370C0" w:rsidRDefault="0080394D" w:rsidP="0080394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HRA I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and 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HRA II (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), HRA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HRA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260" w:type="dxa"/>
          </w:tcPr>
          <w:p w14:paraId="3E477133" w14:textId="2EB70323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8714" w:type="dxa"/>
            <w:gridSpan w:val="4"/>
            <w:vAlign w:val="center"/>
          </w:tcPr>
          <w:p w14:paraId="6259DBD7" w14:textId="76EFE31D" w:rsidR="003764DC" w:rsidRPr="003370C0" w:rsidRDefault="003764DC" w:rsidP="003764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26A1" w:rsidRPr="003370C0" w14:paraId="29C8D043" w14:textId="77777777" w:rsidTr="001D46EC">
        <w:tc>
          <w:tcPr>
            <w:tcW w:w="1531" w:type="dxa"/>
            <w:vMerge w:val="restart"/>
            <w:vAlign w:val="center"/>
          </w:tcPr>
          <w:p w14:paraId="58B9613B" w14:textId="79ACCF4A" w:rsidR="009326A1" w:rsidRPr="007F767A" w:rsidRDefault="009326A1" w:rsidP="009326A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HRA I</w:t>
            </w:r>
            <w:r>
              <w:rPr>
                <w:rFonts w:ascii="Arial" w:hAnsi="Arial" w:cs="Arial"/>
                <w:sz w:val="20"/>
                <w:szCs w:val="20"/>
              </w:rPr>
              <w:t>, II, III,IV</w:t>
            </w:r>
          </w:p>
        </w:tc>
        <w:tc>
          <w:tcPr>
            <w:tcW w:w="6405" w:type="dxa"/>
            <w:vAlign w:val="center"/>
          </w:tcPr>
          <w:p w14:paraId="182A2CA0" w14:textId="397CD958" w:rsidR="009326A1" w:rsidRPr="003370C0" w:rsidRDefault="009326A1" w:rsidP="009326A1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60" w:type="dxa"/>
          </w:tcPr>
          <w:p w14:paraId="70DF1A25" w14:textId="77777777" w:rsidR="009326A1" w:rsidRPr="003370C0" w:rsidRDefault="009326A1" w:rsidP="009326A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 w:val="restart"/>
            <w:vAlign w:val="center"/>
          </w:tcPr>
          <w:p w14:paraId="24FEB0A5" w14:textId="581DA6E0" w:rsidR="009326A1" w:rsidRPr="003370C0" w:rsidRDefault="009326A1" w:rsidP="009326A1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889" w:type="dxa"/>
          </w:tcPr>
          <w:p w14:paraId="59CB7E76" w14:textId="1751AFA2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792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6EBF4A82" w14:textId="606CC55E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3B9A4EAB" w14:textId="6DB46740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26A1" w:rsidRPr="003370C0" w14:paraId="1442522C" w14:textId="77777777" w:rsidTr="001D46EC">
        <w:tc>
          <w:tcPr>
            <w:tcW w:w="1531" w:type="dxa"/>
            <w:vMerge/>
            <w:vAlign w:val="center"/>
          </w:tcPr>
          <w:p w14:paraId="7947CB7D" w14:textId="11596F58" w:rsidR="009326A1" w:rsidRPr="003370C0" w:rsidRDefault="009326A1" w:rsidP="009326A1">
            <w:pPr>
              <w:pStyle w:val="ListParagraph"/>
              <w:ind w:left="81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5" w:type="dxa"/>
            <w:vAlign w:val="center"/>
          </w:tcPr>
          <w:p w14:paraId="1190CCF7" w14:textId="05AAD12D" w:rsidR="009326A1" w:rsidRPr="003370C0" w:rsidRDefault="009326A1" w:rsidP="009326A1">
            <w:pPr>
              <w:pStyle w:val="ListParagraph"/>
              <w:numPr>
                <w:ilvl w:val="0"/>
                <w:numId w:val="3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60" w:type="dxa"/>
          </w:tcPr>
          <w:p w14:paraId="69C81861" w14:textId="77777777" w:rsidR="009326A1" w:rsidRPr="003370C0" w:rsidRDefault="009326A1" w:rsidP="009326A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9" w:type="dxa"/>
            <w:vMerge/>
            <w:vAlign w:val="center"/>
          </w:tcPr>
          <w:p w14:paraId="7B13E0B1" w14:textId="39FAE8F7" w:rsidR="009326A1" w:rsidRPr="003370C0" w:rsidRDefault="009326A1" w:rsidP="009326A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89" w:type="dxa"/>
          </w:tcPr>
          <w:p w14:paraId="449FD2A6" w14:textId="33CBA9BA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792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89" w:type="dxa"/>
          </w:tcPr>
          <w:p w14:paraId="4260F6F5" w14:textId="7192387A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327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87" w:type="dxa"/>
            <w:vAlign w:val="center"/>
          </w:tcPr>
          <w:p w14:paraId="1CEEE7E1" w14:textId="75EECA98" w:rsidR="009326A1" w:rsidRPr="003370C0" w:rsidRDefault="009326A1" w:rsidP="009326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4DC" w:rsidRPr="003370C0" w14:paraId="44B0D8CA" w14:textId="77777777" w:rsidTr="000C5385">
        <w:tc>
          <w:tcPr>
            <w:tcW w:w="17910" w:type="dxa"/>
            <w:gridSpan w:val="7"/>
          </w:tcPr>
          <w:p w14:paraId="31C2975B" w14:textId="3C5C3A79" w:rsidR="003764DC" w:rsidRPr="003370C0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lastRenderedPageBreak/>
              <w:t>Working Relationships:</w:t>
            </w:r>
          </w:p>
          <w:p w14:paraId="11354BFD" w14:textId="1B95079C" w:rsidR="003764DC" w:rsidRPr="003370C0" w:rsidRDefault="003764DC" w:rsidP="00EC5F8D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370C0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3764DC" w:rsidRPr="003370C0" w14:paraId="0A046239" w14:textId="77777777" w:rsidTr="000C5385">
        <w:tc>
          <w:tcPr>
            <w:tcW w:w="17910" w:type="dxa"/>
            <w:gridSpan w:val="7"/>
          </w:tcPr>
          <w:p w14:paraId="171CD169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363929" w14:textId="479A6C0E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70C0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0A3036CC" w14:textId="77777777" w:rsidR="003764DC" w:rsidRDefault="003764DC" w:rsidP="003764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16441"/>
            </w:tblGrid>
            <w:tr w:rsidR="003764DC" w:rsidRPr="00425047" w14:paraId="62E00139" w14:textId="77777777" w:rsidTr="004344C4">
              <w:tc>
                <w:tcPr>
                  <w:tcW w:w="978" w:type="dxa"/>
                </w:tcPr>
                <w:p w14:paraId="1DA8412B" w14:textId="45E00E8E" w:rsidR="003764DC" w:rsidRPr="00425047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6441" w:type="dxa"/>
                </w:tcPr>
                <w:p w14:paraId="0DD6CD38" w14:textId="282EF311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>Graduate of four year course preferably Business/Public Administration, Psychology or any Social Science Course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4D3595BB" w14:textId="40DBAA74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16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Training; 72 hours rel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ated training for this position.</w:t>
                  </w:r>
                </w:p>
                <w:p w14:paraId="1BBDFEAD" w14:textId="1B320258" w:rsidR="003764DC" w:rsidRPr="00A27CDA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A27CDA">
                    <w:rPr>
                      <w:rFonts w:ascii="Arial" w:hAnsi="Arial" w:cs="Arial"/>
                      <w:sz w:val="20"/>
                      <w:szCs w:val="20"/>
                    </w:rPr>
                    <w:t xml:space="preserve"> year related work experience </w:t>
                  </w:r>
                  <w:r w:rsidRPr="00A27CD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 </w:t>
                  </w:r>
                </w:p>
              </w:tc>
            </w:tr>
            <w:tr w:rsidR="003764DC" w:rsidRPr="00425047" w14:paraId="7638C2ED" w14:textId="77777777" w:rsidTr="004344C4">
              <w:tc>
                <w:tcPr>
                  <w:tcW w:w="978" w:type="dxa"/>
                </w:tcPr>
                <w:p w14:paraId="469BC165" w14:textId="502921FA" w:rsidR="003764DC" w:rsidRPr="00425047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</w:p>
              </w:tc>
              <w:tc>
                <w:tcPr>
                  <w:tcW w:w="16441" w:type="dxa"/>
                </w:tcPr>
                <w:p w14:paraId="5DCBA01A" w14:textId="23D58AA8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At least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one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HRA I</w:t>
                  </w:r>
                </w:p>
                <w:p w14:paraId="0AEB0C05" w14:textId="4293911A" w:rsidR="003764DC" w:rsidRPr="008E2E22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96 hours related training for this position</w:t>
                  </w:r>
                </w:p>
              </w:tc>
            </w:tr>
            <w:tr w:rsidR="003764DC" w:rsidRPr="00425047" w14:paraId="083AE9B4" w14:textId="77777777" w:rsidTr="004344C4">
              <w:tc>
                <w:tcPr>
                  <w:tcW w:w="978" w:type="dxa"/>
                </w:tcPr>
                <w:p w14:paraId="598CF0BE" w14:textId="44E07F36" w:rsidR="003764DC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6441" w:type="dxa"/>
                </w:tcPr>
                <w:p w14:paraId="64F53CD4" w14:textId="25EE1C79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HRA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EFC8304" w14:textId="77E546DE" w:rsidR="003764DC" w:rsidRPr="00425047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104 hours related training for this position</w:t>
                  </w:r>
                </w:p>
              </w:tc>
            </w:tr>
            <w:tr w:rsidR="003764DC" w:rsidRPr="00425047" w14:paraId="03572632" w14:textId="77777777" w:rsidTr="004344C4">
              <w:tc>
                <w:tcPr>
                  <w:tcW w:w="978" w:type="dxa"/>
                </w:tcPr>
                <w:p w14:paraId="2EAE87B0" w14:textId="770CCDD3" w:rsidR="003764DC" w:rsidRDefault="003764DC" w:rsidP="003764D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HRA IV</w:t>
                  </w:r>
                </w:p>
              </w:tc>
              <w:tc>
                <w:tcPr>
                  <w:tcW w:w="16441" w:type="dxa"/>
                </w:tcPr>
                <w:p w14:paraId="38B8EE80" w14:textId="7A63353B" w:rsidR="003764DC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two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HRA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  <w:p w14:paraId="78983C88" w14:textId="6D71E637" w:rsidR="003764DC" w:rsidRPr="000C5385" w:rsidRDefault="003764DC" w:rsidP="003764DC">
                  <w:pPr>
                    <w:pStyle w:val="ListParagraph"/>
                    <w:numPr>
                      <w:ilvl w:val="0"/>
                      <w:numId w:val="1"/>
                    </w:numPr>
                    <w:tabs>
                      <w:tab w:val="left" w:pos="1245"/>
                    </w:tabs>
                    <w:ind w:left="504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63B3F67F" w14:textId="0017C8F9" w:rsidR="003764DC" w:rsidRPr="003370C0" w:rsidRDefault="003764DC" w:rsidP="003764DC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4DC" w:rsidRPr="003370C0" w14:paraId="020344ED" w14:textId="77777777" w:rsidTr="000C5385">
        <w:tc>
          <w:tcPr>
            <w:tcW w:w="17910" w:type="dxa"/>
            <w:gridSpan w:val="7"/>
          </w:tcPr>
          <w:p w14:paraId="4702CC7A" w14:textId="77777777" w:rsidR="003764DC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55A918" w14:textId="77777777" w:rsidR="003764DC" w:rsidRDefault="003764DC" w:rsidP="003764DC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1444E8CB" w14:textId="77777777" w:rsidR="003764DC" w:rsidRDefault="003764DC" w:rsidP="003764DC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32A37CF4" w14:textId="77777777" w:rsidR="003764DC" w:rsidRPr="00D35182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FD61E0" w14:textId="77777777" w:rsidR="003764DC" w:rsidRPr="00F76CB1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7A0A1EB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7870A283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4177C3F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64062BB7" w14:textId="77777777" w:rsidR="003764DC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5BC7F979" w14:textId="77777777" w:rsidR="003764DC" w:rsidRPr="00F76CB1" w:rsidRDefault="003764DC" w:rsidP="003764D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BA89AD" w14:textId="77777777" w:rsidR="003764DC" w:rsidRPr="00E721E9" w:rsidRDefault="003764DC" w:rsidP="003764D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0C4068D9" w:rsidR="003764DC" w:rsidRPr="003370C0" w:rsidRDefault="003764DC" w:rsidP="003764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277EA00" w14:textId="77777777" w:rsidR="001D7040" w:rsidRPr="003370C0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D58DACA" w14:textId="77777777" w:rsidR="00673DB4" w:rsidRPr="003370C0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3370C0" w:rsidSect="003764DC">
      <w:footerReference w:type="default" r:id="rId8"/>
      <w:pgSz w:w="18720" w:h="12240" w:orient="landscape" w:code="5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C768" w14:textId="77777777" w:rsidR="00BA390B" w:rsidRDefault="00BA390B">
      <w:r>
        <w:separator/>
      </w:r>
    </w:p>
  </w:endnote>
  <w:endnote w:type="continuationSeparator" w:id="0">
    <w:p w14:paraId="21E0A749" w14:textId="77777777" w:rsidR="00BA390B" w:rsidRDefault="00BA3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247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E690B" w14:textId="7F8DDAF5" w:rsidR="000C5385" w:rsidRDefault="000C53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EEDC48" w14:textId="77777777" w:rsidR="000C5385" w:rsidRDefault="000C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3ACCF" w14:textId="77777777" w:rsidR="00BA390B" w:rsidRDefault="00BA390B">
      <w:r>
        <w:separator/>
      </w:r>
    </w:p>
  </w:footnote>
  <w:footnote w:type="continuationSeparator" w:id="0">
    <w:p w14:paraId="183F3BFC" w14:textId="77777777" w:rsidR="00BA390B" w:rsidRDefault="00BA3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1653600"/>
    <w:multiLevelType w:val="hybridMultilevel"/>
    <w:tmpl w:val="AEC42F8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308C"/>
    <w:multiLevelType w:val="hybridMultilevel"/>
    <w:tmpl w:val="BC46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0765F"/>
    <w:multiLevelType w:val="hybridMultilevel"/>
    <w:tmpl w:val="AEB60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06D39"/>
    <w:multiLevelType w:val="hybridMultilevel"/>
    <w:tmpl w:val="CA14D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B3703"/>
    <w:multiLevelType w:val="hybridMultilevel"/>
    <w:tmpl w:val="BC6E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04348"/>
    <w:multiLevelType w:val="hybridMultilevel"/>
    <w:tmpl w:val="1B04D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D3C04"/>
    <w:multiLevelType w:val="hybridMultilevel"/>
    <w:tmpl w:val="0D467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13B81"/>
    <w:multiLevelType w:val="hybridMultilevel"/>
    <w:tmpl w:val="61F4402A"/>
    <w:lvl w:ilvl="0" w:tplc="0409000F">
      <w:start w:val="1"/>
      <w:numFmt w:val="decimal"/>
      <w:lvlText w:val="%1."/>
      <w:lvlJc w:val="left"/>
      <w:pPr>
        <w:ind w:left="20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366899">
    <w:abstractNumId w:val="9"/>
  </w:num>
  <w:num w:numId="2" w16cid:durableId="1226529755">
    <w:abstractNumId w:val="1"/>
  </w:num>
  <w:num w:numId="3" w16cid:durableId="790782698">
    <w:abstractNumId w:val="3"/>
  </w:num>
  <w:num w:numId="4" w16cid:durableId="557128782">
    <w:abstractNumId w:val="11"/>
  </w:num>
  <w:num w:numId="5" w16cid:durableId="480930064">
    <w:abstractNumId w:val="4"/>
  </w:num>
  <w:num w:numId="6" w16cid:durableId="719404816">
    <w:abstractNumId w:val="5"/>
  </w:num>
  <w:num w:numId="7" w16cid:durableId="1944877552">
    <w:abstractNumId w:val="2"/>
  </w:num>
  <w:num w:numId="8" w16cid:durableId="1600023078">
    <w:abstractNumId w:val="10"/>
  </w:num>
  <w:num w:numId="9" w16cid:durableId="716508431">
    <w:abstractNumId w:val="6"/>
  </w:num>
  <w:num w:numId="10" w16cid:durableId="2092391317">
    <w:abstractNumId w:val="7"/>
  </w:num>
  <w:num w:numId="11" w16cid:durableId="281039772">
    <w:abstractNumId w:val="0"/>
  </w:num>
  <w:num w:numId="12" w16cid:durableId="2069301226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56196"/>
    <w:rsid w:val="000734E2"/>
    <w:rsid w:val="00073721"/>
    <w:rsid w:val="00074C3C"/>
    <w:rsid w:val="00075D1B"/>
    <w:rsid w:val="000843F9"/>
    <w:rsid w:val="000A30BF"/>
    <w:rsid w:val="000C5385"/>
    <w:rsid w:val="000C7355"/>
    <w:rsid w:val="000D2138"/>
    <w:rsid w:val="000D5CD8"/>
    <w:rsid w:val="000F4D52"/>
    <w:rsid w:val="00103EF2"/>
    <w:rsid w:val="00104D17"/>
    <w:rsid w:val="001351CE"/>
    <w:rsid w:val="00137757"/>
    <w:rsid w:val="00142DDA"/>
    <w:rsid w:val="001613A8"/>
    <w:rsid w:val="0016395B"/>
    <w:rsid w:val="00171C88"/>
    <w:rsid w:val="00177D1E"/>
    <w:rsid w:val="00182748"/>
    <w:rsid w:val="00187DD4"/>
    <w:rsid w:val="00197D51"/>
    <w:rsid w:val="001A0FFC"/>
    <w:rsid w:val="001A25E1"/>
    <w:rsid w:val="001B2387"/>
    <w:rsid w:val="001D1FEE"/>
    <w:rsid w:val="001D7040"/>
    <w:rsid w:val="001D7643"/>
    <w:rsid w:val="001E6DCB"/>
    <w:rsid w:val="00200850"/>
    <w:rsid w:val="002123A0"/>
    <w:rsid w:val="0021605B"/>
    <w:rsid w:val="00220599"/>
    <w:rsid w:val="00233AEC"/>
    <w:rsid w:val="002343BD"/>
    <w:rsid w:val="00234F5B"/>
    <w:rsid w:val="00246DC2"/>
    <w:rsid w:val="002507C1"/>
    <w:rsid w:val="0026386D"/>
    <w:rsid w:val="00266171"/>
    <w:rsid w:val="00270BE8"/>
    <w:rsid w:val="00280621"/>
    <w:rsid w:val="0028799E"/>
    <w:rsid w:val="002A25DD"/>
    <w:rsid w:val="002B19C2"/>
    <w:rsid w:val="002C104C"/>
    <w:rsid w:val="002C3BE1"/>
    <w:rsid w:val="002E16AD"/>
    <w:rsid w:val="002E34B2"/>
    <w:rsid w:val="002F76E0"/>
    <w:rsid w:val="002F76F9"/>
    <w:rsid w:val="003047DA"/>
    <w:rsid w:val="003179DD"/>
    <w:rsid w:val="003255D2"/>
    <w:rsid w:val="00336CC4"/>
    <w:rsid w:val="003370C0"/>
    <w:rsid w:val="00370ADB"/>
    <w:rsid w:val="00370B87"/>
    <w:rsid w:val="0037375B"/>
    <w:rsid w:val="003764DC"/>
    <w:rsid w:val="003851D2"/>
    <w:rsid w:val="00396253"/>
    <w:rsid w:val="003A5D5F"/>
    <w:rsid w:val="003A65B8"/>
    <w:rsid w:val="003B2A72"/>
    <w:rsid w:val="003C302B"/>
    <w:rsid w:val="003F0627"/>
    <w:rsid w:val="003F3188"/>
    <w:rsid w:val="003F5FF5"/>
    <w:rsid w:val="003F6AA3"/>
    <w:rsid w:val="0040282B"/>
    <w:rsid w:val="00404AA3"/>
    <w:rsid w:val="00412B18"/>
    <w:rsid w:val="00412C78"/>
    <w:rsid w:val="00425BB3"/>
    <w:rsid w:val="004344C4"/>
    <w:rsid w:val="00443BCA"/>
    <w:rsid w:val="00446511"/>
    <w:rsid w:val="00451F60"/>
    <w:rsid w:val="0047264A"/>
    <w:rsid w:val="004751C6"/>
    <w:rsid w:val="00484056"/>
    <w:rsid w:val="004849ED"/>
    <w:rsid w:val="00484A98"/>
    <w:rsid w:val="00495577"/>
    <w:rsid w:val="004B728F"/>
    <w:rsid w:val="004F3AC7"/>
    <w:rsid w:val="00506DDD"/>
    <w:rsid w:val="00513771"/>
    <w:rsid w:val="0053249D"/>
    <w:rsid w:val="00547691"/>
    <w:rsid w:val="005478B9"/>
    <w:rsid w:val="00550443"/>
    <w:rsid w:val="00561D84"/>
    <w:rsid w:val="00564233"/>
    <w:rsid w:val="00564AA7"/>
    <w:rsid w:val="00570861"/>
    <w:rsid w:val="00576843"/>
    <w:rsid w:val="00577DAC"/>
    <w:rsid w:val="005870FD"/>
    <w:rsid w:val="005871B6"/>
    <w:rsid w:val="0059212D"/>
    <w:rsid w:val="00594C30"/>
    <w:rsid w:val="005A37D3"/>
    <w:rsid w:val="005A42F6"/>
    <w:rsid w:val="005C0AF5"/>
    <w:rsid w:val="005C6A61"/>
    <w:rsid w:val="005C7A14"/>
    <w:rsid w:val="005D0CB3"/>
    <w:rsid w:val="005D20AB"/>
    <w:rsid w:val="005D6CF2"/>
    <w:rsid w:val="005F4211"/>
    <w:rsid w:val="00602047"/>
    <w:rsid w:val="0061570C"/>
    <w:rsid w:val="00622626"/>
    <w:rsid w:val="006441FB"/>
    <w:rsid w:val="00651C7C"/>
    <w:rsid w:val="006616FC"/>
    <w:rsid w:val="0067060C"/>
    <w:rsid w:val="00670846"/>
    <w:rsid w:val="00673DB4"/>
    <w:rsid w:val="00684019"/>
    <w:rsid w:val="006843CF"/>
    <w:rsid w:val="0069403F"/>
    <w:rsid w:val="006D0463"/>
    <w:rsid w:val="006E7C9A"/>
    <w:rsid w:val="006F49F8"/>
    <w:rsid w:val="007228A6"/>
    <w:rsid w:val="00731FCC"/>
    <w:rsid w:val="00737B88"/>
    <w:rsid w:val="00755001"/>
    <w:rsid w:val="007973D5"/>
    <w:rsid w:val="007A6833"/>
    <w:rsid w:val="007D0A0E"/>
    <w:rsid w:val="007F04FA"/>
    <w:rsid w:val="007F55B7"/>
    <w:rsid w:val="007F767A"/>
    <w:rsid w:val="0080394D"/>
    <w:rsid w:val="0080621E"/>
    <w:rsid w:val="00811208"/>
    <w:rsid w:val="00826554"/>
    <w:rsid w:val="00826801"/>
    <w:rsid w:val="00833F55"/>
    <w:rsid w:val="00835512"/>
    <w:rsid w:val="00837C05"/>
    <w:rsid w:val="00841558"/>
    <w:rsid w:val="0084319D"/>
    <w:rsid w:val="00844443"/>
    <w:rsid w:val="008506BF"/>
    <w:rsid w:val="00862B21"/>
    <w:rsid w:val="00865FAD"/>
    <w:rsid w:val="008746F8"/>
    <w:rsid w:val="0089378A"/>
    <w:rsid w:val="008B1205"/>
    <w:rsid w:val="008B2488"/>
    <w:rsid w:val="008B397E"/>
    <w:rsid w:val="008B4F69"/>
    <w:rsid w:val="008C4E0E"/>
    <w:rsid w:val="008C60C4"/>
    <w:rsid w:val="008C7DB2"/>
    <w:rsid w:val="008D5392"/>
    <w:rsid w:val="008E2E22"/>
    <w:rsid w:val="008E5617"/>
    <w:rsid w:val="008F0620"/>
    <w:rsid w:val="008F4A55"/>
    <w:rsid w:val="00904F0F"/>
    <w:rsid w:val="00907521"/>
    <w:rsid w:val="009173AE"/>
    <w:rsid w:val="00930E19"/>
    <w:rsid w:val="009319B5"/>
    <w:rsid w:val="009326A1"/>
    <w:rsid w:val="00934925"/>
    <w:rsid w:val="00952042"/>
    <w:rsid w:val="00956D58"/>
    <w:rsid w:val="0096071C"/>
    <w:rsid w:val="009723E8"/>
    <w:rsid w:val="00982136"/>
    <w:rsid w:val="009B2D92"/>
    <w:rsid w:val="009B57DA"/>
    <w:rsid w:val="009D0211"/>
    <w:rsid w:val="009E630A"/>
    <w:rsid w:val="009F10EF"/>
    <w:rsid w:val="009F13B9"/>
    <w:rsid w:val="00A230F2"/>
    <w:rsid w:val="00A24048"/>
    <w:rsid w:val="00A26461"/>
    <w:rsid w:val="00A27CDA"/>
    <w:rsid w:val="00A31C0B"/>
    <w:rsid w:val="00A36375"/>
    <w:rsid w:val="00A41855"/>
    <w:rsid w:val="00A41F6D"/>
    <w:rsid w:val="00A568F4"/>
    <w:rsid w:val="00A6073D"/>
    <w:rsid w:val="00A63197"/>
    <w:rsid w:val="00A66225"/>
    <w:rsid w:val="00A722AB"/>
    <w:rsid w:val="00A75CED"/>
    <w:rsid w:val="00A80F40"/>
    <w:rsid w:val="00A8235F"/>
    <w:rsid w:val="00AA07A8"/>
    <w:rsid w:val="00AA51C3"/>
    <w:rsid w:val="00AA72D4"/>
    <w:rsid w:val="00AB3AC5"/>
    <w:rsid w:val="00AC0CF5"/>
    <w:rsid w:val="00AC1560"/>
    <w:rsid w:val="00AC6AEB"/>
    <w:rsid w:val="00AD462C"/>
    <w:rsid w:val="00AD593E"/>
    <w:rsid w:val="00AD7E8C"/>
    <w:rsid w:val="00AE6084"/>
    <w:rsid w:val="00AF2886"/>
    <w:rsid w:val="00AF59D3"/>
    <w:rsid w:val="00B00656"/>
    <w:rsid w:val="00B12A7B"/>
    <w:rsid w:val="00B30F5B"/>
    <w:rsid w:val="00B310EC"/>
    <w:rsid w:val="00B44AEA"/>
    <w:rsid w:val="00B472C1"/>
    <w:rsid w:val="00B56628"/>
    <w:rsid w:val="00B56DDD"/>
    <w:rsid w:val="00B66D20"/>
    <w:rsid w:val="00B87C39"/>
    <w:rsid w:val="00B90B10"/>
    <w:rsid w:val="00B96CDA"/>
    <w:rsid w:val="00BA1344"/>
    <w:rsid w:val="00BA21B0"/>
    <w:rsid w:val="00BA390B"/>
    <w:rsid w:val="00BA610C"/>
    <w:rsid w:val="00BC56BA"/>
    <w:rsid w:val="00BE001F"/>
    <w:rsid w:val="00BE6592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704A"/>
    <w:rsid w:val="00C6042F"/>
    <w:rsid w:val="00C700A0"/>
    <w:rsid w:val="00C7078F"/>
    <w:rsid w:val="00C850E9"/>
    <w:rsid w:val="00CB1152"/>
    <w:rsid w:val="00CB2A9A"/>
    <w:rsid w:val="00CD0B4A"/>
    <w:rsid w:val="00CD3674"/>
    <w:rsid w:val="00D035D3"/>
    <w:rsid w:val="00D056C4"/>
    <w:rsid w:val="00D12D95"/>
    <w:rsid w:val="00D31D9D"/>
    <w:rsid w:val="00D51AA5"/>
    <w:rsid w:val="00D556FA"/>
    <w:rsid w:val="00D56E7B"/>
    <w:rsid w:val="00D71F96"/>
    <w:rsid w:val="00D86551"/>
    <w:rsid w:val="00D91BAD"/>
    <w:rsid w:val="00DA5063"/>
    <w:rsid w:val="00DB12B2"/>
    <w:rsid w:val="00DE202A"/>
    <w:rsid w:val="00DF49F0"/>
    <w:rsid w:val="00E05CD7"/>
    <w:rsid w:val="00E16B31"/>
    <w:rsid w:val="00E31871"/>
    <w:rsid w:val="00E3594C"/>
    <w:rsid w:val="00E36DA5"/>
    <w:rsid w:val="00E47391"/>
    <w:rsid w:val="00E65443"/>
    <w:rsid w:val="00E721C9"/>
    <w:rsid w:val="00E87C9E"/>
    <w:rsid w:val="00EA40BD"/>
    <w:rsid w:val="00EC1659"/>
    <w:rsid w:val="00EC4F5F"/>
    <w:rsid w:val="00EC5F8D"/>
    <w:rsid w:val="00EE7F93"/>
    <w:rsid w:val="00EF32FE"/>
    <w:rsid w:val="00EF7F36"/>
    <w:rsid w:val="00F057DF"/>
    <w:rsid w:val="00F12992"/>
    <w:rsid w:val="00F26752"/>
    <w:rsid w:val="00F306E3"/>
    <w:rsid w:val="00F40CD2"/>
    <w:rsid w:val="00F55227"/>
    <w:rsid w:val="00F73BF8"/>
    <w:rsid w:val="00F86D85"/>
    <w:rsid w:val="00F95637"/>
    <w:rsid w:val="00FA116E"/>
    <w:rsid w:val="00FA261D"/>
    <w:rsid w:val="00FA7616"/>
    <w:rsid w:val="00FB0A61"/>
    <w:rsid w:val="00FC04DB"/>
    <w:rsid w:val="00FC6D21"/>
    <w:rsid w:val="00FE183A"/>
    <w:rsid w:val="00FE37AB"/>
    <w:rsid w:val="00FF2B3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5C85A6C2-8329-468C-A51B-7D4EBF19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4D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C5385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4BA84-10F6-41EB-8870-2929D951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4</Pages>
  <Words>1061</Words>
  <Characters>6050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2024-04-04T03:40:00Z</cp:lastPrinted>
  <dcterms:created xsi:type="dcterms:W3CDTF">2026-09-01T14:43:00Z</dcterms:created>
  <dcterms:modified xsi:type="dcterms:W3CDTF">2026-09-01T14:43:00Z</dcterms:modified>
</cp:coreProperties>
</file>