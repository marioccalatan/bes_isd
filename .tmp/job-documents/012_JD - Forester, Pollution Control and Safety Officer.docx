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8"/>
        <w:gridCol w:w="5621"/>
        <w:gridCol w:w="1414"/>
        <w:gridCol w:w="2321"/>
        <w:gridCol w:w="1701"/>
        <w:gridCol w:w="1559"/>
        <w:gridCol w:w="1546"/>
      </w:tblGrid>
      <w:tr w:rsidR="003B2A72" w:rsidRPr="00842BAE" w14:paraId="240A5841" w14:textId="77777777" w:rsidTr="00E300FB">
        <w:tc>
          <w:tcPr>
            <w:tcW w:w="7569" w:type="dxa"/>
            <w:gridSpan w:val="2"/>
          </w:tcPr>
          <w:p w14:paraId="6DD3B7BC" w14:textId="5526EE81" w:rsidR="003B2A72" w:rsidRPr="00842BAE" w:rsidRDefault="003B2A72" w:rsidP="000E221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57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" filled="f" stroked="f">
                      <v:textbox>
                        <w:txbxContent>
                          <w:p w14:paraId="5534075E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AA4442" w:rsidRPr="00842BA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461FE" w:rsidRPr="002461FE">
              <w:rPr>
                <w:rFonts w:ascii="Arial" w:hAnsi="Arial" w:cs="Arial"/>
                <w:sz w:val="20"/>
                <w:szCs w:val="20"/>
              </w:rPr>
              <w:t>Forester, Pollution Control and Safety Officer</w:t>
            </w:r>
            <w:r w:rsidR="00B02A6E">
              <w:rPr>
                <w:rFonts w:ascii="Arial" w:hAnsi="Arial" w:cs="Arial"/>
                <w:sz w:val="20"/>
                <w:szCs w:val="20"/>
              </w:rPr>
              <w:t xml:space="preserve"> I, II, III, IV</w:t>
            </w:r>
          </w:p>
        </w:tc>
        <w:tc>
          <w:tcPr>
            <w:tcW w:w="8541" w:type="dxa"/>
            <w:gridSpan w:val="5"/>
          </w:tcPr>
          <w:p w14:paraId="6E3C8D6C" w14:textId="151944A6" w:rsidR="003B2A72" w:rsidRPr="00842BAE" w:rsidRDefault="003B2A72" w:rsidP="00FB0265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06543">
              <w:rPr>
                <w:rFonts w:ascii="Arial" w:hAnsi="Arial" w:cs="Arial"/>
                <w:sz w:val="20"/>
                <w:szCs w:val="20"/>
              </w:rPr>
              <w:t>Power Generation</w:t>
            </w:r>
            <w:r w:rsidR="00F06543" w:rsidRPr="00361BA4">
              <w:rPr>
                <w:rFonts w:ascii="Arial" w:hAnsi="Arial" w:cs="Arial"/>
                <w:sz w:val="20"/>
                <w:szCs w:val="20"/>
              </w:rPr>
              <w:t xml:space="preserve"> Department (</w:t>
            </w:r>
            <w:r w:rsidR="00F06543">
              <w:rPr>
                <w:rFonts w:ascii="Arial" w:hAnsi="Arial" w:cs="Arial"/>
                <w:sz w:val="20"/>
                <w:szCs w:val="20"/>
              </w:rPr>
              <w:t>PG</w:t>
            </w:r>
            <w:r w:rsidR="00F06543"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3B2A72" w:rsidRPr="00842BAE" w14:paraId="262B83E2" w14:textId="77777777" w:rsidTr="00E300FB">
        <w:tc>
          <w:tcPr>
            <w:tcW w:w="7569" w:type="dxa"/>
            <w:gridSpan w:val="2"/>
          </w:tcPr>
          <w:p w14:paraId="3BE87E5F" w14:textId="783430C9" w:rsidR="003B2A72" w:rsidRPr="00842BAE" w:rsidRDefault="003B2A72" w:rsidP="00A131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2461FE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8541" w:type="dxa"/>
            <w:gridSpan w:val="5"/>
          </w:tcPr>
          <w:p w14:paraId="6144C44C" w14:textId="716C130B" w:rsidR="003B2A72" w:rsidRPr="00842BAE" w:rsidRDefault="003B2A72" w:rsidP="00520149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</w:p>
        </w:tc>
      </w:tr>
      <w:tr w:rsidR="003B2A72" w:rsidRPr="00842BAE" w14:paraId="16C65CCE" w14:textId="77777777" w:rsidTr="00E300FB">
        <w:tc>
          <w:tcPr>
            <w:tcW w:w="7569" w:type="dxa"/>
            <w:gridSpan w:val="2"/>
          </w:tcPr>
          <w:p w14:paraId="6E6F3AA2" w14:textId="244A4681" w:rsidR="003B2A72" w:rsidRPr="00842BAE" w:rsidRDefault="003B2A72" w:rsidP="008B277B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F06543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8541" w:type="dxa"/>
            <w:gridSpan w:val="5"/>
          </w:tcPr>
          <w:p w14:paraId="3C294845" w14:textId="5BDE7E0D" w:rsidR="003B2A72" w:rsidRPr="00842BAE" w:rsidRDefault="003B2A72" w:rsidP="00520149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B02A6E" w:rsidRPr="00F06543">
              <w:rPr>
                <w:rFonts w:ascii="Arial" w:hAnsi="Arial" w:cs="Arial"/>
                <w:sz w:val="20"/>
                <w:szCs w:val="20"/>
              </w:rPr>
              <w:t>BENECO</w:t>
            </w:r>
            <w:r w:rsidR="00B02A6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02A6E" w:rsidRPr="00F06543">
              <w:rPr>
                <w:rFonts w:ascii="Arial" w:hAnsi="Arial" w:cs="Arial"/>
                <w:sz w:val="20"/>
                <w:szCs w:val="20"/>
              </w:rPr>
              <w:t xml:space="preserve">Main </w:t>
            </w:r>
            <w:r w:rsidR="00B02A6E">
              <w:rPr>
                <w:rFonts w:ascii="Arial" w:hAnsi="Arial" w:cs="Arial"/>
                <w:sz w:val="20"/>
                <w:szCs w:val="20"/>
              </w:rPr>
              <w:t xml:space="preserve">Headquarter &amp; </w:t>
            </w:r>
            <w:r w:rsidR="00F06543">
              <w:rPr>
                <w:rFonts w:ascii="Arial" w:hAnsi="Arial" w:cs="Arial"/>
                <w:sz w:val="20"/>
                <w:szCs w:val="20"/>
              </w:rPr>
              <w:t>3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.24 </w:t>
            </w:r>
            <w:r w:rsidR="00F06543">
              <w:rPr>
                <w:rFonts w:ascii="Arial" w:hAnsi="Arial" w:cs="Arial"/>
                <w:sz w:val="20"/>
                <w:szCs w:val="20"/>
              </w:rPr>
              <w:t xml:space="preserve">MW Man-asok Hydroelectric Power 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Plant </w:t>
            </w:r>
          </w:p>
        </w:tc>
      </w:tr>
      <w:tr w:rsidR="003B2A72" w:rsidRPr="00842BAE" w14:paraId="2FB3FB4B" w14:textId="77777777" w:rsidTr="00E300FB">
        <w:trPr>
          <w:trHeight w:val="215"/>
        </w:trPr>
        <w:tc>
          <w:tcPr>
            <w:tcW w:w="7569" w:type="dxa"/>
            <w:gridSpan w:val="2"/>
          </w:tcPr>
          <w:p w14:paraId="52E3073A" w14:textId="77777777" w:rsidR="003B2A72" w:rsidRPr="00842BAE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3B2A72" w:rsidRPr="00842BAE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41" w:type="dxa"/>
            <w:gridSpan w:val="5"/>
          </w:tcPr>
          <w:p w14:paraId="103A82AE" w14:textId="08E1E64D" w:rsidR="003B2A72" w:rsidRPr="00842BAE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842BAE" w14:paraId="1E2D3EF0" w14:textId="77777777" w:rsidTr="00BC6DA9">
        <w:tc>
          <w:tcPr>
            <w:tcW w:w="16110" w:type="dxa"/>
            <w:gridSpan w:val="7"/>
          </w:tcPr>
          <w:p w14:paraId="26BC3AEC" w14:textId="3F821B3C" w:rsidR="003B2A72" w:rsidRPr="00842BAE" w:rsidRDefault="00A131EB" w:rsidP="00520149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842BAE">
              <w:rPr>
                <w:rFonts w:ascii="Arial" w:hAnsi="Arial" w:cs="Arial"/>
                <w:sz w:val="20"/>
                <w:szCs w:val="20"/>
              </w:rPr>
              <w:t>:  Primarily responsible for the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 effective implementation and monitoring</w:t>
            </w:r>
            <w:r w:rsidRPr="00842BAE">
              <w:rPr>
                <w:rFonts w:ascii="Arial" w:hAnsi="Arial" w:cs="Arial"/>
                <w:sz w:val="20"/>
                <w:szCs w:val="20"/>
              </w:rPr>
              <w:t xml:space="preserve"> of the 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Occupational Health and Safety Standard at the Power Plant in conjunction with the effective implementation of BENECO’s </w:t>
            </w:r>
            <w:r w:rsidR="00520149" w:rsidRPr="00842BAE">
              <w:rPr>
                <w:rFonts w:ascii="Arial" w:hAnsi="Arial" w:cs="Arial"/>
                <w:sz w:val="20"/>
                <w:szCs w:val="20"/>
              </w:rPr>
              <w:t>Corporate Safety Manual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577DAC" w:rsidRPr="00842BAE" w14:paraId="3B81E962" w14:textId="77777777" w:rsidTr="00D6420C">
        <w:tc>
          <w:tcPr>
            <w:tcW w:w="7569" w:type="dxa"/>
            <w:gridSpan w:val="2"/>
            <w:vAlign w:val="center"/>
          </w:tcPr>
          <w:p w14:paraId="48D43070" w14:textId="4D2306CC" w:rsidR="00577DAC" w:rsidRPr="00842BAE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14" w:type="dxa"/>
            <w:vAlign w:val="center"/>
          </w:tcPr>
          <w:p w14:paraId="4456A93B" w14:textId="77777777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2321" w:type="dxa"/>
            <w:vAlign w:val="center"/>
          </w:tcPr>
          <w:p w14:paraId="025F06AF" w14:textId="2F0EB8D4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806" w:type="dxa"/>
            <w:gridSpan w:val="3"/>
          </w:tcPr>
          <w:p w14:paraId="73407737" w14:textId="77777777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1"/>
              <w:gridCol w:w="4141"/>
            </w:tblGrid>
            <w:tr w:rsidR="00577DAC" w:rsidRPr="00842BAE" w14:paraId="432429F3" w14:textId="77777777" w:rsidTr="00D6420C">
              <w:tc>
                <w:tcPr>
                  <w:tcW w:w="421" w:type="dxa"/>
                </w:tcPr>
                <w:p w14:paraId="083F36DF" w14:textId="7781FE8F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141" w:type="dxa"/>
                </w:tcPr>
                <w:p w14:paraId="7C28C540" w14:textId="510FAA0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842BAE" w14:paraId="5D5553CF" w14:textId="77777777" w:rsidTr="00D6420C">
              <w:tc>
                <w:tcPr>
                  <w:tcW w:w="421" w:type="dxa"/>
                </w:tcPr>
                <w:p w14:paraId="5D6A394D" w14:textId="60FAFF4C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141" w:type="dxa"/>
                </w:tcPr>
                <w:p w14:paraId="4F2519A3" w14:textId="1820F342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842BAE" w14:paraId="75828191" w14:textId="77777777" w:rsidTr="00D6420C">
              <w:tc>
                <w:tcPr>
                  <w:tcW w:w="421" w:type="dxa"/>
                </w:tcPr>
                <w:p w14:paraId="2D7D24FC" w14:textId="4320ECFD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141" w:type="dxa"/>
                </w:tcPr>
                <w:p w14:paraId="3500A9E5" w14:textId="613080B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31EB" w:rsidRPr="00842BAE" w14:paraId="0D31F890" w14:textId="77777777" w:rsidTr="00D6420C">
        <w:trPr>
          <w:trHeight w:val="50"/>
        </w:trPr>
        <w:tc>
          <w:tcPr>
            <w:tcW w:w="7569" w:type="dxa"/>
            <w:gridSpan w:val="2"/>
          </w:tcPr>
          <w:p w14:paraId="009C3FE0" w14:textId="6AE6275E" w:rsidR="00A131EB" w:rsidRPr="00842BAE" w:rsidRDefault="00A131EB" w:rsidP="00A131E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Duties and Responsibilities</w:t>
            </w:r>
          </w:p>
        </w:tc>
        <w:tc>
          <w:tcPr>
            <w:tcW w:w="1414" w:type="dxa"/>
          </w:tcPr>
          <w:p w14:paraId="47706EEE" w14:textId="443AC33F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054B36EA" w14:textId="093623BA" w:rsidR="00A131EB" w:rsidRPr="00842BAE" w:rsidRDefault="00A131EB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06" w:type="dxa"/>
            <w:gridSpan w:val="3"/>
          </w:tcPr>
          <w:p w14:paraId="31866DE0" w14:textId="77777777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420C" w:rsidRPr="00842BAE" w14:paraId="222E6B60" w14:textId="77777777" w:rsidTr="00D6420C">
        <w:tc>
          <w:tcPr>
            <w:tcW w:w="7569" w:type="dxa"/>
            <w:gridSpan w:val="2"/>
          </w:tcPr>
          <w:p w14:paraId="07DC5769" w14:textId="77777777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824DED" w14:textId="5C2B655C" w:rsidR="00842BAE" w:rsidRPr="00E300FB" w:rsidRDefault="00842BAE" w:rsidP="00E300FB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sz w:val="20"/>
                <w:szCs w:val="20"/>
              </w:rPr>
              <w:t>Technical Efficiency</w:t>
            </w:r>
          </w:p>
          <w:p w14:paraId="3C598E74" w14:textId="29521206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 FPCSO I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(2), FPCSO </w:t>
            </w:r>
            <w:r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(3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>), FPCSO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IV (</w:t>
            </w:r>
            <w:r w:rsidR="00A90C66">
              <w:rPr>
                <w:rFonts w:ascii="Arial" w:hAnsi="Arial" w:cs="Arial"/>
                <w:b/>
                <w:sz w:val="20"/>
                <w:szCs w:val="20"/>
              </w:rPr>
              <w:t>4)</w:t>
            </w:r>
          </w:p>
          <w:p w14:paraId="0B6CCD8B" w14:textId="0B9709A4" w:rsidR="00A90C66" w:rsidRPr="00842BAE" w:rsidRDefault="00A90C66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68160F81" w14:textId="3A77B044" w:rsidR="00842BAE" w:rsidRPr="00842BAE" w:rsidRDefault="00842BAE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40%</w:t>
            </w:r>
          </w:p>
        </w:tc>
        <w:tc>
          <w:tcPr>
            <w:tcW w:w="2321" w:type="dxa"/>
          </w:tcPr>
          <w:p w14:paraId="315DC90A" w14:textId="77777777" w:rsidR="00842BAE" w:rsidRPr="00842BAE" w:rsidRDefault="00842BAE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CEF3D82" w14:textId="38DA44B9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17797E" w14:textId="5E09A70B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E327E91" w14:textId="2FDC2E76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300FB" w:rsidRPr="00842BAE" w14:paraId="3AF15E52" w14:textId="77777777" w:rsidTr="00D6420C">
        <w:tc>
          <w:tcPr>
            <w:tcW w:w="1948" w:type="dxa"/>
            <w:vMerge w:val="restart"/>
          </w:tcPr>
          <w:p w14:paraId="456359B2" w14:textId="1E3EE167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32CB44" w14:textId="77777777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7CCA60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5E3B9B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5C0EEC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F3E6F0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AD9D48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2C92BD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BD35BCA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1C8DAB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A88FED" w14:textId="77777777" w:rsid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7ECB" w14:textId="5073A5B2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7A07BB0C" w14:textId="61A6B831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41147A05" w14:textId="3F7D3A59" w:rsidR="00E300FB" w:rsidRPr="003F5A0C" w:rsidRDefault="00A90C66" w:rsidP="003F5A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</w:t>
            </w:r>
            <w:r w:rsidR="00E300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00FB" w:rsidRPr="003F5A0C">
              <w:rPr>
                <w:rFonts w:ascii="Arial" w:hAnsi="Arial" w:cs="Arial"/>
                <w:sz w:val="20"/>
                <w:szCs w:val="20"/>
              </w:rPr>
              <w:t xml:space="preserve">Ensures compliance on all regulations from: </w:t>
            </w:r>
          </w:p>
          <w:p w14:paraId="47EA792B" w14:textId="3C31B75E" w:rsidR="00E300FB" w:rsidRPr="003F5A0C" w:rsidRDefault="00E300FB" w:rsidP="003F5A0C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F5A0C">
              <w:rPr>
                <w:rFonts w:ascii="Arial" w:hAnsi="Arial" w:cs="Arial"/>
                <w:sz w:val="20"/>
                <w:szCs w:val="20"/>
              </w:rPr>
              <w:t>EMB, DENR for the Environment</w:t>
            </w:r>
          </w:p>
          <w:p w14:paraId="7B89C494" w14:textId="77777777" w:rsidR="00E300FB" w:rsidRDefault="00E300FB" w:rsidP="003F5A0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F5A0C">
              <w:rPr>
                <w:rFonts w:ascii="Arial" w:hAnsi="Arial" w:cs="Arial"/>
                <w:sz w:val="20"/>
                <w:szCs w:val="20"/>
              </w:rPr>
              <w:t>DOLE, OSHC, BWC for the Safety Regulations</w:t>
            </w:r>
          </w:p>
          <w:p w14:paraId="369F0AF7" w14:textId="04098040" w:rsidR="00E300FB" w:rsidRPr="003F5A0C" w:rsidRDefault="00E300FB" w:rsidP="003F5A0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F5A0C">
              <w:rPr>
                <w:rFonts w:ascii="Arial" w:hAnsi="Arial" w:cs="Arial"/>
                <w:sz w:val="20"/>
                <w:szCs w:val="20"/>
              </w:rPr>
              <w:t>DOE, NEA, ERC</w:t>
            </w:r>
          </w:p>
        </w:tc>
        <w:tc>
          <w:tcPr>
            <w:tcW w:w="1414" w:type="dxa"/>
          </w:tcPr>
          <w:p w14:paraId="0E747F59" w14:textId="77777777" w:rsidR="00E300FB" w:rsidRPr="00842BAE" w:rsidRDefault="00E300FB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 w:val="restart"/>
          </w:tcPr>
          <w:p w14:paraId="2646361A" w14:textId="589C7C47" w:rsidR="00E300FB" w:rsidRPr="00842BAE" w:rsidRDefault="00E300FB" w:rsidP="00D6420C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Working knowledge on Environmental Laws &amp; Regulations, Occupational Health &amp; Safety Standards, Loss Control Management, ASTM, ANZI, The New Fire Code of the Philippines</w:t>
            </w:r>
            <w:r>
              <w:rPr>
                <w:rFonts w:ascii="Arial" w:hAnsi="Arial" w:cs="Arial"/>
                <w:sz w:val="20"/>
                <w:szCs w:val="20"/>
              </w:rPr>
              <w:t xml:space="preserve">. Must be qualified to apply and register as PCO under </w:t>
            </w:r>
            <w:r w:rsidRPr="00DD281B">
              <w:rPr>
                <w:rFonts w:ascii="Arial" w:hAnsi="Arial" w:cs="Arial"/>
                <w:sz w:val="20"/>
                <w:szCs w:val="20"/>
              </w:rPr>
              <w:t>DENR Administrative Order No. 2014-02</w:t>
            </w:r>
            <w:r>
              <w:rPr>
                <w:rFonts w:ascii="Arial" w:hAnsi="Arial" w:cs="Arial"/>
                <w:sz w:val="20"/>
                <w:szCs w:val="20"/>
              </w:rPr>
              <w:t xml:space="preserve"> and as Safety Officer under RESHERR or DOE Department Circular No. DC2012-11-0009</w:t>
            </w:r>
          </w:p>
        </w:tc>
        <w:tc>
          <w:tcPr>
            <w:tcW w:w="1701" w:type="dxa"/>
            <w:vAlign w:val="center"/>
          </w:tcPr>
          <w:p w14:paraId="288B2C4D" w14:textId="77777777" w:rsidR="00E300FB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9642D5" w14:textId="7E2F42A9" w:rsidR="00E300FB" w:rsidRPr="00754A49" w:rsidRDefault="00E300FB" w:rsidP="00754A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58ED8D9" w14:textId="7A64E216" w:rsidR="00E300FB" w:rsidRPr="00842BAE" w:rsidRDefault="00A90C66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61D528A" w14:textId="77777777" w:rsidR="00E300FB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21ACDD" w14:textId="5DF46FCB" w:rsidR="00E300FB" w:rsidRPr="00754A49" w:rsidRDefault="00E300FB" w:rsidP="00754A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300FB" w:rsidRPr="00842BAE" w14:paraId="20F2E1B9" w14:textId="77777777" w:rsidTr="00D6420C">
        <w:tc>
          <w:tcPr>
            <w:tcW w:w="1948" w:type="dxa"/>
            <w:vMerge/>
          </w:tcPr>
          <w:p w14:paraId="76C0622E" w14:textId="66B914A9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0A8F9C1C" w14:textId="4A5B9CA9" w:rsidR="00E300FB" w:rsidRPr="003F5A0C" w:rsidRDefault="00A90C66" w:rsidP="003F5A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="00E300FB" w:rsidRPr="003F5A0C">
              <w:rPr>
                <w:rFonts w:ascii="Arial" w:hAnsi="Arial" w:cs="Arial"/>
                <w:sz w:val="20"/>
                <w:szCs w:val="20"/>
              </w:rPr>
              <w:t>Conducts periodic inspection of the power plant, its operation and maintenance activities, to ensure compliance to the Safety Code and local regulations</w:t>
            </w:r>
          </w:p>
        </w:tc>
        <w:tc>
          <w:tcPr>
            <w:tcW w:w="1414" w:type="dxa"/>
          </w:tcPr>
          <w:p w14:paraId="4264A009" w14:textId="77777777" w:rsidR="00E300FB" w:rsidRPr="00842BAE" w:rsidRDefault="00E300FB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295C4626" w14:textId="77777777" w:rsidR="00E300FB" w:rsidRPr="00842BAE" w:rsidRDefault="00E300FB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3FBE137" w14:textId="5723780E" w:rsidR="00E300FB" w:rsidRPr="00842BAE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00FBEAC7" w14:textId="51DCE677" w:rsidR="00E300FB" w:rsidRPr="00842BAE" w:rsidRDefault="00A90C66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5B6A8811" w14:textId="6E95C3D5" w:rsidR="00E300FB" w:rsidRPr="00842BAE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300FB" w:rsidRPr="00842BAE" w14:paraId="4E6F500F" w14:textId="77777777" w:rsidTr="00D6420C">
        <w:tc>
          <w:tcPr>
            <w:tcW w:w="1948" w:type="dxa"/>
            <w:vMerge/>
          </w:tcPr>
          <w:p w14:paraId="09A7D96C" w14:textId="08FF2023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074CB35E" w14:textId="752C9893" w:rsidR="00E300FB" w:rsidRDefault="00A90C66" w:rsidP="003F5A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="00E300FB" w:rsidRPr="002647A1">
              <w:rPr>
                <w:rFonts w:ascii="Arial" w:hAnsi="Arial" w:cs="Arial"/>
                <w:sz w:val="20"/>
                <w:szCs w:val="20"/>
              </w:rPr>
              <w:t>Conduct Safety and Health Briefings/Tool Box Meetings for all Power Plant personnel</w:t>
            </w:r>
          </w:p>
        </w:tc>
        <w:tc>
          <w:tcPr>
            <w:tcW w:w="1414" w:type="dxa"/>
          </w:tcPr>
          <w:p w14:paraId="2489DA4B" w14:textId="77777777" w:rsidR="00E300FB" w:rsidRPr="00842BAE" w:rsidRDefault="00E300FB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57882B1D" w14:textId="77777777" w:rsidR="00E300FB" w:rsidRPr="00842BAE" w:rsidRDefault="00E300FB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DEAD666" w14:textId="77777777" w:rsidR="00E300FB" w:rsidRPr="00754A49" w:rsidRDefault="00E300FB" w:rsidP="00754A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52FB8E2" w14:textId="77777777" w:rsidR="00E300FB" w:rsidRPr="00A0568C" w:rsidRDefault="00E300FB" w:rsidP="00754A49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</w:p>
        </w:tc>
        <w:tc>
          <w:tcPr>
            <w:tcW w:w="1546" w:type="dxa"/>
            <w:vAlign w:val="center"/>
          </w:tcPr>
          <w:p w14:paraId="22D487ED" w14:textId="77777777" w:rsidR="00E300FB" w:rsidRDefault="00E300FB" w:rsidP="00754A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00FB" w:rsidRPr="00842BAE" w14:paraId="63BDE112" w14:textId="77777777" w:rsidTr="00D6420C">
        <w:tc>
          <w:tcPr>
            <w:tcW w:w="1948" w:type="dxa"/>
            <w:vMerge/>
          </w:tcPr>
          <w:p w14:paraId="3EB612B0" w14:textId="6858028A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5C02A480" w14:textId="36725E99" w:rsidR="00E300FB" w:rsidRPr="00842BAE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E300FB" w:rsidRPr="00842BAE">
              <w:rPr>
                <w:rFonts w:ascii="Arial" w:hAnsi="Arial" w:cs="Arial"/>
                <w:sz w:val="20"/>
                <w:szCs w:val="20"/>
              </w:rPr>
              <w:t>Leads in the testing and selection of Personal Protective Equipment</w:t>
            </w:r>
          </w:p>
        </w:tc>
        <w:tc>
          <w:tcPr>
            <w:tcW w:w="1414" w:type="dxa"/>
          </w:tcPr>
          <w:p w14:paraId="6C6DA195" w14:textId="77777777" w:rsidR="00E300FB" w:rsidRPr="00842BAE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44DCBE39" w14:textId="77777777" w:rsidR="00E300FB" w:rsidRPr="00842BAE" w:rsidRDefault="00E300FB" w:rsidP="00754A4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37A7C87" w14:textId="20F7AFD6" w:rsidR="00E300FB" w:rsidRPr="00842BAE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063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6D082F7E" w14:textId="4297B8AE" w:rsidR="00E300FB" w:rsidRPr="00842BAE" w:rsidRDefault="00A90C66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E12D68D" w14:textId="77A73B41" w:rsidR="00E300FB" w:rsidRPr="00842BAE" w:rsidRDefault="00E300FB" w:rsidP="00754A4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300FB" w:rsidRPr="00842BAE" w14:paraId="4C6D74BF" w14:textId="77777777" w:rsidTr="00D6420C">
        <w:trPr>
          <w:trHeight w:val="512"/>
        </w:trPr>
        <w:tc>
          <w:tcPr>
            <w:tcW w:w="1948" w:type="dxa"/>
            <w:vMerge/>
          </w:tcPr>
          <w:p w14:paraId="29A94EFE" w14:textId="4E261E08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6E134140" w14:textId="0714EBE4" w:rsidR="00E300FB" w:rsidRPr="002647A1" w:rsidRDefault="00A90C66" w:rsidP="002647A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  <w:r w:rsidR="00E300FB" w:rsidRPr="002647A1">
              <w:rPr>
                <w:rFonts w:ascii="Arial" w:hAnsi="Arial" w:cs="Arial"/>
                <w:sz w:val="20"/>
                <w:szCs w:val="20"/>
              </w:rPr>
              <w:t>Organize/Convene the Safety and Health Committee of the Power Plant</w:t>
            </w:r>
          </w:p>
        </w:tc>
        <w:tc>
          <w:tcPr>
            <w:tcW w:w="1414" w:type="dxa"/>
          </w:tcPr>
          <w:p w14:paraId="5C958D92" w14:textId="77777777" w:rsidR="00E300FB" w:rsidRPr="00842BAE" w:rsidRDefault="00E300FB" w:rsidP="00E801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73BB2A2F" w14:textId="3C2F7D07" w:rsidR="00E300FB" w:rsidRPr="00842BAE" w:rsidRDefault="00E300FB" w:rsidP="00E801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0A1AFAE" w14:textId="59216B53" w:rsidR="00E300FB" w:rsidRPr="00842BAE" w:rsidRDefault="00E300FB" w:rsidP="00E80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25DD5305" w14:textId="1A7F51FE" w:rsidR="00E300FB" w:rsidRPr="00842BAE" w:rsidRDefault="00A90C66" w:rsidP="00E80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6E4E49AD" w14:textId="65991C7B" w:rsidR="00E300FB" w:rsidRPr="00842BAE" w:rsidRDefault="00E300FB" w:rsidP="00E80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300FB" w:rsidRPr="00842BAE" w14:paraId="49105086" w14:textId="77777777" w:rsidTr="00D6420C">
        <w:trPr>
          <w:trHeight w:val="512"/>
        </w:trPr>
        <w:tc>
          <w:tcPr>
            <w:tcW w:w="1948" w:type="dxa"/>
            <w:vMerge/>
          </w:tcPr>
          <w:p w14:paraId="12D2CD49" w14:textId="72D01075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3C1A295C" w14:textId="0714051B" w:rsidR="00E300FB" w:rsidRPr="002647A1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6. </w:t>
            </w:r>
            <w:r w:rsidR="00E300FB" w:rsidRPr="00AF1CF9">
              <w:rPr>
                <w:rFonts w:ascii="Arial" w:hAnsi="Arial" w:cs="Arial"/>
                <w:sz w:val="20"/>
                <w:szCs w:val="20"/>
              </w:rPr>
              <w:t>Leads in the design and implementation of BENECO safety programs for the power plant</w:t>
            </w:r>
          </w:p>
        </w:tc>
        <w:tc>
          <w:tcPr>
            <w:tcW w:w="1414" w:type="dxa"/>
          </w:tcPr>
          <w:p w14:paraId="52B17EF8" w14:textId="77777777" w:rsidR="00E300FB" w:rsidRPr="00842BAE" w:rsidRDefault="00E300FB" w:rsidP="00E801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7E60D40B" w14:textId="77777777" w:rsidR="00E300FB" w:rsidRPr="00842BAE" w:rsidRDefault="00E300FB" w:rsidP="00E801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3B3B609" w14:textId="3A052F49" w:rsidR="00E300FB" w:rsidRPr="00754A49" w:rsidRDefault="00D6420C" w:rsidP="00E80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005B63D8" w14:textId="73D16CCB" w:rsidR="00E300FB" w:rsidRPr="00A0568C" w:rsidRDefault="00D6420C" w:rsidP="00E80122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4D121083" w14:textId="6DBF213F" w:rsidR="00E300FB" w:rsidRPr="00F00685" w:rsidRDefault="00D6420C" w:rsidP="00E80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300FB" w:rsidRPr="00842BAE" w14:paraId="5CD28E0B" w14:textId="77777777" w:rsidTr="00D6420C">
        <w:trPr>
          <w:trHeight w:val="350"/>
        </w:trPr>
        <w:tc>
          <w:tcPr>
            <w:tcW w:w="1948" w:type="dxa"/>
            <w:vMerge/>
          </w:tcPr>
          <w:p w14:paraId="3C5FC720" w14:textId="57F4F56E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6988AD22" w14:textId="093DAD70" w:rsidR="00E300FB" w:rsidRPr="00842BAE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  <w:r w:rsidR="00E300FB" w:rsidRPr="005D77BB">
              <w:rPr>
                <w:rFonts w:ascii="Arial" w:hAnsi="Arial" w:cs="Arial"/>
                <w:sz w:val="20"/>
                <w:szCs w:val="20"/>
              </w:rPr>
              <w:t>Conduct Hazard Identification, Risk Assessment and Control (HIRAC)</w:t>
            </w:r>
            <w:r w:rsidR="00E300FB">
              <w:rPr>
                <w:rFonts w:ascii="Arial" w:hAnsi="Arial" w:cs="Arial"/>
                <w:sz w:val="20"/>
                <w:szCs w:val="20"/>
              </w:rPr>
              <w:t xml:space="preserve"> for the Power Plant</w:t>
            </w:r>
          </w:p>
        </w:tc>
        <w:tc>
          <w:tcPr>
            <w:tcW w:w="1414" w:type="dxa"/>
          </w:tcPr>
          <w:p w14:paraId="3B66D8FA" w14:textId="77777777" w:rsidR="00E300FB" w:rsidRPr="00842BAE" w:rsidRDefault="00E300FB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739ED0AD" w14:textId="77777777" w:rsidR="00E300FB" w:rsidRPr="00842BAE" w:rsidRDefault="00E300FB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EB85F3B" w14:textId="0AA3F3EF" w:rsidR="00E300FB" w:rsidRPr="00754A49" w:rsidRDefault="00E300FB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22A20F0" w14:textId="12FB8BF3" w:rsidR="00E300FB" w:rsidRPr="00A0568C" w:rsidRDefault="00A90C66" w:rsidP="00065CC2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553E9477" w14:textId="60D8C17F" w:rsidR="00E300FB" w:rsidRPr="00F00685" w:rsidRDefault="00E300FB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300FB" w:rsidRPr="00842BAE" w14:paraId="1CCC3E23" w14:textId="77777777" w:rsidTr="00D6420C">
        <w:trPr>
          <w:trHeight w:val="350"/>
        </w:trPr>
        <w:tc>
          <w:tcPr>
            <w:tcW w:w="1948" w:type="dxa"/>
            <w:vMerge/>
          </w:tcPr>
          <w:p w14:paraId="2DDE5DA8" w14:textId="3F795E1C" w:rsidR="00E300FB" w:rsidRPr="00E300FB" w:rsidRDefault="00E300FB" w:rsidP="00E300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65081A42" w14:textId="1E334D73" w:rsidR="00E300FB" w:rsidRPr="005D77BB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</w:t>
            </w:r>
            <w:r w:rsidR="00E300FB">
              <w:rPr>
                <w:rFonts w:ascii="Arial" w:hAnsi="Arial" w:cs="Arial"/>
                <w:sz w:val="20"/>
                <w:szCs w:val="20"/>
              </w:rPr>
              <w:t>L</w:t>
            </w:r>
            <w:r w:rsidR="00E300FB" w:rsidRPr="00842BAE">
              <w:rPr>
                <w:rFonts w:ascii="Arial" w:hAnsi="Arial" w:cs="Arial"/>
                <w:sz w:val="20"/>
                <w:szCs w:val="20"/>
              </w:rPr>
              <w:t>eads in the design and implementation of</w:t>
            </w:r>
            <w:r w:rsidR="00E300FB" w:rsidRPr="00E8012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00FB">
              <w:rPr>
                <w:rFonts w:ascii="Arial" w:hAnsi="Arial" w:cs="Arial"/>
                <w:sz w:val="20"/>
                <w:szCs w:val="20"/>
              </w:rPr>
              <w:t xml:space="preserve">an </w:t>
            </w:r>
            <w:r w:rsidR="00E300FB" w:rsidRPr="00E80122">
              <w:rPr>
                <w:rFonts w:ascii="Arial" w:hAnsi="Arial" w:cs="Arial"/>
                <w:sz w:val="20"/>
                <w:szCs w:val="20"/>
              </w:rPr>
              <w:t>Emergency Preparedness Plan</w:t>
            </w:r>
            <w:r w:rsidR="00E300FB">
              <w:rPr>
                <w:rFonts w:ascii="Arial" w:hAnsi="Arial" w:cs="Arial"/>
                <w:sz w:val="20"/>
                <w:szCs w:val="20"/>
              </w:rPr>
              <w:t xml:space="preserve"> for the Power Plant</w:t>
            </w:r>
          </w:p>
        </w:tc>
        <w:tc>
          <w:tcPr>
            <w:tcW w:w="1414" w:type="dxa"/>
          </w:tcPr>
          <w:p w14:paraId="02E45057" w14:textId="77777777" w:rsidR="00E300FB" w:rsidRPr="00842BAE" w:rsidRDefault="00E300FB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0BEABE79" w14:textId="77777777" w:rsidR="00E300FB" w:rsidRPr="00842BAE" w:rsidRDefault="00E300FB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99E986" w14:textId="417A1478" w:rsidR="00E300FB" w:rsidRPr="00754A49" w:rsidRDefault="00E300FB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6A081AC" w14:textId="0C3B7B15" w:rsidR="00E300FB" w:rsidRPr="00A0568C" w:rsidRDefault="00A90C66" w:rsidP="00065CC2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069BA9C2" w14:textId="7FAEDBEE" w:rsidR="00E300FB" w:rsidRPr="00F00685" w:rsidRDefault="00E300FB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4E03EA45" w14:textId="77777777" w:rsidTr="00D6420C">
        <w:tc>
          <w:tcPr>
            <w:tcW w:w="7569" w:type="dxa"/>
            <w:gridSpan w:val="2"/>
          </w:tcPr>
          <w:p w14:paraId="6F0A150D" w14:textId="77777777" w:rsidR="00A90C66" w:rsidRDefault="00A90C66" w:rsidP="00A90C66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03D21C" w14:textId="5DA07089" w:rsidR="00065CC2" w:rsidRDefault="00065CC2" w:rsidP="00065CC2">
            <w:pPr>
              <w:numPr>
                <w:ilvl w:val="0"/>
                <w:numId w:val="13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Employee Health and Safety Enhancement</w:t>
            </w:r>
          </w:p>
          <w:p w14:paraId="4A6BDD0D" w14:textId="77777777" w:rsidR="00A90C66" w:rsidRDefault="00A90C66" w:rsidP="00A90C66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 FPCSO I (2), FPCSO II &amp; III (3), FPCSO IV (4)</w:t>
            </w:r>
          </w:p>
          <w:p w14:paraId="4BB78236" w14:textId="312EEB40" w:rsidR="00A90C66" w:rsidRPr="00842BAE" w:rsidRDefault="00A90C66" w:rsidP="00A90C66">
            <w:pPr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7605B23D" w14:textId="77777777" w:rsidR="00D6420C" w:rsidRDefault="00D6420C" w:rsidP="00D642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0B3C50" w14:textId="5CB741DA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25%</w:t>
            </w:r>
          </w:p>
        </w:tc>
        <w:tc>
          <w:tcPr>
            <w:tcW w:w="2321" w:type="dxa"/>
          </w:tcPr>
          <w:p w14:paraId="7C15BC13" w14:textId="77777777" w:rsidR="00065CC2" w:rsidRPr="00842BAE" w:rsidRDefault="00065CC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9BEEE6" w14:textId="58BB815E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28D362" w14:textId="7777777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166C263F" w14:textId="700A639A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0C66" w:rsidRPr="00842BAE" w14:paraId="6046CC86" w14:textId="77777777" w:rsidTr="00D6420C">
        <w:tc>
          <w:tcPr>
            <w:tcW w:w="1948" w:type="dxa"/>
            <w:vMerge w:val="restart"/>
          </w:tcPr>
          <w:p w14:paraId="3A1E9B4F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1E0BED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E068E4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DD52D68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F54DEB" w14:textId="663BBBCE" w:rsidR="00A90C66" w:rsidRPr="00E300FB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63177AD7" w14:textId="59438940" w:rsidR="00A90C66" w:rsidRPr="00842BAE" w:rsidRDefault="00A90C66" w:rsidP="002647A1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21" w:type="dxa"/>
          </w:tcPr>
          <w:p w14:paraId="77962F04" w14:textId="7510C3F9" w:rsidR="00A90C66" w:rsidRPr="00842BAE" w:rsidRDefault="00A90C66" w:rsidP="002647A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Pr="00842BAE">
              <w:rPr>
                <w:rFonts w:ascii="Arial" w:hAnsi="Arial" w:cs="Arial"/>
                <w:sz w:val="20"/>
                <w:szCs w:val="20"/>
              </w:rPr>
              <w:t>Formulates and implements an annual health, safety and environmental program</w:t>
            </w:r>
          </w:p>
        </w:tc>
        <w:tc>
          <w:tcPr>
            <w:tcW w:w="1414" w:type="dxa"/>
          </w:tcPr>
          <w:p w14:paraId="5796AC0E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 w:val="restart"/>
          </w:tcPr>
          <w:p w14:paraId="4A537BD0" w14:textId="732DAABE" w:rsidR="00A90C66" w:rsidRPr="00842BAE" w:rsidRDefault="00A90C66" w:rsidP="00D642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Working knowledge on Occupational Health &amp; Safety Standards</w:t>
            </w:r>
          </w:p>
        </w:tc>
        <w:tc>
          <w:tcPr>
            <w:tcW w:w="1701" w:type="dxa"/>
            <w:vAlign w:val="center"/>
          </w:tcPr>
          <w:p w14:paraId="7FC1B586" w14:textId="4C280D64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55DC326" w14:textId="73B2911D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3914712E" w14:textId="2D958BA9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24E29540" w14:textId="77777777" w:rsidTr="00D6420C">
        <w:tc>
          <w:tcPr>
            <w:tcW w:w="1948" w:type="dxa"/>
            <w:vMerge/>
          </w:tcPr>
          <w:p w14:paraId="451FC57A" w14:textId="31AEC0F3" w:rsidR="00A90C66" w:rsidRPr="00842BAE" w:rsidRDefault="00A90C66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1464CEE7" w14:textId="37DE1937" w:rsidR="00A90C66" w:rsidRPr="00842BAE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Pr="00842BAE">
              <w:rPr>
                <w:rFonts w:ascii="Arial" w:hAnsi="Arial" w:cs="Arial"/>
                <w:sz w:val="20"/>
                <w:szCs w:val="20"/>
              </w:rPr>
              <w:t>Ensures the proper dissemination of the occupational safety and health standards</w:t>
            </w:r>
          </w:p>
        </w:tc>
        <w:tc>
          <w:tcPr>
            <w:tcW w:w="1414" w:type="dxa"/>
          </w:tcPr>
          <w:p w14:paraId="7A622A2A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22F87A95" w14:textId="6D7D18CF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1835A35" w14:textId="37969995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7285FF3" w14:textId="7641A2AF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02F5A5B4" w14:textId="5D1BA976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27D8D80D" w14:textId="77777777" w:rsidTr="00D6420C">
        <w:tc>
          <w:tcPr>
            <w:tcW w:w="1948" w:type="dxa"/>
            <w:vMerge/>
          </w:tcPr>
          <w:p w14:paraId="4F4450E7" w14:textId="1A533414" w:rsidR="00A90C66" w:rsidRDefault="00A90C66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0AE09D4D" w14:textId="0CA98D69" w:rsidR="00A90C66" w:rsidRPr="00842BAE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Pr="00842BAE">
              <w:rPr>
                <w:rFonts w:ascii="Arial" w:hAnsi="Arial" w:cs="Arial"/>
                <w:sz w:val="20"/>
                <w:szCs w:val="20"/>
              </w:rPr>
              <w:t>Monitors the efficient and timely administration of employees’ medical needs</w:t>
            </w:r>
          </w:p>
        </w:tc>
        <w:tc>
          <w:tcPr>
            <w:tcW w:w="1414" w:type="dxa"/>
          </w:tcPr>
          <w:p w14:paraId="65FF5A01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102CB9B3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EDCB9A2" w14:textId="44479D02" w:rsidR="00A90C66" w:rsidRPr="00CD5E70" w:rsidRDefault="00D6420C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4CA38C5" w14:textId="0E89A7A8" w:rsidR="00A90C66" w:rsidRPr="00A0568C" w:rsidRDefault="00D6420C" w:rsidP="00065CC2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2CF0AAE5" w14:textId="023D4D81" w:rsidR="00A90C66" w:rsidRPr="0069417C" w:rsidRDefault="00D6420C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53B5A8DE" w14:textId="77777777" w:rsidTr="00D6420C">
        <w:tc>
          <w:tcPr>
            <w:tcW w:w="1948" w:type="dxa"/>
            <w:vMerge/>
          </w:tcPr>
          <w:p w14:paraId="48AC235D" w14:textId="195626A8" w:rsidR="00A90C66" w:rsidRPr="00842BAE" w:rsidRDefault="00A90C66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439ABECB" w14:textId="7CBE9DDB" w:rsidR="00A90C66" w:rsidRPr="00842BAE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Pr="00842BAE">
              <w:rPr>
                <w:rFonts w:ascii="Arial" w:hAnsi="Arial" w:cs="Arial"/>
                <w:sz w:val="20"/>
                <w:szCs w:val="20"/>
              </w:rPr>
              <w:t>Monitors the implementation of the Employee Welfare Plan</w:t>
            </w:r>
          </w:p>
        </w:tc>
        <w:tc>
          <w:tcPr>
            <w:tcW w:w="1414" w:type="dxa"/>
          </w:tcPr>
          <w:p w14:paraId="22965D1F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7D7F2CE6" w14:textId="3BEFFB7B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EA6E11" w14:textId="278EC452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68D350D" w14:textId="490DC410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32391A60" w14:textId="09410743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34CBE5DE" w14:textId="77777777" w:rsidTr="00D6420C">
        <w:tc>
          <w:tcPr>
            <w:tcW w:w="1948" w:type="dxa"/>
            <w:vMerge/>
          </w:tcPr>
          <w:p w14:paraId="63D086B1" w14:textId="6F4BE35E" w:rsidR="00A90C66" w:rsidRPr="00842BAE" w:rsidRDefault="00A90C66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1E9CE787" w14:textId="1447F51B" w:rsidR="00A90C66" w:rsidRPr="00842BAE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  <w:r w:rsidRPr="00842BAE">
              <w:rPr>
                <w:rFonts w:ascii="Arial" w:hAnsi="Arial" w:cs="Arial"/>
                <w:sz w:val="20"/>
                <w:szCs w:val="20"/>
              </w:rPr>
              <w:t>Ensures the conduct of regular pollution and pest control activities in all BENECO offices</w:t>
            </w:r>
          </w:p>
        </w:tc>
        <w:tc>
          <w:tcPr>
            <w:tcW w:w="1414" w:type="dxa"/>
          </w:tcPr>
          <w:p w14:paraId="046AF82B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16BF4019" w14:textId="48E4F0AD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20AB495" w14:textId="5AD82BA0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2FBE8621" w14:textId="5F2DFA7A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3B2C7D33" w14:textId="5023DDB4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508DF1CA" w14:textId="77777777" w:rsidTr="00D6420C">
        <w:trPr>
          <w:trHeight w:val="314"/>
        </w:trPr>
        <w:tc>
          <w:tcPr>
            <w:tcW w:w="7569" w:type="dxa"/>
            <w:gridSpan w:val="2"/>
          </w:tcPr>
          <w:p w14:paraId="1D9FF87B" w14:textId="77777777" w:rsidR="00D6420C" w:rsidRDefault="00D6420C" w:rsidP="00D6420C">
            <w:p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4E21E3" w14:textId="12A9F81C" w:rsidR="00065CC2" w:rsidRDefault="00065CC2" w:rsidP="00065CC2">
            <w:pPr>
              <w:numPr>
                <w:ilvl w:val="0"/>
                <w:numId w:val="20"/>
              </w:numPr>
              <w:ind w:left="342" w:hanging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32D59D3A" w14:textId="77777777" w:rsidR="00A90C66" w:rsidRDefault="00A90C66" w:rsidP="00A90C66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 FPCSO I (2), FPCSO II &amp; III (3), FPCSO IV (4)</w:t>
            </w:r>
          </w:p>
          <w:p w14:paraId="3BB5C989" w14:textId="270C05FA" w:rsidR="00A90C66" w:rsidRPr="00842BAE" w:rsidRDefault="00A90C66" w:rsidP="00A90C66">
            <w:p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5F764CD6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EBEBAC" w14:textId="586EAA46" w:rsidR="00065CC2" w:rsidRPr="00842BAE" w:rsidRDefault="00065CC2" w:rsidP="00D642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321" w:type="dxa"/>
          </w:tcPr>
          <w:p w14:paraId="18BD16B4" w14:textId="7777777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41A9D2" w14:textId="2B59134C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21CC764" w14:textId="7D72928D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42083960" w14:textId="171A8A8B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A3157" w:rsidRPr="00842BAE" w14:paraId="23C29A37" w14:textId="77777777" w:rsidTr="00D6420C">
        <w:trPr>
          <w:trHeight w:val="314"/>
        </w:trPr>
        <w:tc>
          <w:tcPr>
            <w:tcW w:w="1948" w:type="dxa"/>
            <w:vMerge w:val="restart"/>
          </w:tcPr>
          <w:p w14:paraId="2527CC09" w14:textId="77777777" w:rsidR="00EA3157" w:rsidRDefault="00EA3157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CCC334" w14:textId="77777777" w:rsidR="00EA3157" w:rsidRDefault="00EA3157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C866DDF" w14:textId="7269755C" w:rsidR="00EA3157" w:rsidRPr="00E300FB" w:rsidRDefault="00EA3157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35957ED8" w14:textId="39390BCC" w:rsidR="00EA3157" w:rsidRPr="00842BAE" w:rsidRDefault="00EA3157" w:rsidP="002647A1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21" w:type="dxa"/>
          </w:tcPr>
          <w:p w14:paraId="264560B2" w14:textId="47AA76DE" w:rsidR="00EA3157" w:rsidRPr="00842BAE" w:rsidRDefault="00EA3157" w:rsidP="002647A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Pr="00842BAE">
              <w:rPr>
                <w:rFonts w:ascii="Arial" w:hAnsi="Arial" w:cs="Arial"/>
                <w:sz w:val="20"/>
                <w:szCs w:val="20"/>
              </w:rPr>
              <w:t>Leads in the conduct of accident investigation</w:t>
            </w:r>
          </w:p>
        </w:tc>
        <w:tc>
          <w:tcPr>
            <w:tcW w:w="1414" w:type="dxa"/>
          </w:tcPr>
          <w:p w14:paraId="4E9B4DDA" w14:textId="77777777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 w:val="restart"/>
          </w:tcPr>
          <w:p w14:paraId="37067F16" w14:textId="6456C432" w:rsidR="00EA3157" w:rsidRPr="00842BAE" w:rsidRDefault="00EA3157" w:rsidP="00D6420C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Working knowledge on Loss Control Management, The New Fire Code of the Philippines, Philippines Traffic Laws</w:t>
            </w:r>
          </w:p>
        </w:tc>
        <w:tc>
          <w:tcPr>
            <w:tcW w:w="1701" w:type="dxa"/>
            <w:vAlign w:val="center"/>
          </w:tcPr>
          <w:p w14:paraId="0F462F22" w14:textId="78FFDF07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28AF16A" w14:textId="0BE392BE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75C1C9D" w14:textId="4816D298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A3157" w:rsidRPr="00842BAE" w14:paraId="79415FBE" w14:textId="77777777" w:rsidTr="00D6420C">
        <w:trPr>
          <w:trHeight w:val="314"/>
        </w:trPr>
        <w:tc>
          <w:tcPr>
            <w:tcW w:w="1948" w:type="dxa"/>
            <w:vMerge/>
          </w:tcPr>
          <w:p w14:paraId="49C6D08A" w14:textId="763AF52F" w:rsidR="00EA3157" w:rsidRPr="00842BAE" w:rsidRDefault="00EA3157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44933079" w14:textId="7B4BF8F3" w:rsidR="00EA3157" w:rsidRPr="00842BAE" w:rsidRDefault="00EA3157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Pr="00842BAE">
              <w:rPr>
                <w:rFonts w:ascii="Arial" w:hAnsi="Arial" w:cs="Arial"/>
                <w:sz w:val="20"/>
                <w:szCs w:val="20"/>
              </w:rPr>
              <w:t>Maintains records of safety performance and compliance</w:t>
            </w:r>
          </w:p>
        </w:tc>
        <w:tc>
          <w:tcPr>
            <w:tcW w:w="1414" w:type="dxa"/>
          </w:tcPr>
          <w:p w14:paraId="5DB76247" w14:textId="77777777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5F423334" w14:textId="1581D59A" w:rsidR="00EA3157" w:rsidRPr="00842BAE" w:rsidRDefault="00EA3157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9B343EF" w14:textId="0B1C1452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3D41ECD5" w14:textId="598EAB84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25278C62" w14:textId="2E99DBC6" w:rsidR="00EA3157" w:rsidRPr="00842BAE" w:rsidRDefault="00EA3157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D6F3F" w:rsidRPr="00842BAE" w14:paraId="3FD80E24" w14:textId="77777777" w:rsidTr="00EA3157">
        <w:trPr>
          <w:trHeight w:val="512"/>
        </w:trPr>
        <w:tc>
          <w:tcPr>
            <w:tcW w:w="1948" w:type="dxa"/>
            <w:vMerge/>
          </w:tcPr>
          <w:p w14:paraId="56A35840" w14:textId="32C3C18E" w:rsidR="00FD6F3F" w:rsidRPr="00842BAE" w:rsidRDefault="00FD6F3F" w:rsidP="002647A1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21" w:type="dxa"/>
          </w:tcPr>
          <w:p w14:paraId="6F9A392B" w14:textId="7E3FE6B0" w:rsidR="00FD6F3F" w:rsidRPr="00842BAE" w:rsidRDefault="00FD6F3F" w:rsidP="002647A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Pr="000A0F61">
              <w:rPr>
                <w:rFonts w:ascii="Arial" w:hAnsi="Arial" w:cs="Arial"/>
                <w:sz w:val="20"/>
                <w:szCs w:val="20"/>
              </w:rPr>
              <w:t>Observes the highest ethical standards and manifests corporate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values in all activities</w:t>
            </w:r>
          </w:p>
        </w:tc>
        <w:tc>
          <w:tcPr>
            <w:tcW w:w="1414" w:type="dxa"/>
          </w:tcPr>
          <w:p w14:paraId="40308B2A" w14:textId="77777777" w:rsidR="00FD6F3F" w:rsidRPr="00842BAE" w:rsidRDefault="00FD6F3F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0A9020C2" w14:textId="10147F0A" w:rsidR="00FD6F3F" w:rsidRPr="00842BAE" w:rsidRDefault="00EA3157" w:rsidP="00EA315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Integrity and professionalism</w:t>
            </w:r>
          </w:p>
        </w:tc>
        <w:tc>
          <w:tcPr>
            <w:tcW w:w="1701" w:type="dxa"/>
            <w:vAlign w:val="center"/>
          </w:tcPr>
          <w:p w14:paraId="4A8277E4" w14:textId="4F44533F" w:rsidR="00FD6F3F" w:rsidRPr="00842BAE" w:rsidRDefault="00FD6F3F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0A3E467D" w14:textId="61A43579" w:rsidR="00FD6F3F" w:rsidRPr="00842BAE" w:rsidRDefault="00FD6F3F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564568F3" w14:textId="5F910A80" w:rsidR="00FD6F3F" w:rsidRPr="00842BAE" w:rsidRDefault="00FD6F3F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D4644" w:rsidRPr="00842BAE" w14:paraId="57F15C54" w14:textId="77777777" w:rsidTr="00D6420C">
        <w:trPr>
          <w:trHeight w:val="467"/>
        </w:trPr>
        <w:tc>
          <w:tcPr>
            <w:tcW w:w="1948" w:type="dxa"/>
            <w:vMerge/>
          </w:tcPr>
          <w:p w14:paraId="39D18EB7" w14:textId="77777777" w:rsidR="002D4644" w:rsidRPr="00842BAE" w:rsidRDefault="002D4644" w:rsidP="002647A1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21" w:type="dxa"/>
          </w:tcPr>
          <w:p w14:paraId="375CCCBC" w14:textId="6FF21F49" w:rsidR="002D4644" w:rsidRDefault="002D4644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Pr="00842BAE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</w:t>
            </w:r>
          </w:p>
        </w:tc>
        <w:tc>
          <w:tcPr>
            <w:tcW w:w="1414" w:type="dxa"/>
          </w:tcPr>
          <w:p w14:paraId="7E27225B" w14:textId="77777777" w:rsidR="002D4644" w:rsidRPr="00842BAE" w:rsidRDefault="002D4644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3E5E0A00" w14:textId="662317F1" w:rsidR="002D4644" w:rsidRPr="00842BAE" w:rsidRDefault="00EA3157" w:rsidP="00FD6F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701" w:type="dxa"/>
            <w:vAlign w:val="center"/>
          </w:tcPr>
          <w:p w14:paraId="38B26F1A" w14:textId="0E9EC0D0" w:rsidR="002D4644" w:rsidRPr="00CD5E70" w:rsidRDefault="002D4644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305D0EC4" w14:textId="7B579957" w:rsidR="002D4644" w:rsidRPr="00754A49" w:rsidRDefault="002D4644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D0C3244" w14:textId="6AA29E22" w:rsidR="002D4644" w:rsidRPr="0069417C" w:rsidRDefault="002D4644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0E0827BA" w14:textId="77777777" w:rsidTr="00D6420C">
        <w:trPr>
          <w:trHeight w:val="50"/>
        </w:trPr>
        <w:tc>
          <w:tcPr>
            <w:tcW w:w="7569" w:type="dxa"/>
            <w:gridSpan w:val="2"/>
          </w:tcPr>
          <w:p w14:paraId="40D0506B" w14:textId="77777777" w:rsidR="00D6420C" w:rsidRDefault="00D6420C" w:rsidP="00D6420C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B8A7F8" w14:textId="7229989A" w:rsidR="00065CC2" w:rsidRDefault="00065CC2" w:rsidP="00065CC2">
            <w:pPr>
              <w:pStyle w:val="ListParagraph"/>
              <w:numPr>
                <w:ilvl w:val="0"/>
                <w:numId w:val="20"/>
              </w:num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Policy Formulation and Review</w:t>
            </w:r>
          </w:p>
          <w:p w14:paraId="5075ABAB" w14:textId="77777777" w:rsidR="00A90C66" w:rsidRDefault="00A90C66" w:rsidP="00A90C66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 FPCSO I (2), FPCSO II &amp; III (3), FPCSO IV (4)</w:t>
            </w:r>
          </w:p>
          <w:p w14:paraId="3651DAB3" w14:textId="47FD9136" w:rsidR="00A90C66" w:rsidRPr="00842BAE" w:rsidRDefault="00A90C66" w:rsidP="00A90C66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64A082BA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3FE11C" w14:textId="5393B556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2321" w:type="dxa"/>
          </w:tcPr>
          <w:p w14:paraId="16ABF871" w14:textId="7777777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A279BFD" w14:textId="60526D2F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C97F66C" w14:textId="7777777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75BDD102" w14:textId="408A7141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0C66" w:rsidRPr="00842BAE" w14:paraId="6FEDF047" w14:textId="77777777" w:rsidTr="00D6420C">
        <w:trPr>
          <w:trHeight w:val="50"/>
        </w:trPr>
        <w:tc>
          <w:tcPr>
            <w:tcW w:w="1948" w:type="dxa"/>
            <w:vMerge w:val="restart"/>
          </w:tcPr>
          <w:p w14:paraId="60221973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E8E45C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E044D8" w14:textId="78BE6F9B" w:rsidR="00A90C66" w:rsidRPr="00E300FB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  <w:p w14:paraId="1D01B75B" w14:textId="156460BF" w:rsidR="00A90C66" w:rsidRPr="00754A49" w:rsidRDefault="00A90C66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008C7C1A" w14:textId="62E67DBA" w:rsidR="00A90C66" w:rsidRPr="00754A49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Pr="00754A49">
              <w:rPr>
                <w:rFonts w:ascii="Arial" w:hAnsi="Arial" w:cs="Arial"/>
                <w:sz w:val="20"/>
                <w:szCs w:val="20"/>
              </w:rPr>
              <w:t>Conducts regular review and improvement of the</w:t>
            </w:r>
            <w:r>
              <w:rPr>
                <w:rFonts w:ascii="Arial" w:hAnsi="Arial" w:cs="Arial"/>
                <w:sz w:val="20"/>
                <w:szCs w:val="20"/>
              </w:rPr>
              <w:t xml:space="preserve"> Occupational Health and Safety Standard for the Power Plant in conjunction with the </w:t>
            </w:r>
            <w:r w:rsidRPr="00754A49">
              <w:rPr>
                <w:rFonts w:ascii="Arial" w:hAnsi="Arial" w:cs="Arial"/>
                <w:sz w:val="20"/>
                <w:szCs w:val="20"/>
              </w:rPr>
              <w:t>BENECO Safety Manual in coordination with the LMC-Health and Safety Committee</w:t>
            </w:r>
          </w:p>
        </w:tc>
        <w:tc>
          <w:tcPr>
            <w:tcW w:w="1414" w:type="dxa"/>
          </w:tcPr>
          <w:p w14:paraId="2881A932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 w:val="restart"/>
          </w:tcPr>
          <w:p w14:paraId="0317E214" w14:textId="77777777" w:rsidR="00A90C66" w:rsidRDefault="00A90C66" w:rsidP="00D6420C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Working knowledge on Environmental Laws &amp; Regulations, Occupational Health &amp; Safety Standards, Loss Control Management, ASTM, ANZI, The New Fire Code of the Philippines</w:t>
            </w:r>
          </w:p>
          <w:p w14:paraId="11449C0A" w14:textId="7D625E13" w:rsidR="00DE204E" w:rsidRPr="00842BAE" w:rsidRDefault="00DE204E" w:rsidP="00D6420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022E571" w14:textId="1E3892F0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25C8EBEB" w14:textId="33E3FC42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280F599F" w14:textId="00363B59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25992CDA" w14:textId="77777777" w:rsidTr="00D6420C">
        <w:trPr>
          <w:trHeight w:val="50"/>
        </w:trPr>
        <w:tc>
          <w:tcPr>
            <w:tcW w:w="1948" w:type="dxa"/>
            <w:vMerge/>
          </w:tcPr>
          <w:p w14:paraId="3617B2CC" w14:textId="60413000" w:rsidR="00A90C66" w:rsidRPr="00754A49" w:rsidRDefault="00A90C66" w:rsidP="002647A1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21" w:type="dxa"/>
          </w:tcPr>
          <w:p w14:paraId="584F5E91" w14:textId="197C3DDC" w:rsidR="00A90C66" w:rsidRPr="00754A49" w:rsidRDefault="00A90C66" w:rsidP="002647A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Pr="00754A49">
              <w:rPr>
                <w:rFonts w:ascii="Arial" w:hAnsi="Arial" w:cs="Arial"/>
                <w:sz w:val="20"/>
                <w:szCs w:val="20"/>
              </w:rPr>
              <w:t>Conducts review, updating and finalization of all health and environment-related company policies</w:t>
            </w:r>
          </w:p>
        </w:tc>
        <w:tc>
          <w:tcPr>
            <w:tcW w:w="1414" w:type="dxa"/>
          </w:tcPr>
          <w:p w14:paraId="3739E78B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  <w:vMerge/>
          </w:tcPr>
          <w:p w14:paraId="77EBB903" w14:textId="3734BDCE" w:rsidR="00A90C66" w:rsidRPr="00842BAE" w:rsidRDefault="00A90C66" w:rsidP="00065C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1C4A66" w14:textId="7B69CA04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3A5F01F9" w14:textId="6343E4A4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2925AE37" w14:textId="3B8F6806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0B1D4BB3" w14:textId="77777777" w:rsidTr="00D6420C">
        <w:trPr>
          <w:trHeight w:val="242"/>
        </w:trPr>
        <w:tc>
          <w:tcPr>
            <w:tcW w:w="7569" w:type="dxa"/>
            <w:gridSpan w:val="2"/>
          </w:tcPr>
          <w:p w14:paraId="32A8008B" w14:textId="77777777" w:rsidR="00D6420C" w:rsidRDefault="00D6420C" w:rsidP="00D6420C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D41F55" w14:textId="0B72154E" w:rsidR="00065CC2" w:rsidRDefault="00065CC2" w:rsidP="00065CC2">
            <w:pPr>
              <w:pStyle w:val="ListParagraph"/>
              <w:numPr>
                <w:ilvl w:val="0"/>
                <w:numId w:val="20"/>
              </w:numPr>
              <w:ind w:left="342" w:hanging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14:paraId="00C2D287" w14:textId="77777777" w:rsidR="00D6420C" w:rsidRDefault="00D6420C" w:rsidP="00D6420C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 FPCSO I (2), FPCSO II &amp; III (3), FPCSO IV (4)</w:t>
            </w:r>
          </w:p>
          <w:p w14:paraId="092F01DA" w14:textId="619283B8" w:rsidR="00D6420C" w:rsidRPr="00842BAE" w:rsidRDefault="00D6420C" w:rsidP="00D6420C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4" w:type="dxa"/>
          </w:tcPr>
          <w:p w14:paraId="04A5B196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1B18B" w14:textId="7CC3F54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2321" w:type="dxa"/>
          </w:tcPr>
          <w:p w14:paraId="6B66AD6F" w14:textId="5BED5C3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A5172E3" w14:textId="55339464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1B15976" w14:textId="7777777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5D185FBA" w14:textId="69B1F002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0C66" w:rsidRPr="00842BAE" w14:paraId="473D07D0" w14:textId="77777777" w:rsidTr="00D6420C">
        <w:trPr>
          <w:trHeight w:val="242"/>
        </w:trPr>
        <w:tc>
          <w:tcPr>
            <w:tcW w:w="1948" w:type="dxa"/>
            <w:vMerge w:val="restart"/>
          </w:tcPr>
          <w:p w14:paraId="7C35634B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3FA155" w14:textId="589FCBF0" w:rsidR="00A90C66" w:rsidRPr="00D6420C" w:rsidRDefault="00A90C66" w:rsidP="00D642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</w:tc>
        <w:tc>
          <w:tcPr>
            <w:tcW w:w="5621" w:type="dxa"/>
          </w:tcPr>
          <w:p w14:paraId="0208F6A2" w14:textId="04C90F45" w:rsidR="00A90C66" w:rsidRPr="00754A49" w:rsidRDefault="00A90C66" w:rsidP="002647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</w:t>
            </w:r>
            <w:r w:rsidRPr="00754A49">
              <w:rPr>
                <w:rFonts w:ascii="Arial" w:hAnsi="Arial" w:cs="Arial"/>
                <w:bCs/>
                <w:sz w:val="20"/>
                <w:szCs w:val="20"/>
              </w:rPr>
              <w:t>Conducts performance reviews</w:t>
            </w:r>
          </w:p>
        </w:tc>
        <w:tc>
          <w:tcPr>
            <w:tcW w:w="1414" w:type="dxa"/>
          </w:tcPr>
          <w:p w14:paraId="2CEA5149" w14:textId="77777777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343D2C59" w14:textId="77777777" w:rsidR="00A90C66" w:rsidRPr="00842BAE" w:rsidRDefault="00A90C66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9DB201C" w14:textId="1303AB6B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66B9A7A" w14:textId="7F9B79BE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9121F05" w14:textId="095C3CAC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5DE8F974" w14:textId="77777777" w:rsidTr="00FC6C2C">
        <w:trPr>
          <w:trHeight w:val="477"/>
        </w:trPr>
        <w:tc>
          <w:tcPr>
            <w:tcW w:w="1948" w:type="dxa"/>
            <w:vMerge/>
          </w:tcPr>
          <w:p w14:paraId="36C89CA4" w14:textId="77777777" w:rsidR="00A90C66" w:rsidRDefault="00A90C66" w:rsidP="002647A1">
            <w:pPr>
              <w:ind w:left="88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21" w:type="dxa"/>
          </w:tcPr>
          <w:p w14:paraId="568BF9EE" w14:textId="23038205" w:rsidR="00A90C66" w:rsidRPr="00754A49" w:rsidRDefault="00A90C66" w:rsidP="00065C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</w:t>
            </w:r>
            <w:r w:rsidRPr="00754A49">
              <w:rPr>
                <w:rFonts w:ascii="Arial" w:hAnsi="Arial" w:cs="Arial"/>
                <w:bCs/>
                <w:sz w:val="20"/>
                <w:szCs w:val="20"/>
              </w:rPr>
              <w:t>Supports and develops staff through proper coaching, motivation and management of career</w:t>
            </w:r>
          </w:p>
        </w:tc>
        <w:tc>
          <w:tcPr>
            <w:tcW w:w="1414" w:type="dxa"/>
          </w:tcPr>
          <w:p w14:paraId="4FCBA624" w14:textId="2394096D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52FFF51A" w14:textId="7D055C66" w:rsidR="00A90C66" w:rsidRPr="00842BAE" w:rsidRDefault="00A90C66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1BD7DD" w14:textId="0ED3F62D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6F350F73" w14:textId="29FA640B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406AD7E3" w14:textId="32903554" w:rsidR="00A90C66" w:rsidRPr="00842BAE" w:rsidRDefault="00A90C66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7F43B1DD" w14:textId="77777777" w:rsidTr="00FC6C2C">
        <w:trPr>
          <w:trHeight w:val="696"/>
        </w:trPr>
        <w:tc>
          <w:tcPr>
            <w:tcW w:w="7569" w:type="dxa"/>
            <w:gridSpan w:val="2"/>
          </w:tcPr>
          <w:p w14:paraId="1E71B679" w14:textId="77777777" w:rsidR="00D6420C" w:rsidRPr="00D6420C" w:rsidRDefault="00D6420C" w:rsidP="00D6420C">
            <w:pPr>
              <w:pStyle w:val="ListParagraph"/>
              <w:autoSpaceDE w:val="0"/>
              <w:autoSpaceDN w:val="0"/>
              <w:adjustRightInd w:val="0"/>
              <w:ind w:left="3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6EA0D6" w14:textId="7D681EC7" w:rsidR="00065CC2" w:rsidRPr="00D6420C" w:rsidRDefault="00065CC2" w:rsidP="00065CC2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342" w:hanging="3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A49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6A1D3431" w14:textId="77777777" w:rsidR="00D6420C" w:rsidRDefault="00D6420C" w:rsidP="00D6420C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Competency: FPCSO I (2), FPCSO II &amp; III (3), FPCSO IV (4)</w:t>
            </w:r>
          </w:p>
          <w:p w14:paraId="64C02417" w14:textId="4D1345EE" w:rsidR="00D6420C" w:rsidRPr="00754A49" w:rsidRDefault="00D6420C" w:rsidP="00D6420C">
            <w:pPr>
              <w:pStyle w:val="ListParagraph"/>
              <w:autoSpaceDE w:val="0"/>
              <w:autoSpaceDN w:val="0"/>
              <w:adjustRightInd w:val="0"/>
              <w:ind w:left="3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3A2CB997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B53C43" w14:textId="639A86A8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2321" w:type="dxa"/>
          </w:tcPr>
          <w:p w14:paraId="3A356CDC" w14:textId="3165C544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EBEBCFD" w14:textId="752C7E6A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66522C7" w14:textId="4DA2D94F" w:rsidR="00065CC2" w:rsidRPr="00754A49" w:rsidRDefault="00065CC2" w:rsidP="00065CC2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46" w:type="dxa"/>
            <w:vAlign w:val="center"/>
          </w:tcPr>
          <w:p w14:paraId="2E9E0572" w14:textId="4D34D43B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0C66" w:rsidRPr="00842BAE" w14:paraId="54D4C2B9" w14:textId="77777777" w:rsidTr="00D13437">
        <w:trPr>
          <w:trHeight w:val="287"/>
        </w:trPr>
        <w:tc>
          <w:tcPr>
            <w:tcW w:w="1948" w:type="dxa"/>
            <w:vMerge w:val="restart"/>
          </w:tcPr>
          <w:p w14:paraId="20DD6F1F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0A6051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C434A5" w14:textId="013DED49" w:rsidR="00A90C66" w:rsidRPr="00D6420C" w:rsidRDefault="00A90C66" w:rsidP="00D642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III, IV</w:t>
            </w:r>
          </w:p>
        </w:tc>
        <w:tc>
          <w:tcPr>
            <w:tcW w:w="5621" w:type="dxa"/>
          </w:tcPr>
          <w:p w14:paraId="09457B5F" w14:textId="60226A19" w:rsidR="00A90C66" w:rsidRPr="00D6420C" w:rsidRDefault="00A90C66" w:rsidP="002647A1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6420C">
              <w:rPr>
                <w:rFonts w:ascii="Arial" w:eastAsia="Arial Unicode MS" w:hAnsi="Arial" w:cs="Arial"/>
                <w:sz w:val="20"/>
                <w:szCs w:val="20"/>
              </w:rPr>
              <w:t>1.Conform with Quality Policy and related Quality objectives</w:t>
            </w:r>
          </w:p>
        </w:tc>
        <w:tc>
          <w:tcPr>
            <w:tcW w:w="1414" w:type="dxa"/>
          </w:tcPr>
          <w:p w14:paraId="499A9DCA" w14:textId="77777777" w:rsidR="00A90C66" w:rsidRPr="00842BAE" w:rsidRDefault="00A90C66" w:rsidP="00065CC2">
            <w:pPr>
              <w:spacing w:before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4BA423A7" w14:textId="0E6D7963" w:rsidR="00A90C66" w:rsidRPr="00842BAE" w:rsidRDefault="00FC6C2C" w:rsidP="00065CC2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701" w:type="dxa"/>
            <w:vAlign w:val="center"/>
          </w:tcPr>
          <w:p w14:paraId="72F88C44" w14:textId="49A49A83" w:rsidR="00A90C66" w:rsidRPr="00842BAE" w:rsidRDefault="00A90C66" w:rsidP="00065CC2">
            <w:pPr>
              <w:spacing w:before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429FB4C" w14:textId="7B77962B" w:rsidR="00A90C66" w:rsidRPr="00754A49" w:rsidRDefault="00A90C66" w:rsidP="00065CC2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199A7059" w14:textId="79491BF3" w:rsidR="00A90C66" w:rsidRPr="00754A49" w:rsidRDefault="00A90C66" w:rsidP="00065CC2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90C66" w:rsidRPr="00842BAE" w14:paraId="1BBD5561" w14:textId="77777777" w:rsidTr="00DE204E">
        <w:trPr>
          <w:trHeight w:val="512"/>
        </w:trPr>
        <w:tc>
          <w:tcPr>
            <w:tcW w:w="1948" w:type="dxa"/>
            <w:vMerge/>
          </w:tcPr>
          <w:p w14:paraId="0E2A6B11" w14:textId="48230BF2" w:rsidR="00A90C66" w:rsidRPr="002647A1" w:rsidRDefault="00A90C66" w:rsidP="002647A1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21" w:type="dxa"/>
          </w:tcPr>
          <w:p w14:paraId="5F1B2912" w14:textId="61171708" w:rsidR="00A90C66" w:rsidRPr="002647A1" w:rsidRDefault="00A90C66" w:rsidP="002647A1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2.</w:t>
            </w:r>
            <w:r w:rsidRPr="002647A1">
              <w:rPr>
                <w:rFonts w:ascii="Arial" w:eastAsia="Arial Unicode MS" w:hAnsi="Arial" w:cs="Arial"/>
                <w:sz w:val="20"/>
                <w:szCs w:val="20"/>
              </w:rPr>
              <w:t>Conform with related Quality procedures supporting documents</w:t>
            </w:r>
          </w:p>
        </w:tc>
        <w:tc>
          <w:tcPr>
            <w:tcW w:w="1414" w:type="dxa"/>
          </w:tcPr>
          <w:p w14:paraId="30038CF4" w14:textId="77777777" w:rsidR="00A90C66" w:rsidRPr="00842BAE" w:rsidRDefault="00A90C66" w:rsidP="00065CC2">
            <w:pPr>
              <w:spacing w:before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1" w:type="dxa"/>
          </w:tcPr>
          <w:p w14:paraId="13433852" w14:textId="6B3F0BA7" w:rsidR="00A90C66" w:rsidRPr="00842BAE" w:rsidRDefault="00FC6C2C" w:rsidP="00065CC2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701" w:type="dxa"/>
            <w:vAlign w:val="center"/>
          </w:tcPr>
          <w:p w14:paraId="14D466CD" w14:textId="6532142E" w:rsidR="00A90C66" w:rsidRPr="00842BAE" w:rsidRDefault="00A90C66" w:rsidP="00065CC2">
            <w:pPr>
              <w:spacing w:before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3378851D" w14:textId="35C8F418" w:rsidR="00A90C66" w:rsidRPr="00754A49" w:rsidRDefault="00A90C66" w:rsidP="00065CC2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31977DAE" w14:textId="04C23450" w:rsidR="00A90C66" w:rsidRPr="00754A49" w:rsidRDefault="00A90C66" w:rsidP="00065CC2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65CC2" w:rsidRPr="00842BAE" w14:paraId="44B0D8CA" w14:textId="77777777" w:rsidTr="00FC6C2C">
        <w:tc>
          <w:tcPr>
            <w:tcW w:w="1948" w:type="dxa"/>
          </w:tcPr>
          <w:p w14:paraId="393C09C0" w14:textId="77777777" w:rsidR="00065CC2" w:rsidRPr="00842BAE" w:rsidRDefault="00065CC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31C2975B" w14:textId="3C5C3A79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1354BFD" w14:textId="77777777" w:rsidR="00065CC2" w:rsidRPr="00842BAE" w:rsidRDefault="00065CC2" w:rsidP="00065CC2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745D72" w:rsidRPr="00842BAE" w14:paraId="5AC3C6EA" w14:textId="77777777" w:rsidTr="00D35D32">
        <w:tc>
          <w:tcPr>
            <w:tcW w:w="16110" w:type="dxa"/>
            <w:gridSpan w:val="7"/>
          </w:tcPr>
          <w:p w14:paraId="32BEBF75" w14:textId="06791622" w:rsidR="00745D72" w:rsidRPr="00842BAE" w:rsidRDefault="00745D7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45D72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</w:tc>
      </w:tr>
      <w:tr w:rsidR="00065CC2" w:rsidRPr="00842BAE" w14:paraId="0A046239" w14:textId="77777777" w:rsidTr="00FC6C2C">
        <w:tc>
          <w:tcPr>
            <w:tcW w:w="1948" w:type="dxa"/>
          </w:tcPr>
          <w:p w14:paraId="2084A7F4" w14:textId="2130DC7E" w:rsidR="00065CC2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</w:p>
        </w:tc>
        <w:tc>
          <w:tcPr>
            <w:tcW w:w="14162" w:type="dxa"/>
            <w:gridSpan w:val="6"/>
          </w:tcPr>
          <w:p w14:paraId="6801C14E" w14:textId="6A9ECF3B" w:rsidR="00065CC2" w:rsidRPr="00842BAE" w:rsidRDefault="00065CC2" w:rsidP="00065C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 xml:space="preserve">Graduate of any </w:t>
            </w:r>
            <w:r w:rsidR="00B02A6E" w:rsidRPr="00842BAE">
              <w:rPr>
                <w:rFonts w:ascii="Arial" w:hAnsi="Arial" w:cs="Arial"/>
                <w:sz w:val="20"/>
                <w:szCs w:val="20"/>
              </w:rPr>
              <w:t>four-year</w:t>
            </w:r>
            <w:r w:rsidRPr="00842BAE">
              <w:rPr>
                <w:rFonts w:ascii="Arial" w:hAnsi="Arial" w:cs="Arial"/>
                <w:sz w:val="20"/>
                <w:szCs w:val="20"/>
              </w:rPr>
              <w:t xml:space="preserve"> course preferably Social Science or Communication</w:t>
            </w:r>
          </w:p>
          <w:p w14:paraId="11975F4C" w14:textId="127E45C6" w:rsidR="00065CC2" w:rsidRPr="00842BAE" w:rsidRDefault="00065CC2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Has completed at least 48 hours of Customer Relations Training</w:t>
            </w:r>
          </w:p>
          <w:p w14:paraId="772FA672" w14:textId="77777777" w:rsidR="00065CC2" w:rsidRPr="00842BAE" w:rsidRDefault="00065CC2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Has completed 40 hours Basic Occupational Safety and Health Training</w:t>
            </w:r>
          </w:p>
          <w:p w14:paraId="348B06E2" w14:textId="77777777" w:rsidR="00FC6C2C" w:rsidRDefault="00065CC2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Has completed 40 hours Basic Pollution Control Training</w:t>
            </w:r>
          </w:p>
          <w:p w14:paraId="63B3F67F" w14:textId="4A799186" w:rsidR="00065CC2" w:rsidRPr="00FC6C2C" w:rsidRDefault="00FC6C2C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Has completed 40 hours Loss Control Management Training</w:t>
            </w:r>
          </w:p>
        </w:tc>
      </w:tr>
      <w:tr w:rsidR="00FC6C2C" w:rsidRPr="00842BAE" w14:paraId="32B8D285" w14:textId="77777777" w:rsidTr="00FC6C2C">
        <w:tc>
          <w:tcPr>
            <w:tcW w:w="1948" w:type="dxa"/>
          </w:tcPr>
          <w:p w14:paraId="2821FFB2" w14:textId="5B2261F3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4162" w:type="dxa"/>
            <w:gridSpan w:val="6"/>
          </w:tcPr>
          <w:p w14:paraId="2274EF39" w14:textId="0BBF4615" w:rsidR="00FC6C2C" w:rsidRDefault="00FC6C2C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1 year experience as FPCSO I</w:t>
            </w:r>
          </w:p>
          <w:p w14:paraId="630C8F91" w14:textId="1913AA32" w:rsidR="00FC6C2C" w:rsidRPr="00842BAE" w:rsidRDefault="00FC6C2C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Accredited Safety Practitioner (DOLE)</w:t>
            </w:r>
          </w:p>
          <w:p w14:paraId="3B5B2575" w14:textId="02ADA945" w:rsidR="00FC6C2C" w:rsidRPr="00FC6C2C" w:rsidRDefault="00FC6C2C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Has Safety Officer’s Permit (DOE)</w:t>
            </w:r>
          </w:p>
        </w:tc>
      </w:tr>
      <w:tr w:rsidR="00FC6C2C" w:rsidRPr="00842BAE" w14:paraId="5BE09DB9" w14:textId="77777777" w:rsidTr="00FC6C2C">
        <w:tc>
          <w:tcPr>
            <w:tcW w:w="1948" w:type="dxa"/>
          </w:tcPr>
          <w:p w14:paraId="70E20D23" w14:textId="6C9CB2B5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>FPCSO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14162" w:type="dxa"/>
            <w:gridSpan w:val="6"/>
          </w:tcPr>
          <w:p w14:paraId="27324068" w14:textId="77777777" w:rsidR="00FC6C2C" w:rsidRDefault="00FC6C2C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1 year experience as FPCSO II</w:t>
            </w:r>
          </w:p>
          <w:p w14:paraId="2B1EE915" w14:textId="4DDDA115" w:rsidR="00FC6C2C" w:rsidRPr="00FC6C2C" w:rsidRDefault="00FC6C2C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Has completed 36 hours Trainer’s Training on Safety</w:t>
            </w:r>
          </w:p>
        </w:tc>
      </w:tr>
      <w:tr w:rsidR="00FC6C2C" w:rsidRPr="00842BAE" w14:paraId="6DA248CB" w14:textId="77777777" w:rsidTr="00FC6C2C">
        <w:tc>
          <w:tcPr>
            <w:tcW w:w="1948" w:type="dxa"/>
          </w:tcPr>
          <w:p w14:paraId="76C9F929" w14:textId="35BB09B1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FPCSO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14162" w:type="dxa"/>
            <w:gridSpan w:val="6"/>
          </w:tcPr>
          <w:p w14:paraId="14277066" w14:textId="0CC61323" w:rsidR="00FC6C2C" w:rsidRDefault="00FC6C2C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1 year experience as FPCSO III</w:t>
            </w:r>
          </w:p>
          <w:p w14:paraId="3D688425" w14:textId="1BBA8E00" w:rsidR="00FC6C2C" w:rsidRPr="00FC6C2C" w:rsidRDefault="00FC6C2C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C6C2C">
              <w:rPr>
                <w:rFonts w:ascii="Arial" w:hAnsi="Arial" w:cs="Arial"/>
                <w:sz w:val="20"/>
                <w:szCs w:val="20"/>
              </w:rPr>
              <w:t>Has completed 24 hours Management Development Training and related programs</w:t>
            </w:r>
          </w:p>
        </w:tc>
      </w:tr>
      <w:tr w:rsidR="00065CC2" w:rsidRPr="00842BAE" w14:paraId="020344ED" w14:textId="77777777" w:rsidTr="00FC6C2C">
        <w:tc>
          <w:tcPr>
            <w:tcW w:w="1948" w:type="dxa"/>
          </w:tcPr>
          <w:p w14:paraId="5D7B3851" w14:textId="77777777" w:rsidR="00065CC2" w:rsidRPr="00842BAE" w:rsidRDefault="00065CC2" w:rsidP="00065C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62" w:type="dxa"/>
            <w:gridSpan w:val="6"/>
          </w:tcPr>
          <w:p w14:paraId="2315996B" w14:textId="77777777" w:rsidR="00FA194D" w:rsidRDefault="00FA194D" w:rsidP="00FA194D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0EAB6309" w14:textId="77777777" w:rsidR="00FA194D" w:rsidRDefault="00FA194D" w:rsidP="00FA194D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CB6BEF2" w14:textId="77777777" w:rsidR="00FA194D" w:rsidRPr="00F76CB1" w:rsidRDefault="00FA194D" w:rsidP="00FA194D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39C84A31" w14:textId="77777777" w:rsidR="00FA194D" w:rsidRDefault="00FA194D" w:rsidP="00FA194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53D31271" w14:textId="77777777" w:rsidR="00FA194D" w:rsidRDefault="00FA194D" w:rsidP="00FA194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774E51" w14:textId="77777777" w:rsidR="00FA194D" w:rsidRDefault="00FA194D" w:rsidP="00FA194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3046E63" w14:textId="77777777" w:rsidR="00FA194D" w:rsidRDefault="00FA194D" w:rsidP="00FA194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0C0BBA90" w14:textId="77777777" w:rsidR="00FA194D" w:rsidRPr="00F76CB1" w:rsidRDefault="00FA194D" w:rsidP="00FA194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00DDAF" w14:textId="77777777" w:rsidR="00FA194D" w:rsidRPr="00E721E9" w:rsidRDefault="00FA194D" w:rsidP="00FA194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71456554" w:rsidR="00065CC2" w:rsidRPr="00842BAE" w:rsidRDefault="00FA194D" w:rsidP="00FA194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D58DACA" w14:textId="77777777" w:rsidR="00673DB4" w:rsidRPr="00842BAE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842BAE" w:rsidSect="00FA194D">
      <w:footerReference w:type="default" r:id="rId8"/>
      <w:pgSz w:w="18720" w:h="12240" w:orient="landscape" w:code="10000"/>
      <w:pgMar w:top="72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7AE0" w14:textId="77777777" w:rsidR="004F2B28" w:rsidRDefault="004F2B28">
      <w:r>
        <w:separator/>
      </w:r>
    </w:p>
  </w:endnote>
  <w:endnote w:type="continuationSeparator" w:id="0">
    <w:p w14:paraId="515ED6A8" w14:textId="77777777" w:rsidR="004F2B28" w:rsidRDefault="004F2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021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53BDB9" w14:textId="11475D5D" w:rsidR="00FA194D" w:rsidRDefault="00FA19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A5B94" w14:textId="77777777" w:rsidR="00FA194D" w:rsidRDefault="00FA1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1E3A9" w14:textId="77777777" w:rsidR="004F2B28" w:rsidRDefault="004F2B28">
      <w:r>
        <w:separator/>
      </w:r>
    </w:p>
  </w:footnote>
  <w:footnote w:type="continuationSeparator" w:id="0">
    <w:p w14:paraId="2EADF170" w14:textId="77777777" w:rsidR="004F2B28" w:rsidRDefault="004F2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52"/>
    <w:multiLevelType w:val="hybridMultilevel"/>
    <w:tmpl w:val="76566546"/>
    <w:lvl w:ilvl="0" w:tplc="7E7AB48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0C48"/>
    <w:multiLevelType w:val="hybridMultilevel"/>
    <w:tmpl w:val="DF2E6E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6863AD"/>
    <w:multiLevelType w:val="hybridMultilevel"/>
    <w:tmpl w:val="46D6F6B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9245FE"/>
    <w:multiLevelType w:val="hybridMultilevel"/>
    <w:tmpl w:val="480C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758CD"/>
    <w:multiLevelType w:val="hybridMultilevel"/>
    <w:tmpl w:val="73808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834F7"/>
    <w:multiLevelType w:val="hybridMultilevel"/>
    <w:tmpl w:val="8370C1EA"/>
    <w:lvl w:ilvl="0" w:tplc="93EADD68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b w:val="0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E20AB"/>
    <w:multiLevelType w:val="hybridMultilevel"/>
    <w:tmpl w:val="A70E40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395656A7"/>
    <w:multiLevelType w:val="hybridMultilevel"/>
    <w:tmpl w:val="087277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06511"/>
    <w:multiLevelType w:val="hybridMultilevel"/>
    <w:tmpl w:val="0C52F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E40564"/>
    <w:multiLevelType w:val="hybridMultilevel"/>
    <w:tmpl w:val="241E061C"/>
    <w:lvl w:ilvl="0" w:tplc="409ADB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05305D"/>
    <w:multiLevelType w:val="hybridMultilevel"/>
    <w:tmpl w:val="4C445C86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3A36D3"/>
    <w:multiLevelType w:val="hybridMultilevel"/>
    <w:tmpl w:val="5E50B502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AC1B78"/>
    <w:multiLevelType w:val="hybridMultilevel"/>
    <w:tmpl w:val="042697DE"/>
    <w:lvl w:ilvl="0" w:tplc="B2B67F8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648B9"/>
    <w:multiLevelType w:val="hybridMultilevel"/>
    <w:tmpl w:val="1CC86FBC"/>
    <w:lvl w:ilvl="0" w:tplc="2588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5072C4"/>
    <w:multiLevelType w:val="hybridMultilevel"/>
    <w:tmpl w:val="AD38E770"/>
    <w:lvl w:ilvl="0" w:tplc="3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92DC9"/>
    <w:multiLevelType w:val="hybridMultilevel"/>
    <w:tmpl w:val="E50697F2"/>
    <w:lvl w:ilvl="0" w:tplc="76922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FE6F4F"/>
    <w:multiLevelType w:val="hybridMultilevel"/>
    <w:tmpl w:val="701EC1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2E076F"/>
    <w:multiLevelType w:val="hybridMultilevel"/>
    <w:tmpl w:val="9A0ADF9E"/>
    <w:lvl w:ilvl="0" w:tplc="2418FF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7B0502"/>
    <w:multiLevelType w:val="hybridMultilevel"/>
    <w:tmpl w:val="545CA5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8098230">
    <w:abstractNumId w:val="13"/>
  </w:num>
  <w:num w:numId="2" w16cid:durableId="2115123694">
    <w:abstractNumId w:val="21"/>
  </w:num>
  <w:num w:numId="3" w16cid:durableId="1171413242">
    <w:abstractNumId w:val="24"/>
  </w:num>
  <w:num w:numId="4" w16cid:durableId="361172162">
    <w:abstractNumId w:val="4"/>
  </w:num>
  <w:num w:numId="5" w16cid:durableId="112754591">
    <w:abstractNumId w:val="23"/>
  </w:num>
  <w:num w:numId="6" w16cid:durableId="931208551">
    <w:abstractNumId w:val="3"/>
  </w:num>
  <w:num w:numId="7" w16cid:durableId="1826898436">
    <w:abstractNumId w:val="28"/>
  </w:num>
  <w:num w:numId="8" w16cid:durableId="1714232865">
    <w:abstractNumId w:val="5"/>
  </w:num>
  <w:num w:numId="9" w16cid:durableId="1919630674">
    <w:abstractNumId w:val="20"/>
  </w:num>
  <w:num w:numId="10" w16cid:durableId="2138908887">
    <w:abstractNumId w:val="10"/>
  </w:num>
  <w:num w:numId="11" w16cid:durableId="1694379547">
    <w:abstractNumId w:val="27"/>
  </w:num>
  <w:num w:numId="12" w16cid:durableId="1585264273">
    <w:abstractNumId w:val="6"/>
  </w:num>
  <w:num w:numId="13" w16cid:durableId="64575844">
    <w:abstractNumId w:val="14"/>
  </w:num>
  <w:num w:numId="14" w16cid:durableId="500703862">
    <w:abstractNumId w:val="9"/>
  </w:num>
  <w:num w:numId="15" w16cid:durableId="1965382637">
    <w:abstractNumId w:val="19"/>
  </w:num>
  <w:num w:numId="16" w16cid:durableId="539050711">
    <w:abstractNumId w:val="15"/>
  </w:num>
  <w:num w:numId="17" w16cid:durableId="329451173">
    <w:abstractNumId w:val="0"/>
  </w:num>
  <w:num w:numId="18" w16cid:durableId="2055032626">
    <w:abstractNumId w:val="25"/>
  </w:num>
  <w:num w:numId="19" w16cid:durableId="2031639803">
    <w:abstractNumId w:val="18"/>
  </w:num>
  <w:num w:numId="20" w16cid:durableId="1709377558">
    <w:abstractNumId w:val="17"/>
  </w:num>
  <w:num w:numId="21" w16cid:durableId="214393161">
    <w:abstractNumId w:val="2"/>
  </w:num>
  <w:num w:numId="22" w16cid:durableId="90397122">
    <w:abstractNumId w:val="12"/>
  </w:num>
  <w:num w:numId="23" w16cid:durableId="381442772">
    <w:abstractNumId w:val="1"/>
  </w:num>
  <w:num w:numId="24" w16cid:durableId="410204325">
    <w:abstractNumId w:val="16"/>
  </w:num>
  <w:num w:numId="25" w16cid:durableId="535894789">
    <w:abstractNumId w:val="22"/>
  </w:num>
  <w:num w:numId="26" w16cid:durableId="467479204">
    <w:abstractNumId w:val="7"/>
  </w:num>
  <w:num w:numId="27" w16cid:durableId="1408188611">
    <w:abstractNumId w:val="11"/>
  </w:num>
  <w:num w:numId="28" w16cid:durableId="1456559327">
    <w:abstractNumId w:val="8"/>
  </w:num>
  <w:num w:numId="29" w16cid:durableId="1544512663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07F73"/>
    <w:rsid w:val="00012310"/>
    <w:rsid w:val="00016E74"/>
    <w:rsid w:val="00021575"/>
    <w:rsid w:val="00024B10"/>
    <w:rsid w:val="00026E41"/>
    <w:rsid w:val="00033D48"/>
    <w:rsid w:val="0004048D"/>
    <w:rsid w:val="00065CC2"/>
    <w:rsid w:val="00073721"/>
    <w:rsid w:val="00074C3C"/>
    <w:rsid w:val="000843F9"/>
    <w:rsid w:val="00096514"/>
    <w:rsid w:val="000A30BF"/>
    <w:rsid w:val="000C7355"/>
    <w:rsid w:val="000D2138"/>
    <w:rsid w:val="000E221B"/>
    <w:rsid w:val="000F4D52"/>
    <w:rsid w:val="00100FE5"/>
    <w:rsid w:val="00104D17"/>
    <w:rsid w:val="001351CE"/>
    <w:rsid w:val="00137757"/>
    <w:rsid w:val="00142DDA"/>
    <w:rsid w:val="00153B74"/>
    <w:rsid w:val="001613A8"/>
    <w:rsid w:val="0016395B"/>
    <w:rsid w:val="00166B33"/>
    <w:rsid w:val="00171C88"/>
    <w:rsid w:val="00182748"/>
    <w:rsid w:val="00187DD4"/>
    <w:rsid w:val="001A0FFC"/>
    <w:rsid w:val="001C1D7E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1FE"/>
    <w:rsid w:val="00246DC2"/>
    <w:rsid w:val="002507C1"/>
    <w:rsid w:val="0026386D"/>
    <w:rsid w:val="002647A1"/>
    <w:rsid w:val="00270BE8"/>
    <w:rsid w:val="0028799E"/>
    <w:rsid w:val="002A25DD"/>
    <w:rsid w:val="002B6F47"/>
    <w:rsid w:val="002C104C"/>
    <w:rsid w:val="002C3BE1"/>
    <w:rsid w:val="002D39E6"/>
    <w:rsid w:val="002D4644"/>
    <w:rsid w:val="002E16AD"/>
    <w:rsid w:val="002E34B2"/>
    <w:rsid w:val="002F4E42"/>
    <w:rsid w:val="002F76E0"/>
    <w:rsid w:val="002F76F9"/>
    <w:rsid w:val="003047DA"/>
    <w:rsid w:val="00311786"/>
    <w:rsid w:val="00336CC4"/>
    <w:rsid w:val="00361BA4"/>
    <w:rsid w:val="00361E6F"/>
    <w:rsid w:val="00363997"/>
    <w:rsid w:val="00370ADB"/>
    <w:rsid w:val="00370B87"/>
    <w:rsid w:val="0037375B"/>
    <w:rsid w:val="00385062"/>
    <w:rsid w:val="003851D2"/>
    <w:rsid w:val="00396253"/>
    <w:rsid w:val="0039689D"/>
    <w:rsid w:val="003A328A"/>
    <w:rsid w:val="003A5D5F"/>
    <w:rsid w:val="003B2A72"/>
    <w:rsid w:val="003C302B"/>
    <w:rsid w:val="003F5A0C"/>
    <w:rsid w:val="003F5FF5"/>
    <w:rsid w:val="003F6AA3"/>
    <w:rsid w:val="00400DCB"/>
    <w:rsid w:val="00404AA3"/>
    <w:rsid w:val="00412B18"/>
    <w:rsid w:val="00412C78"/>
    <w:rsid w:val="00415B12"/>
    <w:rsid w:val="00425BB3"/>
    <w:rsid w:val="00443BCA"/>
    <w:rsid w:val="00446511"/>
    <w:rsid w:val="004545AD"/>
    <w:rsid w:val="004709FA"/>
    <w:rsid w:val="0047264A"/>
    <w:rsid w:val="004751C6"/>
    <w:rsid w:val="00484056"/>
    <w:rsid w:val="004849ED"/>
    <w:rsid w:val="00484A98"/>
    <w:rsid w:val="004F2B28"/>
    <w:rsid w:val="00520149"/>
    <w:rsid w:val="0053249D"/>
    <w:rsid w:val="005478B9"/>
    <w:rsid w:val="00550443"/>
    <w:rsid w:val="00561D84"/>
    <w:rsid w:val="00564233"/>
    <w:rsid w:val="00564AA7"/>
    <w:rsid w:val="00570861"/>
    <w:rsid w:val="00576DE6"/>
    <w:rsid w:val="00577DAC"/>
    <w:rsid w:val="005870FD"/>
    <w:rsid w:val="005871B6"/>
    <w:rsid w:val="005910FB"/>
    <w:rsid w:val="0059212D"/>
    <w:rsid w:val="00594C30"/>
    <w:rsid w:val="005A37D3"/>
    <w:rsid w:val="005A42F6"/>
    <w:rsid w:val="005C6A61"/>
    <w:rsid w:val="005D0CB3"/>
    <w:rsid w:val="005D6CF2"/>
    <w:rsid w:val="00612292"/>
    <w:rsid w:val="0061570C"/>
    <w:rsid w:val="00622626"/>
    <w:rsid w:val="00651C7C"/>
    <w:rsid w:val="00673DB4"/>
    <w:rsid w:val="00693EE6"/>
    <w:rsid w:val="0069403F"/>
    <w:rsid w:val="006D0463"/>
    <w:rsid w:val="006E7C9A"/>
    <w:rsid w:val="006F0B87"/>
    <w:rsid w:val="00715B38"/>
    <w:rsid w:val="007228A6"/>
    <w:rsid w:val="00731FCC"/>
    <w:rsid w:val="00737B88"/>
    <w:rsid w:val="00745D72"/>
    <w:rsid w:val="00754A49"/>
    <w:rsid w:val="00755001"/>
    <w:rsid w:val="007973D5"/>
    <w:rsid w:val="007A6833"/>
    <w:rsid w:val="007A734A"/>
    <w:rsid w:val="007F04FA"/>
    <w:rsid w:val="0080621E"/>
    <w:rsid w:val="00823558"/>
    <w:rsid w:val="00826801"/>
    <w:rsid w:val="00833F55"/>
    <w:rsid w:val="00841558"/>
    <w:rsid w:val="00842BAE"/>
    <w:rsid w:val="00844443"/>
    <w:rsid w:val="00862B21"/>
    <w:rsid w:val="00865FAD"/>
    <w:rsid w:val="0089656E"/>
    <w:rsid w:val="008B277B"/>
    <w:rsid w:val="008C4E0E"/>
    <w:rsid w:val="008C60C4"/>
    <w:rsid w:val="008D5392"/>
    <w:rsid w:val="008D5976"/>
    <w:rsid w:val="008E5617"/>
    <w:rsid w:val="008F0620"/>
    <w:rsid w:val="008F3E16"/>
    <w:rsid w:val="008F7970"/>
    <w:rsid w:val="00907521"/>
    <w:rsid w:val="009173AE"/>
    <w:rsid w:val="009260DA"/>
    <w:rsid w:val="00930E19"/>
    <w:rsid w:val="009319B5"/>
    <w:rsid w:val="00934925"/>
    <w:rsid w:val="00956D58"/>
    <w:rsid w:val="009723E8"/>
    <w:rsid w:val="009B2D92"/>
    <w:rsid w:val="009B57DA"/>
    <w:rsid w:val="009D0211"/>
    <w:rsid w:val="009E55EC"/>
    <w:rsid w:val="009E630A"/>
    <w:rsid w:val="00A131EB"/>
    <w:rsid w:val="00A230F2"/>
    <w:rsid w:val="00A24048"/>
    <w:rsid w:val="00A31C0B"/>
    <w:rsid w:val="00A36375"/>
    <w:rsid w:val="00A41855"/>
    <w:rsid w:val="00A41F6D"/>
    <w:rsid w:val="00A568F4"/>
    <w:rsid w:val="00A6073D"/>
    <w:rsid w:val="00A63197"/>
    <w:rsid w:val="00A722AB"/>
    <w:rsid w:val="00A75CED"/>
    <w:rsid w:val="00A80F40"/>
    <w:rsid w:val="00A90C66"/>
    <w:rsid w:val="00AA07A8"/>
    <w:rsid w:val="00AA4442"/>
    <w:rsid w:val="00AA51C3"/>
    <w:rsid w:val="00AA72D4"/>
    <w:rsid w:val="00AB3AC5"/>
    <w:rsid w:val="00AC0CF5"/>
    <w:rsid w:val="00AC1560"/>
    <w:rsid w:val="00AD593E"/>
    <w:rsid w:val="00AD7E8C"/>
    <w:rsid w:val="00AE2DD3"/>
    <w:rsid w:val="00AE6084"/>
    <w:rsid w:val="00AF1CF9"/>
    <w:rsid w:val="00AF2886"/>
    <w:rsid w:val="00B02A6E"/>
    <w:rsid w:val="00B12A7B"/>
    <w:rsid w:val="00B30F5B"/>
    <w:rsid w:val="00B44AEA"/>
    <w:rsid w:val="00B56DDD"/>
    <w:rsid w:val="00B66D20"/>
    <w:rsid w:val="00B87C39"/>
    <w:rsid w:val="00B90B10"/>
    <w:rsid w:val="00BA165C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45C56"/>
    <w:rsid w:val="00C7078F"/>
    <w:rsid w:val="00C7180E"/>
    <w:rsid w:val="00C850E9"/>
    <w:rsid w:val="00CB1152"/>
    <w:rsid w:val="00CB2A9A"/>
    <w:rsid w:val="00CD3674"/>
    <w:rsid w:val="00D056C4"/>
    <w:rsid w:val="00D12D95"/>
    <w:rsid w:val="00D13437"/>
    <w:rsid w:val="00D31C6D"/>
    <w:rsid w:val="00D31D9D"/>
    <w:rsid w:val="00D51AA5"/>
    <w:rsid w:val="00D556FA"/>
    <w:rsid w:val="00D56E7B"/>
    <w:rsid w:val="00D6420C"/>
    <w:rsid w:val="00D71F96"/>
    <w:rsid w:val="00D83D50"/>
    <w:rsid w:val="00D86551"/>
    <w:rsid w:val="00D912A0"/>
    <w:rsid w:val="00DB12B2"/>
    <w:rsid w:val="00DB49FA"/>
    <w:rsid w:val="00DE202A"/>
    <w:rsid w:val="00DE204E"/>
    <w:rsid w:val="00DE6490"/>
    <w:rsid w:val="00E05CD7"/>
    <w:rsid w:val="00E16B31"/>
    <w:rsid w:val="00E2370C"/>
    <w:rsid w:val="00E300FB"/>
    <w:rsid w:val="00E3594C"/>
    <w:rsid w:val="00E47391"/>
    <w:rsid w:val="00E80122"/>
    <w:rsid w:val="00E87C9E"/>
    <w:rsid w:val="00EA3157"/>
    <w:rsid w:val="00EA40BD"/>
    <w:rsid w:val="00EC1659"/>
    <w:rsid w:val="00EE7F93"/>
    <w:rsid w:val="00EF32FE"/>
    <w:rsid w:val="00EF7F36"/>
    <w:rsid w:val="00F057DF"/>
    <w:rsid w:val="00F06543"/>
    <w:rsid w:val="00F12992"/>
    <w:rsid w:val="00F26752"/>
    <w:rsid w:val="00F306E3"/>
    <w:rsid w:val="00F40CD2"/>
    <w:rsid w:val="00F572D1"/>
    <w:rsid w:val="00F73BF8"/>
    <w:rsid w:val="00F95637"/>
    <w:rsid w:val="00FA116E"/>
    <w:rsid w:val="00FA194D"/>
    <w:rsid w:val="00FA261D"/>
    <w:rsid w:val="00FA7616"/>
    <w:rsid w:val="00FB0265"/>
    <w:rsid w:val="00FB0A61"/>
    <w:rsid w:val="00FC04DB"/>
    <w:rsid w:val="00FC6C2C"/>
    <w:rsid w:val="00FC6D21"/>
    <w:rsid w:val="00FD6F3F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6DC9FE09-E59A-4F54-947A-10C30691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C2C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FA194D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7B2A1-5B17-40B8-BB33-B0F427C5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901</Words>
  <Characters>5141</Characters>
  <Application>Microsoft Office Word</Application>
  <DocSecurity>4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2024-04-03T23:22:00Z</cp:lastPrinted>
  <dcterms:created xsi:type="dcterms:W3CDTF">2026-09-01T14:43:00Z</dcterms:created>
  <dcterms:modified xsi:type="dcterms:W3CDTF">2026-09-01T14:43:00Z</dcterms:modified>
</cp:coreProperties>
</file>