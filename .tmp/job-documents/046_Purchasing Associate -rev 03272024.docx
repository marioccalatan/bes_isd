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99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3900"/>
        <w:gridCol w:w="539"/>
        <w:gridCol w:w="2348"/>
        <w:gridCol w:w="4418"/>
        <w:gridCol w:w="216"/>
        <w:gridCol w:w="957"/>
        <w:gridCol w:w="216"/>
        <w:gridCol w:w="1542"/>
        <w:gridCol w:w="1500"/>
      </w:tblGrid>
      <w:tr w:rsidR="003B2A72" w:rsidRPr="00BB496F" w14:paraId="31F9E0A2" w14:textId="77777777" w:rsidTr="00FE03BE">
        <w:tc>
          <w:tcPr>
            <w:tcW w:w="5991" w:type="dxa"/>
            <w:gridSpan w:val="2"/>
          </w:tcPr>
          <w:p w14:paraId="76AC1ED2" w14:textId="77777777" w:rsidR="003B2A72" w:rsidRPr="00BB496F" w:rsidRDefault="00FA65A9" w:rsidP="002978F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DD53C22" wp14:editId="48709AE6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-257810</wp:posOffset>
                      </wp:positionV>
                      <wp:extent cx="4018915" cy="256540"/>
                      <wp:effectExtent l="0" t="0" r="0" b="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18915" cy="2565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/>
                                <a:ext uri="{91240B29-F687-4f45-9708-019B960494DF}"/>
                              </a:extLst>
                            </wps:spPr>
                            <wps:txbx>
                              <w:txbxContent>
                                <w:p w14:paraId="6720AE11" w14:textId="77777777" w:rsidR="003B2A72" w:rsidRPr="00D12D95" w:rsidRDefault="003B2A72" w:rsidP="00404AA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</w:pPr>
                                  <w:r w:rsidRPr="00D12D95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</w:rPr>
                                    <w:t>JOB DESCRIPTION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53C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4.1pt;margin-top:-20.3pt;width:316.45pt;height:20.2pt;z-index:251657216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" filled="f" stroked="f">
                      <v:textbox>
                        <w:txbxContent>
                          <w:p w14:paraId="6720AE11" w14:textId="77777777" w:rsidR="003B2A72" w:rsidRPr="00D12D95" w:rsidRDefault="003B2A72" w:rsidP="00404AA3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</w:pPr>
                            <w:r w:rsidRPr="00D12D95">
                              <w:rPr>
                                <w:rFonts w:ascii="Arial" w:hAnsi="Arial" w:cs="Arial"/>
                                <w:b/>
                                <w:sz w:val="22"/>
                              </w:rPr>
                              <w:t>JOB DESCRIPTION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2A72" w:rsidRPr="00BB496F">
              <w:rPr>
                <w:rFonts w:ascii="Arial" w:hAnsi="Arial" w:cs="Arial"/>
                <w:b/>
                <w:sz w:val="20"/>
                <w:szCs w:val="20"/>
              </w:rPr>
              <w:t>Position Title:</w:t>
            </w:r>
            <w:r w:rsidR="002978F5" w:rsidRPr="00BB49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2978F5" w:rsidRPr="00BB496F">
              <w:rPr>
                <w:rFonts w:ascii="Arial" w:hAnsi="Arial" w:cs="Arial"/>
                <w:sz w:val="20"/>
                <w:szCs w:val="20"/>
              </w:rPr>
              <w:t>Procurement Associate</w:t>
            </w:r>
            <w:r w:rsidR="00061BF7" w:rsidRPr="00BB496F">
              <w:rPr>
                <w:rFonts w:ascii="Arial" w:hAnsi="Arial" w:cs="Arial"/>
                <w:sz w:val="20"/>
                <w:szCs w:val="20"/>
              </w:rPr>
              <w:t xml:space="preserve"> I, II, III</w:t>
            </w:r>
            <w:r w:rsidR="00CD1AF1">
              <w:rPr>
                <w:rFonts w:ascii="Arial" w:hAnsi="Arial" w:cs="Arial"/>
                <w:sz w:val="20"/>
                <w:szCs w:val="20"/>
              </w:rPr>
              <w:t>,IV</w:t>
            </w:r>
          </w:p>
        </w:tc>
        <w:tc>
          <w:tcPr>
            <w:tcW w:w="12004" w:type="dxa"/>
            <w:gridSpan w:val="8"/>
          </w:tcPr>
          <w:p w14:paraId="442747CA" w14:textId="77777777" w:rsidR="003B2A72" w:rsidRPr="00BB496F" w:rsidRDefault="003B2A72" w:rsidP="00A24048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Department:</w:t>
            </w:r>
            <w:r w:rsidRPr="00BB496F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B496F">
              <w:rPr>
                <w:rFonts w:ascii="Arial" w:hAnsi="Arial" w:cs="Arial"/>
                <w:sz w:val="20"/>
                <w:szCs w:val="20"/>
              </w:rPr>
              <w:t>Institutional Services Department (ISD)</w:t>
            </w:r>
          </w:p>
        </w:tc>
      </w:tr>
      <w:tr w:rsidR="003B2A72" w:rsidRPr="00BB496F" w14:paraId="21DE3CC3" w14:textId="77777777" w:rsidTr="00FE03BE">
        <w:tc>
          <w:tcPr>
            <w:tcW w:w="5991" w:type="dxa"/>
            <w:gridSpan w:val="2"/>
          </w:tcPr>
          <w:p w14:paraId="5A2B6EEE" w14:textId="77777777" w:rsidR="003B2A72" w:rsidRPr="00BB496F" w:rsidRDefault="003B2A72" w:rsidP="00082B1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Employment Level:</w:t>
            </w:r>
            <w:r w:rsidRPr="00BB496F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="00082B19" w:rsidRPr="00BB496F">
              <w:rPr>
                <w:rFonts w:ascii="Arial" w:hAnsi="Arial" w:cs="Arial"/>
                <w:sz w:val="20"/>
                <w:szCs w:val="20"/>
              </w:rPr>
              <w:t>Rank and File</w:t>
            </w:r>
          </w:p>
        </w:tc>
        <w:tc>
          <w:tcPr>
            <w:tcW w:w="12004" w:type="dxa"/>
            <w:gridSpan w:val="8"/>
          </w:tcPr>
          <w:p w14:paraId="4F4B969F" w14:textId="563048F7" w:rsidR="003B2A72" w:rsidRPr="00BB496F" w:rsidRDefault="003B2A72" w:rsidP="00A41F6D">
            <w:pPr>
              <w:tabs>
                <w:tab w:val="left" w:pos="1692"/>
              </w:tabs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Office:  </w:t>
            </w:r>
            <w:r w:rsidR="000B093B">
              <w:rPr>
                <w:rFonts w:ascii="Arial" w:hAnsi="Arial" w:cs="Arial"/>
                <w:sz w:val="20"/>
                <w:szCs w:val="20"/>
              </w:rPr>
              <w:t>Human Resource Office</w:t>
            </w:r>
          </w:p>
        </w:tc>
      </w:tr>
      <w:tr w:rsidR="003B2A72" w:rsidRPr="00BB496F" w14:paraId="2CC6240B" w14:textId="77777777" w:rsidTr="00FE03BE">
        <w:tc>
          <w:tcPr>
            <w:tcW w:w="5991" w:type="dxa"/>
            <w:gridSpan w:val="2"/>
          </w:tcPr>
          <w:p w14:paraId="65CDC700" w14:textId="4DCE1CA0" w:rsidR="003B2A72" w:rsidRPr="00BB496F" w:rsidRDefault="003B2A72" w:rsidP="00A86C7F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Reports to:  </w:t>
            </w:r>
            <w:r w:rsidR="000B093B">
              <w:rPr>
                <w:rFonts w:ascii="Arial" w:hAnsi="Arial" w:cs="Arial"/>
                <w:sz w:val="20"/>
                <w:szCs w:val="20"/>
              </w:rPr>
              <w:t>Human Resource Officer</w:t>
            </w:r>
          </w:p>
        </w:tc>
        <w:tc>
          <w:tcPr>
            <w:tcW w:w="12004" w:type="dxa"/>
            <w:gridSpan w:val="8"/>
          </w:tcPr>
          <w:p w14:paraId="225833C0" w14:textId="77777777" w:rsidR="003B2A72" w:rsidRPr="00BB496F" w:rsidRDefault="003B2A72" w:rsidP="00841558">
            <w:pPr>
              <w:tabs>
                <w:tab w:val="left" w:pos="1692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Area of Work: </w:t>
            </w:r>
            <w:r w:rsidRPr="00BB496F">
              <w:rPr>
                <w:rFonts w:ascii="Arial" w:hAnsi="Arial" w:cs="Arial"/>
                <w:sz w:val="20"/>
                <w:szCs w:val="20"/>
              </w:rPr>
              <w:t>Head Office</w:t>
            </w:r>
          </w:p>
        </w:tc>
      </w:tr>
      <w:tr w:rsidR="003B2A72" w:rsidRPr="00BB496F" w14:paraId="4CA3F66E" w14:textId="77777777" w:rsidTr="00FE03BE">
        <w:trPr>
          <w:trHeight w:val="215"/>
        </w:trPr>
        <w:tc>
          <w:tcPr>
            <w:tcW w:w="5991" w:type="dxa"/>
            <w:gridSpan w:val="2"/>
          </w:tcPr>
          <w:p w14:paraId="486184ED" w14:textId="77777777" w:rsidR="003B2A72" w:rsidRPr="00BB496F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Approved:          </w:t>
            </w:r>
          </w:p>
          <w:p w14:paraId="60354426" w14:textId="77777777" w:rsidR="003B2A72" w:rsidRPr="00BB496F" w:rsidRDefault="003B2A72" w:rsidP="00A41F6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004" w:type="dxa"/>
            <w:gridSpan w:val="8"/>
          </w:tcPr>
          <w:p w14:paraId="76844DA7" w14:textId="77777777" w:rsidR="003B2A72" w:rsidRPr="00BB496F" w:rsidRDefault="003B2A72" w:rsidP="00B87C3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</w:tc>
      </w:tr>
      <w:tr w:rsidR="003B2A72" w:rsidRPr="00BB496F" w14:paraId="123BD79D" w14:textId="77777777" w:rsidTr="00FE03BE">
        <w:tc>
          <w:tcPr>
            <w:tcW w:w="17995" w:type="dxa"/>
            <w:gridSpan w:val="10"/>
          </w:tcPr>
          <w:p w14:paraId="4931B00E" w14:textId="77777777" w:rsidR="003B2A72" w:rsidRPr="00BB496F" w:rsidRDefault="003B2A72" w:rsidP="007228A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Purpose of the Position</w:t>
            </w:r>
            <w:r w:rsidRPr="00BB496F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A86C7F" w:rsidRPr="00BB496F">
              <w:rPr>
                <w:rFonts w:ascii="Arial" w:hAnsi="Arial" w:cs="Arial"/>
                <w:sz w:val="20"/>
                <w:szCs w:val="20"/>
              </w:rPr>
              <w:t>Primarily responsible for the purchase and canvass of office supplies, office equipment and line materials.</w:t>
            </w:r>
          </w:p>
        </w:tc>
      </w:tr>
      <w:tr w:rsidR="00577DAC" w:rsidRPr="00BB496F" w14:paraId="3E48A250" w14:textId="77777777" w:rsidTr="00FE03BE">
        <w:tc>
          <w:tcPr>
            <w:tcW w:w="6615" w:type="dxa"/>
            <w:gridSpan w:val="3"/>
            <w:vAlign w:val="center"/>
          </w:tcPr>
          <w:p w14:paraId="1CCB634D" w14:textId="77777777" w:rsidR="00577DAC" w:rsidRPr="00BB496F" w:rsidRDefault="00577DAC" w:rsidP="000F4D52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Key Result Areas/Duties and Responsibilities</w:t>
            </w:r>
          </w:p>
        </w:tc>
        <w:tc>
          <w:tcPr>
            <w:tcW w:w="2226" w:type="dxa"/>
            <w:vAlign w:val="center"/>
          </w:tcPr>
          <w:p w14:paraId="41AD3C77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Frequency/</w:t>
            </w:r>
          </w:p>
          <w:p w14:paraId="2DF5839D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Percentage</w:t>
            </w:r>
          </w:p>
        </w:tc>
        <w:tc>
          <w:tcPr>
            <w:tcW w:w="4609" w:type="dxa"/>
            <w:gridSpan w:val="2"/>
            <w:vAlign w:val="center"/>
          </w:tcPr>
          <w:p w14:paraId="3EC6E478" w14:textId="77777777" w:rsidR="00577DAC" w:rsidRPr="00BB496F" w:rsidRDefault="00577DAC" w:rsidP="000F4D5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545" w:type="dxa"/>
            <w:gridSpan w:val="4"/>
          </w:tcPr>
          <w:p w14:paraId="6F379F8A" w14:textId="77777777" w:rsidR="00577DAC" w:rsidRPr="00BB496F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Level of competencies required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85"/>
              <w:gridCol w:w="3504"/>
            </w:tblGrid>
            <w:tr w:rsidR="00577DAC" w:rsidRPr="00BB496F" w14:paraId="25CBA7BF" w14:textId="77777777" w:rsidTr="00BB496F">
              <w:tc>
                <w:tcPr>
                  <w:tcW w:w="572" w:type="dxa"/>
                </w:tcPr>
                <w:p w14:paraId="43F06A11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628" w:type="dxa"/>
                </w:tcPr>
                <w:p w14:paraId="7921EE9B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577DAC" w:rsidRPr="00BB496F" w14:paraId="2FB33238" w14:textId="77777777" w:rsidTr="00BB496F">
              <w:tc>
                <w:tcPr>
                  <w:tcW w:w="572" w:type="dxa"/>
                </w:tcPr>
                <w:p w14:paraId="10EF128C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28" w:type="dxa"/>
                </w:tcPr>
                <w:p w14:paraId="3EA73543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577DAC" w:rsidRPr="00BB496F" w14:paraId="448168C8" w14:textId="77777777" w:rsidTr="00BB496F">
              <w:tc>
                <w:tcPr>
                  <w:tcW w:w="572" w:type="dxa"/>
                </w:tcPr>
                <w:p w14:paraId="089A50E2" w14:textId="77777777" w:rsidR="00577DAC" w:rsidRPr="00BB496F" w:rsidRDefault="00577DAC" w:rsidP="00577DAC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28" w:type="dxa"/>
                </w:tcPr>
                <w:p w14:paraId="231DACF8" w14:textId="77777777" w:rsidR="00577DAC" w:rsidRPr="00BB496F" w:rsidRDefault="00577DAC" w:rsidP="000F4D52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339D8D75" w14:textId="77777777" w:rsidR="00577DAC" w:rsidRPr="00BB496F" w:rsidRDefault="00577DAC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275B" w:rsidRPr="00BB496F" w14:paraId="3C67B6DF" w14:textId="77777777" w:rsidTr="00FE03BE">
        <w:tc>
          <w:tcPr>
            <w:tcW w:w="6615" w:type="dxa"/>
            <w:gridSpan w:val="3"/>
          </w:tcPr>
          <w:p w14:paraId="0387A49E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5C2F4CE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Supply Management</w:t>
            </w:r>
          </w:p>
          <w:p w14:paraId="2336272E" w14:textId="21028F35" w:rsidR="00A3275B" w:rsidRDefault="00A3275B" w:rsidP="00254B95">
            <w:pPr>
              <w:tabs>
                <w:tab w:val="left" w:pos="5748"/>
              </w:tabs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(2), PA II (3),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  <w:r w:rsidR="00254B95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  <w:p w14:paraId="6F89C6DB" w14:textId="77777777" w:rsidR="00A3275B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39EB3C7" w14:textId="77777777" w:rsidR="00A3275B" w:rsidRPr="00BB496F" w:rsidRDefault="00A3275B" w:rsidP="00A86C7F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26" w:type="dxa"/>
          </w:tcPr>
          <w:p w14:paraId="4A638247" w14:textId="77777777" w:rsidR="00A3275B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689C558" w14:textId="77777777" w:rsidR="00A3275B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E649BDB" w14:textId="77777777" w:rsidR="00A3275B" w:rsidRPr="00BB496F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70%</w:t>
            </w:r>
          </w:p>
        </w:tc>
        <w:tc>
          <w:tcPr>
            <w:tcW w:w="9154" w:type="dxa"/>
            <w:gridSpan w:val="6"/>
          </w:tcPr>
          <w:p w14:paraId="04BC0710" w14:textId="77777777" w:rsidR="00A3275B" w:rsidRPr="00BB496F" w:rsidRDefault="00A3275B" w:rsidP="00577D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03397C" w:rsidRPr="00BB496F" w14:paraId="0B8326A6" w14:textId="77777777" w:rsidTr="00FE03BE">
        <w:tc>
          <w:tcPr>
            <w:tcW w:w="2169" w:type="dxa"/>
            <w:vMerge w:val="restart"/>
          </w:tcPr>
          <w:p w14:paraId="71DF5C7B" w14:textId="77777777" w:rsidR="0003397C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</w:p>
          <w:p w14:paraId="20EBC1DD" w14:textId="77777777" w:rsidR="0003397C" w:rsidRPr="00BB496F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0F78F369" w14:textId="77777777" w:rsidR="0003397C" w:rsidRPr="00BB496F" w:rsidRDefault="0003397C" w:rsidP="00635A06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Encodes submitted Purchase Requisition Slip (PRS) in the system.</w:t>
            </w:r>
          </w:p>
        </w:tc>
        <w:tc>
          <w:tcPr>
            <w:tcW w:w="2226" w:type="dxa"/>
          </w:tcPr>
          <w:p w14:paraId="2E1EB87F" w14:textId="77777777" w:rsidR="0003397C" w:rsidRPr="00BB496F" w:rsidRDefault="0003397C" w:rsidP="00635A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6B98A033" w14:textId="77777777" w:rsidR="0003397C" w:rsidRPr="00BB496F" w:rsidRDefault="0003397C" w:rsidP="00635A06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Operational knowledge on the use of system</w:t>
            </w:r>
          </w:p>
        </w:tc>
        <w:tc>
          <w:tcPr>
            <w:tcW w:w="1270" w:type="dxa"/>
            <w:gridSpan w:val="2"/>
            <w:vAlign w:val="center"/>
          </w:tcPr>
          <w:p w14:paraId="5946A9F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6F3D9EE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3FC277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0284373B" w14:textId="77777777" w:rsidTr="00FE03BE">
        <w:tc>
          <w:tcPr>
            <w:tcW w:w="2169" w:type="dxa"/>
            <w:vMerge/>
          </w:tcPr>
          <w:p w14:paraId="416E720A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519CB44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Canvasses and purchases, office supplies, office equipment and electrical materials.</w:t>
            </w:r>
          </w:p>
        </w:tc>
        <w:tc>
          <w:tcPr>
            <w:tcW w:w="2226" w:type="dxa"/>
          </w:tcPr>
          <w:p w14:paraId="0997BD2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1D416082" w14:textId="77777777" w:rsidR="0003397C" w:rsidRPr="00BB496F" w:rsidRDefault="0003397C" w:rsidP="0003397C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70202A0C" w14:textId="77777777" w:rsidR="0003397C" w:rsidRPr="00BB496F" w:rsidRDefault="0003397C" w:rsidP="0003397C">
            <w:pPr>
              <w:pStyle w:val="ListParagraph"/>
              <w:numPr>
                <w:ilvl w:val="0"/>
                <w:numId w:val="10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Knowledge on 220v to 23KV electrical line materials</w:t>
            </w:r>
          </w:p>
        </w:tc>
        <w:tc>
          <w:tcPr>
            <w:tcW w:w="1270" w:type="dxa"/>
            <w:gridSpan w:val="2"/>
            <w:vAlign w:val="center"/>
          </w:tcPr>
          <w:p w14:paraId="1CFA11DC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408BF65F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4775EF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ED14A54" w14:textId="77777777" w:rsidTr="00FE03BE">
        <w:trPr>
          <w:trHeight w:val="521"/>
        </w:trPr>
        <w:tc>
          <w:tcPr>
            <w:tcW w:w="2169" w:type="dxa"/>
            <w:vMerge/>
          </w:tcPr>
          <w:p w14:paraId="254776B3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1A18792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Coordinates with the concerned offices regarding canvass documents and results prior to purchase.</w:t>
            </w:r>
          </w:p>
        </w:tc>
        <w:tc>
          <w:tcPr>
            <w:tcW w:w="2226" w:type="dxa"/>
          </w:tcPr>
          <w:p w14:paraId="6CDAD50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222AC04A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5D1F9572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Operational knowledge on the use of system</w:t>
            </w:r>
          </w:p>
          <w:p w14:paraId="1FB529F5" w14:textId="77777777" w:rsidR="0003397C" w:rsidRPr="00BB496F" w:rsidRDefault="0003397C" w:rsidP="0003397C">
            <w:pPr>
              <w:pStyle w:val="ListParagraph"/>
              <w:numPr>
                <w:ilvl w:val="0"/>
                <w:numId w:val="11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70" w:type="dxa"/>
            <w:gridSpan w:val="2"/>
            <w:vAlign w:val="center"/>
          </w:tcPr>
          <w:p w14:paraId="041752EE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DD52D69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63BCA6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30805D7E" w14:textId="77777777" w:rsidTr="00FE03BE">
        <w:tc>
          <w:tcPr>
            <w:tcW w:w="2169" w:type="dxa"/>
            <w:vMerge/>
          </w:tcPr>
          <w:p w14:paraId="3E1D6217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0848E3A7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Prepare and process purchase orders and documents.</w:t>
            </w:r>
          </w:p>
        </w:tc>
        <w:tc>
          <w:tcPr>
            <w:tcW w:w="2226" w:type="dxa"/>
          </w:tcPr>
          <w:p w14:paraId="6F52223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</w:tcPr>
          <w:p w14:paraId="3CF823DA" w14:textId="77777777" w:rsidR="0003397C" w:rsidRPr="00BB496F" w:rsidRDefault="0003397C" w:rsidP="0003397C">
            <w:pPr>
              <w:pStyle w:val="ListParagraph"/>
              <w:numPr>
                <w:ilvl w:val="0"/>
                <w:numId w:val="1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  <w:p w14:paraId="168423C3" w14:textId="77777777" w:rsidR="0003397C" w:rsidRPr="00BB496F" w:rsidRDefault="0003397C" w:rsidP="0003397C">
            <w:pPr>
              <w:pStyle w:val="ListParagraph"/>
              <w:numPr>
                <w:ilvl w:val="0"/>
                <w:numId w:val="12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70" w:type="dxa"/>
            <w:gridSpan w:val="2"/>
            <w:vAlign w:val="center"/>
          </w:tcPr>
          <w:p w14:paraId="665CA0D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A93505E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07EEE14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2454E14" w14:textId="77777777" w:rsidTr="00FE03BE">
        <w:tc>
          <w:tcPr>
            <w:tcW w:w="2169" w:type="dxa"/>
            <w:vMerge/>
          </w:tcPr>
          <w:p w14:paraId="478F77A6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65EE0314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Transmit Purchase Order to suppliers email.</w:t>
            </w:r>
          </w:p>
        </w:tc>
        <w:tc>
          <w:tcPr>
            <w:tcW w:w="2226" w:type="dxa"/>
          </w:tcPr>
          <w:p w14:paraId="76F9060E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 w:val="restart"/>
          </w:tcPr>
          <w:p w14:paraId="4A6A4796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49331C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53AAF69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07681AC0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D6F5C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70" w:type="dxa"/>
            <w:gridSpan w:val="2"/>
            <w:vAlign w:val="center"/>
          </w:tcPr>
          <w:p w14:paraId="34A02F8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004B6200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66FB505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64F3A48C" w14:textId="77777777" w:rsidTr="00FE03BE">
        <w:tc>
          <w:tcPr>
            <w:tcW w:w="2169" w:type="dxa"/>
            <w:vMerge/>
          </w:tcPr>
          <w:p w14:paraId="47D139E5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0A6DDDC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Monitor and follow-up deliveries of line hardware.</w:t>
            </w:r>
          </w:p>
        </w:tc>
        <w:tc>
          <w:tcPr>
            <w:tcW w:w="2226" w:type="dxa"/>
          </w:tcPr>
          <w:p w14:paraId="5C9A0854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1C3E5C54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1F68C5E1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117C0788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E39A81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0144CF82" w14:textId="77777777" w:rsidTr="00FE03BE">
        <w:tc>
          <w:tcPr>
            <w:tcW w:w="2169" w:type="dxa"/>
            <w:vMerge/>
          </w:tcPr>
          <w:p w14:paraId="71FC6F4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7C466151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Coordinate with suppliers to ensure on-time delivery.</w:t>
            </w:r>
          </w:p>
        </w:tc>
        <w:tc>
          <w:tcPr>
            <w:tcW w:w="2226" w:type="dxa"/>
          </w:tcPr>
          <w:p w14:paraId="33104EF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13B170C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193F89F6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359C60C9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B39BE4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46861F62" w14:textId="77777777" w:rsidTr="00FE03BE">
        <w:tc>
          <w:tcPr>
            <w:tcW w:w="2169" w:type="dxa"/>
            <w:vMerge/>
          </w:tcPr>
          <w:p w14:paraId="47D9666C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7A3B1FEA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Preparation of checklist for supplier’s documents for payment</w:t>
            </w:r>
          </w:p>
        </w:tc>
        <w:tc>
          <w:tcPr>
            <w:tcW w:w="2226" w:type="dxa"/>
          </w:tcPr>
          <w:p w14:paraId="494441C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5A9C4D2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3949A80A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59C068AA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57C243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B2A810E" w14:textId="77777777" w:rsidTr="00FE03BE">
        <w:tc>
          <w:tcPr>
            <w:tcW w:w="2169" w:type="dxa"/>
            <w:vMerge/>
          </w:tcPr>
          <w:p w14:paraId="226EBE6E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0D8C54E9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Submits and process documents for payments</w:t>
            </w:r>
          </w:p>
        </w:tc>
        <w:tc>
          <w:tcPr>
            <w:tcW w:w="2226" w:type="dxa"/>
          </w:tcPr>
          <w:p w14:paraId="5BA2250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609" w:type="dxa"/>
            <w:gridSpan w:val="2"/>
            <w:vMerge/>
          </w:tcPr>
          <w:p w14:paraId="7673EBE3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vAlign w:val="center"/>
          </w:tcPr>
          <w:p w14:paraId="582D5BF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2" w:type="dxa"/>
            <w:vAlign w:val="center"/>
          </w:tcPr>
          <w:p w14:paraId="5F2D561D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694D7265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57F5C463" w14:textId="77777777" w:rsidTr="00FE03BE">
        <w:tc>
          <w:tcPr>
            <w:tcW w:w="2169" w:type="dxa"/>
            <w:vMerge w:val="restart"/>
          </w:tcPr>
          <w:p w14:paraId="08A5D34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 I,II,III,IV</w:t>
            </w:r>
          </w:p>
        </w:tc>
        <w:tc>
          <w:tcPr>
            <w:tcW w:w="4446" w:type="dxa"/>
            <w:gridSpan w:val="2"/>
          </w:tcPr>
          <w:p w14:paraId="5CA7E2F3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Receive delivered non-inventory materials</w:t>
            </w:r>
          </w:p>
        </w:tc>
        <w:tc>
          <w:tcPr>
            <w:tcW w:w="2226" w:type="dxa"/>
          </w:tcPr>
          <w:p w14:paraId="2FBA640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1C9C8C5B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 procurement policy procedures</w:t>
            </w:r>
          </w:p>
        </w:tc>
        <w:tc>
          <w:tcPr>
            <w:tcW w:w="1280" w:type="dxa"/>
            <w:gridSpan w:val="2"/>
            <w:vAlign w:val="center"/>
          </w:tcPr>
          <w:p w14:paraId="3CC145C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5D9F4234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41BBAD5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EAF9EB0" w14:textId="77777777" w:rsidTr="00FE03BE">
        <w:tc>
          <w:tcPr>
            <w:tcW w:w="2169" w:type="dxa"/>
            <w:vMerge/>
          </w:tcPr>
          <w:p w14:paraId="0A7BE56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E1B84CB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Continuously update the OGM on payables</w:t>
            </w:r>
          </w:p>
        </w:tc>
        <w:tc>
          <w:tcPr>
            <w:tcW w:w="2226" w:type="dxa"/>
          </w:tcPr>
          <w:p w14:paraId="10C22F53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49E32E3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80" w:type="dxa"/>
            <w:gridSpan w:val="2"/>
            <w:vAlign w:val="center"/>
          </w:tcPr>
          <w:p w14:paraId="4412D6A0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21C09FC1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75BD6A9A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333934F8" w14:textId="77777777" w:rsidTr="00FE03BE">
        <w:tc>
          <w:tcPr>
            <w:tcW w:w="2169" w:type="dxa"/>
            <w:vMerge/>
          </w:tcPr>
          <w:p w14:paraId="3267B2CF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4F438631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Initiate evaluation of suppliers and service providers</w:t>
            </w:r>
          </w:p>
        </w:tc>
        <w:tc>
          <w:tcPr>
            <w:tcW w:w="2226" w:type="dxa"/>
          </w:tcPr>
          <w:p w14:paraId="6C7FDB3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009CFE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Verbal communication skills</w:t>
            </w:r>
          </w:p>
        </w:tc>
        <w:tc>
          <w:tcPr>
            <w:tcW w:w="1280" w:type="dxa"/>
            <w:gridSpan w:val="2"/>
            <w:vAlign w:val="center"/>
          </w:tcPr>
          <w:p w14:paraId="1378D12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1CFD1DB7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3569B45D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3397C" w:rsidRPr="00BB496F" w14:paraId="7568AA6B" w14:textId="77777777" w:rsidTr="00FE03BE">
        <w:tc>
          <w:tcPr>
            <w:tcW w:w="2169" w:type="dxa"/>
            <w:vMerge/>
          </w:tcPr>
          <w:p w14:paraId="34B1D820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25BD08C9" w14:textId="77777777" w:rsidR="0003397C" w:rsidRPr="00BB496F" w:rsidRDefault="0003397C" w:rsidP="0003397C">
            <w:pPr>
              <w:numPr>
                <w:ilvl w:val="0"/>
                <w:numId w:val="5"/>
              </w:numPr>
              <w:ind w:left="504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Summarize evaluation and make recommendation to management</w:t>
            </w:r>
          </w:p>
        </w:tc>
        <w:tc>
          <w:tcPr>
            <w:tcW w:w="2226" w:type="dxa"/>
          </w:tcPr>
          <w:p w14:paraId="6006D398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00F0607D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Analytical skills</w:t>
            </w:r>
          </w:p>
        </w:tc>
        <w:tc>
          <w:tcPr>
            <w:tcW w:w="1280" w:type="dxa"/>
            <w:gridSpan w:val="2"/>
            <w:vAlign w:val="center"/>
          </w:tcPr>
          <w:p w14:paraId="20B24EF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738C0C01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5EB5897F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593D51" w:rsidRPr="00BB496F" w14:paraId="29190A9E" w14:textId="77777777" w:rsidTr="00FE03BE">
        <w:trPr>
          <w:trHeight w:val="152"/>
        </w:trPr>
        <w:tc>
          <w:tcPr>
            <w:tcW w:w="6615" w:type="dxa"/>
            <w:gridSpan w:val="3"/>
          </w:tcPr>
          <w:p w14:paraId="4B5ED08B" w14:textId="77777777" w:rsidR="00593D51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34023" w14:textId="77777777" w:rsidR="00593D51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Administrative Efficiency</w:t>
            </w:r>
          </w:p>
          <w:p w14:paraId="537037CF" w14:textId="77777777" w:rsidR="00593D51" w:rsidRDefault="00593D51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(2), PA II (3),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(4)</w:t>
            </w:r>
          </w:p>
          <w:p w14:paraId="1319E9C7" w14:textId="77777777" w:rsidR="00593D51" w:rsidRPr="00BB496F" w:rsidRDefault="00593D51" w:rsidP="0003397C">
            <w:pPr>
              <w:tabs>
                <w:tab w:val="left" w:pos="18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26" w:type="dxa"/>
          </w:tcPr>
          <w:p w14:paraId="642A2825" w14:textId="77777777" w:rsidR="00593D51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052FDC4" w14:textId="77777777" w:rsidR="00593D51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ADE1860" w14:textId="77777777" w:rsidR="00593D51" w:rsidRPr="00BB496F" w:rsidRDefault="00593D5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25%</w:t>
            </w:r>
          </w:p>
        </w:tc>
        <w:tc>
          <w:tcPr>
            <w:tcW w:w="9154" w:type="dxa"/>
            <w:gridSpan w:val="6"/>
          </w:tcPr>
          <w:p w14:paraId="455A025A" w14:textId="77777777" w:rsidR="00593D51" w:rsidRPr="00A3275B" w:rsidRDefault="00593D5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3EB7E6F1" w14:textId="77777777" w:rsidTr="00FE03BE">
        <w:tc>
          <w:tcPr>
            <w:tcW w:w="2169" w:type="dxa"/>
          </w:tcPr>
          <w:p w14:paraId="40B913A9" w14:textId="77777777" w:rsidR="0003397C" w:rsidRPr="00BB496F" w:rsidRDefault="0003397C" w:rsidP="0003397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17340015" w14:textId="77777777" w:rsidR="0003397C" w:rsidRPr="00BB496F" w:rsidRDefault="0003397C" w:rsidP="0003397C">
            <w:pPr>
              <w:autoSpaceDE w:val="0"/>
              <w:autoSpaceDN w:val="0"/>
              <w:adjustRightInd w:val="0"/>
              <w:ind w:left="3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Prepares memorandum receipt of accountabilities.</w:t>
            </w:r>
          </w:p>
        </w:tc>
        <w:tc>
          <w:tcPr>
            <w:tcW w:w="2226" w:type="dxa"/>
          </w:tcPr>
          <w:p w14:paraId="40F3D64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</w:tcPr>
          <w:p w14:paraId="656F7765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Working knowledge on MS Excel and MS Word</w:t>
            </w:r>
          </w:p>
        </w:tc>
        <w:tc>
          <w:tcPr>
            <w:tcW w:w="1280" w:type="dxa"/>
            <w:gridSpan w:val="2"/>
            <w:vAlign w:val="center"/>
          </w:tcPr>
          <w:p w14:paraId="00443A3B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547AA96C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00C272B9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4150E1" w:rsidRPr="00BB496F" w14:paraId="2072DEBD" w14:textId="77777777" w:rsidTr="00FE03BE">
        <w:tc>
          <w:tcPr>
            <w:tcW w:w="6615" w:type="dxa"/>
            <w:gridSpan w:val="3"/>
          </w:tcPr>
          <w:p w14:paraId="392A54A9" w14:textId="77777777" w:rsidR="004150E1" w:rsidRDefault="004150E1" w:rsidP="0003397C">
            <w:pPr>
              <w:tabs>
                <w:tab w:val="left" w:pos="35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QMS related responsibilities</w:t>
            </w:r>
          </w:p>
          <w:p w14:paraId="30238D2F" w14:textId="22C49E08" w:rsidR="0042175E" w:rsidRPr="00BB496F" w:rsidRDefault="0042175E" w:rsidP="0042175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Competency level: PA I and  PA II (2), P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A III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and PA IV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Pr="00AF59D3"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226" w:type="dxa"/>
          </w:tcPr>
          <w:p w14:paraId="5EEC1D03" w14:textId="77777777" w:rsidR="004150E1" w:rsidRPr="00BB496F" w:rsidRDefault="004150E1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</w:tc>
        <w:tc>
          <w:tcPr>
            <w:tcW w:w="5849" w:type="dxa"/>
            <w:gridSpan w:val="3"/>
          </w:tcPr>
          <w:p w14:paraId="2321ED3C" w14:textId="77777777" w:rsidR="004150E1" w:rsidRPr="00BB496F" w:rsidRDefault="004150E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5" w:type="dxa"/>
            <w:gridSpan w:val="3"/>
            <w:vAlign w:val="center"/>
          </w:tcPr>
          <w:p w14:paraId="6796D4E9" w14:textId="77777777" w:rsidR="004150E1" w:rsidRPr="00A3275B" w:rsidRDefault="004150E1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22B0760B" w14:textId="77777777" w:rsidTr="00FE03BE">
        <w:tc>
          <w:tcPr>
            <w:tcW w:w="2169" w:type="dxa"/>
            <w:vMerge w:val="restart"/>
          </w:tcPr>
          <w:p w14:paraId="71D7C84E" w14:textId="77777777" w:rsidR="0003397C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E2C5BC2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PA I, II,III</w:t>
            </w:r>
            <w:r>
              <w:rPr>
                <w:rFonts w:ascii="Arial" w:hAnsi="Arial" w:cs="Arial"/>
                <w:sz w:val="20"/>
                <w:szCs w:val="20"/>
              </w:rPr>
              <w:t>, IV</w:t>
            </w:r>
          </w:p>
        </w:tc>
        <w:tc>
          <w:tcPr>
            <w:tcW w:w="4446" w:type="dxa"/>
            <w:gridSpan w:val="2"/>
          </w:tcPr>
          <w:p w14:paraId="06C91266" w14:textId="77777777" w:rsidR="0003397C" w:rsidRPr="00BB496F" w:rsidRDefault="0003397C" w:rsidP="0003397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Conform with Quality Policy and related Quality objectives  </w:t>
            </w:r>
          </w:p>
        </w:tc>
        <w:tc>
          <w:tcPr>
            <w:tcW w:w="2226" w:type="dxa"/>
          </w:tcPr>
          <w:p w14:paraId="6AD37C57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  <w:vMerge w:val="restart"/>
          </w:tcPr>
          <w:p w14:paraId="4E55F2AA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 xml:space="preserve">Awareness in ISO </w:t>
            </w:r>
          </w:p>
        </w:tc>
        <w:tc>
          <w:tcPr>
            <w:tcW w:w="1280" w:type="dxa"/>
            <w:gridSpan w:val="2"/>
            <w:vAlign w:val="center"/>
          </w:tcPr>
          <w:p w14:paraId="524B54AD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2EFC406C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1E404554" w14:textId="6BEF5F90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3397C" w:rsidRPr="00BB496F" w14:paraId="3951A4F2" w14:textId="77777777" w:rsidTr="00FE03BE">
        <w:tc>
          <w:tcPr>
            <w:tcW w:w="2169" w:type="dxa"/>
            <w:vMerge/>
          </w:tcPr>
          <w:p w14:paraId="66AD4542" w14:textId="77777777" w:rsidR="0003397C" w:rsidRPr="00BB496F" w:rsidRDefault="0003397C" w:rsidP="0003397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46" w:type="dxa"/>
            <w:gridSpan w:val="2"/>
          </w:tcPr>
          <w:p w14:paraId="2046D6D6" w14:textId="77777777" w:rsidR="0003397C" w:rsidRPr="00BB496F" w:rsidRDefault="0003397C" w:rsidP="0003397C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Conform with related Quality procedures and supporting documents.</w:t>
            </w:r>
          </w:p>
        </w:tc>
        <w:tc>
          <w:tcPr>
            <w:tcW w:w="2226" w:type="dxa"/>
          </w:tcPr>
          <w:p w14:paraId="58AC8BC2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69" w:type="dxa"/>
            <w:vMerge/>
          </w:tcPr>
          <w:p w14:paraId="6E7A7E45" w14:textId="77777777" w:rsidR="0003397C" w:rsidRPr="00BB496F" w:rsidRDefault="0003397C" w:rsidP="0003397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vAlign w:val="center"/>
          </w:tcPr>
          <w:p w14:paraId="6C4B1360" w14:textId="77777777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42" w:type="dxa"/>
            <w:gridSpan w:val="2"/>
            <w:vAlign w:val="center"/>
          </w:tcPr>
          <w:p w14:paraId="173342E3" w14:textId="77777777" w:rsidR="0003397C" w:rsidRPr="00A3275B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275B">
              <w:rPr>
                <w:rFonts w:ascii="Cambria Math" w:eastAsia="Arial Unicode MS" w:hAnsi="Cambria Math" w:cs="Cambria Math"/>
                <w:sz w:val="20"/>
                <w:szCs w:val="20"/>
              </w:rPr>
              <w:t>3</w:t>
            </w:r>
          </w:p>
        </w:tc>
        <w:tc>
          <w:tcPr>
            <w:tcW w:w="1563" w:type="dxa"/>
            <w:vAlign w:val="center"/>
          </w:tcPr>
          <w:p w14:paraId="2499BF6E" w14:textId="5931FC2A" w:rsidR="0003397C" w:rsidRPr="00BB496F" w:rsidRDefault="0003397C" w:rsidP="0003397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96F" w:rsidRPr="00BB496F" w14:paraId="501DF9DF" w14:textId="77777777" w:rsidTr="00FE03BE">
        <w:tc>
          <w:tcPr>
            <w:tcW w:w="17995" w:type="dxa"/>
            <w:gridSpan w:val="10"/>
          </w:tcPr>
          <w:p w14:paraId="0C31A46B" w14:textId="77777777" w:rsidR="00BB496F" w:rsidRPr="00BB496F" w:rsidRDefault="00BB496F" w:rsidP="00577DAC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Working Relationships:</w:t>
            </w:r>
          </w:p>
          <w:p w14:paraId="677D61CE" w14:textId="77777777" w:rsidR="00BB496F" w:rsidRPr="00BB496F" w:rsidRDefault="00BB496F" w:rsidP="00BB496F">
            <w:pPr>
              <w:rPr>
                <w:rFonts w:ascii="Arial" w:hAnsi="Arial" w:cs="Arial"/>
                <w:sz w:val="20"/>
                <w:szCs w:val="20"/>
              </w:rPr>
            </w:pPr>
            <w:r w:rsidRPr="00BB496F">
              <w:rPr>
                <w:rFonts w:ascii="Arial" w:hAnsi="Arial" w:cs="Arial"/>
                <w:sz w:val="20"/>
                <w:szCs w:val="20"/>
              </w:rPr>
              <w:t>All Divisions/All levels, Member-Consumers</w:t>
            </w:r>
          </w:p>
        </w:tc>
      </w:tr>
      <w:tr w:rsidR="00BB496F" w:rsidRPr="00BB496F" w14:paraId="19C95BDC" w14:textId="77777777" w:rsidTr="00FE03BE">
        <w:tc>
          <w:tcPr>
            <w:tcW w:w="17995" w:type="dxa"/>
            <w:gridSpan w:val="10"/>
          </w:tcPr>
          <w:p w14:paraId="2907B847" w14:textId="77777777" w:rsidR="00BB496F" w:rsidRPr="00BB496F" w:rsidRDefault="00BB496F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B496F">
              <w:rPr>
                <w:rFonts w:ascii="Arial" w:hAnsi="Arial" w:cs="Arial"/>
                <w:b/>
                <w:sz w:val="20"/>
                <w:szCs w:val="20"/>
              </w:rPr>
              <w:t>Job Specifications:</w:t>
            </w:r>
          </w:p>
          <w:p w14:paraId="28355496" w14:textId="77777777" w:rsidR="00BB496F" w:rsidRPr="00BB496F" w:rsidRDefault="00BB496F" w:rsidP="00577DA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17892" w:type="dxa"/>
              <w:tblLook w:val="04A0" w:firstRow="1" w:lastRow="0" w:firstColumn="1" w:lastColumn="0" w:noHBand="0" w:noVBand="1"/>
            </w:tblPr>
            <w:tblGrid>
              <w:gridCol w:w="1093"/>
              <w:gridCol w:w="16799"/>
            </w:tblGrid>
            <w:tr w:rsidR="00BB496F" w:rsidRPr="00BB496F" w14:paraId="43E1BCC6" w14:textId="77777777" w:rsidTr="00FE03BE">
              <w:tc>
                <w:tcPr>
                  <w:tcW w:w="1093" w:type="dxa"/>
                </w:tcPr>
                <w:p w14:paraId="20FABB56" w14:textId="77777777" w:rsidR="00BB496F" w:rsidRPr="00A3275B" w:rsidRDefault="00BB496F" w:rsidP="00577DA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</w:t>
                  </w:r>
                </w:p>
              </w:tc>
              <w:tc>
                <w:tcPr>
                  <w:tcW w:w="16799" w:type="dxa"/>
                </w:tcPr>
                <w:p w14:paraId="4DF19899" w14:textId="6C01C500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Graduate of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four year course preferably business or 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technical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rel</w:t>
                  </w:r>
                  <w:r w:rsidR="000B093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ted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course</w:t>
                  </w:r>
                </w:p>
                <w:p w14:paraId="487814ED" w14:textId="37B6DDC6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</w:t>
                  </w: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 xml:space="preserve"> in similar and related function </w:t>
                  </w:r>
                </w:p>
                <w:p w14:paraId="41C79ECA" w14:textId="77777777" w:rsidR="00BB496F" w:rsidRPr="00BB496F" w:rsidRDefault="00BB496F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Knowledgeable on electrical line hardware/material</w:t>
                  </w:r>
                </w:p>
                <w:p w14:paraId="22238B4B" w14:textId="24DC0445" w:rsidR="00BB496F" w:rsidRPr="00BB496F" w:rsidRDefault="00FE03BE" w:rsidP="00B84628">
                  <w:pPr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16 hours of customer relations training; 24 hours related training for this position</w:t>
                  </w:r>
                </w:p>
                <w:p w14:paraId="48A382E7" w14:textId="77777777" w:rsidR="00BB496F" w:rsidRPr="00BB496F" w:rsidRDefault="00BB496F" w:rsidP="00B84628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BB496F">
                    <w:rPr>
                      <w:rFonts w:ascii="Arial" w:hAnsi="Arial" w:cs="Arial"/>
                      <w:sz w:val="20"/>
                      <w:szCs w:val="20"/>
                    </w:rPr>
                    <w:t>Can write effective report</w:t>
                  </w:r>
                </w:p>
              </w:tc>
            </w:tr>
          </w:tbl>
          <w:p w14:paraId="04151AD4" w14:textId="77777777" w:rsidR="00FE03BE" w:rsidRDefault="00FE03BE"/>
          <w:tbl>
            <w:tblPr>
              <w:tblStyle w:val="TableGrid"/>
              <w:tblW w:w="17892" w:type="dxa"/>
              <w:tblLook w:val="04A0" w:firstRow="1" w:lastRow="0" w:firstColumn="1" w:lastColumn="0" w:noHBand="0" w:noVBand="1"/>
            </w:tblPr>
            <w:tblGrid>
              <w:gridCol w:w="1093"/>
              <w:gridCol w:w="16799"/>
            </w:tblGrid>
            <w:tr w:rsidR="00BB496F" w:rsidRPr="00BB496F" w14:paraId="71B72765" w14:textId="77777777" w:rsidTr="00FE03BE">
              <w:tc>
                <w:tcPr>
                  <w:tcW w:w="1093" w:type="dxa"/>
                </w:tcPr>
                <w:p w14:paraId="4613BE23" w14:textId="77777777" w:rsidR="00BB496F" w:rsidRPr="00A3275B" w:rsidRDefault="00BB496F" w:rsidP="00577DA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II</w:t>
                  </w:r>
                </w:p>
              </w:tc>
              <w:tc>
                <w:tcPr>
                  <w:tcW w:w="16799" w:type="dxa"/>
                </w:tcPr>
                <w:p w14:paraId="7E72261E" w14:textId="75ACE8B5" w:rsidR="00BB496F" w:rsidRPr="0099090C" w:rsidRDefault="00A3275B" w:rsidP="0099090C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99090C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="00BB496F" w:rsidRPr="0099090C">
                    <w:rPr>
                      <w:rFonts w:ascii="Arial" w:hAnsi="Arial" w:cs="Arial"/>
                      <w:sz w:val="20"/>
                      <w:szCs w:val="20"/>
                    </w:rPr>
                    <w:t xml:space="preserve"> year work experience as PA I</w:t>
                  </w:r>
                </w:p>
                <w:p w14:paraId="7C2D5231" w14:textId="679CFE01" w:rsidR="00FE03BE" w:rsidRPr="0099090C" w:rsidRDefault="0099090C" w:rsidP="00FE03BE">
                  <w:pPr>
                    <w:pStyle w:val="ListParagraph"/>
                    <w:numPr>
                      <w:ilvl w:val="0"/>
                      <w:numId w:val="1"/>
                    </w:numPr>
                    <w:ind w:left="360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40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99090C" w:rsidRPr="00BB496F" w14:paraId="4CF4C52D" w14:textId="77777777" w:rsidTr="00FE03BE">
              <w:tc>
                <w:tcPr>
                  <w:tcW w:w="1093" w:type="dxa"/>
                </w:tcPr>
                <w:p w14:paraId="1A6F48CD" w14:textId="77777777" w:rsidR="0099090C" w:rsidRPr="00A3275B" w:rsidRDefault="0099090C" w:rsidP="0099090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3275B">
                    <w:rPr>
                      <w:rFonts w:ascii="Arial" w:hAnsi="Arial" w:cs="Arial"/>
                      <w:sz w:val="20"/>
                      <w:szCs w:val="20"/>
                    </w:rPr>
                    <w:t>PA III</w:t>
                  </w:r>
                </w:p>
              </w:tc>
              <w:tc>
                <w:tcPr>
                  <w:tcW w:w="16799" w:type="dxa"/>
                </w:tcPr>
                <w:p w14:paraId="3A48A4BC" w14:textId="1C14318B" w:rsidR="0099090C" w:rsidRDefault="0099090C" w:rsidP="0099090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one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year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work experience as PA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  <w:r w:rsidRPr="008E2E22">
                    <w:rPr>
                      <w:rFonts w:ascii="Arial" w:hAnsi="Arial" w:cs="Arial"/>
                      <w:sz w:val="20"/>
                      <w:szCs w:val="20"/>
                    </w:rPr>
                    <w:t>I</w:t>
                  </w:r>
                </w:p>
                <w:p w14:paraId="0FE485FC" w14:textId="73EDA3E6" w:rsidR="0099090C" w:rsidRPr="00425047" w:rsidRDefault="0099090C" w:rsidP="0099090C">
                  <w:pPr>
                    <w:pStyle w:val="ListParagraph"/>
                    <w:numPr>
                      <w:ilvl w:val="0"/>
                      <w:numId w:val="2"/>
                    </w:numPr>
                    <w:tabs>
                      <w:tab w:val="left" w:pos="1245"/>
                    </w:tabs>
                    <w:ind w:left="36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Has completed 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96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hours related training for this position</w:t>
                  </w:r>
                </w:p>
              </w:tc>
            </w:tr>
            <w:tr w:rsidR="0099090C" w:rsidRPr="00BB496F" w14:paraId="3AD7EC03" w14:textId="77777777" w:rsidTr="00FE03BE">
              <w:tc>
                <w:tcPr>
                  <w:tcW w:w="1093" w:type="dxa"/>
                </w:tcPr>
                <w:p w14:paraId="653D24C4" w14:textId="77777777" w:rsidR="0099090C" w:rsidRPr="00A3275B" w:rsidRDefault="0099090C" w:rsidP="0099090C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PA IV</w:t>
                  </w:r>
                </w:p>
              </w:tc>
              <w:tc>
                <w:tcPr>
                  <w:tcW w:w="16799" w:type="dxa"/>
                </w:tcPr>
                <w:p w14:paraId="6A90257C" w14:textId="77777777" w:rsidR="0099090C" w:rsidRDefault="0099090C" w:rsidP="00FE03BE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1245"/>
                    </w:tabs>
                    <w:ind w:left="315" w:hanging="315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At least </w:t>
                  </w:r>
                  <w:r w:rsidR="00FE03BE">
                    <w:rPr>
                      <w:rFonts w:ascii="Arial" w:hAnsi="Arial" w:cs="Arial"/>
                      <w:sz w:val="20"/>
                      <w:szCs w:val="20"/>
                    </w:rPr>
                    <w:t>two</w:t>
                  </w:r>
                  <w:r w:rsidRPr="00FE03BE">
                    <w:rPr>
                      <w:rFonts w:ascii="Arial" w:hAnsi="Arial" w:cs="Arial"/>
                      <w:sz w:val="20"/>
                      <w:szCs w:val="20"/>
                    </w:rPr>
                    <w:t xml:space="preserve"> years work experience as PA III</w:t>
                  </w:r>
                </w:p>
                <w:p w14:paraId="75B84FBD" w14:textId="5D000C98" w:rsidR="00FE03BE" w:rsidRPr="00FE03BE" w:rsidRDefault="00FE03BE" w:rsidP="00FE03BE">
                  <w:pPr>
                    <w:pStyle w:val="ListParagraph"/>
                    <w:numPr>
                      <w:ilvl w:val="0"/>
                      <w:numId w:val="13"/>
                    </w:numPr>
                    <w:tabs>
                      <w:tab w:val="left" w:pos="1245"/>
                    </w:tabs>
                    <w:ind w:left="315" w:hanging="315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Has completed at least 112 hours related training for this position</w:t>
                  </w:r>
                </w:p>
              </w:tc>
            </w:tr>
          </w:tbl>
          <w:p w14:paraId="08860DBA" w14:textId="77777777" w:rsidR="00BB496F" w:rsidRPr="00BB496F" w:rsidRDefault="00BB496F" w:rsidP="00D66D53">
            <w:pPr>
              <w:pStyle w:val="ListParagraph"/>
              <w:ind w:left="108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496F" w:rsidRPr="00BB496F" w14:paraId="65D6A52A" w14:textId="77777777" w:rsidTr="00FE03BE">
        <w:tc>
          <w:tcPr>
            <w:tcW w:w="17995" w:type="dxa"/>
            <w:gridSpan w:val="10"/>
          </w:tcPr>
          <w:p w14:paraId="44562460" w14:textId="77777777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D4C2035" w14:textId="38B2F462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D35182">
              <w:rPr>
                <w:rFonts w:ascii="Arial" w:hAnsi="Arial" w:cs="Arial"/>
                <w:b/>
                <w:bCs/>
                <w:i/>
                <w:iCs/>
              </w:rPr>
              <w:t>I acknowledge my responsibilities as outlined in the job description for my position, and I will observe and adhere to the highest standards of work ethics in the performance of my duties</w:t>
            </w:r>
            <w:r>
              <w:rPr>
                <w:rFonts w:ascii="Arial" w:hAnsi="Arial" w:cs="Arial"/>
                <w:b/>
                <w:bCs/>
                <w:i/>
                <w:iCs/>
              </w:rPr>
              <w:t>.</w:t>
            </w:r>
          </w:p>
          <w:p w14:paraId="0C7C5943" w14:textId="77777777" w:rsidR="00FE03BE" w:rsidRDefault="00FE03BE" w:rsidP="00FE03BE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  <w:p w14:paraId="1979282C" w14:textId="77777777" w:rsidR="00FE03BE" w:rsidRPr="00D35182" w:rsidRDefault="00FE03BE" w:rsidP="00FE03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806E8BD" w14:textId="77777777" w:rsidR="00FE03BE" w:rsidRPr="00F76CB1" w:rsidRDefault="00FE03BE" w:rsidP="00FE03BE">
            <w:pPr>
              <w:rPr>
                <w:rFonts w:ascii="Arial" w:hAnsi="Arial" w:cs="Arial"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1C1B82D0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Employee’s Signature over p</w:t>
            </w:r>
            <w:r w:rsidRPr="00F76CB1">
              <w:rPr>
                <w:rFonts w:ascii="Arial" w:hAnsi="Arial" w:cs="Arial"/>
                <w:bCs/>
                <w:sz w:val="20"/>
                <w:szCs w:val="20"/>
              </w:rPr>
              <w:t>rinted Name</w:t>
            </w:r>
          </w:p>
          <w:p w14:paraId="66762B78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6E867D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___________________________________</w:t>
            </w:r>
          </w:p>
          <w:p w14:paraId="512A58D4" w14:textId="77777777" w:rsidR="00FE03BE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Position</w:t>
            </w:r>
          </w:p>
          <w:p w14:paraId="609E9AAD" w14:textId="77777777" w:rsidR="00FE03BE" w:rsidRPr="00F76CB1" w:rsidRDefault="00FE03BE" w:rsidP="00FE03BE">
            <w:pPr>
              <w:rPr>
                <w:rFonts w:ascii="Arial" w:hAnsi="Arial" w:cs="Arial"/>
                <w:sz w:val="20"/>
                <w:szCs w:val="20"/>
              </w:rPr>
            </w:pPr>
          </w:p>
          <w:p w14:paraId="3FA0BAA3" w14:textId="77777777" w:rsidR="00FE03BE" w:rsidRPr="00E721E9" w:rsidRDefault="00FE03BE" w:rsidP="00FE03B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__________</w:t>
            </w:r>
          </w:p>
          <w:p w14:paraId="429B9602" w14:textId="1424C640" w:rsidR="00BB496F" w:rsidRPr="00BB496F" w:rsidRDefault="00FE03BE" w:rsidP="00FE03B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76CB1">
              <w:rPr>
                <w:rFonts w:ascii="Arial" w:hAnsi="Arial" w:cs="Arial"/>
                <w:bCs/>
                <w:sz w:val="20"/>
                <w:szCs w:val="20"/>
              </w:rPr>
              <w:t>Date</w:t>
            </w:r>
          </w:p>
        </w:tc>
      </w:tr>
    </w:tbl>
    <w:p w14:paraId="768B1F4F" w14:textId="77777777" w:rsidR="001D7040" w:rsidRPr="00BB496F" w:rsidRDefault="001D7040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p w14:paraId="523D1ED9" w14:textId="77777777" w:rsidR="00673DB4" w:rsidRPr="00BB496F" w:rsidRDefault="00673DB4" w:rsidP="00841558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0"/>
          <w:szCs w:val="20"/>
        </w:rPr>
      </w:pPr>
    </w:p>
    <w:sectPr w:rsidR="00673DB4" w:rsidRPr="00BB496F" w:rsidSect="00FE03BE">
      <w:footerReference w:type="default" r:id="rId8"/>
      <w:pgSz w:w="18720" w:h="12240" w:orient="landscape" w:code="5"/>
      <w:pgMar w:top="1440" w:right="36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4E92" w14:textId="77777777" w:rsidR="00094BD5" w:rsidRDefault="00094BD5">
      <w:r>
        <w:separator/>
      </w:r>
    </w:p>
  </w:endnote>
  <w:endnote w:type="continuationSeparator" w:id="0">
    <w:p w14:paraId="3DE0AB33" w14:textId="77777777" w:rsidR="00094BD5" w:rsidRDefault="00094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69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A5782A" w14:textId="3BC564CA" w:rsidR="00FE03BE" w:rsidRDefault="00FE03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FD01DD" w14:textId="77777777" w:rsidR="00FE03BE" w:rsidRDefault="00FE0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338B" w14:textId="77777777" w:rsidR="00094BD5" w:rsidRDefault="00094BD5">
      <w:r>
        <w:separator/>
      </w:r>
    </w:p>
  </w:footnote>
  <w:footnote w:type="continuationSeparator" w:id="0">
    <w:p w14:paraId="00DA013E" w14:textId="77777777" w:rsidR="00094BD5" w:rsidRDefault="00094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65D"/>
    <w:multiLevelType w:val="hybridMultilevel"/>
    <w:tmpl w:val="3B72E2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E65A3"/>
    <w:multiLevelType w:val="hybridMultilevel"/>
    <w:tmpl w:val="062ACB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758CD"/>
    <w:multiLevelType w:val="hybridMultilevel"/>
    <w:tmpl w:val="B32C4B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FC7CB7"/>
    <w:multiLevelType w:val="hybridMultilevel"/>
    <w:tmpl w:val="AFB89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06511"/>
    <w:multiLevelType w:val="hybridMultilevel"/>
    <w:tmpl w:val="31E20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1C2E79"/>
    <w:multiLevelType w:val="hybridMultilevel"/>
    <w:tmpl w:val="56F68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9374F6"/>
    <w:multiLevelType w:val="hybridMultilevel"/>
    <w:tmpl w:val="30EC3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3C69D9"/>
    <w:multiLevelType w:val="hybridMultilevel"/>
    <w:tmpl w:val="A260B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725B1"/>
    <w:multiLevelType w:val="hybridMultilevel"/>
    <w:tmpl w:val="EA5E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C2936"/>
    <w:multiLevelType w:val="hybridMultilevel"/>
    <w:tmpl w:val="5AF4B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E6F4F"/>
    <w:multiLevelType w:val="hybridMultilevel"/>
    <w:tmpl w:val="9732F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61420"/>
    <w:multiLevelType w:val="hybridMultilevel"/>
    <w:tmpl w:val="FE16431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398676">
    <w:abstractNumId w:val="4"/>
  </w:num>
  <w:num w:numId="2" w16cid:durableId="1232425371">
    <w:abstractNumId w:val="10"/>
  </w:num>
  <w:num w:numId="3" w16cid:durableId="679241263">
    <w:abstractNumId w:val="12"/>
  </w:num>
  <w:num w:numId="4" w16cid:durableId="1854950295">
    <w:abstractNumId w:val="1"/>
  </w:num>
  <w:num w:numId="5" w16cid:durableId="1887176742">
    <w:abstractNumId w:val="11"/>
  </w:num>
  <w:num w:numId="6" w16cid:durableId="2019891508">
    <w:abstractNumId w:val="0"/>
  </w:num>
  <w:num w:numId="7" w16cid:durableId="1537083254">
    <w:abstractNumId w:val="2"/>
  </w:num>
  <w:num w:numId="8" w16cid:durableId="2129347039">
    <w:abstractNumId w:val="9"/>
  </w:num>
  <w:num w:numId="9" w16cid:durableId="1212376211">
    <w:abstractNumId w:val="7"/>
  </w:num>
  <w:num w:numId="10" w16cid:durableId="1828325445">
    <w:abstractNumId w:val="6"/>
  </w:num>
  <w:num w:numId="11" w16cid:durableId="1062018213">
    <w:abstractNumId w:val="5"/>
  </w:num>
  <w:num w:numId="12" w16cid:durableId="403383567">
    <w:abstractNumId w:val="8"/>
  </w:num>
  <w:num w:numId="13" w16cid:durableId="1727529070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94C"/>
    <w:rsid w:val="00012310"/>
    <w:rsid w:val="00016E74"/>
    <w:rsid w:val="00024B10"/>
    <w:rsid w:val="00026E41"/>
    <w:rsid w:val="0003397C"/>
    <w:rsid w:val="00033D48"/>
    <w:rsid w:val="0004048D"/>
    <w:rsid w:val="00061BF7"/>
    <w:rsid w:val="00073721"/>
    <w:rsid w:val="00074C3C"/>
    <w:rsid w:val="00082B19"/>
    <w:rsid w:val="000843F9"/>
    <w:rsid w:val="00094BD5"/>
    <w:rsid w:val="00096514"/>
    <w:rsid w:val="000A30BF"/>
    <w:rsid w:val="000B093B"/>
    <w:rsid w:val="000C7355"/>
    <w:rsid w:val="000D2138"/>
    <w:rsid w:val="000F4D52"/>
    <w:rsid w:val="00104D17"/>
    <w:rsid w:val="00111071"/>
    <w:rsid w:val="001351CE"/>
    <w:rsid w:val="00137757"/>
    <w:rsid w:val="0014214F"/>
    <w:rsid w:val="00142DDA"/>
    <w:rsid w:val="001613A8"/>
    <w:rsid w:val="0016395B"/>
    <w:rsid w:val="00171C88"/>
    <w:rsid w:val="001810B9"/>
    <w:rsid w:val="00182748"/>
    <w:rsid w:val="00187DD4"/>
    <w:rsid w:val="001A0FFC"/>
    <w:rsid w:val="001D1FEE"/>
    <w:rsid w:val="001D7040"/>
    <w:rsid w:val="001D7643"/>
    <w:rsid w:val="001E6DCB"/>
    <w:rsid w:val="00200850"/>
    <w:rsid w:val="002123A0"/>
    <w:rsid w:val="0021605B"/>
    <w:rsid w:val="00233AEC"/>
    <w:rsid w:val="002343BD"/>
    <w:rsid w:val="00246DC2"/>
    <w:rsid w:val="002507C1"/>
    <w:rsid w:val="00254B95"/>
    <w:rsid w:val="0026386D"/>
    <w:rsid w:val="00270BE8"/>
    <w:rsid w:val="00271BA0"/>
    <w:rsid w:val="002746A4"/>
    <w:rsid w:val="0028799E"/>
    <w:rsid w:val="002978F5"/>
    <w:rsid w:val="002A25DD"/>
    <w:rsid w:val="002C104C"/>
    <w:rsid w:val="002C3BE1"/>
    <w:rsid w:val="002E16AD"/>
    <w:rsid w:val="002E34B2"/>
    <w:rsid w:val="002F76E0"/>
    <w:rsid w:val="002F76F9"/>
    <w:rsid w:val="003047DA"/>
    <w:rsid w:val="00336CC4"/>
    <w:rsid w:val="00370ADB"/>
    <w:rsid w:val="00370B87"/>
    <w:rsid w:val="0037375B"/>
    <w:rsid w:val="003851D2"/>
    <w:rsid w:val="00396253"/>
    <w:rsid w:val="003A5D5F"/>
    <w:rsid w:val="003B2A72"/>
    <w:rsid w:val="003C302B"/>
    <w:rsid w:val="003C7E11"/>
    <w:rsid w:val="003F5FF5"/>
    <w:rsid w:val="003F6AA3"/>
    <w:rsid w:val="00404AA3"/>
    <w:rsid w:val="00412B18"/>
    <w:rsid w:val="00412C78"/>
    <w:rsid w:val="004150E1"/>
    <w:rsid w:val="0042175E"/>
    <w:rsid w:val="00425BB3"/>
    <w:rsid w:val="00443BCA"/>
    <w:rsid w:val="00446511"/>
    <w:rsid w:val="0047264A"/>
    <w:rsid w:val="004751C6"/>
    <w:rsid w:val="00484056"/>
    <w:rsid w:val="004849ED"/>
    <w:rsid w:val="00484A98"/>
    <w:rsid w:val="004D4FBB"/>
    <w:rsid w:val="00520AB0"/>
    <w:rsid w:val="0053249D"/>
    <w:rsid w:val="005478B9"/>
    <w:rsid w:val="00550443"/>
    <w:rsid w:val="0055383D"/>
    <w:rsid w:val="00561D84"/>
    <w:rsid w:val="00564233"/>
    <w:rsid w:val="00564AA7"/>
    <w:rsid w:val="00570861"/>
    <w:rsid w:val="00577DAC"/>
    <w:rsid w:val="00583400"/>
    <w:rsid w:val="005870FD"/>
    <w:rsid w:val="005871B6"/>
    <w:rsid w:val="0059212D"/>
    <w:rsid w:val="00593D51"/>
    <w:rsid w:val="00594C30"/>
    <w:rsid w:val="005A37D3"/>
    <w:rsid w:val="005A42F6"/>
    <w:rsid w:val="005C6A61"/>
    <w:rsid w:val="005D0CB3"/>
    <w:rsid w:val="005D6CF2"/>
    <w:rsid w:val="0061013D"/>
    <w:rsid w:val="0061570C"/>
    <w:rsid w:val="00622626"/>
    <w:rsid w:val="00635A06"/>
    <w:rsid w:val="00651C7C"/>
    <w:rsid w:val="00673DB4"/>
    <w:rsid w:val="0069403F"/>
    <w:rsid w:val="006C14E2"/>
    <w:rsid w:val="006D0463"/>
    <w:rsid w:val="006E7C9A"/>
    <w:rsid w:val="00703BF7"/>
    <w:rsid w:val="007228A6"/>
    <w:rsid w:val="00731FCC"/>
    <w:rsid w:val="00735301"/>
    <w:rsid w:val="00737B88"/>
    <w:rsid w:val="007420E6"/>
    <w:rsid w:val="007477B7"/>
    <w:rsid w:val="00755001"/>
    <w:rsid w:val="007814C3"/>
    <w:rsid w:val="00786441"/>
    <w:rsid w:val="007973D5"/>
    <w:rsid w:val="007A6833"/>
    <w:rsid w:val="007F04FA"/>
    <w:rsid w:val="0080621E"/>
    <w:rsid w:val="00826801"/>
    <w:rsid w:val="00833F55"/>
    <w:rsid w:val="00841558"/>
    <w:rsid w:val="00844443"/>
    <w:rsid w:val="0085392E"/>
    <w:rsid w:val="00862B21"/>
    <w:rsid w:val="00865FAD"/>
    <w:rsid w:val="00866BD3"/>
    <w:rsid w:val="00877874"/>
    <w:rsid w:val="008B597C"/>
    <w:rsid w:val="008C4E0E"/>
    <w:rsid w:val="008C60C4"/>
    <w:rsid w:val="008D5392"/>
    <w:rsid w:val="008E5617"/>
    <w:rsid w:val="008F0620"/>
    <w:rsid w:val="008F7970"/>
    <w:rsid w:val="00907521"/>
    <w:rsid w:val="009173AE"/>
    <w:rsid w:val="00917CAB"/>
    <w:rsid w:val="0092291B"/>
    <w:rsid w:val="00930E19"/>
    <w:rsid w:val="009319B5"/>
    <w:rsid w:val="00934925"/>
    <w:rsid w:val="00956D58"/>
    <w:rsid w:val="009723E8"/>
    <w:rsid w:val="0098314F"/>
    <w:rsid w:val="0099090C"/>
    <w:rsid w:val="009A1979"/>
    <w:rsid w:val="009B2D92"/>
    <w:rsid w:val="009B57DA"/>
    <w:rsid w:val="009D0211"/>
    <w:rsid w:val="009D2326"/>
    <w:rsid w:val="009E630A"/>
    <w:rsid w:val="00A230F2"/>
    <w:rsid w:val="00A24048"/>
    <w:rsid w:val="00A31C0B"/>
    <w:rsid w:val="00A3275B"/>
    <w:rsid w:val="00A36375"/>
    <w:rsid w:val="00A41855"/>
    <w:rsid w:val="00A41F6D"/>
    <w:rsid w:val="00A568F4"/>
    <w:rsid w:val="00A6073D"/>
    <w:rsid w:val="00A63197"/>
    <w:rsid w:val="00A722AB"/>
    <w:rsid w:val="00A75CED"/>
    <w:rsid w:val="00A80F40"/>
    <w:rsid w:val="00A86C7F"/>
    <w:rsid w:val="00AA07A8"/>
    <w:rsid w:val="00AA4442"/>
    <w:rsid w:val="00AA51C3"/>
    <w:rsid w:val="00AA72D4"/>
    <w:rsid w:val="00AB3AC5"/>
    <w:rsid w:val="00AB7522"/>
    <w:rsid w:val="00AC0CF5"/>
    <w:rsid w:val="00AC1560"/>
    <w:rsid w:val="00AD593E"/>
    <w:rsid w:val="00AD7E8C"/>
    <w:rsid w:val="00AE6084"/>
    <w:rsid w:val="00AF2886"/>
    <w:rsid w:val="00B12A7B"/>
    <w:rsid w:val="00B30F5B"/>
    <w:rsid w:val="00B33A70"/>
    <w:rsid w:val="00B44AEA"/>
    <w:rsid w:val="00B56DDD"/>
    <w:rsid w:val="00B66D20"/>
    <w:rsid w:val="00B84628"/>
    <w:rsid w:val="00B87C39"/>
    <w:rsid w:val="00B90B10"/>
    <w:rsid w:val="00BB496F"/>
    <w:rsid w:val="00BC56BA"/>
    <w:rsid w:val="00BF1482"/>
    <w:rsid w:val="00BF4EBC"/>
    <w:rsid w:val="00BF75E6"/>
    <w:rsid w:val="00C01EBF"/>
    <w:rsid w:val="00C04F2D"/>
    <w:rsid w:val="00C0664D"/>
    <w:rsid w:val="00C1111B"/>
    <w:rsid w:val="00C16BB1"/>
    <w:rsid w:val="00C3260E"/>
    <w:rsid w:val="00C43144"/>
    <w:rsid w:val="00C457B3"/>
    <w:rsid w:val="00C7078F"/>
    <w:rsid w:val="00C7180E"/>
    <w:rsid w:val="00C850E9"/>
    <w:rsid w:val="00CB1152"/>
    <w:rsid w:val="00CB2A9A"/>
    <w:rsid w:val="00CC3567"/>
    <w:rsid w:val="00CD1AF1"/>
    <w:rsid w:val="00CD3674"/>
    <w:rsid w:val="00D056C4"/>
    <w:rsid w:val="00D12D95"/>
    <w:rsid w:val="00D31D9D"/>
    <w:rsid w:val="00D514D8"/>
    <w:rsid w:val="00D51AA5"/>
    <w:rsid w:val="00D556FA"/>
    <w:rsid w:val="00D56E7B"/>
    <w:rsid w:val="00D607B9"/>
    <w:rsid w:val="00D66D53"/>
    <w:rsid w:val="00D71F96"/>
    <w:rsid w:val="00D86551"/>
    <w:rsid w:val="00DB12B2"/>
    <w:rsid w:val="00DC5E00"/>
    <w:rsid w:val="00DE202A"/>
    <w:rsid w:val="00E05CD7"/>
    <w:rsid w:val="00E16B31"/>
    <w:rsid w:val="00E3594C"/>
    <w:rsid w:val="00E47391"/>
    <w:rsid w:val="00E87C9E"/>
    <w:rsid w:val="00EA40BD"/>
    <w:rsid w:val="00EC1659"/>
    <w:rsid w:val="00EE7F93"/>
    <w:rsid w:val="00EF32FE"/>
    <w:rsid w:val="00EF7F36"/>
    <w:rsid w:val="00F057DF"/>
    <w:rsid w:val="00F12992"/>
    <w:rsid w:val="00F26752"/>
    <w:rsid w:val="00F306E3"/>
    <w:rsid w:val="00F40CD2"/>
    <w:rsid w:val="00F73BF8"/>
    <w:rsid w:val="00F95637"/>
    <w:rsid w:val="00FA116E"/>
    <w:rsid w:val="00FA261D"/>
    <w:rsid w:val="00FA65A9"/>
    <w:rsid w:val="00FA7616"/>
    <w:rsid w:val="00FB0A61"/>
    <w:rsid w:val="00FC04DB"/>
    <w:rsid w:val="00FC6D21"/>
    <w:rsid w:val="00FE03BE"/>
    <w:rsid w:val="00FE37AB"/>
    <w:rsid w:val="00FF2B3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56AC4A"/>
  <w15:docId w15:val="{9C411FBC-A9D8-423A-8710-D8D92E9B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34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75E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3C7E11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E1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C7E11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Normal"/>
    <w:rsid w:val="003C7E11"/>
    <w:pPr>
      <w:framePr w:w="3845" w:h="1584" w:hSpace="187" w:vSpace="187" w:wrap="notBeside" w:vAnchor="page" w:hAnchor="margin" w:y="894" w:anchorLock="1"/>
      <w:spacing w:line="280" w:lineRule="atLeast"/>
      <w:jc w:val="both"/>
    </w:pPr>
    <w:rPr>
      <w:rFonts w:ascii="Arial Black" w:hAnsi="Arial Black"/>
      <w:spacing w:val="-25"/>
      <w:sz w:val="32"/>
      <w:szCs w:val="20"/>
    </w:rPr>
  </w:style>
  <w:style w:type="table" w:styleId="TableGrid">
    <w:name w:val="Table Grid"/>
    <w:basedOn w:val="TableNormal"/>
    <w:uiPriority w:val="59"/>
    <w:rsid w:val="00FC6D2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2680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2D95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12D95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AB3AC5"/>
  </w:style>
  <w:style w:type="paragraph" w:styleId="ListParagraph">
    <w:name w:val="List Paragraph"/>
    <w:basedOn w:val="Normal"/>
    <w:uiPriority w:val="34"/>
    <w:qFormat/>
    <w:rsid w:val="00550443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FE03BE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9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EZCI%20Note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BF7B3-3334-46D8-AB58-EA0A8A0C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EZCI Note Header.dot</Template>
  <TotalTime>0</TotalTime>
  <Pages>3</Pages>
  <Words>606</Words>
  <Characters>3455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 Checklist and Template for a Proposal</vt:lpstr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 Checklist and Template for a Proposal</dc:title>
  <dc:subject/>
  <dc:creator>Ed Zaragiza</dc:creator>
  <cp:keywords/>
  <cp:lastModifiedBy>Mario Calatan</cp:lastModifiedBy>
  <cp:revision>2</cp:revision>
  <cp:lastPrinted>2024-04-04T03:39:00Z</cp:lastPrinted>
  <dcterms:created xsi:type="dcterms:W3CDTF">2026-09-01T14:44:00Z</dcterms:created>
  <dcterms:modified xsi:type="dcterms:W3CDTF">2026-09-01T14:44:00Z</dcterms:modified>
</cp:coreProperties>
</file>