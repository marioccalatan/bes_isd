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887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5603"/>
        <w:gridCol w:w="607"/>
        <w:gridCol w:w="1710"/>
        <w:gridCol w:w="3780"/>
        <w:gridCol w:w="1620"/>
        <w:gridCol w:w="1620"/>
        <w:gridCol w:w="1620"/>
      </w:tblGrid>
      <w:tr w:rsidR="007A613A" w:rsidRPr="006440B6" w14:paraId="6014FC83" w14:textId="77777777" w:rsidTr="006440B6">
        <w:tc>
          <w:tcPr>
            <w:tcW w:w="6930" w:type="dxa"/>
            <w:gridSpan w:val="2"/>
          </w:tcPr>
          <w:p w14:paraId="0B4F4D08" w14:textId="77777777" w:rsidR="007A613A" w:rsidRPr="006440B6" w:rsidRDefault="00A326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493887" wp14:editId="300A692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23360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336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0323E" w14:textId="77777777" w:rsidR="007A613A" w:rsidRDefault="00A3266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  <w:p w14:paraId="5D4435C9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1CD041E1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7C7C10C1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3E9BA8E9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74ABC297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7C5513C9" w14:textId="77777777" w:rsidR="007A613A" w:rsidRDefault="007A613A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4938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8pt;height:20.2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" filled="f" stroked="f">
                      <v:textbox>
                        <w:txbxContent>
                          <w:p w14:paraId="1A70323E" w14:textId="77777777" w:rsidR="007A613A" w:rsidRDefault="00000000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  <w:p w14:paraId="5D4435C9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  <w:p w14:paraId="1CD041E1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  <w:p w14:paraId="7C7C10C1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  <w:p w14:paraId="3E9BA8E9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  <w:p w14:paraId="74ABC297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  <w:p w14:paraId="7C5513C9" w14:textId="77777777" w:rsidR="007A613A" w:rsidRDefault="007A613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440B6">
              <w:rPr>
                <w:rFonts w:ascii="Arial" w:hAnsi="Arial" w:cs="Arial"/>
                <w:b/>
                <w:sz w:val="20"/>
                <w:szCs w:val="20"/>
              </w:rPr>
              <w:t>Position Title: Information Technology Associate I,II,III,IV</w:t>
            </w:r>
          </w:p>
        </w:tc>
        <w:tc>
          <w:tcPr>
            <w:tcW w:w="10957" w:type="dxa"/>
            <w:gridSpan w:val="6"/>
          </w:tcPr>
          <w:p w14:paraId="7C4AE3E0" w14:textId="281D7CCE" w:rsidR="007A613A" w:rsidRPr="006440B6" w:rsidRDefault="00A32666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6440B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6440B6">
              <w:rPr>
                <w:rFonts w:ascii="Arial" w:hAnsi="Arial" w:cs="Arial"/>
                <w:sz w:val="20"/>
                <w:szCs w:val="20"/>
              </w:rPr>
              <w:t>Non-Network Services Department (NNSD)</w:t>
            </w:r>
          </w:p>
        </w:tc>
      </w:tr>
      <w:tr w:rsidR="007A613A" w:rsidRPr="006440B6" w14:paraId="1FE50987" w14:textId="77777777" w:rsidTr="006440B6">
        <w:tc>
          <w:tcPr>
            <w:tcW w:w="6930" w:type="dxa"/>
            <w:gridSpan w:val="2"/>
          </w:tcPr>
          <w:p w14:paraId="20281C69" w14:textId="77777777" w:rsidR="007A613A" w:rsidRPr="006440B6" w:rsidRDefault="00A326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6440B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6440B6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0957" w:type="dxa"/>
            <w:gridSpan w:val="6"/>
          </w:tcPr>
          <w:p w14:paraId="70D469A0" w14:textId="0E49A19D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Pr="006440B6">
              <w:rPr>
                <w:rFonts w:ascii="Arial" w:hAnsi="Arial" w:cs="Arial"/>
                <w:sz w:val="20"/>
                <w:szCs w:val="20"/>
              </w:rPr>
              <w:t>Management Information and Computer Systems(MICS)</w:t>
            </w:r>
          </w:p>
        </w:tc>
      </w:tr>
      <w:tr w:rsidR="007A613A" w:rsidRPr="006440B6" w14:paraId="45A8DDE6" w14:textId="77777777" w:rsidTr="006440B6">
        <w:tc>
          <w:tcPr>
            <w:tcW w:w="6930" w:type="dxa"/>
            <w:gridSpan w:val="2"/>
          </w:tcPr>
          <w:p w14:paraId="30AB30D3" w14:textId="77777777" w:rsidR="007A613A" w:rsidRPr="006440B6" w:rsidRDefault="00A3266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Pr="006440B6">
              <w:rPr>
                <w:rFonts w:ascii="Arial" w:hAnsi="Arial" w:cs="Arial"/>
                <w:sz w:val="20"/>
                <w:szCs w:val="20"/>
              </w:rPr>
              <w:t>MICS Officer</w:t>
            </w:r>
          </w:p>
          <w:p w14:paraId="327CCBA5" w14:textId="77777777" w:rsidR="007A613A" w:rsidRPr="006440B6" w:rsidRDefault="007A61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57" w:type="dxa"/>
            <w:gridSpan w:val="6"/>
          </w:tcPr>
          <w:p w14:paraId="789D4D3C" w14:textId="77777777" w:rsidR="007A613A" w:rsidRPr="006440B6" w:rsidRDefault="00A32666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Pr="006440B6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7A613A" w:rsidRPr="006440B6" w14:paraId="2E32E0D4" w14:textId="77777777" w:rsidTr="006440B6">
        <w:trPr>
          <w:trHeight w:val="215"/>
        </w:trPr>
        <w:tc>
          <w:tcPr>
            <w:tcW w:w="6930" w:type="dxa"/>
            <w:gridSpan w:val="2"/>
          </w:tcPr>
          <w:p w14:paraId="7A5597FE" w14:textId="77777777" w:rsidR="007A613A" w:rsidRPr="006440B6" w:rsidRDefault="00A326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40B4EA81" w14:textId="77777777" w:rsidR="007A613A" w:rsidRPr="006440B6" w:rsidRDefault="007A61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957" w:type="dxa"/>
            <w:gridSpan w:val="6"/>
          </w:tcPr>
          <w:p w14:paraId="77951AD2" w14:textId="77777777" w:rsidR="007A613A" w:rsidRPr="006440B6" w:rsidRDefault="00A3266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6440B6" w:rsidRPr="006440B6" w14:paraId="6550A9D5" w14:textId="77777777" w:rsidTr="00BD28D9">
        <w:trPr>
          <w:trHeight w:val="548"/>
        </w:trPr>
        <w:tc>
          <w:tcPr>
            <w:tcW w:w="17887" w:type="dxa"/>
            <w:gridSpan w:val="8"/>
          </w:tcPr>
          <w:p w14:paraId="0B7A13A7" w14:textId="77777777" w:rsidR="006440B6" w:rsidRPr="006440B6" w:rsidRDefault="006440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6440B6">
              <w:rPr>
                <w:rFonts w:ascii="Arial" w:hAnsi="Arial" w:cs="Arial"/>
                <w:sz w:val="20"/>
                <w:szCs w:val="20"/>
              </w:rPr>
              <w:t>:  Primary responsible in ensuring that Computer Systems and its peripherals, Communication systems, Local Area Network / Wide Area Network, CCTV Systems and Audio Visuals are in excellent condition at all times.</w:t>
            </w:r>
          </w:p>
        </w:tc>
      </w:tr>
      <w:tr w:rsidR="007A613A" w:rsidRPr="006440B6" w14:paraId="710BB874" w14:textId="77777777" w:rsidTr="006440B6">
        <w:tc>
          <w:tcPr>
            <w:tcW w:w="7537" w:type="dxa"/>
            <w:gridSpan w:val="3"/>
            <w:vAlign w:val="center"/>
          </w:tcPr>
          <w:p w14:paraId="62904B1C" w14:textId="77777777" w:rsidR="007A613A" w:rsidRPr="006440B6" w:rsidRDefault="00A32666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710" w:type="dxa"/>
            <w:vAlign w:val="center"/>
          </w:tcPr>
          <w:p w14:paraId="549E5F3E" w14:textId="77777777" w:rsidR="007A613A" w:rsidRPr="006440B6" w:rsidRDefault="00A326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5AB8A0D8" w14:textId="77777777" w:rsidR="007A613A" w:rsidRPr="006440B6" w:rsidRDefault="00A326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780" w:type="dxa"/>
            <w:vAlign w:val="center"/>
          </w:tcPr>
          <w:p w14:paraId="77FF57B5" w14:textId="77777777" w:rsidR="007A613A" w:rsidRPr="006440B6" w:rsidRDefault="00A326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860" w:type="dxa"/>
            <w:gridSpan w:val="3"/>
          </w:tcPr>
          <w:p w14:paraId="19D4A169" w14:textId="77777777" w:rsidR="007A613A" w:rsidRPr="006440B6" w:rsidRDefault="00A326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4144" w:type="dxa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A613A" w:rsidRPr="006440B6" w14:paraId="15394907" w14:textId="77777777">
              <w:tc>
                <w:tcPr>
                  <w:tcW w:w="572" w:type="dxa"/>
                </w:tcPr>
                <w:p w14:paraId="0D40E6EE" w14:textId="77777777" w:rsidR="007A613A" w:rsidRPr="006440B6" w:rsidRDefault="00A3266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440B6">
                    <w:rPr>
                      <w:rFonts w:ascii="Arial Unicode MS" w:eastAsia="Arial Unicode MS" w:hAnsi="Arial Unicode MS" w:cs="Arial Unicode MS" w:hint="eastAsia"/>
                      <w:sz w:val="20"/>
                      <w:szCs w:val="20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14:paraId="0DE7EB44" w14:textId="77777777" w:rsidR="007A613A" w:rsidRPr="006440B6" w:rsidRDefault="00A326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440B6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7A613A" w:rsidRPr="006440B6" w14:paraId="04F1EB51" w14:textId="77777777">
              <w:tc>
                <w:tcPr>
                  <w:tcW w:w="572" w:type="dxa"/>
                </w:tcPr>
                <w:p w14:paraId="51B3434B" w14:textId="77777777" w:rsidR="007A613A" w:rsidRPr="006440B6" w:rsidRDefault="00A3266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440B6">
                    <w:rPr>
                      <w:rFonts w:ascii="Arial Unicode MS" w:eastAsia="Arial Unicode MS" w:hAnsi="Arial Unicode MS" w:cs="Arial Unicode MS" w:hint="eastAsia"/>
                      <w:sz w:val="20"/>
                      <w:szCs w:val="20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14:paraId="65298576" w14:textId="77777777" w:rsidR="007A613A" w:rsidRPr="006440B6" w:rsidRDefault="00A326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440B6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A613A" w:rsidRPr="006440B6" w14:paraId="543883C9" w14:textId="77777777">
              <w:tc>
                <w:tcPr>
                  <w:tcW w:w="572" w:type="dxa"/>
                </w:tcPr>
                <w:p w14:paraId="4FDD4809" w14:textId="77777777" w:rsidR="007A613A" w:rsidRPr="006440B6" w:rsidRDefault="00A3266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440B6">
                    <w:rPr>
                      <w:rFonts w:ascii="Arial Unicode MS" w:eastAsia="Arial Unicode MS" w:hAnsi="Arial Unicode MS" w:cs="Arial Unicode MS" w:hint="eastAsia"/>
                      <w:sz w:val="20"/>
                      <w:szCs w:val="20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14:paraId="7721514A" w14:textId="77777777" w:rsidR="007A613A" w:rsidRPr="006440B6" w:rsidRDefault="00A3266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440B6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7249242" w14:textId="77777777" w:rsidR="007A613A" w:rsidRPr="006440B6" w:rsidRDefault="007A61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13A" w:rsidRPr="006440B6" w14:paraId="167829E1" w14:textId="77777777" w:rsidTr="006440B6">
        <w:tc>
          <w:tcPr>
            <w:tcW w:w="7537" w:type="dxa"/>
            <w:gridSpan w:val="3"/>
          </w:tcPr>
          <w:p w14:paraId="6165C2C1" w14:textId="77777777" w:rsidR="007A613A" w:rsidRPr="006440B6" w:rsidRDefault="00A32666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14:paraId="69B0291B" w14:textId="7BA33A7D" w:rsidR="00C6426E" w:rsidRPr="006440B6" w:rsidRDefault="00C6426E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2625F176" w14:textId="77777777" w:rsidR="007A613A" w:rsidRPr="006440B6" w:rsidRDefault="007A61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18AD10FD" w14:textId="77777777" w:rsidR="007A613A" w:rsidRPr="006440B6" w:rsidRDefault="007A61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</w:tcPr>
          <w:p w14:paraId="42717A93" w14:textId="77777777" w:rsidR="007A613A" w:rsidRPr="006440B6" w:rsidRDefault="007A61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13A" w:rsidRPr="006440B6" w14:paraId="2FF7F3FA" w14:textId="77777777" w:rsidTr="006440B6">
        <w:tc>
          <w:tcPr>
            <w:tcW w:w="7537" w:type="dxa"/>
            <w:gridSpan w:val="3"/>
          </w:tcPr>
          <w:p w14:paraId="1AEB535D" w14:textId="77777777" w:rsidR="007A613A" w:rsidRPr="006440B6" w:rsidRDefault="00A32666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FIBER OPTICS SYSTEM</w:t>
            </w:r>
          </w:p>
        </w:tc>
        <w:tc>
          <w:tcPr>
            <w:tcW w:w="1710" w:type="dxa"/>
          </w:tcPr>
          <w:p w14:paraId="50E9DA38" w14:textId="77777777" w:rsidR="007A613A" w:rsidRPr="006440B6" w:rsidRDefault="00A326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3780" w:type="dxa"/>
          </w:tcPr>
          <w:p w14:paraId="36658277" w14:textId="77777777" w:rsidR="007A613A" w:rsidRPr="006440B6" w:rsidRDefault="007A61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14:paraId="6F4AED30" w14:textId="77777777" w:rsidR="007A613A" w:rsidRPr="006440B6" w:rsidRDefault="007A6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87A421A" w14:textId="77777777" w:rsidR="007A613A" w:rsidRPr="006440B6" w:rsidRDefault="007A6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5469611" w14:textId="77777777" w:rsidR="007A613A" w:rsidRPr="006440B6" w:rsidRDefault="007A6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1AFE6ECD" w14:textId="77777777" w:rsidTr="006440B6">
        <w:tc>
          <w:tcPr>
            <w:tcW w:w="1327" w:type="dxa"/>
            <w:vAlign w:val="center"/>
          </w:tcPr>
          <w:p w14:paraId="56578394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765FA2B9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 III, IV</w:t>
            </w:r>
          </w:p>
        </w:tc>
        <w:tc>
          <w:tcPr>
            <w:tcW w:w="6210" w:type="dxa"/>
            <w:gridSpan w:val="2"/>
            <w:vAlign w:val="center"/>
          </w:tcPr>
          <w:p w14:paraId="4DF28ADE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fiber optic communication system, network design and implementation.</w:t>
            </w:r>
          </w:p>
        </w:tc>
        <w:tc>
          <w:tcPr>
            <w:tcW w:w="1710" w:type="dxa"/>
            <w:vAlign w:val="center"/>
          </w:tcPr>
          <w:p w14:paraId="6CC643A2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D1D87A7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fiber optic system</w:t>
            </w:r>
          </w:p>
        </w:tc>
        <w:tc>
          <w:tcPr>
            <w:tcW w:w="1620" w:type="dxa"/>
            <w:vAlign w:val="center"/>
          </w:tcPr>
          <w:p w14:paraId="40E9D76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5FA4E8E" w14:textId="04A765F6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EA4953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662D56A" w14:textId="77777777" w:rsidTr="006440B6">
        <w:trPr>
          <w:trHeight w:val="845"/>
        </w:trPr>
        <w:tc>
          <w:tcPr>
            <w:tcW w:w="1327" w:type="dxa"/>
            <w:vAlign w:val="center"/>
          </w:tcPr>
          <w:p w14:paraId="2DED6AF1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  <w:p w14:paraId="082C696F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  <w:p w14:paraId="2AD57E8C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B6495AD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cabling, assembly, installation, configuration, protection and commissioning variety of fiber optic cables and related equipment line hardware.</w:t>
            </w:r>
          </w:p>
        </w:tc>
        <w:tc>
          <w:tcPr>
            <w:tcW w:w="1710" w:type="dxa"/>
            <w:vAlign w:val="center"/>
          </w:tcPr>
          <w:p w14:paraId="3CCEFF5D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6C2773B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fiber optic installation, splicing, fusion and termination</w:t>
            </w:r>
          </w:p>
          <w:p w14:paraId="40901B83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of line hardware</w:t>
            </w:r>
          </w:p>
          <w:p w14:paraId="737C422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Work in adverse conditions</w:t>
            </w:r>
          </w:p>
        </w:tc>
        <w:tc>
          <w:tcPr>
            <w:tcW w:w="1620" w:type="dxa"/>
            <w:vAlign w:val="center"/>
          </w:tcPr>
          <w:p w14:paraId="0103FDD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12EB345" w14:textId="24FF3F13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7A0297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E69E7BE" w14:textId="77777777" w:rsidTr="006440B6">
        <w:tc>
          <w:tcPr>
            <w:tcW w:w="1327" w:type="dxa"/>
            <w:vAlign w:val="center"/>
          </w:tcPr>
          <w:p w14:paraId="78A22151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  <w:p w14:paraId="7EE50A25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33C33909" w14:textId="3DD66983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Operation and control of system protection (Voltage regulators, fire protection, cooling system, surge arresters), back-up power system (power inverters,</w:t>
            </w:r>
            <w:r w:rsidR="00C6426E" w:rsidRPr="006440B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40B6">
              <w:rPr>
                <w:rFonts w:ascii="Arial" w:hAnsi="Arial" w:cs="Arial"/>
                <w:sz w:val="20"/>
                <w:szCs w:val="20"/>
              </w:rPr>
              <w:t>industrial batteries, UPS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and generators) of remote and office communication box/cabinets.</w:t>
            </w:r>
          </w:p>
        </w:tc>
        <w:tc>
          <w:tcPr>
            <w:tcW w:w="1710" w:type="dxa"/>
            <w:vAlign w:val="center"/>
          </w:tcPr>
          <w:p w14:paraId="636FD107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53B2F3A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with installation of back-up power</w:t>
            </w:r>
          </w:p>
        </w:tc>
        <w:tc>
          <w:tcPr>
            <w:tcW w:w="1620" w:type="dxa"/>
            <w:vAlign w:val="center"/>
          </w:tcPr>
          <w:p w14:paraId="133B1089" w14:textId="4007C1ED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BF625B2" w14:textId="6F2371EC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D10F3E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 Unicode MS" w:eastAsia="Arial Unicode MS" w:hAnsi="Arial Unicode MS" w:cs="Arial Unicode MS"/>
                <w:sz w:val="20"/>
                <w:szCs w:val="20"/>
              </w:rPr>
              <w:t>4</w:t>
            </w:r>
          </w:p>
        </w:tc>
      </w:tr>
      <w:tr w:rsidR="007A613A" w:rsidRPr="006440B6" w14:paraId="419D7C23" w14:textId="77777777" w:rsidTr="006440B6">
        <w:tc>
          <w:tcPr>
            <w:tcW w:w="1327" w:type="dxa"/>
            <w:vAlign w:val="center"/>
          </w:tcPr>
          <w:p w14:paraId="1FEC4369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45E2CF63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293AE44E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35547EC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fiber optic diagnostic, testing, troubleshooting using an OTDR, and cable fusion/termination using a fusion machine.</w:t>
            </w:r>
          </w:p>
        </w:tc>
        <w:tc>
          <w:tcPr>
            <w:tcW w:w="1710" w:type="dxa"/>
            <w:vAlign w:val="center"/>
          </w:tcPr>
          <w:p w14:paraId="09B4FC6F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7F44DDA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with fiber optic diagnostic and troubleshooting using OTDR and fusion machine</w:t>
            </w:r>
          </w:p>
          <w:p w14:paraId="0FF92E43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Good visual tracing and fault location</w:t>
            </w:r>
          </w:p>
        </w:tc>
        <w:tc>
          <w:tcPr>
            <w:tcW w:w="1620" w:type="dxa"/>
            <w:vAlign w:val="center"/>
          </w:tcPr>
          <w:p w14:paraId="65706FE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2582715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84246A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6599568" w14:textId="77777777" w:rsidTr="006440B6">
        <w:tc>
          <w:tcPr>
            <w:tcW w:w="1327" w:type="dxa"/>
            <w:vAlign w:val="center"/>
          </w:tcPr>
          <w:p w14:paraId="51B03423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6FCD125B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9461FA0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Performs preventive maintenance of fiber optic cabinets and network system.</w:t>
            </w:r>
          </w:p>
        </w:tc>
        <w:tc>
          <w:tcPr>
            <w:tcW w:w="1710" w:type="dxa"/>
            <w:vAlign w:val="center"/>
          </w:tcPr>
          <w:p w14:paraId="02380CA1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B492540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Follows periodic schedule of preventive maintenance</w:t>
            </w:r>
          </w:p>
        </w:tc>
        <w:tc>
          <w:tcPr>
            <w:tcW w:w="1620" w:type="dxa"/>
            <w:vAlign w:val="center"/>
          </w:tcPr>
          <w:p w14:paraId="0026DAE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DA8817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47ACEB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7DC528E" w14:textId="77777777" w:rsidTr="006440B6">
        <w:tc>
          <w:tcPr>
            <w:tcW w:w="1327" w:type="dxa"/>
            <w:vAlign w:val="center"/>
          </w:tcPr>
          <w:p w14:paraId="55C5768B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  <w:p w14:paraId="1361A271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3A18AC4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 charge of the system security. (encryption, authentication, authorization and access)</w:t>
            </w:r>
          </w:p>
        </w:tc>
        <w:tc>
          <w:tcPr>
            <w:tcW w:w="1710" w:type="dxa"/>
            <w:vAlign w:val="center"/>
          </w:tcPr>
          <w:p w14:paraId="07554026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6C8A9518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fiber optic system security</w:t>
            </w:r>
          </w:p>
        </w:tc>
        <w:tc>
          <w:tcPr>
            <w:tcW w:w="1620" w:type="dxa"/>
            <w:vAlign w:val="center"/>
          </w:tcPr>
          <w:p w14:paraId="1B86A8C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1805222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7FCC9F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5B15399" w14:textId="77777777" w:rsidTr="006440B6">
        <w:tc>
          <w:tcPr>
            <w:tcW w:w="1327" w:type="dxa"/>
            <w:vAlign w:val="center"/>
          </w:tcPr>
          <w:p w14:paraId="3A580547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5DCF39A7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1E392BB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Prepare, update and maintain repair records, schematics and diagrams. Procurement and manage inventory of equipment and materials. </w:t>
            </w:r>
          </w:p>
        </w:tc>
        <w:tc>
          <w:tcPr>
            <w:tcW w:w="1710" w:type="dxa"/>
            <w:vAlign w:val="center"/>
          </w:tcPr>
          <w:p w14:paraId="428112AF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6CB69C10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348DFF8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68FF51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BB97B0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1C79EC46" w14:textId="77777777" w:rsidTr="006440B6">
        <w:tc>
          <w:tcPr>
            <w:tcW w:w="1327" w:type="dxa"/>
            <w:vAlign w:val="center"/>
          </w:tcPr>
          <w:p w14:paraId="6EE0D3D2" w14:textId="77777777" w:rsidR="007A613A" w:rsidRPr="006440B6" w:rsidRDefault="007A613A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  <w:p w14:paraId="422B04D1" w14:textId="77777777" w:rsidR="007A613A" w:rsidRPr="006440B6" w:rsidRDefault="00A32666" w:rsidP="004C5CB1">
            <w:pPr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764A490" w14:textId="77777777" w:rsidR="007A613A" w:rsidRPr="006440B6" w:rsidRDefault="00A32666" w:rsidP="004C5CB1">
            <w:pPr>
              <w:numPr>
                <w:ilvl w:val="0"/>
                <w:numId w:val="2"/>
              </w:numPr>
              <w:shd w:val="clear" w:color="auto" w:fill="FFFFFF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Conducts periodic field inspection on installed fiber optic lines. </w:t>
            </w:r>
          </w:p>
        </w:tc>
        <w:tc>
          <w:tcPr>
            <w:tcW w:w="1710" w:type="dxa"/>
            <w:vAlign w:val="center"/>
          </w:tcPr>
          <w:p w14:paraId="3B09EB99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6A02AC5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620" w:type="dxa"/>
            <w:vAlign w:val="center"/>
          </w:tcPr>
          <w:p w14:paraId="4995876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0878715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FA0877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3CF781D" w14:textId="77777777" w:rsidTr="006440B6">
        <w:trPr>
          <w:trHeight w:val="908"/>
        </w:trPr>
        <w:tc>
          <w:tcPr>
            <w:tcW w:w="1327" w:type="dxa"/>
            <w:vAlign w:val="center"/>
          </w:tcPr>
          <w:p w14:paraId="0C69FF91" w14:textId="77777777" w:rsidR="007A613A" w:rsidRPr="006440B6" w:rsidRDefault="007A613A" w:rsidP="004C5CB1">
            <w:pPr>
              <w:tabs>
                <w:tab w:val="left" w:pos="394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7E11C0" w14:textId="77777777" w:rsidR="007A613A" w:rsidRPr="006440B6" w:rsidRDefault="007A613A" w:rsidP="004C5CB1">
            <w:pPr>
              <w:tabs>
                <w:tab w:val="left" w:pos="394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7BD5CE" w14:textId="77777777" w:rsidR="007A613A" w:rsidRPr="006440B6" w:rsidRDefault="00A32666" w:rsidP="004C5CB1">
            <w:pPr>
              <w:tabs>
                <w:tab w:val="left" w:pos="39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DC61E9F" w14:textId="77777777" w:rsidR="007A613A" w:rsidRPr="006440B6" w:rsidRDefault="00A32666" w:rsidP="004C5CB1">
            <w:pPr>
              <w:pStyle w:val="ListParagraph"/>
              <w:numPr>
                <w:ilvl w:val="0"/>
                <w:numId w:val="2"/>
              </w:numPr>
              <w:tabs>
                <w:tab w:val="left" w:pos="394"/>
              </w:tabs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Researches on new trends/technologies on fiber optic system to improve and enhance network connectivity.</w:t>
            </w:r>
          </w:p>
        </w:tc>
        <w:tc>
          <w:tcPr>
            <w:tcW w:w="1710" w:type="dxa"/>
            <w:vAlign w:val="center"/>
          </w:tcPr>
          <w:p w14:paraId="24918AFC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7E8DBB7C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620" w:type="dxa"/>
            <w:vAlign w:val="center"/>
          </w:tcPr>
          <w:p w14:paraId="1E5E915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2CFB667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395C5B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289FBB0" w14:textId="77777777" w:rsidTr="006440B6">
        <w:tc>
          <w:tcPr>
            <w:tcW w:w="1327" w:type="dxa"/>
            <w:vAlign w:val="center"/>
          </w:tcPr>
          <w:p w14:paraId="293FE0EE" w14:textId="77777777" w:rsidR="007A613A" w:rsidRPr="006440B6" w:rsidRDefault="007A613A" w:rsidP="004C5CB1">
            <w:pPr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  <w:p w14:paraId="12A4CF9F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7BDD356" w14:textId="77777777" w:rsidR="007A613A" w:rsidRPr="006440B6" w:rsidRDefault="00A32666" w:rsidP="004C5CB1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On call for troubleshooting and repairs.</w:t>
            </w:r>
          </w:p>
        </w:tc>
        <w:tc>
          <w:tcPr>
            <w:tcW w:w="1710" w:type="dxa"/>
            <w:vAlign w:val="center"/>
          </w:tcPr>
          <w:p w14:paraId="28617C82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EF26124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 on-call schedule</w:t>
            </w:r>
          </w:p>
        </w:tc>
        <w:tc>
          <w:tcPr>
            <w:tcW w:w="1620" w:type="dxa"/>
            <w:vAlign w:val="center"/>
          </w:tcPr>
          <w:p w14:paraId="73857AB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2C1BA1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D0DB94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1124A97" w14:textId="77777777" w:rsidTr="006440B6">
        <w:tc>
          <w:tcPr>
            <w:tcW w:w="7537" w:type="dxa"/>
            <w:gridSpan w:val="3"/>
          </w:tcPr>
          <w:p w14:paraId="79F7D763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WIRELESS COMMUNICATIONS</w:t>
            </w:r>
          </w:p>
          <w:p w14:paraId="1289646F" w14:textId="52F11DD7" w:rsidR="00C6426E" w:rsidRPr="006440B6" w:rsidRDefault="00C6426E" w:rsidP="00C6426E">
            <w:pPr>
              <w:pStyle w:val="ListParagraph"/>
              <w:ind w:left="717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3BDEB37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20%</w:t>
            </w:r>
          </w:p>
        </w:tc>
        <w:tc>
          <w:tcPr>
            <w:tcW w:w="3780" w:type="dxa"/>
          </w:tcPr>
          <w:p w14:paraId="6997BE76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D7293B9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F9A1EC3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69AF0B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5334ED0E" w14:textId="77777777" w:rsidTr="006440B6">
        <w:tc>
          <w:tcPr>
            <w:tcW w:w="1327" w:type="dxa"/>
            <w:vAlign w:val="center"/>
          </w:tcPr>
          <w:p w14:paraId="75C46B14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B4CD182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wireless communication system, network design (AMR, SCADA redundant wireless connectivity, reclosers, LBS, Sub-Station CCTV, CSR Internet) and implementation.</w:t>
            </w:r>
          </w:p>
        </w:tc>
        <w:tc>
          <w:tcPr>
            <w:tcW w:w="1710" w:type="dxa"/>
            <w:vAlign w:val="center"/>
          </w:tcPr>
          <w:p w14:paraId="1D0E29CB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36601C0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wireless communications system including uses, devices and protocols</w:t>
            </w:r>
          </w:p>
        </w:tc>
        <w:tc>
          <w:tcPr>
            <w:tcW w:w="1620" w:type="dxa"/>
            <w:vAlign w:val="center"/>
          </w:tcPr>
          <w:p w14:paraId="3B5DF4A6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E7F4C3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49C820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41EE19B" w14:textId="77777777" w:rsidTr="006440B6">
        <w:tc>
          <w:tcPr>
            <w:tcW w:w="1327" w:type="dxa"/>
            <w:vAlign w:val="center"/>
          </w:tcPr>
          <w:p w14:paraId="307719DD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6427FCB7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cabling (power and data), assembly, installation, configuration, and commissioning a variety of radio and related equipment and line hardware. Installation of AC Service Lines.</w:t>
            </w:r>
          </w:p>
        </w:tc>
        <w:tc>
          <w:tcPr>
            <w:tcW w:w="1710" w:type="dxa"/>
            <w:vAlign w:val="center"/>
          </w:tcPr>
          <w:p w14:paraId="6D16D29E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1F9AE4F2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Knowledgeable in wireless communications installation and configuration. </w:t>
            </w:r>
          </w:p>
          <w:p w14:paraId="144DE0F9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of Line Hardware</w:t>
            </w:r>
          </w:p>
        </w:tc>
        <w:tc>
          <w:tcPr>
            <w:tcW w:w="1620" w:type="dxa"/>
            <w:vAlign w:val="center"/>
          </w:tcPr>
          <w:p w14:paraId="0ABC67C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8E532E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BDE8EF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E5C8588" w14:textId="77777777" w:rsidTr="006440B6">
        <w:tc>
          <w:tcPr>
            <w:tcW w:w="1327" w:type="dxa"/>
            <w:vAlign w:val="center"/>
          </w:tcPr>
          <w:p w14:paraId="5FC1F5A3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EF951A5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Operation and control of system protection (voltage regulators, fire protection, cooling system, surge arresters, system grounding), back-up power system (power inverters, industrial batteries, UPS and generators) of remote and office communication box/cabinets including repeater sites.</w:t>
            </w:r>
          </w:p>
        </w:tc>
        <w:tc>
          <w:tcPr>
            <w:tcW w:w="1710" w:type="dxa"/>
            <w:vAlign w:val="center"/>
          </w:tcPr>
          <w:p w14:paraId="2DBE0235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6D6767DE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with installation of back-up power</w:t>
            </w:r>
          </w:p>
        </w:tc>
        <w:tc>
          <w:tcPr>
            <w:tcW w:w="1620" w:type="dxa"/>
            <w:vAlign w:val="center"/>
          </w:tcPr>
          <w:p w14:paraId="3308ADD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F01735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5B365F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F4B072E" w14:textId="77777777" w:rsidTr="006440B6">
        <w:tc>
          <w:tcPr>
            <w:tcW w:w="1327" w:type="dxa"/>
            <w:vAlign w:val="center"/>
          </w:tcPr>
          <w:p w14:paraId="6E7B9E73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177A9F49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wireless diagnostic, signal testing, troubleshooting, and repair.</w:t>
            </w:r>
          </w:p>
        </w:tc>
        <w:tc>
          <w:tcPr>
            <w:tcW w:w="1710" w:type="dxa"/>
            <w:vAlign w:val="center"/>
          </w:tcPr>
          <w:p w14:paraId="563D7096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E1505C2" w14:textId="34FF20CC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Knowledgeable in wireless communications diagnostic and troubleshooting </w:t>
            </w:r>
          </w:p>
        </w:tc>
        <w:tc>
          <w:tcPr>
            <w:tcW w:w="1620" w:type="dxa"/>
            <w:vAlign w:val="center"/>
          </w:tcPr>
          <w:p w14:paraId="578AA01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C2C908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4B1AD1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DE3A71F" w14:textId="77777777" w:rsidTr="006440B6">
        <w:tc>
          <w:tcPr>
            <w:tcW w:w="1327" w:type="dxa"/>
            <w:vAlign w:val="center"/>
          </w:tcPr>
          <w:p w14:paraId="3C5F3ACA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C5F3160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Performs preventive maintenance of wireless communication Cabinets (Repeater Sites) and network System (firmware upgrade of radio antennas).</w:t>
            </w:r>
          </w:p>
        </w:tc>
        <w:tc>
          <w:tcPr>
            <w:tcW w:w="1710" w:type="dxa"/>
            <w:vAlign w:val="center"/>
          </w:tcPr>
          <w:p w14:paraId="5AF5E91E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26FD1B69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Follows periodic schedule of preventive maintenance</w:t>
            </w:r>
          </w:p>
        </w:tc>
        <w:tc>
          <w:tcPr>
            <w:tcW w:w="1620" w:type="dxa"/>
            <w:vAlign w:val="center"/>
          </w:tcPr>
          <w:p w14:paraId="57115A1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FBB1BF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82CE89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EE610C5" w14:textId="77777777" w:rsidTr="006440B6">
        <w:tc>
          <w:tcPr>
            <w:tcW w:w="1327" w:type="dxa"/>
            <w:vAlign w:val="center"/>
          </w:tcPr>
          <w:p w14:paraId="318F27EE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BFB9CDE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 charge of the system security. (encryption, authentication, authorization and access)</w:t>
            </w:r>
          </w:p>
        </w:tc>
        <w:tc>
          <w:tcPr>
            <w:tcW w:w="1710" w:type="dxa"/>
            <w:vAlign w:val="center"/>
          </w:tcPr>
          <w:p w14:paraId="5EBDCE75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2A6483B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with wireless communications system security</w:t>
            </w:r>
          </w:p>
        </w:tc>
        <w:tc>
          <w:tcPr>
            <w:tcW w:w="1620" w:type="dxa"/>
            <w:vAlign w:val="center"/>
          </w:tcPr>
          <w:p w14:paraId="302DBE3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5E772C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B2B804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0EDDEC4" w14:textId="77777777" w:rsidTr="006440B6">
        <w:tc>
          <w:tcPr>
            <w:tcW w:w="1327" w:type="dxa"/>
            <w:vAlign w:val="center"/>
          </w:tcPr>
          <w:p w14:paraId="6B1E26B6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EC00974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Prepare, update and maintain repair records, schematics and diagrams. Procurement and manage inventory of equipment and materials.</w:t>
            </w:r>
          </w:p>
        </w:tc>
        <w:tc>
          <w:tcPr>
            <w:tcW w:w="1710" w:type="dxa"/>
            <w:vAlign w:val="center"/>
          </w:tcPr>
          <w:p w14:paraId="2837925D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76F6D0EC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75B9F77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A56F19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47ED63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D0095BC" w14:textId="77777777" w:rsidTr="006440B6">
        <w:tc>
          <w:tcPr>
            <w:tcW w:w="1327" w:type="dxa"/>
            <w:vAlign w:val="center"/>
          </w:tcPr>
          <w:p w14:paraId="0087E1BE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lastRenderedPageBreak/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7EBF602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Conducts periodic field inspection on installed wireless antenna repeater sites. </w:t>
            </w:r>
          </w:p>
        </w:tc>
        <w:tc>
          <w:tcPr>
            <w:tcW w:w="1710" w:type="dxa"/>
            <w:vAlign w:val="center"/>
          </w:tcPr>
          <w:p w14:paraId="3249AF94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4FE181BA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620" w:type="dxa"/>
            <w:vAlign w:val="center"/>
          </w:tcPr>
          <w:p w14:paraId="193AA8E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A6F0BD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127555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60BD4AD" w14:textId="77777777" w:rsidTr="006440B6">
        <w:tc>
          <w:tcPr>
            <w:tcW w:w="1327" w:type="dxa"/>
            <w:vAlign w:val="center"/>
          </w:tcPr>
          <w:p w14:paraId="0A7D2591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E16DE19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Identify opportunities and solutions for improving efficiencies with emerging technologies, including routers/switches and wireless systems.</w:t>
            </w:r>
          </w:p>
        </w:tc>
        <w:tc>
          <w:tcPr>
            <w:tcW w:w="1710" w:type="dxa"/>
            <w:vAlign w:val="center"/>
          </w:tcPr>
          <w:p w14:paraId="4E536EA6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71C8C306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620" w:type="dxa"/>
            <w:vAlign w:val="center"/>
          </w:tcPr>
          <w:p w14:paraId="3DEEAC8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085D678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259472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3B1475F" w14:textId="77777777" w:rsidTr="006440B6">
        <w:tc>
          <w:tcPr>
            <w:tcW w:w="1327" w:type="dxa"/>
            <w:vAlign w:val="center"/>
          </w:tcPr>
          <w:p w14:paraId="7EEAB016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C723887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Climbs towers, poles (Primary and secondary), and ladders to troubleshoot, repair and install equipment including AC service lines. Orients antenna(s) to line of sight.</w:t>
            </w:r>
          </w:p>
        </w:tc>
        <w:tc>
          <w:tcPr>
            <w:tcW w:w="1710" w:type="dxa"/>
            <w:vAlign w:val="center"/>
          </w:tcPr>
          <w:p w14:paraId="14EF4253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9D0353B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Ability to climb towers, poles and ladders</w:t>
            </w:r>
          </w:p>
        </w:tc>
        <w:tc>
          <w:tcPr>
            <w:tcW w:w="1620" w:type="dxa"/>
            <w:vAlign w:val="center"/>
          </w:tcPr>
          <w:p w14:paraId="0396F26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50DEF8D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4FD479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B89CC1A" w14:textId="77777777" w:rsidTr="006440B6">
        <w:tc>
          <w:tcPr>
            <w:tcW w:w="1327" w:type="dxa"/>
            <w:vAlign w:val="center"/>
          </w:tcPr>
          <w:p w14:paraId="530BF295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C662DA0" w14:textId="77777777" w:rsidR="007A613A" w:rsidRPr="006440B6" w:rsidRDefault="00A32666" w:rsidP="004C5CB1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On call for troubleshooting and repairs.</w:t>
            </w:r>
          </w:p>
        </w:tc>
        <w:tc>
          <w:tcPr>
            <w:tcW w:w="1710" w:type="dxa"/>
            <w:vAlign w:val="center"/>
          </w:tcPr>
          <w:p w14:paraId="46F11164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293500F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Follow on-call schedule </w:t>
            </w:r>
          </w:p>
        </w:tc>
        <w:tc>
          <w:tcPr>
            <w:tcW w:w="1620" w:type="dxa"/>
            <w:vAlign w:val="center"/>
          </w:tcPr>
          <w:p w14:paraId="7173FE0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09E5C9C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F7BCD8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3FA535D" w14:textId="77777777" w:rsidTr="006440B6">
        <w:tc>
          <w:tcPr>
            <w:tcW w:w="7537" w:type="dxa"/>
            <w:gridSpan w:val="3"/>
            <w:vAlign w:val="center"/>
          </w:tcPr>
          <w:p w14:paraId="4E180F73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LOCAL / WIDE AREA NETWORK SYSTEM</w:t>
            </w:r>
          </w:p>
          <w:p w14:paraId="5067E387" w14:textId="3045A72E" w:rsidR="00C6426E" w:rsidRPr="006440B6" w:rsidRDefault="00C6426E" w:rsidP="00C6426E">
            <w:pPr>
              <w:pStyle w:val="ListParagraph"/>
              <w:ind w:left="717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3C9082F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3780" w:type="dxa"/>
          </w:tcPr>
          <w:p w14:paraId="0EFD1E2B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F7B0255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D153EE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31A534C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39834ED8" w14:textId="77777777" w:rsidTr="006440B6">
        <w:tc>
          <w:tcPr>
            <w:tcW w:w="1327" w:type="dxa"/>
            <w:vAlign w:val="center"/>
          </w:tcPr>
          <w:p w14:paraId="155CFEF0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BAD0319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Maintain, troubleshoot and administer the use of local area networks (LANs), wide area networks (WANs) and computer workstations and peripheral equipment.</w:t>
            </w:r>
          </w:p>
        </w:tc>
        <w:tc>
          <w:tcPr>
            <w:tcW w:w="1710" w:type="dxa"/>
            <w:vAlign w:val="center"/>
          </w:tcPr>
          <w:p w14:paraId="275C9B9E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26CAC575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Local and Wide Area Network System</w:t>
            </w:r>
          </w:p>
        </w:tc>
        <w:tc>
          <w:tcPr>
            <w:tcW w:w="1620" w:type="dxa"/>
            <w:vAlign w:val="center"/>
          </w:tcPr>
          <w:p w14:paraId="4C05D0C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1628244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D03E56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5697215" w14:textId="77777777" w:rsidTr="006440B6">
        <w:tc>
          <w:tcPr>
            <w:tcW w:w="1327" w:type="dxa"/>
            <w:vAlign w:val="center"/>
          </w:tcPr>
          <w:p w14:paraId="7D748C6E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B3C619A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 charge of System Protection (Voltage regulators, fire protection, cooling system, Surge Arresters, system grounding), back-up power system (power inverters, industrial batteries, UPS and Generators) of LAN and WAN equipment</w:t>
            </w:r>
          </w:p>
        </w:tc>
        <w:tc>
          <w:tcPr>
            <w:tcW w:w="1710" w:type="dxa"/>
            <w:vAlign w:val="center"/>
          </w:tcPr>
          <w:p w14:paraId="567944B5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54DC606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installation of back-up power for Local and Wide Area Network System</w:t>
            </w:r>
          </w:p>
        </w:tc>
        <w:tc>
          <w:tcPr>
            <w:tcW w:w="1620" w:type="dxa"/>
            <w:vAlign w:val="center"/>
          </w:tcPr>
          <w:p w14:paraId="13B287B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30DE99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7C681A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12D9483B" w14:textId="77777777" w:rsidTr="006440B6">
        <w:tc>
          <w:tcPr>
            <w:tcW w:w="1327" w:type="dxa"/>
            <w:vAlign w:val="center"/>
          </w:tcPr>
          <w:p w14:paraId="194A7E3A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9D92E71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LAN and WAN diagnostic, troubleshooting and repair.</w:t>
            </w:r>
          </w:p>
        </w:tc>
        <w:tc>
          <w:tcPr>
            <w:tcW w:w="1710" w:type="dxa"/>
            <w:vAlign w:val="center"/>
          </w:tcPr>
          <w:p w14:paraId="7BD787CE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1681D31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 good understanding in network</w:t>
            </w:r>
          </w:p>
        </w:tc>
        <w:tc>
          <w:tcPr>
            <w:tcW w:w="1620" w:type="dxa"/>
            <w:vAlign w:val="center"/>
          </w:tcPr>
          <w:p w14:paraId="0D8CBAF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AECFE0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0DB29A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DA7A0FF" w14:textId="77777777" w:rsidTr="006440B6">
        <w:tc>
          <w:tcPr>
            <w:tcW w:w="1327" w:type="dxa"/>
            <w:vAlign w:val="center"/>
          </w:tcPr>
          <w:p w14:paraId="34B4B622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13BC00C2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Performs preventive maintenance of LAN / WAN communication Cabinets and peripherals (Network Switches, Routers, Media Converter, Fiber Modules, LAN Cables, Fiber Optic Cables, Back-up Power)</w:t>
            </w:r>
          </w:p>
        </w:tc>
        <w:tc>
          <w:tcPr>
            <w:tcW w:w="1710" w:type="dxa"/>
          </w:tcPr>
          <w:p w14:paraId="2E75D41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9573ADE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Follows periodic schedule of Preventive Maintenance</w:t>
            </w:r>
          </w:p>
        </w:tc>
        <w:tc>
          <w:tcPr>
            <w:tcW w:w="1620" w:type="dxa"/>
            <w:vAlign w:val="center"/>
          </w:tcPr>
          <w:p w14:paraId="227A4AC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893EFD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6E64D76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BDFE9CA" w14:textId="77777777" w:rsidTr="006440B6">
        <w:tc>
          <w:tcPr>
            <w:tcW w:w="1327" w:type="dxa"/>
            <w:vAlign w:val="center"/>
          </w:tcPr>
          <w:p w14:paraId="12D81AC0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786EF80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 charge of the system security and access</w:t>
            </w:r>
          </w:p>
        </w:tc>
        <w:tc>
          <w:tcPr>
            <w:tcW w:w="1710" w:type="dxa"/>
          </w:tcPr>
          <w:p w14:paraId="5E9EBA5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0A60A32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with Local and Wide Area Network System Security</w:t>
            </w:r>
          </w:p>
        </w:tc>
        <w:tc>
          <w:tcPr>
            <w:tcW w:w="1620" w:type="dxa"/>
            <w:vAlign w:val="center"/>
          </w:tcPr>
          <w:p w14:paraId="3860FF4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C2EA31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433375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349A8C5" w14:textId="77777777" w:rsidTr="006440B6">
        <w:tc>
          <w:tcPr>
            <w:tcW w:w="1327" w:type="dxa"/>
            <w:vAlign w:val="center"/>
          </w:tcPr>
          <w:p w14:paraId="3818BFA7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87D3845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Prepare, update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and maintain repair records, schematics and diagrams. Procurement and inventory of equipment and materials.</w:t>
            </w:r>
          </w:p>
        </w:tc>
        <w:tc>
          <w:tcPr>
            <w:tcW w:w="1710" w:type="dxa"/>
          </w:tcPr>
          <w:p w14:paraId="66E4774C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65C17C58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Proficient in MS Office applications </w:t>
            </w:r>
          </w:p>
        </w:tc>
        <w:tc>
          <w:tcPr>
            <w:tcW w:w="1620" w:type="dxa"/>
            <w:vAlign w:val="center"/>
          </w:tcPr>
          <w:p w14:paraId="4ACC1EB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13C3887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F57B86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0B7B750" w14:textId="77777777" w:rsidTr="006440B6">
        <w:tc>
          <w:tcPr>
            <w:tcW w:w="1327" w:type="dxa"/>
            <w:vAlign w:val="center"/>
          </w:tcPr>
          <w:p w14:paraId="6BDC829A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58B43A9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Identify opportunities and solutions for improving efficiencies with emerging technologies, including hardware equipment. </w:t>
            </w:r>
          </w:p>
        </w:tc>
        <w:tc>
          <w:tcPr>
            <w:tcW w:w="1710" w:type="dxa"/>
          </w:tcPr>
          <w:p w14:paraId="4AAF6BA8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46C1EDE3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620" w:type="dxa"/>
            <w:vAlign w:val="center"/>
          </w:tcPr>
          <w:p w14:paraId="18CFFFD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E96EE4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F3F76A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BC2C497" w14:textId="77777777" w:rsidTr="006440B6">
        <w:tc>
          <w:tcPr>
            <w:tcW w:w="1327" w:type="dxa"/>
            <w:vAlign w:val="center"/>
          </w:tcPr>
          <w:p w14:paraId="63005F63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0584550" w14:textId="77777777" w:rsidR="007A613A" w:rsidRPr="006440B6" w:rsidRDefault="00A32666" w:rsidP="004C5CB1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On call hardware and communications on troubleshooting and repairs.</w:t>
            </w:r>
          </w:p>
        </w:tc>
        <w:tc>
          <w:tcPr>
            <w:tcW w:w="1710" w:type="dxa"/>
          </w:tcPr>
          <w:p w14:paraId="7567DA90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2C38B19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 on-call schedule</w:t>
            </w:r>
          </w:p>
        </w:tc>
        <w:tc>
          <w:tcPr>
            <w:tcW w:w="1620" w:type="dxa"/>
            <w:vAlign w:val="center"/>
          </w:tcPr>
          <w:p w14:paraId="16028BB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AB6770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500D39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3615DE9" w14:textId="77777777" w:rsidTr="006440B6">
        <w:tc>
          <w:tcPr>
            <w:tcW w:w="7537" w:type="dxa"/>
            <w:gridSpan w:val="3"/>
            <w:vAlign w:val="center"/>
          </w:tcPr>
          <w:p w14:paraId="4766D55B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COMPUTER HARDWARE SYSTEM</w:t>
            </w:r>
          </w:p>
          <w:p w14:paraId="09FCA22F" w14:textId="4F13DCB3" w:rsidR="00C6426E" w:rsidRPr="006440B6" w:rsidRDefault="00C6426E" w:rsidP="00C6426E">
            <w:pPr>
              <w:pStyle w:val="ListParagraph"/>
              <w:ind w:left="717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3BE6A9E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3780" w:type="dxa"/>
          </w:tcPr>
          <w:p w14:paraId="1B120CE5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E856338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E3C0D6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0DAC26B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3F96DF86" w14:textId="77777777" w:rsidTr="006440B6">
        <w:tc>
          <w:tcPr>
            <w:tcW w:w="1327" w:type="dxa"/>
            <w:vAlign w:val="center"/>
          </w:tcPr>
          <w:p w14:paraId="095C81B9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3CE95406" w14:textId="4E1C0FBB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Oversees the installation and management of computer hardware equipment/s, as well as its peripherals and are in good working condition.</w:t>
            </w:r>
          </w:p>
        </w:tc>
        <w:tc>
          <w:tcPr>
            <w:tcW w:w="1710" w:type="dxa"/>
            <w:vAlign w:val="center"/>
          </w:tcPr>
          <w:p w14:paraId="5E493E66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AEBAF30" w14:textId="2594577F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computer hardware system and equipment/s</w:t>
            </w:r>
          </w:p>
        </w:tc>
        <w:tc>
          <w:tcPr>
            <w:tcW w:w="1620" w:type="dxa"/>
            <w:vAlign w:val="center"/>
          </w:tcPr>
          <w:p w14:paraId="7EAC9FF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F82F87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E83C12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76A6363" w14:textId="77777777" w:rsidTr="006440B6">
        <w:tc>
          <w:tcPr>
            <w:tcW w:w="1327" w:type="dxa"/>
            <w:vAlign w:val="center"/>
          </w:tcPr>
          <w:p w14:paraId="1A09DB0B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lastRenderedPageBreak/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724F3CA" w14:textId="77777777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Installation and administration of Operating Systems and other needed applications</w:t>
            </w:r>
          </w:p>
        </w:tc>
        <w:tc>
          <w:tcPr>
            <w:tcW w:w="1710" w:type="dxa"/>
            <w:vAlign w:val="center"/>
          </w:tcPr>
          <w:p w14:paraId="2FA9481A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C3FDE5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installation, troubleshooting and repair of Windows Operating Systems</w:t>
            </w:r>
          </w:p>
        </w:tc>
        <w:tc>
          <w:tcPr>
            <w:tcW w:w="1620" w:type="dxa"/>
            <w:vAlign w:val="center"/>
          </w:tcPr>
          <w:p w14:paraId="09429C9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B7DD13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4CF7FE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1036D5BB" w14:textId="77777777" w:rsidTr="006440B6">
        <w:tc>
          <w:tcPr>
            <w:tcW w:w="1327" w:type="dxa"/>
            <w:vAlign w:val="center"/>
          </w:tcPr>
          <w:p w14:paraId="377395B9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68439BFE" w14:textId="77777777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Monitors a regular schedule of maintenance on computer systems and peripherals</w:t>
            </w:r>
          </w:p>
        </w:tc>
        <w:tc>
          <w:tcPr>
            <w:tcW w:w="1710" w:type="dxa"/>
            <w:vAlign w:val="center"/>
          </w:tcPr>
          <w:p w14:paraId="04C44B8C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7992FF64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Follows periodic schedule of preventive maintenance</w:t>
            </w:r>
          </w:p>
        </w:tc>
        <w:tc>
          <w:tcPr>
            <w:tcW w:w="1620" w:type="dxa"/>
            <w:vAlign w:val="center"/>
          </w:tcPr>
          <w:p w14:paraId="175C8EC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4DD131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0336F0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7A0ABF1" w14:textId="77777777" w:rsidTr="006440B6">
        <w:tc>
          <w:tcPr>
            <w:tcW w:w="1327" w:type="dxa"/>
            <w:vAlign w:val="center"/>
          </w:tcPr>
          <w:p w14:paraId="22B22247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6D9D23D" w14:textId="77777777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Monitors a quarterly record of corporate wide computer system status, accomplished jobs, procurement and inventories and recommendations for upgrading and maintenance.</w:t>
            </w:r>
          </w:p>
        </w:tc>
        <w:tc>
          <w:tcPr>
            <w:tcW w:w="1710" w:type="dxa"/>
            <w:vAlign w:val="center"/>
          </w:tcPr>
          <w:p w14:paraId="0D633CD7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3321ACF1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2DF4732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5F2F56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4BCBCB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0165490F" w14:textId="77777777" w:rsidTr="006440B6">
        <w:tc>
          <w:tcPr>
            <w:tcW w:w="1327" w:type="dxa"/>
            <w:vAlign w:val="center"/>
          </w:tcPr>
          <w:p w14:paraId="69F1393B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662D6FDD" w14:textId="77777777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Resolve problems reported by end-users regarding computer hardware </w:t>
            </w:r>
          </w:p>
        </w:tc>
        <w:tc>
          <w:tcPr>
            <w:tcW w:w="1710" w:type="dxa"/>
            <w:vAlign w:val="center"/>
          </w:tcPr>
          <w:p w14:paraId="78294C8B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636A79D6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Wide Knowledge on Computer Hardware</w:t>
            </w:r>
          </w:p>
        </w:tc>
        <w:tc>
          <w:tcPr>
            <w:tcW w:w="1620" w:type="dxa"/>
            <w:vAlign w:val="center"/>
          </w:tcPr>
          <w:p w14:paraId="06D1050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BB986F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77AE9B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3CE2924" w14:textId="77777777" w:rsidTr="006440B6">
        <w:tc>
          <w:tcPr>
            <w:tcW w:w="1327" w:type="dxa"/>
            <w:vAlign w:val="center"/>
          </w:tcPr>
          <w:p w14:paraId="25B078AD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E124F79" w14:textId="77777777" w:rsidR="007A613A" w:rsidRPr="006440B6" w:rsidRDefault="00A32666" w:rsidP="004C5CB1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Assist on the administration of basic orientation to end-users regarding hardware operations and applications</w:t>
            </w:r>
          </w:p>
        </w:tc>
        <w:tc>
          <w:tcPr>
            <w:tcW w:w="1710" w:type="dxa"/>
            <w:vAlign w:val="center"/>
          </w:tcPr>
          <w:p w14:paraId="1F7FDD5E" w14:textId="77777777" w:rsidR="007A613A" w:rsidRPr="006440B6" w:rsidRDefault="007A613A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14:paraId="075C1985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Training with end-user </w:t>
            </w:r>
          </w:p>
        </w:tc>
        <w:tc>
          <w:tcPr>
            <w:tcW w:w="1620" w:type="dxa"/>
            <w:vAlign w:val="center"/>
          </w:tcPr>
          <w:p w14:paraId="734BC9E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D8D5A7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2D36B7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F3E8376" w14:textId="77777777" w:rsidTr="006440B6">
        <w:tc>
          <w:tcPr>
            <w:tcW w:w="7537" w:type="dxa"/>
            <w:gridSpan w:val="3"/>
            <w:vAlign w:val="center"/>
          </w:tcPr>
          <w:p w14:paraId="0B4E2AC5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 xml:space="preserve"> ANALOG RF RADIO SYSTEM</w:t>
            </w:r>
          </w:p>
          <w:p w14:paraId="070D286B" w14:textId="50CB6C95" w:rsidR="00C6426E" w:rsidRPr="006440B6" w:rsidRDefault="00C6426E" w:rsidP="00C6426E">
            <w:pPr>
              <w:pStyle w:val="ListParagraph"/>
              <w:ind w:left="717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1ED4384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780" w:type="dxa"/>
          </w:tcPr>
          <w:p w14:paraId="4E8010D3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212535C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414A8B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79877F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58141690" w14:textId="77777777" w:rsidTr="006440B6">
        <w:tc>
          <w:tcPr>
            <w:tcW w:w="1327" w:type="dxa"/>
            <w:vAlign w:val="center"/>
          </w:tcPr>
          <w:p w14:paraId="2C462C12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1B157F17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In-charge of configuration, network design, implementation and management of analog RF voice radio communication. </w:t>
            </w:r>
          </w:p>
        </w:tc>
        <w:tc>
          <w:tcPr>
            <w:tcW w:w="1710" w:type="dxa"/>
          </w:tcPr>
          <w:p w14:paraId="22B952F3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3AAFF398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RF  communications system</w:t>
            </w:r>
          </w:p>
        </w:tc>
        <w:tc>
          <w:tcPr>
            <w:tcW w:w="1620" w:type="dxa"/>
            <w:vAlign w:val="center"/>
          </w:tcPr>
          <w:p w14:paraId="0B20D45B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57F5B2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1D80A6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0553B0FE" w14:textId="77777777" w:rsidTr="006440B6">
        <w:tc>
          <w:tcPr>
            <w:tcW w:w="1327" w:type="dxa"/>
            <w:vAlign w:val="center"/>
          </w:tcPr>
          <w:p w14:paraId="15B289E7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D61297F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on cabling, assembly, installation, configuration, and commissioning a variety of radio (repeater, base and mobile), related equipment and line hardware.</w:t>
            </w:r>
          </w:p>
        </w:tc>
        <w:tc>
          <w:tcPr>
            <w:tcW w:w="1710" w:type="dxa"/>
          </w:tcPr>
          <w:p w14:paraId="1381F163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B162D5E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Knowledgeable in analog RF radio system installation and configuration. </w:t>
            </w:r>
          </w:p>
          <w:p w14:paraId="1CD75727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of Line Hardware</w:t>
            </w:r>
          </w:p>
        </w:tc>
        <w:tc>
          <w:tcPr>
            <w:tcW w:w="1620" w:type="dxa"/>
            <w:vAlign w:val="center"/>
          </w:tcPr>
          <w:p w14:paraId="0C372B2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3B7ED1D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B4586D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A5BED0C" w14:textId="77777777" w:rsidTr="006440B6">
        <w:tc>
          <w:tcPr>
            <w:tcW w:w="1327" w:type="dxa"/>
            <w:vAlign w:val="center"/>
          </w:tcPr>
          <w:p w14:paraId="76B9B88B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4DE99625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System Protection (Voltage regulators, fire protection, cooling system, Surge Arresters, system grounding), back-up power system (power inverters, industrial batteries, UPS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and Generators) of remote and office communication box/cabinets and repeater sites.</w:t>
            </w:r>
          </w:p>
        </w:tc>
        <w:tc>
          <w:tcPr>
            <w:tcW w:w="1710" w:type="dxa"/>
          </w:tcPr>
          <w:p w14:paraId="1531E7C7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36958B12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installation of back-up power</w:t>
            </w:r>
          </w:p>
        </w:tc>
        <w:tc>
          <w:tcPr>
            <w:tcW w:w="1620" w:type="dxa"/>
            <w:vAlign w:val="center"/>
          </w:tcPr>
          <w:p w14:paraId="2204F9D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33F1B82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B334E9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642C722" w14:textId="77777777" w:rsidTr="006440B6">
        <w:tc>
          <w:tcPr>
            <w:tcW w:w="1327" w:type="dxa"/>
            <w:vAlign w:val="center"/>
          </w:tcPr>
          <w:p w14:paraId="13A1C38C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3FD791B3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signal testing, Radio frequency propagation troubleshooting and repair.</w:t>
            </w:r>
          </w:p>
        </w:tc>
        <w:tc>
          <w:tcPr>
            <w:tcW w:w="1710" w:type="dxa"/>
          </w:tcPr>
          <w:p w14:paraId="4BFD5093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008FB5B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analog RF radio system diagnostic and troubleshooting</w:t>
            </w:r>
          </w:p>
        </w:tc>
        <w:tc>
          <w:tcPr>
            <w:tcW w:w="1620" w:type="dxa"/>
            <w:vAlign w:val="center"/>
          </w:tcPr>
          <w:p w14:paraId="039FB7B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15893C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E2AAD2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F3E0DB8" w14:textId="77777777" w:rsidTr="006440B6">
        <w:tc>
          <w:tcPr>
            <w:tcW w:w="1327" w:type="dxa"/>
            <w:vAlign w:val="center"/>
          </w:tcPr>
          <w:p w14:paraId="6ADE1BC5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65DC4C26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Performs preventive maintenance of RF radio repeaters, base radios, handheld radios and network System.</w:t>
            </w:r>
          </w:p>
        </w:tc>
        <w:tc>
          <w:tcPr>
            <w:tcW w:w="1710" w:type="dxa"/>
          </w:tcPr>
          <w:p w14:paraId="4F624A1C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08C1FB21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Follows periodic schedule of preventive maintenance</w:t>
            </w:r>
          </w:p>
        </w:tc>
        <w:tc>
          <w:tcPr>
            <w:tcW w:w="1620" w:type="dxa"/>
            <w:vAlign w:val="center"/>
          </w:tcPr>
          <w:p w14:paraId="14CBC42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830071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58D0D2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47E2E62" w14:textId="77777777" w:rsidTr="006440B6">
        <w:tc>
          <w:tcPr>
            <w:tcW w:w="1327" w:type="dxa"/>
            <w:vAlign w:val="center"/>
          </w:tcPr>
          <w:p w14:paraId="6AA13E68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46E41192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Prepare, update and maintain repair records, schematics and diagrams. Procurement and manage inventory of equipment and materials.</w:t>
            </w:r>
          </w:p>
        </w:tc>
        <w:tc>
          <w:tcPr>
            <w:tcW w:w="1710" w:type="dxa"/>
          </w:tcPr>
          <w:p w14:paraId="3682D63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46012EE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04C31B5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BFC9B2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4D8994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20E50D7" w14:textId="77777777" w:rsidTr="006440B6">
        <w:tc>
          <w:tcPr>
            <w:tcW w:w="1327" w:type="dxa"/>
            <w:vAlign w:val="center"/>
          </w:tcPr>
          <w:p w14:paraId="27C658C5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7F483815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In charge of the system security and access </w:t>
            </w:r>
          </w:p>
        </w:tc>
        <w:tc>
          <w:tcPr>
            <w:tcW w:w="1710" w:type="dxa"/>
          </w:tcPr>
          <w:p w14:paraId="109C788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DC80F3B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with analog RF radio system security</w:t>
            </w:r>
          </w:p>
        </w:tc>
        <w:tc>
          <w:tcPr>
            <w:tcW w:w="1620" w:type="dxa"/>
            <w:vAlign w:val="center"/>
          </w:tcPr>
          <w:p w14:paraId="5EFD3BE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33EEDA5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6D3C016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C21C939" w14:textId="77777777" w:rsidTr="006440B6">
        <w:tc>
          <w:tcPr>
            <w:tcW w:w="1327" w:type="dxa"/>
            <w:vAlign w:val="center"/>
          </w:tcPr>
          <w:p w14:paraId="6A401727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37C52536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Process National Telecommunications Commission documents regarding the Radio Station Licenses (RSL), Radio Operators Certificate (ROC) applications and renewal and other required information and documents</w:t>
            </w:r>
          </w:p>
        </w:tc>
        <w:tc>
          <w:tcPr>
            <w:tcW w:w="1710" w:type="dxa"/>
          </w:tcPr>
          <w:p w14:paraId="21314DA1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B7BD820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Familiarity with NTC requirements</w:t>
            </w:r>
          </w:p>
        </w:tc>
        <w:tc>
          <w:tcPr>
            <w:tcW w:w="1620" w:type="dxa"/>
            <w:vAlign w:val="center"/>
          </w:tcPr>
          <w:p w14:paraId="591F3E2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E9F779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66BBC28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59F51E2" w14:textId="77777777" w:rsidTr="006440B6">
        <w:tc>
          <w:tcPr>
            <w:tcW w:w="1327" w:type="dxa"/>
            <w:vAlign w:val="center"/>
          </w:tcPr>
          <w:p w14:paraId="47315AEF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4B7A6AC0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Conducts periodic field inspection on installed radio repeater sites. </w:t>
            </w:r>
          </w:p>
        </w:tc>
        <w:tc>
          <w:tcPr>
            <w:tcW w:w="1710" w:type="dxa"/>
          </w:tcPr>
          <w:p w14:paraId="325E1F1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FDC93CB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Driving skills</w:t>
            </w:r>
          </w:p>
        </w:tc>
        <w:tc>
          <w:tcPr>
            <w:tcW w:w="1620" w:type="dxa"/>
            <w:vAlign w:val="center"/>
          </w:tcPr>
          <w:p w14:paraId="2C1EC10B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2E084D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6A55B8C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0E9C1A0" w14:textId="77777777" w:rsidTr="006440B6">
        <w:tc>
          <w:tcPr>
            <w:tcW w:w="1327" w:type="dxa"/>
            <w:vAlign w:val="center"/>
          </w:tcPr>
          <w:p w14:paraId="7C153AE4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55813D54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Researches on new trends/technologies on RF Radio system to improve and enhance radio connectivity.</w:t>
            </w:r>
          </w:p>
        </w:tc>
        <w:tc>
          <w:tcPr>
            <w:tcW w:w="1710" w:type="dxa"/>
          </w:tcPr>
          <w:p w14:paraId="5A1AAD2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4C70E797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620" w:type="dxa"/>
            <w:vAlign w:val="center"/>
          </w:tcPr>
          <w:p w14:paraId="2271577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13507E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A7D386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5A2FA41A" w14:textId="77777777" w:rsidTr="006440B6">
        <w:tc>
          <w:tcPr>
            <w:tcW w:w="1327" w:type="dxa"/>
            <w:vAlign w:val="center"/>
          </w:tcPr>
          <w:p w14:paraId="32B5FAC8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0A629477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Climbs towers, poles (Primary and secondary), ladders to troubleshoot, repair and install. Orients antenna(s) to direction of area being served.</w:t>
            </w:r>
          </w:p>
        </w:tc>
        <w:tc>
          <w:tcPr>
            <w:tcW w:w="1710" w:type="dxa"/>
          </w:tcPr>
          <w:p w14:paraId="02E6497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79DF2FC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Ability to climb towers, poles and ladders</w:t>
            </w:r>
          </w:p>
        </w:tc>
        <w:tc>
          <w:tcPr>
            <w:tcW w:w="1620" w:type="dxa"/>
            <w:vAlign w:val="center"/>
          </w:tcPr>
          <w:p w14:paraId="617F9EB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7F7C16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6C40CE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24DECD2" w14:textId="77777777" w:rsidTr="006440B6">
        <w:tc>
          <w:tcPr>
            <w:tcW w:w="1327" w:type="dxa"/>
            <w:vAlign w:val="center"/>
          </w:tcPr>
          <w:p w14:paraId="70B75D79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4589D79A" w14:textId="77777777" w:rsidR="007A613A" w:rsidRPr="006440B6" w:rsidRDefault="00A32666" w:rsidP="004C5CB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On call on emergency troubleshooting and repairs.</w:t>
            </w:r>
          </w:p>
        </w:tc>
        <w:tc>
          <w:tcPr>
            <w:tcW w:w="1710" w:type="dxa"/>
          </w:tcPr>
          <w:p w14:paraId="54211778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148E3F59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Follow on-call schedule</w:t>
            </w:r>
          </w:p>
        </w:tc>
        <w:tc>
          <w:tcPr>
            <w:tcW w:w="1620" w:type="dxa"/>
            <w:vAlign w:val="center"/>
          </w:tcPr>
          <w:p w14:paraId="3020EA4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79C7D74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29A3E1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01B42A4" w14:textId="77777777" w:rsidTr="006440B6">
        <w:tc>
          <w:tcPr>
            <w:tcW w:w="7537" w:type="dxa"/>
            <w:gridSpan w:val="3"/>
            <w:vAlign w:val="center"/>
          </w:tcPr>
          <w:p w14:paraId="3DBB5369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PABX TELEPHONE SYSTEM</w:t>
            </w:r>
          </w:p>
          <w:p w14:paraId="32833206" w14:textId="2E1639BC" w:rsidR="00C6426E" w:rsidRPr="006440B6" w:rsidRDefault="00C6426E" w:rsidP="00C6426E">
            <w:pPr>
              <w:pStyle w:val="ListParagraph"/>
              <w:ind w:left="717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6E22D2C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5 %</w:t>
            </w:r>
          </w:p>
        </w:tc>
        <w:tc>
          <w:tcPr>
            <w:tcW w:w="3780" w:type="dxa"/>
          </w:tcPr>
          <w:p w14:paraId="48FD7B94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F7AC1B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36596D7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B58936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747F7599" w14:textId="77777777" w:rsidTr="006440B6">
        <w:tc>
          <w:tcPr>
            <w:tcW w:w="1327" w:type="dxa"/>
            <w:vAlign w:val="center"/>
          </w:tcPr>
          <w:p w14:paraId="50D842DA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138984A8" w14:textId="77777777" w:rsidR="007A613A" w:rsidRPr="006440B6" w:rsidRDefault="00A32666" w:rsidP="004C5CB1">
            <w:pPr>
              <w:pStyle w:val="ListParagraph"/>
              <w:numPr>
                <w:ilvl w:val="0"/>
                <w:numId w:val="7"/>
              </w:numPr>
              <w:ind w:left="342" w:hanging="34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Administer PABX system (Call Accounting Server, VoIP GSM Gateway, FAX Machines) communication network, design, set-up/configuration and implementation. </w:t>
            </w:r>
          </w:p>
        </w:tc>
        <w:tc>
          <w:tcPr>
            <w:tcW w:w="1710" w:type="dxa"/>
          </w:tcPr>
          <w:p w14:paraId="1DB2E43F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2EAF5B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IP PABX telephone system</w:t>
            </w:r>
          </w:p>
        </w:tc>
        <w:tc>
          <w:tcPr>
            <w:tcW w:w="1620" w:type="dxa"/>
            <w:vAlign w:val="center"/>
          </w:tcPr>
          <w:p w14:paraId="3AE23DFC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470BCC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407A63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15021A8" w14:textId="77777777" w:rsidTr="006440B6">
        <w:tc>
          <w:tcPr>
            <w:tcW w:w="1327" w:type="dxa"/>
            <w:vAlign w:val="center"/>
          </w:tcPr>
          <w:p w14:paraId="58CF5994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5AC6B4B" w14:textId="77777777" w:rsidR="007A613A" w:rsidRPr="006440B6" w:rsidRDefault="00A32666" w:rsidP="004C5CB1">
            <w:pPr>
              <w:pStyle w:val="ListParagraph"/>
              <w:numPr>
                <w:ilvl w:val="0"/>
                <w:numId w:val="7"/>
              </w:numPr>
              <w:ind w:left="342" w:hanging="34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 charge of System Protection and back-up power of PABX system</w:t>
            </w:r>
          </w:p>
        </w:tc>
        <w:tc>
          <w:tcPr>
            <w:tcW w:w="1710" w:type="dxa"/>
          </w:tcPr>
          <w:p w14:paraId="629CDEA1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3715C425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installation of back-up power for PABX Telephone System</w:t>
            </w:r>
          </w:p>
        </w:tc>
        <w:tc>
          <w:tcPr>
            <w:tcW w:w="1620" w:type="dxa"/>
            <w:vAlign w:val="center"/>
          </w:tcPr>
          <w:p w14:paraId="59128A5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37532A91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C94BE2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ACADCC6" w14:textId="77777777" w:rsidTr="006440B6">
        <w:tc>
          <w:tcPr>
            <w:tcW w:w="1327" w:type="dxa"/>
            <w:vAlign w:val="center"/>
          </w:tcPr>
          <w:p w14:paraId="3A28000D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B96BA48" w14:textId="77777777" w:rsidR="007A613A" w:rsidRPr="006440B6" w:rsidRDefault="00A32666" w:rsidP="004C5CB1">
            <w:pPr>
              <w:pStyle w:val="ListParagraph"/>
              <w:numPr>
                <w:ilvl w:val="0"/>
                <w:numId w:val="7"/>
              </w:numPr>
              <w:ind w:left="342" w:hanging="34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PABX communication system troubleshooting, diagnostic, configuration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and preventive maintenance to maximize operations.</w:t>
            </w:r>
          </w:p>
        </w:tc>
        <w:tc>
          <w:tcPr>
            <w:tcW w:w="1710" w:type="dxa"/>
          </w:tcPr>
          <w:p w14:paraId="5075218A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38948C9E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PABX Telephone System Configuration and troubleshooting</w:t>
            </w:r>
          </w:p>
        </w:tc>
        <w:tc>
          <w:tcPr>
            <w:tcW w:w="1620" w:type="dxa"/>
            <w:vAlign w:val="center"/>
          </w:tcPr>
          <w:p w14:paraId="35E348F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6B71FA3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E995126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B68432E" w14:textId="77777777" w:rsidTr="006440B6">
        <w:tc>
          <w:tcPr>
            <w:tcW w:w="1327" w:type="dxa"/>
            <w:vAlign w:val="center"/>
          </w:tcPr>
          <w:p w14:paraId="438453B9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468CB819" w14:textId="77777777" w:rsidR="007A613A" w:rsidRPr="006440B6" w:rsidRDefault="00A32666" w:rsidP="004C5CB1">
            <w:pPr>
              <w:pStyle w:val="ListParagraph"/>
              <w:numPr>
                <w:ilvl w:val="0"/>
                <w:numId w:val="7"/>
              </w:numPr>
              <w:ind w:left="342" w:hanging="34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Prepare, update and maintain repair records, schematics and diagrams. Procurement and inventory of equipment and materials. </w:t>
            </w:r>
          </w:p>
        </w:tc>
        <w:tc>
          <w:tcPr>
            <w:tcW w:w="1710" w:type="dxa"/>
          </w:tcPr>
          <w:p w14:paraId="1F7F7365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77ABB23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3A6A189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133D270E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C0FF64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A7F21E8" w14:textId="77777777" w:rsidTr="006440B6">
        <w:tc>
          <w:tcPr>
            <w:tcW w:w="1327" w:type="dxa"/>
            <w:vAlign w:val="center"/>
          </w:tcPr>
          <w:p w14:paraId="69E634CB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3F843DF7" w14:textId="77777777" w:rsidR="007A613A" w:rsidRPr="006440B6" w:rsidRDefault="00A32666" w:rsidP="004C5CB1">
            <w:pPr>
              <w:pStyle w:val="ListParagraph"/>
              <w:numPr>
                <w:ilvl w:val="0"/>
                <w:numId w:val="7"/>
              </w:numPr>
              <w:ind w:left="342" w:hanging="34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Identify opportunities and solutions for improving efficiencies with emerging technologies, including third-party applications for IPPABX System.  </w:t>
            </w:r>
          </w:p>
        </w:tc>
        <w:tc>
          <w:tcPr>
            <w:tcW w:w="1710" w:type="dxa"/>
          </w:tcPr>
          <w:p w14:paraId="4F4A0DF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670773E8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Initiative and resourcefulness</w:t>
            </w:r>
          </w:p>
        </w:tc>
        <w:tc>
          <w:tcPr>
            <w:tcW w:w="1620" w:type="dxa"/>
            <w:vAlign w:val="center"/>
          </w:tcPr>
          <w:p w14:paraId="23F672A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09A708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FDBB36C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20D2A313" w14:textId="77777777" w:rsidTr="006440B6">
        <w:tc>
          <w:tcPr>
            <w:tcW w:w="1327" w:type="dxa"/>
            <w:vAlign w:val="center"/>
          </w:tcPr>
          <w:p w14:paraId="6A449BDE" w14:textId="77777777" w:rsidR="007A613A" w:rsidRPr="006440B6" w:rsidRDefault="00A32666" w:rsidP="004C5CB1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651C84A3" w14:textId="77777777" w:rsidR="007A613A" w:rsidRPr="006440B6" w:rsidRDefault="00A32666" w:rsidP="004C5CB1">
            <w:pPr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6440B6">
              <w:rPr>
                <w:rFonts w:ascii="Arial" w:hAnsi="Arial" w:cs="Arial"/>
                <w:color w:val="000000" w:themeColor="text1"/>
                <w:sz w:val="20"/>
                <w:szCs w:val="20"/>
              </w:rPr>
              <w:t>6 .  In-depth knowledge of Session Initiation Protocol (SIP) and its usage in PABX systems.</w:t>
            </w:r>
          </w:p>
        </w:tc>
        <w:tc>
          <w:tcPr>
            <w:tcW w:w="1710" w:type="dxa"/>
          </w:tcPr>
          <w:p w14:paraId="12195E20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780" w:type="dxa"/>
          </w:tcPr>
          <w:p w14:paraId="723C9D3B" w14:textId="77777777" w:rsidR="007A613A" w:rsidRPr="006440B6" w:rsidRDefault="00A32666" w:rsidP="006440B6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000000" w:themeColor="text1"/>
                <w:sz w:val="20"/>
                <w:szCs w:val="20"/>
              </w:rPr>
              <w:t>Knowledgeable in PABX Telephone System Configuration and troubleshooting</w:t>
            </w:r>
          </w:p>
        </w:tc>
        <w:tc>
          <w:tcPr>
            <w:tcW w:w="1620" w:type="dxa"/>
            <w:vAlign w:val="center"/>
          </w:tcPr>
          <w:p w14:paraId="1A68D5B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42DAF1D8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647CBFB0" w14:textId="77777777" w:rsidR="007A613A" w:rsidRPr="006440B6" w:rsidRDefault="00A32666" w:rsidP="004C5CB1">
            <w:pPr>
              <w:jc w:val="center"/>
              <w:rPr>
                <w:rFonts w:ascii="Arial Unicode MS" w:eastAsia="Arial Unicode MS" w:hAnsi="Arial Unicode MS" w:cs="Arial Unicode MS"/>
                <w:color w:val="000000" w:themeColor="text1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D42F002" w14:textId="77777777" w:rsidTr="006440B6">
        <w:tc>
          <w:tcPr>
            <w:tcW w:w="7537" w:type="dxa"/>
            <w:gridSpan w:val="3"/>
            <w:vAlign w:val="center"/>
          </w:tcPr>
          <w:p w14:paraId="213E340C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NETWORK MONITORING</w:t>
            </w:r>
          </w:p>
          <w:p w14:paraId="4BC6C51A" w14:textId="5EFC4D61" w:rsidR="00C6426E" w:rsidRPr="006440B6" w:rsidRDefault="00C6426E" w:rsidP="00C6426E">
            <w:pPr>
              <w:pStyle w:val="ListParagraph"/>
              <w:ind w:left="717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23844EF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780" w:type="dxa"/>
          </w:tcPr>
          <w:p w14:paraId="25D51485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A810928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3493160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9F814C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4CD66BA4" w14:textId="77777777" w:rsidTr="006440B6">
        <w:tc>
          <w:tcPr>
            <w:tcW w:w="1327" w:type="dxa"/>
            <w:vAlign w:val="center"/>
          </w:tcPr>
          <w:p w14:paraId="3BFE8060" w14:textId="77777777" w:rsidR="007A613A" w:rsidRPr="006440B6" w:rsidRDefault="00A32666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IV</w:t>
            </w:r>
          </w:p>
        </w:tc>
        <w:tc>
          <w:tcPr>
            <w:tcW w:w="6210" w:type="dxa"/>
            <w:gridSpan w:val="2"/>
            <w:vAlign w:val="center"/>
          </w:tcPr>
          <w:p w14:paraId="2D8FC243" w14:textId="77777777" w:rsidR="007A613A" w:rsidRPr="006440B6" w:rsidRDefault="00A32666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1.  Configuring SNMP (Simple Network Management   Protocol) on network devices for monitoring.</w:t>
            </w:r>
          </w:p>
        </w:tc>
        <w:tc>
          <w:tcPr>
            <w:tcW w:w="1710" w:type="dxa"/>
          </w:tcPr>
          <w:p w14:paraId="7F1C409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9E66F77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Proficiency in network monitoring tools</w:t>
            </w:r>
          </w:p>
        </w:tc>
        <w:tc>
          <w:tcPr>
            <w:tcW w:w="1620" w:type="dxa"/>
            <w:vAlign w:val="center"/>
          </w:tcPr>
          <w:p w14:paraId="184F124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C7C225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313EAF4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7864CE01" w14:textId="77777777" w:rsidTr="006440B6">
        <w:tc>
          <w:tcPr>
            <w:tcW w:w="1327" w:type="dxa"/>
            <w:vAlign w:val="center"/>
          </w:tcPr>
          <w:p w14:paraId="58EC454C" w14:textId="77777777" w:rsidR="007A613A" w:rsidRPr="006440B6" w:rsidRDefault="00A32666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IV</w:t>
            </w:r>
          </w:p>
        </w:tc>
        <w:tc>
          <w:tcPr>
            <w:tcW w:w="6210" w:type="dxa"/>
            <w:gridSpan w:val="2"/>
            <w:vAlign w:val="center"/>
          </w:tcPr>
          <w:p w14:paraId="7B2B62D3" w14:textId="77777777" w:rsidR="007A613A" w:rsidRPr="006440B6" w:rsidRDefault="00A32666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2.  Analyzing and interpreting network monitoring data to identify bottlenecks and optimize network performance.</w:t>
            </w:r>
          </w:p>
        </w:tc>
        <w:tc>
          <w:tcPr>
            <w:tcW w:w="1710" w:type="dxa"/>
          </w:tcPr>
          <w:p w14:paraId="4A7B4046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55D8E93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Strong analytical and problem-solving skills</w:t>
            </w:r>
          </w:p>
        </w:tc>
        <w:tc>
          <w:tcPr>
            <w:tcW w:w="1620" w:type="dxa"/>
            <w:vAlign w:val="center"/>
          </w:tcPr>
          <w:p w14:paraId="213392B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29147E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A7F802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E133F78" w14:textId="77777777" w:rsidTr="006440B6">
        <w:tc>
          <w:tcPr>
            <w:tcW w:w="7537" w:type="dxa"/>
            <w:gridSpan w:val="3"/>
            <w:vAlign w:val="center"/>
          </w:tcPr>
          <w:p w14:paraId="2070731C" w14:textId="77777777" w:rsidR="007A613A" w:rsidRPr="006440B6" w:rsidRDefault="00A32666" w:rsidP="004C5CB1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CCTV SYSTEM</w:t>
            </w:r>
          </w:p>
          <w:p w14:paraId="4E3FFB24" w14:textId="33A21094" w:rsidR="00C6426E" w:rsidRPr="006440B6" w:rsidRDefault="00C6426E" w:rsidP="00C6426E">
            <w:pPr>
              <w:ind w:left="717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07927ACF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780" w:type="dxa"/>
          </w:tcPr>
          <w:p w14:paraId="197E0BCD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3977E95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5DFDC11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80A4C05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17D79D67" w14:textId="77777777" w:rsidTr="006440B6">
        <w:tc>
          <w:tcPr>
            <w:tcW w:w="1327" w:type="dxa"/>
            <w:vAlign w:val="center"/>
          </w:tcPr>
          <w:p w14:paraId="7376CEC2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 III, IV</w:t>
            </w:r>
          </w:p>
        </w:tc>
        <w:tc>
          <w:tcPr>
            <w:tcW w:w="6210" w:type="dxa"/>
            <w:gridSpan w:val="2"/>
            <w:vAlign w:val="center"/>
          </w:tcPr>
          <w:p w14:paraId="2FE6E588" w14:textId="77777777" w:rsidR="007A613A" w:rsidRPr="006440B6" w:rsidRDefault="00A32666" w:rsidP="004C5CB1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In-charge of configuration, network design, implementation and management of CCTV System and communication. </w:t>
            </w:r>
          </w:p>
        </w:tc>
        <w:tc>
          <w:tcPr>
            <w:tcW w:w="1710" w:type="dxa"/>
          </w:tcPr>
          <w:p w14:paraId="4800726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43133F4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CCTV  system, network and Storage</w:t>
            </w:r>
          </w:p>
        </w:tc>
        <w:tc>
          <w:tcPr>
            <w:tcW w:w="1620" w:type="dxa"/>
            <w:vAlign w:val="center"/>
          </w:tcPr>
          <w:p w14:paraId="7EA2F85F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D1F417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31F038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873396A" w14:textId="77777777" w:rsidTr="006440B6">
        <w:tc>
          <w:tcPr>
            <w:tcW w:w="1327" w:type="dxa"/>
            <w:vAlign w:val="center"/>
          </w:tcPr>
          <w:p w14:paraId="45BE2AD8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III, IV</w:t>
            </w:r>
          </w:p>
        </w:tc>
        <w:tc>
          <w:tcPr>
            <w:tcW w:w="6210" w:type="dxa"/>
            <w:gridSpan w:val="2"/>
            <w:vAlign w:val="center"/>
          </w:tcPr>
          <w:p w14:paraId="2B7E83AD" w14:textId="77777777" w:rsidR="007A613A" w:rsidRPr="006440B6" w:rsidRDefault="00A32666" w:rsidP="004C5CB1">
            <w:pPr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Conducts CCTV system, cctv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recording storage and back-up, troubleshooting, diagnostic and preventive maintenance to maximize operations.</w:t>
            </w:r>
          </w:p>
        </w:tc>
        <w:tc>
          <w:tcPr>
            <w:tcW w:w="1710" w:type="dxa"/>
          </w:tcPr>
          <w:p w14:paraId="2F8E4A35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00C19C3D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Strong analytical and problem-solving skills in CCTV System</w:t>
            </w:r>
          </w:p>
        </w:tc>
        <w:tc>
          <w:tcPr>
            <w:tcW w:w="1620" w:type="dxa"/>
            <w:vAlign w:val="center"/>
          </w:tcPr>
          <w:p w14:paraId="1E93807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BB51B5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DE5EAF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602966A3" w14:textId="77777777" w:rsidTr="006440B6">
        <w:tc>
          <w:tcPr>
            <w:tcW w:w="1327" w:type="dxa"/>
            <w:vAlign w:val="center"/>
          </w:tcPr>
          <w:p w14:paraId="076E847F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III, IV</w:t>
            </w:r>
          </w:p>
        </w:tc>
        <w:tc>
          <w:tcPr>
            <w:tcW w:w="6210" w:type="dxa"/>
            <w:gridSpan w:val="2"/>
            <w:vAlign w:val="center"/>
          </w:tcPr>
          <w:p w14:paraId="35DDA400" w14:textId="77777777" w:rsidR="007A613A" w:rsidRPr="006440B6" w:rsidRDefault="00A32666" w:rsidP="004C5CB1">
            <w:pPr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Prepare, update and maintain repair records, schematics and diagrams. Procurement and inventory of equipment and materials. </w:t>
            </w:r>
          </w:p>
        </w:tc>
        <w:tc>
          <w:tcPr>
            <w:tcW w:w="1710" w:type="dxa"/>
          </w:tcPr>
          <w:p w14:paraId="12E95FC1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1E0B3B18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Proficient in MS Office applications</w:t>
            </w:r>
          </w:p>
        </w:tc>
        <w:tc>
          <w:tcPr>
            <w:tcW w:w="1620" w:type="dxa"/>
            <w:vAlign w:val="center"/>
          </w:tcPr>
          <w:p w14:paraId="2FE6C23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2B672A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C5A52DA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64442D3F" w14:textId="77777777" w:rsidTr="006440B6">
        <w:tc>
          <w:tcPr>
            <w:tcW w:w="1327" w:type="dxa"/>
            <w:vAlign w:val="center"/>
          </w:tcPr>
          <w:p w14:paraId="2F53555B" w14:textId="77777777" w:rsidR="007A613A" w:rsidRPr="006440B6" w:rsidRDefault="00A32666" w:rsidP="004C5CB1">
            <w:pPr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III, IV</w:t>
            </w:r>
          </w:p>
        </w:tc>
        <w:tc>
          <w:tcPr>
            <w:tcW w:w="6210" w:type="dxa"/>
            <w:gridSpan w:val="2"/>
            <w:vAlign w:val="center"/>
          </w:tcPr>
          <w:p w14:paraId="2AFE4B3E" w14:textId="77777777" w:rsidR="007A613A" w:rsidRPr="006440B6" w:rsidRDefault="00A32666" w:rsidP="004C5CB1">
            <w:pPr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In-charge of CCTV System Protection (Voltage regulators, fire protection, cooling system, Surge Arresters, system grounding), back-up power system (power inverters, industrial batteries, UPS and Generators) of remote and office communication box/cabinets and repeater sites.</w:t>
            </w:r>
          </w:p>
        </w:tc>
        <w:tc>
          <w:tcPr>
            <w:tcW w:w="1710" w:type="dxa"/>
          </w:tcPr>
          <w:p w14:paraId="7899526D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2CFC15B0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Knowledgeable in installation of system protection and back-up power</w:t>
            </w:r>
          </w:p>
        </w:tc>
        <w:tc>
          <w:tcPr>
            <w:tcW w:w="1620" w:type="dxa"/>
            <w:vAlign w:val="center"/>
          </w:tcPr>
          <w:p w14:paraId="5DD8BE9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14:paraId="5F150697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4AAB73B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6001105" w14:textId="77777777" w:rsidTr="006440B6">
        <w:tc>
          <w:tcPr>
            <w:tcW w:w="7537" w:type="dxa"/>
            <w:gridSpan w:val="3"/>
            <w:vAlign w:val="center"/>
          </w:tcPr>
          <w:p w14:paraId="713849D5" w14:textId="77777777" w:rsidR="007A613A" w:rsidRPr="006440B6" w:rsidRDefault="00A32666" w:rsidP="004C5CB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AUDIO/VISUALS</w:t>
            </w:r>
          </w:p>
          <w:p w14:paraId="2688A96C" w14:textId="2DA32119" w:rsidR="00C6426E" w:rsidRPr="006440B6" w:rsidRDefault="00C6426E" w:rsidP="00C6426E">
            <w:pPr>
              <w:pStyle w:val="ListParagraph"/>
              <w:ind w:left="717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Competency level: ITA I (2), ITA II (3), ITA III and IV (4)</w:t>
            </w:r>
          </w:p>
        </w:tc>
        <w:tc>
          <w:tcPr>
            <w:tcW w:w="1710" w:type="dxa"/>
          </w:tcPr>
          <w:p w14:paraId="63D85E69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780" w:type="dxa"/>
          </w:tcPr>
          <w:p w14:paraId="7EAADB9A" w14:textId="77777777" w:rsidR="007A613A" w:rsidRPr="006440B6" w:rsidRDefault="007A613A" w:rsidP="004C5CB1">
            <w:pPr>
              <w:pStyle w:val="ListParagraph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BB78DA4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BC1BF98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2DFFD2A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12172628" w14:textId="77777777" w:rsidTr="006440B6">
        <w:tc>
          <w:tcPr>
            <w:tcW w:w="1327" w:type="dxa"/>
            <w:vAlign w:val="center"/>
          </w:tcPr>
          <w:p w14:paraId="0B99C1B7" w14:textId="77777777" w:rsidR="007A613A" w:rsidRPr="006440B6" w:rsidRDefault="00A32666" w:rsidP="004C5CB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color w:val="231F20"/>
                <w:sz w:val="20"/>
                <w:szCs w:val="20"/>
              </w:rPr>
              <w:t>ITA II, III, IV</w:t>
            </w:r>
          </w:p>
        </w:tc>
        <w:tc>
          <w:tcPr>
            <w:tcW w:w="6210" w:type="dxa"/>
            <w:gridSpan w:val="2"/>
            <w:vAlign w:val="center"/>
          </w:tcPr>
          <w:p w14:paraId="24A9353E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1.  Installation, Configuration and Maintenance of A/V systems &amp; equipment/s such as LED Wall, Control Systems, Power back-up systems, High-End speakers and other Audio Video equipment’s.</w:t>
            </w:r>
          </w:p>
        </w:tc>
        <w:tc>
          <w:tcPr>
            <w:tcW w:w="1710" w:type="dxa"/>
          </w:tcPr>
          <w:p w14:paraId="0A6C4200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762CAF7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Knowledge on audio systems and its peripheral including LED Wall configuration</w:t>
            </w:r>
          </w:p>
        </w:tc>
        <w:tc>
          <w:tcPr>
            <w:tcW w:w="1620" w:type="dxa"/>
            <w:vAlign w:val="center"/>
          </w:tcPr>
          <w:p w14:paraId="2B558F8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0C6EFECA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19314455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44067406" w14:textId="77777777" w:rsidTr="006440B6">
        <w:tc>
          <w:tcPr>
            <w:tcW w:w="7537" w:type="dxa"/>
            <w:gridSpan w:val="3"/>
            <w:vAlign w:val="center"/>
          </w:tcPr>
          <w:p w14:paraId="1D1F85A1" w14:textId="77777777" w:rsidR="007A613A" w:rsidRPr="006440B6" w:rsidRDefault="00A32666" w:rsidP="004C5CB1">
            <w:pPr>
              <w:pStyle w:val="ListParagraph"/>
              <w:ind w:left="36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710" w:type="dxa"/>
          </w:tcPr>
          <w:p w14:paraId="5D5634B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780" w:type="dxa"/>
          </w:tcPr>
          <w:p w14:paraId="4F308E3E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4CDCADA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5EBB702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ED888D7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613A" w:rsidRPr="006440B6" w14:paraId="5B78BB97" w14:textId="77777777" w:rsidTr="006440B6">
        <w:tc>
          <w:tcPr>
            <w:tcW w:w="1327" w:type="dxa"/>
          </w:tcPr>
          <w:p w14:paraId="469DF4CD" w14:textId="77777777" w:rsidR="007A613A" w:rsidRPr="006440B6" w:rsidRDefault="007A613A" w:rsidP="004C5CB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0" w:type="dxa"/>
            <w:gridSpan w:val="2"/>
          </w:tcPr>
          <w:p w14:paraId="34C54885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1. Performs other related duties as maybe assigned from time to time. </w:t>
            </w:r>
          </w:p>
        </w:tc>
        <w:tc>
          <w:tcPr>
            <w:tcW w:w="1710" w:type="dxa"/>
          </w:tcPr>
          <w:p w14:paraId="0F7BED50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204BC51F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Willingness to accept other responsibilities</w:t>
            </w:r>
          </w:p>
        </w:tc>
        <w:tc>
          <w:tcPr>
            <w:tcW w:w="1620" w:type="dxa"/>
            <w:vAlign w:val="center"/>
          </w:tcPr>
          <w:p w14:paraId="15D5EC70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ADC44AD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7F437F5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0BB54218" w14:textId="77777777" w:rsidTr="006440B6">
        <w:tc>
          <w:tcPr>
            <w:tcW w:w="1327" w:type="dxa"/>
          </w:tcPr>
          <w:p w14:paraId="41C17648" w14:textId="77777777" w:rsidR="007A613A" w:rsidRPr="006440B6" w:rsidRDefault="007A613A" w:rsidP="004C5CB1">
            <w:pPr>
              <w:tabs>
                <w:tab w:val="left" w:pos="350"/>
              </w:tabs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210" w:type="dxa"/>
            <w:gridSpan w:val="2"/>
          </w:tcPr>
          <w:p w14:paraId="35E38D9C" w14:textId="77777777" w:rsidR="007A613A" w:rsidRPr="006440B6" w:rsidRDefault="00A32666" w:rsidP="004C5CB1">
            <w:p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2. Conform with Quality policy and related quality objectives</w:t>
            </w:r>
          </w:p>
        </w:tc>
        <w:tc>
          <w:tcPr>
            <w:tcW w:w="1710" w:type="dxa"/>
          </w:tcPr>
          <w:p w14:paraId="75BC7143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5951FE24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620" w:type="dxa"/>
            <w:vAlign w:val="center"/>
          </w:tcPr>
          <w:p w14:paraId="398F8D0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3216F1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44AF149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3AA71895" w14:textId="77777777" w:rsidTr="006440B6">
        <w:trPr>
          <w:trHeight w:val="733"/>
        </w:trPr>
        <w:tc>
          <w:tcPr>
            <w:tcW w:w="1327" w:type="dxa"/>
          </w:tcPr>
          <w:p w14:paraId="43B53B68" w14:textId="77777777" w:rsidR="007A613A" w:rsidRPr="006440B6" w:rsidRDefault="007A613A" w:rsidP="004C5CB1">
            <w:pPr>
              <w:tabs>
                <w:tab w:val="left" w:pos="35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0" w:type="dxa"/>
            <w:gridSpan w:val="2"/>
          </w:tcPr>
          <w:p w14:paraId="1AB4D076" w14:textId="77777777" w:rsidR="007A613A" w:rsidRPr="006440B6" w:rsidRDefault="00A32666" w:rsidP="004C5CB1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3. Conform with related quality procedures and supporting documents </w:t>
            </w:r>
          </w:p>
        </w:tc>
        <w:tc>
          <w:tcPr>
            <w:tcW w:w="1710" w:type="dxa"/>
          </w:tcPr>
          <w:p w14:paraId="25AE03E1" w14:textId="77777777" w:rsidR="007A613A" w:rsidRPr="006440B6" w:rsidRDefault="007A613A" w:rsidP="004C5CB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80" w:type="dxa"/>
          </w:tcPr>
          <w:p w14:paraId="1FD78D61" w14:textId="77777777" w:rsidR="007A613A" w:rsidRPr="006440B6" w:rsidRDefault="00A32666" w:rsidP="006440B6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620" w:type="dxa"/>
            <w:vAlign w:val="center"/>
          </w:tcPr>
          <w:p w14:paraId="2B579662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5A3106C4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14:paraId="25DD6CE3" w14:textId="77777777" w:rsidR="007A613A" w:rsidRPr="006440B6" w:rsidRDefault="00A32666" w:rsidP="004C5C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A613A" w:rsidRPr="006440B6" w14:paraId="126C7A77" w14:textId="77777777" w:rsidTr="006440B6">
        <w:tc>
          <w:tcPr>
            <w:tcW w:w="17887" w:type="dxa"/>
            <w:gridSpan w:val="8"/>
            <w:vAlign w:val="center"/>
          </w:tcPr>
          <w:p w14:paraId="3766D6FC" w14:textId="77777777" w:rsidR="007A613A" w:rsidRPr="006440B6" w:rsidRDefault="00A32666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7F5246A1" w14:textId="77777777" w:rsidR="007A613A" w:rsidRPr="006440B6" w:rsidRDefault="00A32666" w:rsidP="004C5CB1">
            <w:pPr>
              <w:numPr>
                <w:ilvl w:val="1"/>
                <w:numId w:val="9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</w:tc>
      </w:tr>
      <w:tr w:rsidR="007A613A" w:rsidRPr="006440B6" w14:paraId="52672BA0" w14:textId="77777777" w:rsidTr="006440B6">
        <w:tc>
          <w:tcPr>
            <w:tcW w:w="17887" w:type="dxa"/>
            <w:gridSpan w:val="8"/>
            <w:shd w:val="clear" w:color="auto" w:fill="FFFFFF" w:themeFill="background1"/>
            <w:vAlign w:val="center"/>
          </w:tcPr>
          <w:p w14:paraId="66A2D0F7" w14:textId="77777777" w:rsidR="007A613A" w:rsidRPr="006440B6" w:rsidRDefault="00A32666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1B73C773" w14:textId="77777777" w:rsidR="004C5CB1" w:rsidRPr="006440B6" w:rsidRDefault="004C5CB1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B326E2" w14:textId="77777777" w:rsidR="004C5CB1" w:rsidRPr="006440B6" w:rsidRDefault="004C5CB1" w:rsidP="004C5CB1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Position Title: Information Technology Associate I</w:t>
            </w:r>
          </w:p>
          <w:p w14:paraId="6EE78B08" w14:textId="77777777" w:rsidR="004C5CB1" w:rsidRPr="006440B6" w:rsidRDefault="004C5CB1" w:rsidP="004C5CB1">
            <w:pPr>
              <w:pStyle w:val="ListParagraph"/>
              <w:numPr>
                <w:ilvl w:val="1"/>
                <w:numId w:val="9"/>
              </w:numPr>
              <w:ind w:left="1265" w:hanging="45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Graduate of Bachelor of Science in Electronics and Communications, Bachelor of Science in Computer Engineering or Bachelor of Science in Information Technology</w:t>
            </w:r>
          </w:p>
          <w:p w14:paraId="43CDB76E" w14:textId="4712E0CB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Has completed at least 8 hours of Customer Relations Training; at least 72 hours related training for this position.</w:t>
            </w:r>
          </w:p>
          <w:p w14:paraId="6D89474F" w14:textId="4602C4D0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Has attended trainings and seminars of DHCP(Dynamic Host Configuration Protocol) Deployment  and Management</w:t>
            </w:r>
          </w:p>
          <w:p w14:paraId="283EB53D" w14:textId="77777777" w:rsidR="004C5CB1" w:rsidRPr="006440B6" w:rsidRDefault="004C5CB1" w:rsidP="004C5CB1">
            <w:pPr>
              <w:tabs>
                <w:tab w:val="left" w:pos="1245"/>
              </w:tabs>
              <w:ind w:left="150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6B9B36" w14:textId="77777777" w:rsidR="004C5CB1" w:rsidRPr="006440B6" w:rsidRDefault="004C5CB1" w:rsidP="004C5CB1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Position Title: Information Technology Associate II</w:t>
            </w:r>
          </w:p>
          <w:p w14:paraId="702E421A" w14:textId="77777777" w:rsidR="004C5CB1" w:rsidRPr="006440B6" w:rsidRDefault="004C5CB1" w:rsidP="004C5CB1">
            <w:pPr>
              <w:pStyle w:val="ListParagraph"/>
              <w:numPr>
                <w:ilvl w:val="1"/>
                <w:numId w:val="9"/>
              </w:numPr>
              <w:ind w:left="1265" w:hanging="45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Graduate of Bachelor of Science in Electronics and Communications, Bachelor of Science in Computer Engineering or Bachelor of Science in Information Technology</w:t>
            </w:r>
          </w:p>
          <w:p w14:paraId="39AAD755" w14:textId="0A5B6C75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 w:rsidR="00C6426E" w:rsidRPr="006440B6">
              <w:rPr>
                <w:rFonts w:ascii="Arial" w:hAnsi="Arial" w:cs="Arial"/>
                <w:sz w:val="20"/>
                <w:szCs w:val="20"/>
              </w:rPr>
              <w:t>24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hours of Customer Relations Training; at least 72 hours related training for this position.</w:t>
            </w:r>
          </w:p>
          <w:p w14:paraId="6A13A354" w14:textId="77777777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Has attended trainings and seminars of DHCP(Dynamic Host Configuration Protocol) Deployment  and Management</w:t>
            </w:r>
          </w:p>
          <w:p w14:paraId="0E6DCA59" w14:textId="77777777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At least three (3) years related work experience.</w:t>
            </w:r>
          </w:p>
          <w:p w14:paraId="29C1DD41" w14:textId="77777777" w:rsidR="004C5CB1" w:rsidRPr="006440B6" w:rsidRDefault="004C5CB1" w:rsidP="004C5CB1">
            <w:pPr>
              <w:tabs>
                <w:tab w:val="left" w:pos="1245"/>
              </w:tabs>
              <w:ind w:left="150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133A1A" w14:textId="77777777" w:rsidR="004C5CB1" w:rsidRPr="006440B6" w:rsidRDefault="004C5CB1" w:rsidP="004C5CB1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Position Title: Information Technology Associate III</w:t>
            </w:r>
          </w:p>
          <w:p w14:paraId="68A8DC99" w14:textId="77777777" w:rsidR="004C5CB1" w:rsidRPr="006440B6" w:rsidRDefault="004C5CB1" w:rsidP="004C5CB1">
            <w:pPr>
              <w:pStyle w:val="ListParagraph"/>
              <w:numPr>
                <w:ilvl w:val="1"/>
                <w:numId w:val="9"/>
              </w:numPr>
              <w:ind w:left="1265" w:hanging="45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Graduate of Bachelor of Science in Electronics and Communications, Bachelor of Science in Computer Engineering or Bachelor of Science in Information Technology</w:t>
            </w:r>
          </w:p>
          <w:p w14:paraId="3123BBAA" w14:textId="46D33983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 w:rsidR="00C6426E" w:rsidRPr="006440B6">
              <w:rPr>
                <w:rFonts w:ascii="Arial" w:hAnsi="Arial" w:cs="Arial"/>
                <w:sz w:val="20"/>
                <w:szCs w:val="20"/>
              </w:rPr>
              <w:t>24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hours of Customer Relations Training; at least 72 hours related training for this position.</w:t>
            </w:r>
          </w:p>
          <w:p w14:paraId="42E339AE" w14:textId="77777777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Has attended trainings and seminars of DHCP(Dynamic Host Configuration Protocol) Deployment  and Management</w:t>
            </w:r>
          </w:p>
          <w:p w14:paraId="2228A8A5" w14:textId="77777777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eastAsia="sans-serif" w:hAnsi="Arial" w:cs="Arial"/>
                <w:sz w:val="20"/>
                <w:szCs w:val="20"/>
              </w:rPr>
              <w:t>Working knowledge of relevant in-house wired and wireless network and Communications Systems.</w:t>
            </w:r>
          </w:p>
          <w:p w14:paraId="0CDA9304" w14:textId="77777777" w:rsidR="004C5CB1" w:rsidRPr="006440B6" w:rsidRDefault="004C5CB1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At least three (3) years related work experience.</w:t>
            </w:r>
          </w:p>
          <w:p w14:paraId="20A4ADD6" w14:textId="77777777" w:rsidR="004C5CB1" w:rsidRPr="006440B6" w:rsidRDefault="004C5CB1" w:rsidP="004C5C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37743E" w14:textId="08BB9DE2" w:rsidR="007A613A" w:rsidRPr="006440B6" w:rsidRDefault="00A32666" w:rsidP="004C5CB1">
            <w:pPr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sz w:val="20"/>
                <w:szCs w:val="20"/>
              </w:rPr>
              <w:t>Position Title: Information Technology Associate IV</w:t>
            </w:r>
          </w:p>
          <w:p w14:paraId="5D732033" w14:textId="77777777" w:rsidR="007A613A" w:rsidRPr="006440B6" w:rsidRDefault="00A32666" w:rsidP="004C5CB1">
            <w:pPr>
              <w:pStyle w:val="ListParagraph"/>
              <w:numPr>
                <w:ilvl w:val="1"/>
                <w:numId w:val="9"/>
              </w:numPr>
              <w:ind w:left="1265" w:hanging="45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Graduate of Bachelor of Science in Electronics and Communications, Bachelor of Science in Computer Engineering or Bachelor of Science in Information Technology</w:t>
            </w:r>
          </w:p>
          <w:p w14:paraId="24A72EC7" w14:textId="50181C1E" w:rsidR="007A613A" w:rsidRPr="006440B6" w:rsidRDefault="00A32666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 w:rsidR="00C6426E" w:rsidRPr="006440B6">
              <w:rPr>
                <w:rFonts w:ascii="Arial" w:hAnsi="Arial" w:cs="Arial"/>
                <w:sz w:val="20"/>
                <w:szCs w:val="20"/>
              </w:rPr>
              <w:t>48</w:t>
            </w:r>
            <w:r w:rsidRPr="006440B6">
              <w:rPr>
                <w:rFonts w:ascii="Arial" w:hAnsi="Arial" w:cs="Arial"/>
                <w:sz w:val="20"/>
                <w:szCs w:val="20"/>
              </w:rPr>
              <w:t xml:space="preserve"> hours of Customer Relations Training; at least 72 hours related training for this position.</w:t>
            </w:r>
          </w:p>
          <w:p w14:paraId="3CBA5180" w14:textId="77777777" w:rsidR="007A613A" w:rsidRPr="006440B6" w:rsidRDefault="00A32666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eastAsia="sans-serif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Has attended trainings and seminars of DHCP(Dynamic Host Configuration Protocol) Deployment  and Management.</w:t>
            </w:r>
          </w:p>
          <w:p w14:paraId="52D560BC" w14:textId="77777777" w:rsidR="007A613A" w:rsidRPr="006440B6" w:rsidRDefault="00A32666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eastAsia="sans-serif" w:hAnsi="Arial" w:cs="Arial"/>
                <w:sz w:val="20"/>
                <w:szCs w:val="20"/>
              </w:rPr>
              <w:t>Working knowledge of all in-house wired and wireless network and Communications Systems</w:t>
            </w:r>
          </w:p>
          <w:p w14:paraId="5EECDFD7" w14:textId="77777777" w:rsidR="007A613A" w:rsidRPr="006440B6" w:rsidRDefault="00A32666" w:rsidP="004C5CB1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eastAsia="sans-serif" w:hAnsi="Arial" w:cs="Arial"/>
                <w:sz w:val="20"/>
                <w:szCs w:val="20"/>
              </w:rPr>
              <w:t>Has Advanced Working knowledge in Wired and Wireless Network Communications</w:t>
            </w:r>
          </w:p>
          <w:p w14:paraId="7E3F031B" w14:textId="411BF9DF" w:rsidR="007A613A" w:rsidRPr="006440B6" w:rsidRDefault="00A32666" w:rsidP="006440B6">
            <w:pPr>
              <w:numPr>
                <w:ilvl w:val="0"/>
                <w:numId w:val="11"/>
              </w:numPr>
              <w:tabs>
                <w:tab w:val="clear" w:pos="1500"/>
                <w:tab w:val="left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sz w:val="20"/>
                <w:szCs w:val="20"/>
              </w:rPr>
              <w:t>At least three (3) years related work experience.</w:t>
            </w:r>
          </w:p>
        </w:tc>
      </w:tr>
      <w:tr w:rsidR="007A613A" w:rsidRPr="006440B6" w14:paraId="50037E9D" w14:textId="77777777" w:rsidTr="006440B6">
        <w:tc>
          <w:tcPr>
            <w:tcW w:w="17887" w:type="dxa"/>
            <w:gridSpan w:val="8"/>
            <w:vAlign w:val="center"/>
          </w:tcPr>
          <w:p w14:paraId="3912E072" w14:textId="77777777" w:rsidR="004C5CB1" w:rsidRPr="006440B6" w:rsidRDefault="004C5CB1" w:rsidP="004C5CB1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440B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24395360" w14:textId="77777777" w:rsidR="004C5CB1" w:rsidRPr="006440B6" w:rsidRDefault="004C5CB1" w:rsidP="004C5CB1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6405B2C" w14:textId="77777777" w:rsidR="004C5CB1" w:rsidRPr="006440B6" w:rsidRDefault="004C5CB1" w:rsidP="004C5CB1">
            <w:pPr>
              <w:rPr>
                <w:rFonts w:ascii="Arial" w:hAnsi="Arial" w:cs="Arial"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2DF683E6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14:paraId="652ECB05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F2F6F0F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69C47008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300ADE17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F6E383" w14:textId="77777777" w:rsidR="004C5CB1" w:rsidRPr="006440B6" w:rsidRDefault="004C5CB1" w:rsidP="004C5CB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621EBB47" w14:textId="3982D32F" w:rsidR="007A613A" w:rsidRPr="006440B6" w:rsidRDefault="004C5CB1" w:rsidP="004C5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440B6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1FDF1584" w14:textId="77777777" w:rsidR="007A613A" w:rsidRPr="006440B6" w:rsidRDefault="007A613A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 w:cs="Arial"/>
          <w:sz w:val="20"/>
          <w:szCs w:val="20"/>
        </w:rPr>
      </w:pPr>
    </w:p>
    <w:sectPr w:rsidR="007A613A" w:rsidRPr="006440B6" w:rsidSect="003E51FC">
      <w:footerReference w:type="default" r:id="rId9"/>
      <w:pgSz w:w="18720" w:h="12240" w:orient="landscape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459DA" w14:textId="77777777" w:rsidR="00A32666" w:rsidRDefault="00A32666" w:rsidP="004C5CB1">
      <w:r>
        <w:separator/>
      </w:r>
    </w:p>
  </w:endnote>
  <w:endnote w:type="continuationSeparator" w:id="0">
    <w:p w14:paraId="41529D16" w14:textId="77777777" w:rsidR="00A32666" w:rsidRDefault="00A32666" w:rsidP="004C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ans-serif">
    <w:altName w:val="Liberation Mono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2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9A328A" w14:textId="088672A9" w:rsidR="004C5CB1" w:rsidRDefault="004C5C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AC5A9E" w14:textId="77777777" w:rsidR="004C5CB1" w:rsidRDefault="004C5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73FD" w14:textId="77777777" w:rsidR="00A32666" w:rsidRDefault="00A32666" w:rsidP="004C5CB1">
      <w:r>
        <w:separator/>
      </w:r>
    </w:p>
  </w:footnote>
  <w:footnote w:type="continuationSeparator" w:id="0">
    <w:p w14:paraId="63635E34" w14:textId="77777777" w:rsidR="00A32666" w:rsidRDefault="00A32666" w:rsidP="004C5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1C"/>
    <w:multiLevelType w:val="multilevel"/>
    <w:tmpl w:val="005912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10A0AB"/>
    <w:multiLevelType w:val="singleLevel"/>
    <w:tmpl w:val="0910A0AB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2" w15:restartNumberingAfterBreak="0">
    <w:nsid w:val="0EF32BAB"/>
    <w:multiLevelType w:val="multilevel"/>
    <w:tmpl w:val="0EF32BA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C15651"/>
    <w:multiLevelType w:val="multilevel"/>
    <w:tmpl w:val="32C1565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FE204E"/>
    <w:multiLevelType w:val="multilevel"/>
    <w:tmpl w:val="38FE204E"/>
    <w:lvl w:ilvl="0">
      <w:start w:val="1"/>
      <w:numFmt w:val="bullet"/>
      <w:lvlText w:val=""/>
      <w:lvlJc w:val="left"/>
      <w:pPr>
        <w:tabs>
          <w:tab w:val="left" w:pos="1500"/>
        </w:tabs>
        <w:ind w:left="15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left" w:pos="2220"/>
        </w:tabs>
        <w:ind w:left="22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940"/>
        </w:tabs>
        <w:ind w:left="2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60"/>
        </w:tabs>
        <w:ind w:left="3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80"/>
        </w:tabs>
        <w:ind w:left="43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5100"/>
        </w:tabs>
        <w:ind w:left="5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820"/>
        </w:tabs>
        <w:ind w:left="5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540"/>
        </w:tabs>
        <w:ind w:left="65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6FD93B6"/>
    <w:multiLevelType w:val="singleLevel"/>
    <w:tmpl w:val="46FD93B6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75B2A42"/>
    <w:multiLevelType w:val="multilevel"/>
    <w:tmpl w:val="475B2A42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61537EB9"/>
    <w:multiLevelType w:val="multilevel"/>
    <w:tmpl w:val="61537EB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1E296B"/>
    <w:multiLevelType w:val="multilevel"/>
    <w:tmpl w:val="6F1E29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C5627"/>
    <w:multiLevelType w:val="multilevel"/>
    <w:tmpl w:val="762C5627"/>
    <w:lvl w:ilvl="0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8A3657B"/>
    <w:multiLevelType w:val="multilevel"/>
    <w:tmpl w:val="78A3657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35559735">
    <w:abstractNumId w:val="9"/>
  </w:num>
  <w:num w:numId="2" w16cid:durableId="1336692654">
    <w:abstractNumId w:val="2"/>
  </w:num>
  <w:num w:numId="3" w16cid:durableId="1417827787">
    <w:abstractNumId w:val="3"/>
  </w:num>
  <w:num w:numId="4" w16cid:durableId="1715537589">
    <w:abstractNumId w:val="0"/>
  </w:num>
  <w:num w:numId="5" w16cid:durableId="240257369">
    <w:abstractNumId w:val="7"/>
  </w:num>
  <w:num w:numId="6" w16cid:durableId="775716658">
    <w:abstractNumId w:val="10"/>
  </w:num>
  <w:num w:numId="7" w16cid:durableId="540483347">
    <w:abstractNumId w:val="6"/>
  </w:num>
  <w:num w:numId="8" w16cid:durableId="1713380640">
    <w:abstractNumId w:val="1"/>
  </w:num>
  <w:num w:numId="9" w16cid:durableId="1094090261">
    <w:abstractNumId w:val="8"/>
  </w:num>
  <w:num w:numId="10" w16cid:durableId="380982851">
    <w:abstractNumId w:val="5"/>
  </w:num>
  <w:num w:numId="11" w16cid:durableId="2124761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05215"/>
    <w:rsid w:val="00005ABB"/>
    <w:rsid w:val="00012310"/>
    <w:rsid w:val="00016E74"/>
    <w:rsid w:val="00024B10"/>
    <w:rsid w:val="0002530D"/>
    <w:rsid w:val="00025795"/>
    <w:rsid w:val="00026E41"/>
    <w:rsid w:val="00026E9A"/>
    <w:rsid w:val="00033D48"/>
    <w:rsid w:val="00034534"/>
    <w:rsid w:val="000378BE"/>
    <w:rsid w:val="0004048D"/>
    <w:rsid w:val="00046C14"/>
    <w:rsid w:val="00073721"/>
    <w:rsid w:val="00074C3C"/>
    <w:rsid w:val="0007763B"/>
    <w:rsid w:val="000843F9"/>
    <w:rsid w:val="00087432"/>
    <w:rsid w:val="0009721C"/>
    <w:rsid w:val="000A0F18"/>
    <w:rsid w:val="000A30BF"/>
    <w:rsid w:val="000A5223"/>
    <w:rsid w:val="000B01B3"/>
    <w:rsid w:val="000C3098"/>
    <w:rsid w:val="000C6DF7"/>
    <w:rsid w:val="000C7355"/>
    <w:rsid w:val="000C75DE"/>
    <w:rsid w:val="000D2138"/>
    <w:rsid w:val="000F4D52"/>
    <w:rsid w:val="00104D17"/>
    <w:rsid w:val="0011287A"/>
    <w:rsid w:val="0011675B"/>
    <w:rsid w:val="00121060"/>
    <w:rsid w:val="001351CE"/>
    <w:rsid w:val="00137757"/>
    <w:rsid w:val="0014274C"/>
    <w:rsid w:val="00142DDA"/>
    <w:rsid w:val="001613A8"/>
    <w:rsid w:val="0016395B"/>
    <w:rsid w:val="00171C88"/>
    <w:rsid w:val="00175815"/>
    <w:rsid w:val="00180EDB"/>
    <w:rsid w:val="00182748"/>
    <w:rsid w:val="00187DD4"/>
    <w:rsid w:val="00192110"/>
    <w:rsid w:val="0019259C"/>
    <w:rsid w:val="001963BC"/>
    <w:rsid w:val="001A0EA2"/>
    <w:rsid w:val="001A0FFC"/>
    <w:rsid w:val="001D1FEE"/>
    <w:rsid w:val="001D2D30"/>
    <w:rsid w:val="001D58F4"/>
    <w:rsid w:val="001D7040"/>
    <w:rsid w:val="001D7643"/>
    <w:rsid w:val="001E6DCB"/>
    <w:rsid w:val="001F34AD"/>
    <w:rsid w:val="00200850"/>
    <w:rsid w:val="00207778"/>
    <w:rsid w:val="002123A0"/>
    <w:rsid w:val="0021605B"/>
    <w:rsid w:val="00223BB0"/>
    <w:rsid w:val="0023098D"/>
    <w:rsid w:val="002321F5"/>
    <w:rsid w:val="00232777"/>
    <w:rsid w:val="00233AEC"/>
    <w:rsid w:val="002343BD"/>
    <w:rsid w:val="00243E09"/>
    <w:rsid w:val="00246DC2"/>
    <w:rsid w:val="002507C1"/>
    <w:rsid w:val="00251E0B"/>
    <w:rsid w:val="00257A70"/>
    <w:rsid w:val="0026386D"/>
    <w:rsid w:val="00263F07"/>
    <w:rsid w:val="00270BE8"/>
    <w:rsid w:val="002735E1"/>
    <w:rsid w:val="0028600F"/>
    <w:rsid w:val="0028799E"/>
    <w:rsid w:val="002940D2"/>
    <w:rsid w:val="00296094"/>
    <w:rsid w:val="002A25DD"/>
    <w:rsid w:val="002B1A36"/>
    <w:rsid w:val="002B48CE"/>
    <w:rsid w:val="002C104C"/>
    <w:rsid w:val="002C3BE1"/>
    <w:rsid w:val="002E16AD"/>
    <w:rsid w:val="002E34B2"/>
    <w:rsid w:val="002F76E0"/>
    <w:rsid w:val="002F76F9"/>
    <w:rsid w:val="002F7C26"/>
    <w:rsid w:val="00302752"/>
    <w:rsid w:val="003047DA"/>
    <w:rsid w:val="0030673C"/>
    <w:rsid w:val="0033005A"/>
    <w:rsid w:val="00334842"/>
    <w:rsid w:val="00336CC4"/>
    <w:rsid w:val="00342D12"/>
    <w:rsid w:val="00357F11"/>
    <w:rsid w:val="00364E88"/>
    <w:rsid w:val="00370ADB"/>
    <w:rsid w:val="0037375B"/>
    <w:rsid w:val="00376166"/>
    <w:rsid w:val="003851D2"/>
    <w:rsid w:val="003864AB"/>
    <w:rsid w:val="00393F45"/>
    <w:rsid w:val="003950BF"/>
    <w:rsid w:val="00396253"/>
    <w:rsid w:val="003A5D5F"/>
    <w:rsid w:val="003C302B"/>
    <w:rsid w:val="003D1819"/>
    <w:rsid w:val="003D4A89"/>
    <w:rsid w:val="003E1047"/>
    <w:rsid w:val="003E3255"/>
    <w:rsid w:val="003E4246"/>
    <w:rsid w:val="003E51FC"/>
    <w:rsid w:val="003F5FF5"/>
    <w:rsid w:val="003F6AA3"/>
    <w:rsid w:val="003F730E"/>
    <w:rsid w:val="003F7483"/>
    <w:rsid w:val="003F75A0"/>
    <w:rsid w:val="00404AA3"/>
    <w:rsid w:val="00412B18"/>
    <w:rsid w:val="00412C78"/>
    <w:rsid w:val="00425BB3"/>
    <w:rsid w:val="004422B0"/>
    <w:rsid w:val="00443BCA"/>
    <w:rsid w:val="00446511"/>
    <w:rsid w:val="00460546"/>
    <w:rsid w:val="00463EC2"/>
    <w:rsid w:val="00467640"/>
    <w:rsid w:val="0047099B"/>
    <w:rsid w:val="0047264A"/>
    <w:rsid w:val="00472F14"/>
    <w:rsid w:val="004751C6"/>
    <w:rsid w:val="00484056"/>
    <w:rsid w:val="004849ED"/>
    <w:rsid w:val="00484A98"/>
    <w:rsid w:val="0048743F"/>
    <w:rsid w:val="00493DC9"/>
    <w:rsid w:val="00495D47"/>
    <w:rsid w:val="004B1628"/>
    <w:rsid w:val="004B66D1"/>
    <w:rsid w:val="004B7068"/>
    <w:rsid w:val="004B706C"/>
    <w:rsid w:val="004C2B86"/>
    <w:rsid w:val="004C5CB1"/>
    <w:rsid w:val="004D0D47"/>
    <w:rsid w:val="004D2DAA"/>
    <w:rsid w:val="004F563C"/>
    <w:rsid w:val="004F654B"/>
    <w:rsid w:val="004F6EDD"/>
    <w:rsid w:val="005032EA"/>
    <w:rsid w:val="0053249D"/>
    <w:rsid w:val="00540BE8"/>
    <w:rsid w:val="00540D3F"/>
    <w:rsid w:val="005423AB"/>
    <w:rsid w:val="005478B9"/>
    <w:rsid w:val="00550443"/>
    <w:rsid w:val="00557767"/>
    <w:rsid w:val="00561D84"/>
    <w:rsid w:val="00564233"/>
    <w:rsid w:val="00564AA7"/>
    <w:rsid w:val="00567148"/>
    <w:rsid w:val="00570861"/>
    <w:rsid w:val="00577DAC"/>
    <w:rsid w:val="005870FD"/>
    <w:rsid w:val="005871B6"/>
    <w:rsid w:val="00587D0A"/>
    <w:rsid w:val="0059212D"/>
    <w:rsid w:val="00594C30"/>
    <w:rsid w:val="005A37D3"/>
    <w:rsid w:val="005A42F6"/>
    <w:rsid w:val="005B0EC0"/>
    <w:rsid w:val="005B2315"/>
    <w:rsid w:val="005B4A72"/>
    <w:rsid w:val="005B57AB"/>
    <w:rsid w:val="005C6A61"/>
    <w:rsid w:val="005D0CB3"/>
    <w:rsid w:val="005D6CF2"/>
    <w:rsid w:val="0061570C"/>
    <w:rsid w:val="00621918"/>
    <w:rsid w:val="00622626"/>
    <w:rsid w:val="006440B6"/>
    <w:rsid w:val="006464B7"/>
    <w:rsid w:val="006466D0"/>
    <w:rsid w:val="00651C7C"/>
    <w:rsid w:val="006563CC"/>
    <w:rsid w:val="00673DB4"/>
    <w:rsid w:val="0069132E"/>
    <w:rsid w:val="0069403F"/>
    <w:rsid w:val="006A3ED1"/>
    <w:rsid w:val="006B0533"/>
    <w:rsid w:val="006B09F8"/>
    <w:rsid w:val="006B3D1C"/>
    <w:rsid w:val="006D0463"/>
    <w:rsid w:val="006D3B8F"/>
    <w:rsid w:val="006D6D32"/>
    <w:rsid w:val="006E7C9A"/>
    <w:rsid w:val="00704F50"/>
    <w:rsid w:val="00712042"/>
    <w:rsid w:val="00714089"/>
    <w:rsid w:val="007228A6"/>
    <w:rsid w:val="00724596"/>
    <w:rsid w:val="00731FCC"/>
    <w:rsid w:val="00737B88"/>
    <w:rsid w:val="00743E57"/>
    <w:rsid w:val="00750D8E"/>
    <w:rsid w:val="00755001"/>
    <w:rsid w:val="00765086"/>
    <w:rsid w:val="00766B43"/>
    <w:rsid w:val="007777EF"/>
    <w:rsid w:val="007818A3"/>
    <w:rsid w:val="00784609"/>
    <w:rsid w:val="007973D5"/>
    <w:rsid w:val="007A1C75"/>
    <w:rsid w:val="007A613A"/>
    <w:rsid w:val="007A6833"/>
    <w:rsid w:val="007B24D1"/>
    <w:rsid w:val="007C18E0"/>
    <w:rsid w:val="007E0C6C"/>
    <w:rsid w:val="007E7229"/>
    <w:rsid w:val="007F04FA"/>
    <w:rsid w:val="007F58C5"/>
    <w:rsid w:val="008027DB"/>
    <w:rsid w:val="00803ACC"/>
    <w:rsid w:val="0080621E"/>
    <w:rsid w:val="00821D0F"/>
    <w:rsid w:val="00826801"/>
    <w:rsid w:val="00832B18"/>
    <w:rsid w:val="00833F55"/>
    <w:rsid w:val="00841558"/>
    <w:rsid w:val="00842018"/>
    <w:rsid w:val="00844443"/>
    <w:rsid w:val="008505E4"/>
    <w:rsid w:val="00862B21"/>
    <w:rsid w:val="00865FAD"/>
    <w:rsid w:val="00873293"/>
    <w:rsid w:val="008779EA"/>
    <w:rsid w:val="00880E7B"/>
    <w:rsid w:val="00890881"/>
    <w:rsid w:val="008A0FB7"/>
    <w:rsid w:val="008B40C3"/>
    <w:rsid w:val="008B6C6A"/>
    <w:rsid w:val="008C15F2"/>
    <w:rsid w:val="008C2C33"/>
    <w:rsid w:val="008C4E0E"/>
    <w:rsid w:val="008C60C4"/>
    <w:rsid w:val="008C6989"/>
    <w:rsid w:val="008D0DAD"/>
    <w:rsid w:val="008D23F0"/>
    <w:rsid w:val="008D5392"/>
    <w:rsid w:val="008E5617"/>
    <w:rsid w:val="008E6E63"/>
    <w:rsid w:val="008F0620"/>
    <w:rsid w:val="008F1DD7"/>
    <w:rsid w:val="00902212"/>
    <w:rsid w:val="009044F7"/>
    <w:rsid w:val="00907521"/>
    <w:rsid w:val="0091228A"/>
    <w:rsid w:val="009173AE"/>
    <w:rsid w:val="00930E19"/>
    <w:rsid w:val="009319B5"/>
    <w:rsid w:val="00934925"/>
    <w:rsid w:val="00937DB1"/>
    <w:rsid w:val="00943134"/>
    <w:rsid w:val="00956D58"/>
    <w:rsid w:val="00966742"/>
    <w:rsid w:val="00966A23"/>
    <w:rsid w:val="009723E8"/>
    <w:rsid w:val="00973D19"/>
    <w:rsid w:val="0098423D"/>
    <w:rsid w:val="00986E0D"/>
    <w:rsid w:val="00987F61"/>
    <w:rsid w:val="009A4414"/>
    <w:rsid w:val="009A5C1F"/>
    <w:rsid w:val="009B2D92"/>
    <w:rsid w:val="009B57DA"/>
    <w:rsid w:val="009B7A95"/>
    <w:rsid w:val="009D0211"/>
    <w:rsid w:val="009E04C8"/>
    <w:rsid w:val="009E630A"/>
    <w:rsid w:val="00A230F2"/>
    <w:rsid w:val="00A24048"/>
    <w:rsid w:val="00A24D1E"/>
    <w:rsid w:val="00A31C0B"/>
    <w:rsid w:val="00A32666"/>
    <w:rsid w:val="00A36375"/>
    <w:rsid w:val="00A41855"/>
    <w:rsid w:val="00A41A56"/>
    <w:rsid w:val="00A41F6D"/>
    <w:rsid w:val="00A43878"/>
    <w:rsid w:val="00A568F4"/>
    <w:rsid w:val="00A6073D"/>
    <w:rsid w:val="00A6283D"/>
    <w:rsid w:val="00A63197"/>
    <w:rsid w:val="00A722AB"/>
    <w:rsid w:val="00A74479"/>
    <w:rsid w:val="00A75CED"/>
    <w:rsid w:val="00A80F40"/>
    <w:rsid w:val="00A826F9"/>
    <w:rsid w:val="00A91A65"/>
    <w:rsid w:val="00AA07A8"/>
    <w:rsid w:val="00AA51C3"/>
    <w:rsid w:val="00AA5BB2"/>
    <w:rsid w:val="00AA6E6E"/>
    <w:rsid w:val="00AB3AC5"/>
    <w:rsid w:val="00AB650B"/>
    <w:rsid w:val="00AC0CF5"/>
    <w:rsid w:val="00AC1560"/>
    <w:rsid w:val="00AD593E"/>
    <w:rsid w:val="00AD7E8C"/>
    <w:rsid w:val="00AE07B3"/>
    <w:rsid w:val="00AE41C6"/>
    <w:rsid w:val="00AE6084"/>
    <w:rsid w:val="00AF2886"/>
    <w:rsid w:val="00B04D71"/>
    <w:rsid w:val="00B07B31"/>
    <w:rsid w:val="00B12A7B"/>
    <w:rsid w:val="00B13C23"/>
    <w:rsid w:val="00B16DB0"/>
    <w:rsid w:val="00B30F5B"/>
    <w:rsid w:val="00B32872"/>
    <w:rsid w:val="00B42EF0"/>
    <w:rsid w:val="00B44AEA"/>
    <w:rsid w:val="00B56DDD"/>
    <w:rsid w:val="00B628DE"/>
    <w:rsid w:val="00B64C09"/>
    <w:rsid w:val="00B66D20"/>
    <w:rsid w:val="00B72221"/>
    <w:rsid w:val="00B752D5"/>
    <w:rsid w:val="00B77772"/>
    <w:rsid w:val="00B83B78"/>
    <w:rsid w:val="00B87C39"/>
    <w:rsid w:val="00B90B10"/>
    <w:rsid w:val="00BA4FAE"/>
    <w:rsid w:val="00BA5E91"/>
    <w:rsid w:val="00BC304D"/>
    <w:rsid w:val="00BC56BA"/>
    <w:rsid w:val="00BE3822"/>
    <w:rsid w:val="00BF1482"/>
    <w:rsid w:val="00BF172C"/>
    <w:rsid w:val="00BF55D6"/>
    <w:rsid w:val="00C01EBF"/>
    <w:rsid w:val="00C04F2D"/>
    <w:rsid w:val="00C0664D"/>
    <w:rsid w:val="00C10FAD"/>
    <w:rsid w:val="00C1111B"/>
    <w:rsid w:val="00C15672"/>
    <w:rsid w:val="00C16BB1"/>
    <w:rsid w:val="00C3260E"/>
    <w:rsid w:val="00C43144"/>
    <w:rsid w:val="00C457B3"/>
    <w:rsid w:val="00C61D38"/>
    <w:rsid w:val="00C637FD"/>
    <w:rsid w:val="00C6426E"/>
    <w:rsid w:val="00C7078F"/>
    <w:rsid w:val="00C73BFD"/>
    <w:rsid w:val="00C84A78"/>
    <w:rsid w:val="00C850E9"/>
    <w:rsid w:val="00C87B3B"/>
    <w:rsid w:val="00CA34A0"/>
    <w:rsid w:val="00CA3AD5"/>
    <w:rsid w:val="00CA4F24"/>
    <w:rsid w:val="00CA7D96"/>
    <w:rsid w:val="00CB1152"/>
    <w:rsid w:val="00CB12AB"/>
    <w:rsid w:val="00CB2A9A"/>
    <w:rsid w:val="00CD1242"/>
    <w:rsid w:val="00CD18ED"/>
    <w:rsid w:val="00CD3674"/>
    <w:rsid w:val="00D00F0F"/>
    <w:rsid w:val="00D050C5"/>
    <w:rsid w:val="00D056C4"/>
    <w:rsid w:val="00D12D95"/>
    <w:rsid w:val="00D169F3"/>
    <w:rsid w:val="00D20A35"/>
    <w:rsid w:val="00D24C0B"/>
    <w:rsid w:val="00D31D9D"/>
    <w:rsid w:val="00D362AB"/>
    <w:rsid w:val="00D51AA5"/>
    <w:rsid w:val="00D529F6"/>
    <w:rsid w:val="00D531DD"/>
    <w:rsid w:val="00D556FA"/>
    <w:rsid w:val="00D56E7B"/>
    <w:rsid w:val="00D67840"/>
    <w:rsid w:val="00D752F1"/>
    <w:rsid w:val="00D77E6A"/>
    <w:rsid w:val="00D86551"/>
    <w:rsid w:val="00D93E7A"/>
    <w:rsid w:val="00D95769"/>
    <w:rsid w:val="00DA751C"/>
    <w:rsid w:val="00DB12B2"/>
    <w:rsid w:val="00DB3C07"/>
    <w:rsid w:val="00DE04AF"/>
    <w:rsid w:val="00DE202A"/>
    <w:rsid w:val="00DF3DD1"/>
    <w:rsid w:val="00E00150"/>
    <w:rsid w:val="00E03CC4"/>
    <w:rsid w:val="00E05CD7"/>
    <w:rsid w:val="00E143D8"/>
    <w:rsid w:val="00E16B31"/>
    <w:rsid w:val="00E317E1"/>
    <w:rsid w:val="00E3594C"/>
    <w:rsid w:val="00E37142"/>
    <w:rsid w:val="00E47391"/>
    <w:rsid w:val="00E60AF4"/>
    <w:rsid w:val="00E75B27"/>
    <w:rsid w:val="00E87C9E"/>
    <w:rsid w:val="00EA40BD"/>
    <w:rsid w:val="00EC1659"/>
    <w:rsid w:val="00EC59ED"/>
    <w:rsid w:val="00EE2260"/>
    <w:rsid w:val="00EE7F93"/>
    <w:rsid w:val="00EF32FE"/>
    <w:rsid w:val="00EF3533"/>
    <w:rsid w:val="00EF7F36"/>
    <w:rsid w:val="00F057DF"/>
    <w:rsid w:val="00F12992"/>
    <w:rsid w:val="00F26752"/>
    <w:rsid w:val="00F3035C"/>
    <w:rsid w:val="00F306E3"/>
    <w:rsid w:val="00F40CD2"/>
    <w:rsid w:val="00F51ADD"/>
    <w:rsid w:val="00F538EE"/>
    <w:rsid w:val="00F60764"/>
    <w:rsid w:val="00F63655"/>
    <w:rsid w:val="00F65085"/>
    <w:rsid w:val="00F711A7"/>
    <w:rsid w:val="00F73BF8"/>
    <w:rsid w:val="00F7584C"/>
    <w:rsid w:val="00F76B0A"/>
    <w:rsid w:val="00F773DB"/>
    <w:rsid w:val="00F86E39"/>
    <w:rsid w:val="00F9182A"/>
    <w:rsid w:val="00F93D76"/>
    <w:rsid w:val="00F95637"/>
    <w:rsid w:val="00F96FD0"/>
    <w:rsid w:val="00FA116E"/>
    <w:rsid w:val="00FA261D"/>
    <w:rsid w:val="00FA7616"/>
    <w:rsid w:val="00FB0A61"/>
    <w:rsid w:val="00FC04DB"/>
    <w:rsid w:val="00FC16CD"/>
    <w:rsid w:val="00FC1E1A"/>
    <w:rsid w:val="00FC6D21"/>
    <w:rsid w:val="00FC6EBD"/>
    <w:rsid w:val="00FD0428"/>
    <w:rsid w:val="00FE37AB"/>
    <w:rsid w:val="00FF2B3F"/>
    <w:rsid w:val="1BC8788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FFDE99"/>
  <w15:docId w15:val="{4B7B9DB5-418E-47D7-A667-53BA5199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uiPriority w:val="99"/>
    <w:semiHidden/>
    <w:unhideWhenUsed/>
    <w:qFormat/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panyName">
    <w:name w:val="Company Name"/>
    <w:basedOn w:val="Normal"/>
    <w:qFormat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qFormat/>
    <w:rPr>
      <w:rFonts w:ascii="Arial" w:eastAsia="Arial" w:hAnsi="Arial" w:cs="Arial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qFormat/>
    <w:pPr>
      <w:widowControl w:val="0"/>
      <w:shd w:val="clear" w:color="auto" w:fill="FFFFFF"/>
      <w:spacing w:after="280" w:line="269" w:lineRule="exact"/>
      <w:ind w:hanging="420"/>
      <w:jc w:val="both"/>
    </w:pPr>
    <w:rPr>
      <w:rFonts w:ascii="Arial" w:eastAsia="Arial" w:hAnsi="Arial" w:cs="Arial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C5CB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3E1E2BE-FA79-4735-914E-5A9C11EF26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2508</Words>
  <Characters>14296</Characters>
  <Application>Microsoft Office Word</Application>
  <DocSecurity>4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2024-04-04T00:17:00Z</cp:lastPrinted>
  <dcterms:created xsi:type="dcterms:W3CDTF">2026-09-01T14:44:00Z</dcterms:created>
  <dcterms:modified xsi:type="dcterms:W3CDTF">2026-09-01T14:44:00Z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DE96D24A13F14A55B39116CC4F90A83E_13</vt:lpwstr>
  </property>
</Properties>
</file>