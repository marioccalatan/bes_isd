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01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053"/>
        <w:gridCol w:w="2583"/>
        <w:gridCol w:w="1260"/>
        <w:gridCol w:w="2918"/>
        <w:gridCol w:w="1883"/>
        <w:gridCol w:w="6"/>
        <w:gridCol w:w="1877"/>
        <w:gridCol w:w="12"/>
        <w:gridCol w:w="1871"/>
        <w:gridCol w:w="23"/>
      </w:tblGrid>
      <w:tr w:rsidR="003B2A72" w:rsidRPr="003370C0" w14:paraId="240A5841" w14:textId="77777777" w:rsidTr="00513771">
        <w:trPr>
          <w:gridAfter w:val="1"/>
          <w:wAfter w:w="23" w:type="dxa"/>
        </w:trPr>
        <w:tc>
          <w:tcPr>
            <w:tcW w:w="5584" w:type="dxa"/>
            <w:gridSpan w:val="2"/>
          </w:tcPr>
          <w:p w14:paraId="6DD3B7BC" w14:textId="6CFE8FFD" w:rsidR="003B2A72" w:rsidRPr="003370C0" w:rsidRDefault="003B2A72" w:rsidP="00370B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4CE7198" wp14:editId="73961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4075E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E7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172.5pt;height:20.2pt;z-index:25166387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" filled="f" stroked="f">
                      <v:textbox>
                        <w:txbxContent>
                          <w:p w14:paraId="5534075E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6C3372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="00A27CDA">
              <w:rPr>
                <w:rFonts w:ascii="Arial" w:hAnsi="Arial" w:cs="Arial"/>
                <w:sz w:val="20"/>
                <w:szCs w:val="20"/>
              </w:rPr>
              <w:t xml:space="preserve"> I, II</w:t>
            </w:r>
            <w:r w:rsidR="002B19C2">
              <w:rPr>
                <w:rFonts w:ascii="Arial" w:hAnsi="Arial" w:cs="Arial"/>
                <w:sz w:val="20"/>
                <w:szCs w:val="20"/>
              </w:rPr>
              <w:t>, III</w:t>
            </w:r>
            <w:r w:rsidR="00AF59D3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2410" w:type="dxa"/>
            <w:gridSpan w:val="8"/>
          </w:tcPr>
          <w:p w14:paraId="6E3C8D6C" w14:textId="19B5D2C0" w:rsidR="003B2A72" w:rsidRPr="003370C0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3B2A72" w:rsidRPr="003370C0" w14:paraId="262B83E2" w14:textId="77777777" w:rsidTr="00513771">
        <w:trPr>
          <w:gridAfter w:val="1"/>
          <w:wAfter w:w="23" w:type="dxa"/>
        </w:trPr>
        <w:tc>
          <w:tcPr>
            <w:tcW w:w="5584" w:type="dxa"/>
            <w:gridSpan w:val="2"/>
          </w:tcPr>
          <w:p w14:paraId="3BE87E5F" w14:textId="430405FB" w:rsidR="003B2A72" w:rsidRPr="003370C0" w:rsidRDefault="003B2A72" w:rsidP="005D20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5D20AB" w:rsidRPr="003370C0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410" w:type="dxa"/>
            <w:gridSpan w:val="8"/>
          </w:tcPr>
          <w:p w14:paraId="6144C44C" w14:textId="5E20930A" w:rsidR="003B2A72" w:rsidRPr="003370C0" w:rsidRDefault="003B2A72" w:rsidP="006616FC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  <w:r w:rsidR="0026643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A60AE" w:rsidRPr="00CA60AE">
              <w:rPr>
                <w:rFonts w:ascii="Arial" w:hAnsi="Arial" w:cs="Arial"/>
                <w:bCs/>
                <w:sz w:val="20"/>
                <w:szCs w:val="20"/>
              </w:rPr>
              <w:t>Motorpool Alapang</w:t>
            </w:r>
            <w:r w:rsidR="006616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B2A72" w:rsidRPr="003370C0" w14:paraId="16C65CCE" w14:textId="77777777" w:rsidTr="00513771">
        <w:trPr>
          <w:gridAfter w:val="1"/>
          <w:wAfter w:w="23" w:type="dxa"/>
        </w:trPr>
        <w:tc>
          <w:tcPr>
            <w:tcW w:w="5584" w:type="dxa"/>
            <w:gridSpan w:val="2"/>
          </w:tcPr>
          <w:p w14:paraId="6E6F3AA2" w14:textId="5CCD2DB0" w:rsidR="003B2A72" w:rsidRPr="003370C0" w:rsidRDefault="003B2A72" w:rsidP="00A8235F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Reports to: </w:t>
            </w:r>
            <w:r w:rsidR="0026643E" w:rsidRPr="006C3372">
              <w:rPr>
                <w:rFonts w:ascii="Arial" w:hAnsi="Arial" w:cs="Arial"/>
                <w:bCs/>
                <w:sz w:val="20"/>
                <w:szCs w:val="20"/>
              </w:rPr>
              <w:t>General Services</w:t>
            </w:r>
            <w:r w:rsidR="00B472C1"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19C2">
              <w:rPr>
                <w:rFonts w:ascii="Arial" w:hAnsi="Arial" w:cs="Arial"/>
                <w:sz w:val="20"/>
                <w:szCs w:val="20"/>
              </w:rPr>
              <w:t>Officer</w:t>
            </w:r>
          </w:p>
        </w:tc>
        <w:tc>
          <w:tcPr>
            <w:tcW w:w="12410" w:type="dxa"/>
            <w:gridSpan w:val="8"/>
          </w:tcPr>
          <w:p w14:paraId="3C294845" w14:textId="62D4DB06" w:rsidR="003B2A72" w:rsidRPr="003370C0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9678EE" w:rsidRPr="00CA60AE">
              <w:rPr>
                <w:rFonts w:ascii="Arial" w:hAnsi="Arial" w:cs="Arial"/>
                <w:bCs/>
                <w:sz w:val="20"/>
                <w:szCs w:val="20"/>
              </w:rPr>
              <w:t>Alapang and Field Areas</w:t>
            </w:r>
          </w:p>
        </w:tc>
      </w:tr>
      <w:tr w:rsidR="003B2A72" w:rsidRPr="003370C0" w14:paraId="2FB3FB4B" w14:textId="77777777" w:rsidTr="00513771">
        <w:trPr>
          <w:gridAfter w:val="1"/>
          <w:wAfter w:w="23" w:type="dxa"/>
          <w:trHeight w:val="215"/>
        </w:trPr>
        <w:tc>
          <w:tcPr>
            <w:tcW w:w="5584" w:type="dxa"/>
            <w:gridSpan w:val="2"/>
          </w:tcPr>
          <w:p w14:paraId="52E3073A" w14:textId="52F25680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6A992558" w14:textId="77777777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10" w:type="dxa"/>
            <w:gridSpan w:val="8"/>
          </w:tcPr>
          <w:p w14:paraId="103A82AE" w14:textId="08E1E64D" w:rsidR="003B2A72" w:rsidRPr="003370C0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3370C0" w14:paraId="1E2D3EF0" w14:textId="77777777" w:rsidTr="00513771">
        <w:trPr>
          <w:gridAfter w:val="1"/>
          <w:wAfter w:w="23" w:type="dxa"/>
        </w:trPr>
        <w:tc>
          <w:tcPr>
            <w:tcW w:w="17994" w:type="dxa"/>
            <w:gridSpan w:val="10"/>
          </w:tcPr>
          <w:p w14:paraId="26BC3AEC" w14:textId="3C547308" w:rsidR="008746F8" w:rsidRPr="003370C0" w:rsidRDefault="003B2A72" w:rsidP="008746F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495577" w:rsidRPr="003370C0">
              <w:rPr>
                <w:rFonts w:ascii="Arial" w:hAnsi="Arial" w:cs="Arial"/>
                <w:sz w:val="20"/>
                <w:szCs w:val="20"/>
              </w:rPr>
              <w:t>Prov</w:t>
            </w:r>
            <w:r w:rsidR="008746F8">
              <w:rPr>
                <w:rFonts w:ascii="Arial" w:hAnsi="Arial" w:cs="Arial"/>
                <w:sz w:val="20"/>
                <w:szCs w:val="20"/>
              </w:rPr>
              <w:t xml:space="preserve">ides </w:t>
            </w:r>
            <w:r w:rsidR="0026643E">
              <w:rPr>
                <w:rFonts w:ascii="Arial" w:hAnsi="Arial" w:cs="Arial"/>
                <w:sz w:val="20"/>
                <w:szCs w:val="20"/>
              </w:rPr>
              <w:t xml:space="preserve">safe road </w:t>
            </w:r>
            <w:r w:rsidR="003D2063">
              <w:rPr>
                <w:rFonts w:ascii="Arial" w:hAnsi="Arial" w:cs="Arial"/>
                <w:sz w:val="20"/>
                <w:szCs w:val="20"/>
              </w:rPr>
              <w:t>worthiness</w:t>
            </w:r>
            <w:r w:rsidR="00805A92">
              <w:rPr>
                <w:rFonts w:ascii="Arial" w:hAnsi="Arial" w:cs="Arial"/>
                <w:sz w:val="20"/>
                <w:szCs w:val="20"/>
              </w:rPr>
              <w:t>,</w:t>
            </w:r>
            <w:r w:rsidR="00734D33">
              <w:rPr>
                <w:rFonts w:ascii="Arial" w:hAnsi="Arial" w:cs="Arial"/>
                <w:sz w:val="20"/>
                <w:szCs w:val="20"/>
              </w:rPr>
              <w:t xml:space="preserve"> responsible for repairs </w:t>
            </w:r>
            <w:r w:rsidR="00805A92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="00734D33">
              <w:rPr>
                <w:rFonts w:ascii="Arial" w:hAnsi="Arial" w:cs="Arial"/>
                <w:sz w:val="20"/>
                <w:szCs w:val="20"/>
              </w:rPr>
              <w:t>preventive maintenance of vehicles</w:t>
            </w:r>
            <w:r w:rsidR="00805A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F767A" w:rsidRPr="003370C0" w14:paraId="3B81E962" w14:textId="77777777" w:rsidTr="00CA60AE">
        <w:trPr>
          <w:gridAfter w:val="1"/>
          <w:wAfter w:w="23" w:type="dxa"/>
        </w:trPr>
        <w:tc>
          <w:tcPr>
            <w:tcW w:w="8167" w:type="dxa"/>
            <w:gridSpan w:val="3"/>
            <w:vAlign w:val="center"/>
          </w:tcPr>
          <w:p w14:paraId="48D43070" w14:textId="4D2306CC" w:rsidR="00577DAC" w:rsidRPr="003370C0" w:rsidRDefault="00577DAC" w:rsidP="008746F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60" w:type="dxa"/>
            <w:vAlign w:val="center"/>
          </w:tcPr>
          <w:p w14:paraId="4456A93B" w14:textId="77777777" w:rsidR="00577DAC" w:rsidRPr="00670846" w:rsidRDefault="00577DAC" w:rsidP="000F4D52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Frequency/</w:t>
            </w:r>
          </w:p>
          <w:p w14:paraId="273416C5" w14:textId="4BA7117A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Percentage</w:t>
            </w:r>
          </w:p>
        </w:tc>
        <w:tc>
          <w:tcPr>
            <w:tcW w:w="2918" w:type="dxa"/>
            <w:vAlign w:val="center"/>
          </w:tcPr>
          <w:p w14:paraId="025F06AF" w14:textId="2F0EB8D4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649" w:type="dxa"/>
            <w:gridSpan w:val="5"/>
          </w:tcPr>
          <w:p w14:paraId="73407737" w14:textId="77777777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577DAC" w:rsidRPr="003370C0" w14:paraId="432429F3" w14:textId="77777777" w:rsidTr="004344C4">
              <w:tc>
                <w:tcPr>
                  <w:tcW w:w="572" w:type="dxa"/>
                </w:tcPr>
                <w:p w14:paraId="083F36DF" w14:textId="7781FE8F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</w:tcPr>
                <w:p w14:paraId="7C28C540" w14:textId="510FAA0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3370C0" w14:paraId="5D5553CF" w14:textId="77777777" w:rsidTr="004344C4">
              <w:tc>
                <w:tcPr>
                  <w:tcW w:w="572" w:type="dxa"/>
                </w:tcPr>
                <w:p w14:paraId="5D6A394D" w14:textId="60FAFF4C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</w:tcPr>
                <w:p w14:paraId="4F2519A3" w14:textId="1820F342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3370C0" w14:paraId="75828191" w14:textId="77777777" w:rsidTr="004344C4">
              <w:tc>
                <w:tcPr>
                  <w:tcW w:w="572" w:type="dxa"/>
                </w:tcPr>
                <w:p w14:paraId="2D7D24FC" w14:textId="4320ECFD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</w:tcPr>
                <w:p w14:paraId="3500A9E5" w14:textId="613080B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3771" w:rsidRPr="003370C0" w14:paraId="0D31F890" w14:textId="77777777" w:rsidTr="00CA60AE">
        <w:trPr>
          <w:gridAfter w:val="1"/>
          <w:wAfter w:w="23" w:type="dxa"/>
        </w:trPr>
        <w:tc>
          <w:tcPr>
            <w:tcW w:w="8167" w:type="dxa"/>
            <w:gridSpan w:val="3"/>
          </w:tcPr>
          <w:p w14:paraId="009C3FE0" w14:textId="026E222A" w:rsidR="00513771" w:rsidRPr="003370C0" w:rsidRDefault="00513771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260" w:type="dxa"/>
          </w:tcPr>
          <w:p w14:paraId="47706EEE" w14:textId="0C7BC791" w:rsidR="00513771" w:rsidRPr="003370C0" w:rsidRDefault="00513771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F840CB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67" w:type="dxa"/>
            <w:gridSpan w:val="6"/>
          </w:tcPr>
          <w:p w14:paraId="31866DE0" w14:textId="77777777" w:rsidR="00513771" w:rsidRPr="003370C0" w:rsidRDefault="00513771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44C4" w:rsidRPr="003370C0" w14:paraId="4C6D74BF" w14:textId="77777777" w:rsidTr="00CA60AE">
        <w:trPr>
          <w:gridAfter w:val="1"/>
          <w:wAfter w:w="23" w:type="dxa"/>
        </w:trPr>
        <w:tc>
          <w:tcPr>
            <w:tcW w:w="1531" w:type="dxa"/>
            <w:vMerge w:val="restart"/>
            <w:vAlign w:val="center"/>
          </w:tcPr>
          <w:p w14:paraId="3A9E4217" w14:textId="395B6970" w:rsidR="003370C0" w:rsidRPr="003370C0" w:rsidRDefault="002D46D3" w:rsidP="003370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</w:t>
            </w:r>
            <w:r w:rsidR="003370C0"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 w:rsidR="004F3AC7">
              <w:rPr>
                <w:rFonts w:ascii="Arial" w:hAnsi="Arial" w:cs="Arial"/>
                <w:sz w:val="20"/>
                <w:szCs w:val="20"/>
              </w:rPr>
              <w:t>I</w:t>
            </w:r>
            <w:r w:rsidR="003370C0" w:rsidRPr="003370C0">
              <w:rPr>
                <w:rFonts w:ascii="Arial" w:hAnsi="Arial" w:cs="Arial"/>
                <w:sz w:val="20"/>
                <w:szCs w:val="20"/>
              </w:rPr>
              <w:t>I</w:t>
            </w:r>
            <w:r w:rsidR="00E36DA5">
              <w:rPr>
                <w:rFonts w:ascii="Arial" w:hAnsi="Arial" w:cs="Arial"/>
                <w:sz w:val="20"/>
                <w:szCs w:val="20"/>
              </w:rPr>
              <w:t>,</w:t>
            </w:r>
            <w:r w:rsidR="00A516A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6DA5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6636" w:type="dxa"/>
            <w:gridSpan w:val="2"/>
          </w:tcPr>
          <w:p w14:paraId="6E134140" w14:textId="0FAF15DE" w:rsidR="003370C0" w:rsidRPr="003370C0" w:rsidRDefault="00392FAD" w:rsidP="005C7A14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Diagnos</w:t>
            </w:r>
            <w:r w:rsidR="002D46D3">
              <w:rPr>
                <w:rFonts w:ascii="Arial" w:hAnsi="Arial" w:cs="Arial"/>
                <w:sz w:val="20"/>
                <w:szCs w:val="20"/>
              </w:rPr>
              <w:t>is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="002D46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0C0" w:rsidRPr="003370C0">
              <w:rPr>
                <w:rFonts w:ascii="Arial" w:hAnsi="Arial" w:cs="Arial"/>
                <w:sz w:val="20"/>
                <w:szCs w:val="20"/>
              </w:rPr>
              <w:t>analyzes</w:t>
            </w:r>
            <w:r w:rsidR="001A229C">
              <w:rPr>
                <w:rFonts w:ascii="Arial" w:hAnsi="Arial" w:cs="Arial"/>
                <w:sz w:val="20"/>
                <w:szCs w:val="20"/>
              </w:rPr>
              <w:t>, research</w:t>
            </w:r>
            <w:r w:rsidR="003370C0" w:rsidRPr="003370C0">
              <w:rPr>
                <w:rFonts w:ascii="Arial" w:hAnsi="Arial" w:cs="Arial"/>
                <w:sz w:val="20"/>
                <w:szCs w:val="20"/>
              </w:rPr>
              <w:t xml:space="preserve"> and recommends </w:t>
            </w:r>
            <w:r w:rsidR="001A229C">
              <w:rPr>
                <w:rFonts w:ascii="Arial" w:hAnsi="Arial" w:cs="Arial"/>
                <w:sz w:val="20"/>
                <w:szCs w:val="20"/>
              </w:rPr>
              <w:t xml:space="preserve">solutions </w:t>
            </w:r>
            <w:r w:rsidR="003370C0" w:rsidRPr="003370C0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="001A229C">
              <w:rPr>
                <w:rFonts w:ascii="Arial" w:hAnsi="Arial" w:cs="Arial"/>
                <w:sz w:val="20"/>
                <w:szCs w:val="20"/>
              </w:rPr>
              <w:t xml:space="preserve">vehicle </w:t>
            </w:r>
            <w:r w:rsidR="002D46D3">
              <w:rPr>
                <w:rFonts w:ascii="Arial" w:hAnsi="Arial" w:cs="Arial"/>
                <w:sz w:val="20"/>
                <w:szCs w:val="20"/>
              </w:rPr>
              <w:t xml:space="preserve">malfunction and </w:t>
            </w:r>
            <w:r w:rsidR="00F840CB">
              <w:rPr>
                <w:rFonts w:ascii="Arial" w:hAnsi="Arial" w:cs="Arial"/>
                <w:sz w:val="20"/>
                <w:szCs w:val="20"/>
              </w:rPr>
              <w:t>conditions</w:t>
            </w:r>
            <w:r w:rsidR="002D46D3">
              <w:rPr>
                <w:rFonts w:ascii="Arial" w:hAnsi="Arial" w:cs="Arial"/>
                <w:sz w:val="20"/>
                <w:szCs w:val="20"/>
              </w:rPr>
              <w:t>.</w:t>
            </w:r>
            <w:r w:rsidR="009C31C3">
              <w:rPr>
                <w:rFonts w:ascii="Arial" w:hAnsi="Arial" w:cs="Arial"/>
                <w:sz w:val="20"/>
                <w:szCs w:val="20"/>
              </w:rPr>
              <w:t xml:space="preserve"> Ensure that all findings are within the scope of work </w:t>
            </w:r>
            <w:r w:rsidR="000E3513">
              <w:rPr>
                <w:rFonts w:ascii="Arial" w:hAnsi="Arial" w:cs="Arial"/>
                <w:sz w:val="20"/>
                <w:szCs w:val="20"/>
              </w:rPr>
              <w:t>with</w:t>
            </w:r>
            <w:r w:rsidR="009C31C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3513">
              <w:rPr>
                <w:rFonts w:ascii="Arial" w:hAnsi="Arial" w:cs="Arial"/>
                <w:sz w:val="20"/>
                <w:szCs w:val="20"/>
              </w:rPr>
              <w:t>guaranty.</w:t>
            </w:r>
          </w:p>
        </w:tc>
        <w:tc>
          <w:tcPr>
            <w:tcW w:w="1260" w:type="dxa"/>
          </w:tcPr>
          <w:p w14:paraId="5C958D92" w14:textId="77777777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67AB620F" w14:textId="77777777" w:rsidR="00616304" w:rsidRPr="00616304" w:rsidRDefault="000E3513" w:rsidP="005C7A1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616304">
              <w:rPr>
                <w:rFonts w:ascii="Arial" w:hAnsi="Arial" w:cs="Arial"/>
                <w:sz w:val="20"/>
                <w:szCs w:val="20"/>
              </w:rPr>
              <w:t>ttitude toward change and a</w:t>
            </w:r>
            <w:r>
              <w:rPr>
                <w:rFonts w:ascii="Arial" w:hAnsi="Arial" w:cs="Arial"/>
                <w:sz w:val="20"/>
                <w:szCs w:val="20"/>
              </w:rPr>
              <w:t xml:space="preserve">ccept new </w:t>
            </w:r>
            <w:r w:rsidR="00616304">
              <w:rPr>
                <w:rFonts w:ascii="Arial" w:hAnsi="Arial" w:cs="Arial"/>
                <w:sz w:val="20"/>
                <w:szCs w:val="20"/>
              </w:rPr>
              <w:t>technology</w:t>
            </w:r>
          </w:p>
          <w:p w14:paraId="4C6FB231" w14:textId="3FB6A593" w:rsidR="00A27CDA" w:rsidRPr="00A27CDA" w:rsidRDefault="00616304" w:rsidP="005C7A1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and/or w</w:t>
            </w:r>
            <w:r w:rsidR="003370C0" w:rsidRPr="00A27CDA">
              <w:rPr>
                <w:rFonts w:ascii="Arial" w:hAnsi="Arial" w:cs="Arial"/>
                <w:sz w:val="20"/>
                <w:szCs w:val="20"/>
              </w:rPr>
              <w:t xml:space="preserve">ritten communication skills, </w:t>
            </w:r>
          </w:p>
          <w:p w14:paraId="73BB2A2F" w14:textId="63326611" w:rsidR="003370C0" w:rsidRPr="00A27CDA" w:rsidRDefault="00A27CDA" w:rsidP="005C7A1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3370C0" w:rsidRPr="00A27CDA">
              <w:rPr>
                <w:rFonts w:ascii="Arial" w:hAnsi="Arial" w:cs="Arial"/>
                <w:sz w:val="20"/>
                <w:szCs w:val="20"/>
              </w:rPr>
              <w:t>esearch and working knowledge on</w:t>
            </w:r>
            <w:r w:rsidR="00616304">
              <w:rPr>
                <w:rFonts w:ascii="Arial" w:hAnsi="Arial" w:cs="Arial"/>
                <w:sz w:val="20"/>
                <w:szCs w:val="20"/>
              </w:rPr>
              <w:t xml:space="preserve"> vehicles </w:t>
            </w:r>
            <w:r w:rsidR="00A64C0A">
              <w:rPr>
                <w:rFonts w:ascii="Arial" w:hAnsi="Arial" w:cs="Arial"/>
                <w:sz w:val="20"/>
                <w:szCs w:val="20"/>
              </w:rPr>
              <w:t>functions, system and parts.</w:t>
            </w:r>
          </w:p>
        </w:tc>
        <w:tc>
          <w:tcPr>
            <w:tcW w:w="1883" w:type="dxa"/>
            <w:vAlign w:val="center"/>
          </w:tcPr>
          <w:p w14:paraId="6735134A" w14:textId="5674AFEB" w:rsidR="003370C0" w:rsidRPr="003370C0" w:rsidRDefault="003370C0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7A31E129" w14:textId="4E816E63" w:rsidR="003370C0" w:rsidRPr="00B310EC" w:rsidRDefault="003370C0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6E4E49AD" w14:textId="53EDA6EE" w:rsidR="003370C0" w:rsidRPr="003370C0" w:rsidRDefault="003370C0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44C4" w:rsidRPr="003370C0" w14:paraId="0B1D4BB3" w14:textId="77777777" w:rsidTr="00CA60AE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5AF5E9A8" w14:textId="3C00725F" w:rsidR="003370C0" w:rsidRPr="003370C0" w:rsidRDefault="003370C0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092F01DA" w14:textId="0F6DBB1E" w:rsidR="003370C0" w:rsidRPr="003370C0" w:rsidRDefault="003370C0" w:rsidP="005C7A14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Provide reports and recommendation on </w:t>
            </w:r>
            <w:r w:rsidR="00A64C0A">
              <w:rPr>
                <w:rFonts w:ascii="Arial" w:hAnsi="Arial" w:cs="Arial"/>
                <w:sz w:val="20"/>
                <w:szCs w:val="20"/>
              </w:rPr>
              <w:t>vehicle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issues and</w:t>
            </w:r>
            <w:r w:rsidR="0033131E">
              <w:rPr>
                <w:rFonts w:ascii="Arial" w:hAnsi="Arial" w:cs="Arial"/>
                <w:sz w:val="20"/>
                <w:szCs w:val="20"/>
              </w:rPr>
              <w:t xml:space="preserve"> evaluation </w:t>
            </w:r>
            <w:r w:rsidR="003859DB">
              <w:rPr>
                <w:rFonts w:ascii="Arial" w:hAnsi="Arial" w:cs="Arial"/>
                <w:sz w:val="20"/>
                <w:szCs w:val="20"/>
              </w:rPr>
              <w:t xml:space="preserve">impact to timely and quality service. </w:t>
            </w:r>
          </w:p>
        </w:tc>
        <w:tc>
          <w:tcPr>
            <w:tcW w:w="1260" w:type="dxa"/>
          </w:tcPr>
          <w:p w14:paraId="6A81B18B" w14:textId="77777777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6343C197" w14:textId="196F3FCE" w:rsidR="003370C0" w:rsidRPr="00A27CDA" w:rsidRDefault="003370C0" w:rsidP="005C7A14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Analytical</w:t>
            </w:r>
            <w:r w:rsidR="003859DB">
              <w:rPr>
                <w:rFonts w:ascii="Arial" w:hAnsi="Arial" w:cs="Arial"/>
                <w:sz w:val="20"/>
                <w:szCs w:val="20"/>
              </w:rPr>
              <w:t>, time conscious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 and assessment skills</w:t>
            </w:r>
          </w:p>
          <w:p w14:paraId="6B66AD6F" w14:textId="2A4FA657" w:rsidR="003370C0" w:rsidRPr="00A27CDA" w:rsidRDefault="00982F80" w:rsidP="005C7A14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Hardworking and mentor</w:t>
            </w:r>
          </w:p>
        </w:tc>
        <w:tc>
          <w:tcPr>
            <w:tcW w:w="1883" w:type="dxa"/>
            <w:vAlign w:val="center"/>
          </w:tcPr>
          <w:p w14:paraId="0F17F66A" w14:textId="37A7A8DB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25550538" w14:textId="558DB00C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5D185FBA" w14:textId="4BFDCC16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01AA4106" w14:textId="77777777" w:rsidTr="00CA60AE">
        <w:trPr>
          <w:gridAfter w:val="1"/>
          <w:wAfter w:w="23" w:type="dxa"/>
          <w:trHeight w:val="215"/>
        </w:trPr>
        <w:tc>
          <w:tcPr>
            <w:tcW w:w="8167" w:type="dxa"/>
            <w:gridSpan w:val="3"/>
            <w:vAlign w:val="center"/>
          </w:tcPr>
          <w:p w14:paraId="3C2E32EC" w14:textId="77777777" w:rsidR="00E36DA5" w:rsidRDefault="00E36DA5" w:rsidP="006616FC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E5E038" w14:textId="5B805000" w:rsidR="00AF59D3" w:rsidRDefault="00AF59D3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982F80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982F80">
              <w:rPr>
                <w:rFonts w:ascii="Arial" w:hAnsi="Arial" w:cs="Arial"/>
                <w:b/>
                <w:sz w:val="20"/>
                <w:szCs w:val="20"/>
              </w:rPr>
              <w:t xml:space="preserve">Mechanic 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II (3), </w:t>
            </w:r>
            <w:r w:rsidR="00982F80">
              <w:rPr>
                <w:rFonts w:ascii="Arial" w:hAnsi="Arial" w:cs="Arial"/>
                <w:b/>
                <w:sz w:val="20"/>
                <w:szCs w:val="20"/>
              </w:rPr>
              <w:t xml:space="preserve">Mechanic 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III</w:t>
            </w:r>
            <w:r w:rsidR="001A25E1">
              <w:rPr>
                <w:rFonts w:ascii="Arial" w:hAnsi="Arial" w:cs="Arial"/>
                <w:b/>
                <w:sz w:val="20"/>
                <w:szCs w:val="20"/>
              </w:rPr>
              <w:t xml:space="preserve"> and</w:t>
            </w:r>
            <w:r w:rsidR="00E36DA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82F80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="00E36DA5">
              <w:rPr>
                <w:rFonts w:ascii="Arial" w:hAnsi="Arial" w:cs="Arial"/>
                <w:b/>
                <w:sz w:val="20"/>
                <w:szCs w:val="20"/>
              </w:rPr>
              <w:t xml:space="preserve"> IV</w:t>
            </w:r>
            <w:r w:rsidR="00982F8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(4)</w:t>
            </w:r>
          </w:p>
          <w:p w14:paraId="3E8CEAED" w14:textId="53646E3C" w:rsidR="00E36DA5" w:rsidRPr="003370C0" w:rsidRDefault="00E36DA5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E7EDBD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5E6949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1D4DA8" w14:textId="44BDC9D4" w:rsidR="00AF59D3" w:rsidRPr="003370C0" w:rsidRDefault="00AF060B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FD21B0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="00AF59D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67" w:type="dxa"/>
            <w:gridSpan w:val="6"/>
            <w:vAlign w:val="center"/>
          </w:tcPr>
          <w:p w14:paraId="1D9BEB9A" w14:textId="77777777" w:rsidR="00AF59D3" w:rsidRPr="003370C0" w:rsidRDefault="00AF59D3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44C4" w:rsidRPr="003370C0" w14:paraId="17B02C61" w14:textId="77777777" w:rsidTr="00CA60AE">
        <w:trPr>
          <w:gridAfter w:val="1"/>
          <w:wAfter w:w="23" w:type="dxa"/>
        </w:trPr>
        <w:tc>
          <w:tcPr>
            <w:tcW w:w="1531" w:type="dxa"/>
            <w:vMerge w:val="restart"/>
            <w:vAlign w:val="center"/>
          </w:tcPr>
          <w:p w14:paraId="4D9F8B36" w14:textId="747AB06E" w:rsidR="00B56628" w:rsidRPr="003370C0" w:rsidRDefault="00982F80" w:rsidP="003370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</w:t>
            </w:r>
            <w:r w:rsidR="00B56628"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 w:rsidR="00B56628">
              <w:rPr>
                <w:rFonts w:ascii="Arial" w:hAnsi="Arial" w:cs="Arial"/>
                <w:sz w:val="20"/>
                <w:szCs w:val="20"/>
              </w:rPr>
              <w:t>, II</w:t>
            </w:r>
            <w:r w:rsidR="004F3AC7">
              <w:rPr>
                <w:rFonts w:ascii="Arial" w:hAnsi="Arial" w:cs="Arial"/>
                <w:sz w:val="20"/>
                <w:szCs w:val="20"/>
              </w:rPr>
              <w:t>, III</w:t>
            </w:r>
            <w:r w:rsidR="00E36DA5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6DA5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6636" w:type="dxa"/>
            <w:gridSpan w:val="2"/>
            <w:vAlign w:val="center"/>
          </w:tcPr>
          <w:p w14:paraId="38AA8AE5" w14:textId="73430C73" w:rsidR="00B56628" w:rsidRPr="003370C0" w:rsidRDefault="00E54032" w:rsidP="005C7A14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Ensure service request form (SRF) sign with endorsement </w:t>
            </w:r>
            <w:r w:rsidR="006C3232">
              <w:rPr>
                <w:rFonts w:ascii="Arial" w:hAnsi="Arial" w:cs="Arial"/>
                <w:sz w:val="20"/>
                <w:szCs w:val="20"/>
              </w:rPr>
              <w:t>as job orders</w:t>
            </w:r>
            <w:r w:rsidR="00B56628"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019F385B" w14:textId="77777777" w:rsidR="00B56628" w:rsidRPr="003370C0" w:rsidRDefault="00B5662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5441A145" w14:textId="104AF024" w:rsidR="00B56628" w:rsidRPr="003370C0" w:rsidRDefault="00B56628" w:rsidP="003370C0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</w:t>
            </w:r>
            <w:r w:rsidR="00882FC4">
              <w:rPr>
                <w:rFonts w:ascii="Arial" w:hAnsi="Arial" w:cs="Arial"/>
                <w:sz w:val="20"/>
                <w:szCs w:val="20"/>
              </w:rPr>
              <w:t>orking knowledge, skills, common sense, IQ and w</w:t>
            </w:r>
            <w:r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</w:p>
        </w:tc>
        <w:tc>
          <w:tcPr>
            <w:tcW w:w="1883" w:type="dxa"/>
            <w:vAlign w:val="center"/>
          </w:tcPr>
          <w:p w14:paraId="74D4C655" w14:textId="572D5222" w:rsidR="00B56628" w:rsidRPr="003370C0" w:rsidRDefault="00B5662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21C99042" w14:textId="07F651C4" w:rsidR="00B56628" w:rsidRPr="003370C0" w:rsidRDefault="00AF59D3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4CB004AD" w14:textId="323CA31C" w:rsidR="00B56628" w:rsidRPr="003370C0" w:rsidRDefault="00B5662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22FF893A" w14:textId="77777777" w:rsidTr="00CA60AE">
        <w:trPr>
          <w:gridAfter w:val="1"/>
          <w:wAfter w:w="23" w:type="dxa"/>
          <w:trHeight w:val="170"/>
        </w:trPr>
        <w:tc>
          <w:tcPr>
            <w:tcW w:w="1531" w:type="dxa"/>
            <w:vMerge/>
            <w:vAlign w:val="center"/>
          </w:tcPr>
          <w:p w14:paraId="02FA9F85" w14:textId="4838C652" w:rsidR="00AF59D3" w:rsidRPr="003370C0" w:rsidRDefault="00AF59D3" w:rsidP="00AF59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81B99BC" w14:textId="1E10742B" w:rsidR="00AF59D3" w:rsidRPr="003370C0" w:rsidRDefault="006C3232" w:rsidP="00AF59D3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sz w:val="20"/>
                <w:szCs w:val="20"/>
              </w:rPr>
              <w:t>Repair vehicles that are brought to the motorpool or malfunctioned on field</w:t>
            </w:r>
          </w:p>
        </w:tc>
        <w:tc>
          <w:tcPr>
            <w:tcW w:w="1260" w:type="dxa"/>
          </w:tcPr>
          <w:p w14:paraId="15E5911A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22FC47B9" w14:textId="75D1839C" w:rsidR="00AF59D3" w:rsidRPr="003370C0" w:rsidRDefault="00AF59D3" w:rsidP="00AF59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3583D4D" w14:textId="2A1C2663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2B349C8C" w14:textId="12B133AE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1C667E14" w14:textId="40B58C85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63B46830" w14:textId="77777777" w:rsidTr="00CA60AE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0F639ED0" w14:textId="77777777" w:rsidR="00AF59D3" w:rsidRPr="003370C0" w:rsidRDefault="00AF59D3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A0E548F" w14:textId="25EB54B2" w:rsidR="00882FC4" w:rsidRPr="00882FC4" w:rsidRDefault="006C3232" w:rsidP="00882FC4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sz w:val="20"/>
                <w:szCs w:val="20"/>
              </w:rPr>
              <w:t>Always consider or priorities vehicles that</w:t>
            </w:r>
            <w:r w:rsidR="00E52C77">
              <w:rPr>
                <w:rFonts w:ascii="Arial" w:eastAsiaTheme="minorHAnsi" w:hAnsi="Arial" w:cs="Arial"/>
                <w:sz w:val="20"/>
                <w:szCs w:val="20"/>
              </w:rPr>
              <w:t xml:space="preserve"> are use</w:t>
            </w:r>
            <w:r w:rsidR="00882FC4">
              <w:rPr>
                <w:rFonts w:ascii="Arial" w:eastAsiaTheme="minorHAnsi" w:hAnsi="Arial" w:cs="Arial"/>
                <w:sz w:val="20"/>
                <w:szCs w:val="20"/>
              </w:rPr>
              <w:t>d</w:t>
            </w:r>
            <w:r w:rsidR="00E52C77">
              <w:rPr>
                <w:rFonts w:ascii="Arial" w:eastAsiaTheme="minorHAnsi" w:hAnsi="Arial" w:cs="Arial"/>
                <w:sz w:val="20"/>
                <w:szCs w:val="20"/>
              </w:rPr>
              <w:t xml:space="preserve"> for operation</w:t>
            </w:r>
          </w:p>
        </w:tc>
        <w:tc>
          <w:tcPr>
            <w:tcW w:w="1260" w:type="dxa"/>
          </w:tcPr>
          <w:p w14:paraId="52CED3A8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639AA879" w14:textId="01B2FE79" w:rsidR="00AF59D3" w:rsidRPr="003370C0" w:rsidRDefault="00AF59D3" w:rsidP="00AF59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F3E1EFF" w14:textId="06908C8C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4D37EBD6" w14:textId="47E4998A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755F4A5A" w14:textId="4ADE2193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6AE7D2D6" w14:textId="77777777" w:rsidTr="00CA60AE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762628DB" w14:textId="77777777" w:rsidR="00AF59D3" w:rsidRPr="003370C0" w:rsidRDefault="00AF59D3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085D3DA" w14:textId="58ADEEF7" w:rsidR="00AF59D3" w:rsidRPr="00882FC4" w:rsidRDefault="00882FC4" w:rsidP="00882FC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B6C2B">
              <w:rPr>
                <w:rFonts w:ascii="Arial" w:hAnsi="Arial" w:cs="Arial"/>
                <w:sz w:val="20"/>
                <w:szCs w:val="20"/>
              </w:rPr>
              <w:t xml:space="preserve">Conducts periodic check-up of vehicles to determine repair and maintenance requirements </w:t>
            </w:r>
          </w:p>
        </w:tc>
        <w:tc>
          <w:tcPr>
            <w:tcW w:w="1260" w:type="dxa"/>
          </w:tcPr>
          <w:p w14:paraId="191D206C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0D719AFE" w14:textId="77777777" w:rsidR="00AF59D3" w:rsidRPr="003370C0" w:rsidRDefault="00AF59D3" w:rsidP="00AF59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A53A7E3" w14:textId="4140499B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565C9059" w14:textId="4DC19ACD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381A7ADA" w14:textId="79E8DF75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82FC4" w:rsidRPr="003370C0" w14:paraId="24212D5E" w14:textId="77777777" w:rsidTr="00CA60AE">
        <w:trPr>
          <w:gridAfter w:val="1"/>
          <w:wAfter w:w="23" w:type="dxa"/>
        </w:trPr>
        <w:tc>
          <w:tcPr>
            <w:tcW w:w="1531" w:type="dxa"/>
            <w:vAlign w:val="center"/>
          </w:tcPr>
          <w:p w14:paraId="486F0A70" w14:textId="77777777" w:rsidR="00882FC4" w:rsidRPr="003370C0" w:rsidRDefault="00882FC4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6F04666" w14:textId="016B770A" w:rsidR="00882FC4" w:rsidRPr="007A4639" w:rsidRDefault="007A4639" w:rsidP="007A463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B6C2B">
              <w:rPr>
                <w:rFonts w:ascii="Arial" w:hAnsi="Arial" w:cs="Arial"/>
                <w:sz w:val="20"/>
                <w:szCs w:val="20"/>
              </w:rPr>
              <w:t>Overhauls engines and manual transmissions and differentials when needed.</w:t>
            </w:r>
          </w:p>
        </w:tc>
        <w:tc>
          <w:tcPr>
            <w:tcW w:w="1260" w:type="dxa"/>
          </w:tcPr>
          <w:p w14:paraId="2AC99D7C" w14:textId="77777777" w:rsidR="00882FC4" w:rsidRPr="003370C0" w:rsidRDefault="00882FC4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3AB5D24" w14:textId="77777777" w:rsidR="00882FC4" w:rsidRPr="003370C0" w:rsidRDefault="00882FC4" w:rsidP="00AF59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020DF4F" w14:textId="77777777" w:rsidR="00882FC4" w:rsidRPr="003370C0" w:rsidRDefault="00882FC4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78239A22" w14:textId="77777777" w:rsidR="00882FC4" w:rsidRPr="0048645F" w:rsidRDefault="00882FC4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08DD12A6" w14:textId="77777777" w:rsidR="00882FC4" w:rsidRPr="003370C0" w:rsidRDefault="00882FC4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4639" w:rsidRPr="003370C0" w14:paraId="69A5FC38" w14:textId="77777777" w:rsidTr="00CA60AE">
        <w:trPr>
          <w:gridAfter w:val="1"/>
          <w:wAfter w:w="23" w:type="dxa"/>
        </w:trPr>
        <w:tc>
          <w:tcPr>
            <w:tcW w:w="1531" w:type="dxa"/>
            <w:vAlign w:val="center"/>
          </w:tcPr>
          <w:p w14:paraId="0E89AE8A" w14:textId="77777777" w:rsidR="007A4639" w:rsidRPr="003370C0" w:rsidRDefault="007A4639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52F98ADF" w14:textId="5DF66CE5" w:rsidR="007A4639" w:rsidRPr="007A4639" w:rsidRDefault="007A4639" w:rsidP="007A463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B6C2B">
              <w:rPr>
                <w:rFonts w:ascii="Arial" w:hAnsi="Arial" w:cs="Arial"/>
                <w:sz w:val="20"/>
                <w:szCs w:val="20"/>
              </w:rPr>
              <w:t>Prepares Material Requisition Slips (MRS) for repairs/maintenance and withdraw the needed materials/spare parts at the warehouse</w:t>
            </w:r>
          </w:p>
        </w:tc>
        <w:tc>
          <w:tcPr>
            <w:tcW w:w="1260" w:type="dxa"/>
          </w:tcPr>
          <w:p w14:paraId="4A516354" w14:textId="77777777" w:rsidR="007A4639" w:rsidRPr="003370C0" w:rsidRDefault="007A4639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F5C70F2" w14:textId="6EB4AE54" w:rsidR="007A4639" w:rsidRPr="003370C0" w:rsidRDefault="001B4570" w:rsidP="00AF59D3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>orking knowledge</w:t>
            </w:r>
          </w:p>
        </w:tc>
        <w:tc>
          <w:tcPr>
            <w:tcW w:w="1883" w:type="dxa"/>
            <w:vAlign w:val="center"/>
          </w:tcPr>
          <w:p w14:paraId="0865CF2E" w14:textId="77777777" w:rsidR="007A4639" w:rsidRPr="003370C0" w:rsidRDefault="007A4639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44C9D454" w14:textId="77777777" w:rsidR="007A4639" w:rsidRPr="0048645F" w:rsidRDefault="007A4639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0DE37256" w14:textId="77777777" w:rsidR="007A4639" w:rsidRPr="003370C0" w:rsidRDefault="007A4639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59D3" w:rsidRPr="003370C0" w14:paraId="653ED880" w14:textId="77777777" w:rsidTr="00CA60AE">
        <w:trPr>
          <w:gridAfter w:val="1"/>
          <w:wAfter w:w="23" w:type="dxa"/>
          <w:trHeight w:val="620"/>
        </w:trPr>
        <w:tc>
          <w:tcPr>
            <w:tcW w:w="1531" w:type="dxa"/>
            <w:vAlign w:val="center"/>
          </w:tcPr>
          <w:p w14:paraId="14930179" w14:textId="6793BB6F" w:rsidR="00AF59D3" w:rsidRPr="003370C0" w:rsidRDefault="00E52C77" w:rsidP="00E36DA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</w:t>
            </w:r>
            <w:r w:rsidR="00E36D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6AEF">
              <w:rPr>
                <w:rFonts w:ascii="Arial" w:hAnsi="Arial" w:cs="Arial"/>
                <w:sz w:val="20"/>
                <w:szCs w:val="20"/>
              </w:rPr>
              <w:t xml:space="preserve">I, II, </w:t>
            </w:r>
            <w:r w:rsidR="00AF59D3">
              <w:rPr>
                <w:rFonts w:ascii="Arial" w:hAnsi="Arial" w:cs="Arial"/>
                <w:sz w:val="20"/>
                <w:szCs w:val="20"/>
              </w:rPr>
              <w:t>III</w:t>
            </w:r>
            <w:r w:rsidR="00E36DA5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636" w:type="dxa"/>
            <w:gridSpan w:val="2"/>
            <w:vAlign w:val="center"/>
          </w:tcPr>
          <w:p w14:paraId="440C08ED" w14:textId="3D080CFE" w:rsidR="00AF59D3" w:rsidRPr="003370C0" w:rsidRDefault="00AF59D3" w:rsidP="00AF59D3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Conduct</w:t>
            </w:r>
            <w:r w:rsidR="002047DE">
              <w:rPr>
                <w:rFonts w:ascii="Arial" w:hAnsi="Arial" w:cs="Arial"/>
                <w:sz w:val="20"/>
                <w:szCs w:val="20"/>
              </w:rPr>
              <w:t>, confirm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14085">
              <w:rPr>
                <w:rFonts w:ascii="Arial" w:hAnsi="Arial" w:cs="Arial"/>
                <w:sz w:val="20"/>
                <w:szCs w:val="20"/>
              </w:rPr>
              <w:t>vehicle evaluation and test</w:t>
            </w:r>
          </w:p>
        </w:tc>
        <w:tc>
          <w:tcPr>
            <w:tcW w:w="1260" w:type="dxa"/>
          </w:tcPr>
          <w:p w14:paraId="1CBF3F32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04B0D201" w14:textId="25C21A2A" w:rsidR="00AF59D3" w:rsidRDefault="00F14085" w:rsidP="00436AEF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on engine analyzer equipment</w:t>
            </w:r>
          </w:p>
          <w:p w14:paraId="22728E7B" w14:textId="77777777" w:rsidR="007A4639" w:rsidRPr="00A27CDA" w:rsidRDefault="007A4639" w:rsidP="007A4639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6FE8257F" w14:textId="501812C7" w:rsidR="00AF59D3" w:rsidRPr="00A27CDA" w:rsidRDefault="00F14085" w:rsidP="00436AEF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Technical </w:t>
            </w:r>
            <w:r w:rsidR="002047DE">
              <w:rPr>
                <w:rFonts w:ascii="Arial" w:hAnsi="Arial" w:cs="Arial"/>
                <w:sz w:val="20"/>
                <w:szCs w:val="20"/>
              </w:rPr>
              <w:t>know</w:t>
            </w:r>
            <w:r w:rsidR="00053DCF">
              <w:rPr>
                <w:rFonts w:ascii="Arial" w:hAnsi="Arial" w:cs="Arial"/>
                <w:sz w:val="20"/>
                <w:szCs w:val="20"/>
              </w:rPr>
              <w:t>s</w:t>
            </w:r>
            <w:r w:rsidR="002047DE">
              <w:rPr>
                <w:rFonts w:ascii="Arial" w:hAnsi="Arial" w:cs="Arial"/>
                <w:sz w:val="20"/>
                <w:szCs w:val="20"/>
              </w:rPr>
              <w:t xml:space="preserve"> how </w:t>
            </w:r>
            <w:r w:rsidR="00EB6302">
              <w:rPr>
                <w:rFonts w:ascii="Arial" w:hAnsi="Arial" w:cs="Arial"/>
                <w:sz w:val="20"/>
                <w:szCs w:val="20"/>
              </w:rPr>
              <w:t>t</w:t>
            </w:r>
            <w:r w:rsidR="002047DE">
              <w:rPr>
                <w:rFonts w:ascii="Arial" w:hAnsi="Arial" w:cs="Arial"/>
                <w:sz w:val="20"/>
                <w:szCs w:val="20"/>
              </w:rPr>
              <w:t>o o</w:t>
            </w:r>
            <w:r>
              <w:rPr>
                <w:rFonts w:ascii="Arial" w:hAnsi="Arial" w:cs="Arial"/>
                <w:sz w:val="20"/>
                <w:szCs w:val="20"/>
              </w:rPr>
              <w:t>peration and repair</w:t>
            </w:r>
            <w:r w:rsidR="002047DE">
              <w:rPr>
                <w:rFonts w:ascii="Arial" w:hAnsi="Arial" w:cs="Arial"/>
                <w:sz w:val="20"/>
                <w:szCs w:val="20"/>
              </w:rPr>
              <w:t xml:space="preserve"> of boom truck/auger crane</w:t>
            </w:r>
          </w:p>
        </w:tc>
        <w:tc>
          <w:tcPr>
            <w:tcW w:w="1883" w:type="dxa"/>
            <w:vAlign w:val="center"/>
          </w:tcPr>
          <w:p w14:paraId="37F36C27" w14:textId="62AF2266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32131E3D" w14:textId="77777777" w:rsidR="007A4639" w:rsidRDefault="007A4639" w:rsidP="007A46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F83BEB" w14:textId="77777777" w:rsidR="007A4639" w:rsidRDefault="007A4639" w:rsidP="007A46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172CCBA" w14:textId="77777777" w:rsidR="007A4639" w:rsidRDefault="007A4639" w:rsidP="007A46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088E71E" w14:textId="651F6BAE" w:rsidR="00AF59D3" w:rsidRPr="003370C0" w:rsidRDefault="00AF59D3" w:rsidP="007A46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6F17204B" w14:textId="4811E339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4639" w:rsidRPr="003370C0" w14:paraId="7B1D8732" w14:textId="77777777" w:rsidTr="00CA60AE">
        <w:trPr>
          <w:gridAfter w:val="1"/>
          <w:wAfter w:w="23" w:type="dxa"/>
          <w:trHeight w:val="620"/>
        </w:trPr>
        <w:tc>
          <w:tcPr>
            <w:tcW w:w="1531" w:type="dxa"/>
            <w:vAlign w:val="center"/>
          </w:tcPr>
          <w:p w14:paraId="765EF889" w14:textId="77777777" w:rsidR="007A4639" w:rsidRDefault="007A4639" w:rsidP="00E36D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0CD5DC2" w14:textId="77777777" w:rsidR="007A4639" w:rsidRPr="000B6C2B" w:rsidRDefault="007A4639" w:rsidP="007A463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B6C2B">
              <w:rPr>
                <w:rFonts w:ascii="Arial" w:hAnsi="Arial" w:cs="Arial"/>
                <w:sz w:val="20"/>
                <w:szCs w:val="20"/>
              </w:rPr>
              <w:t xml:space="preserve">Studies common vehicle maintenance problems and makes corresponding recommendations. </w:t>
            </w:r>
          </w:p>
          <w:p w14:paraId="34718A2B" w14:textId="77777777" w:rsidR="007A4639" w:rsidRPr="0037395F" w:rsidRDefault="007A4639" w:rsidP="0037395F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CE6AC4" w14:textId="77777777" w:rsidR="007A4639" w:rsidRPr="003370C0" w:rsidRDefault="007A4639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3E29E32" w14:textId="0D7C287E" w:rsidR="007A4639" w:rsidRDefault="007A4639" w:rsidP="00436AEF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</w:p>
        </w:tc>
        <w:tc>
          <w:tcPr>
            <w:tcW w:w="1883" w:type="dxa"/>
            <w:vAlign w:val="center"/>
          </w:tcPr>
          <w:p w14:paraId="67DBB875" w14:textId="38CFD43E" w:rsidR="007A4639" w:rsidRPr="003370C0" w:rsidRDefault="0037395F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359FC9DD" w14:textId="77777777" w:rsidR="007A4639" w:rsidRDefault="007A4639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3405E9B" w14:textId="4E0FE645" w:rsidR="0037395F" w:rsidRPr="0048645F" w:rsidRDefault="0037395F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077A550D" w14:textId="5301CDBE" w:rsidR="007A4639" w:rsidRPr="003370C0" w:rsidRDefault="0037395F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06448BA6" w14:textId="77777777" w:rsidTr="00CA60AE">
        <w:trPr>
          <w:gridAfter w:val="1"/>
          <w:wAfter w:w="23" w:type="dxa"/>
          <w:trHeight w:val="530"/>
        </w:trPr>
        <w:tc>
          <w:tcPr>
            <w:tcW w:w="8167" w:type="dxa"/>
            <w:gridSpan w:val="3"/>
            <w:vAlign w:val="center"/>
          </w:tcPr>
          <w:p w14:paraId="3CEA95A8" w14:textId="60EEDDC8" w:rsidR="00E36DA5" w:rsidRPr="003370C0" w:rsidRDefault="00E36DA5" w:rsidP="00AF06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75E8E56A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47C4A2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7C1943" w14:textId="322BF4EA" w:rsidR="00AF59D3" w:rsidRPr="003370C0" w:rsidRDefault="00AF59D3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67" w:type="dxa"/>
            <w:gridSpan w:val="6"/>
            <w:vAlign w:val="center"/>
          </w:tcPr>
          <w:p w14:paraId="2E9787E1" w14:textId="77777777" w:rsidR="00AF59D3" w:rsidRPr="003370C0" w:rsidRDefault="00AF59D3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3771" w:rsidRPr="003370C0" w14:paraId="5DE8F974" w14:textId="77777777" w:rsidTr="00CA60AE">
        <w:trPr>
          <w:trHeight w:val="152"/>
        </w:trPr>
        <w:tc>
          <w:tcPr>
            <w:tcW w:w="8167" w:type="dxa"/>
            <w:gridSpan w:val="3"/>
          </w:tcPr>
          <w:p w14:paraId="5185A91B" w14:textId="77777777" w:rsidR="00513771" w:rsidRDefault="00513771" w:rsidP="00434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E179C8" w14:textId="434F3A8A" w:rsidR="00513771" w:rsidRDefault="00513771" w:rsidP="00434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Employee Development</w:t>
            </w:r>
          </w:p>
          <w:p w14:paraId="29492CEC" w14:textId="00D317D1" w:rsidR="00513771" w:rsidRDefault="00513771" w:rsidP="00434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C827CD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C827CD">
              <w:rPr>
                <w:rFonts w:ascii="Arial" w:hAnsi="Arial" w:cs="Arial"/>
                <w:b/>
                <w:sz w:val="20"/>
                <w:szCs w:val="20"/>
              </w:rPr>
              <w:t xml:space="preserve">Mechanic 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II (3), </w:t>
            </w:r>
            <w:r w:rsidR="00C827CD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</w:t>
            </w:r>
            <w:r w:rsidR="00C827CD">
              <w:rPr>
                <w:rFonts w:ascii="Arial" w:hAnsi="Arial" w:cs="Arial"/>
                <w:b/>
                <w:sz w:val="20"/>
                <w:szCs w:val="20"/>
              </w:rPr>
              <w:t xml:space="preserve"> Mechanic </w:t>
            </w:r>
            <w:r>
              <w:rPr>
                <w:rFonts w:ascii="Arial" w:hAnsi="Arial" w:cs="Arial"/>
                <w:b/>
                <w:sz w:val="20"/>
                <w:szCs w:val="20"/>
              </w:rPr>
              <w:t>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568BF9EE" w14:textId="368F0F42" w:rsidR="00513771" w:rsidRPr="003370C0" w:rsidRDefault="00513771" w:rsidP="00434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E42285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B8E0A2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CBA624" w14:textId="05B1DA0A" w:rsidR="00513771" w:rsidRPr="003370C0" w:rsidRDefault="00C827CD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51377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406AD7E3" w14:textId="17303F3A" w:rsidR="00513771" w:rsidRPr="003370C0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44C4" w:rsidRPr="003370C0" w14:paraId="2A2ACAFC" w14:textId="77777777" w:rsidTr="00CA60AE">
        <w:tc>
          <w:tcPr>
            <w:tcW w:w="1531" w:type="dxa"/>
            <w:vAlign w:val="center"/>
          </w:tcPr>
          <w:p w14:paraId="0B308919" w14:textId="510C7A7F" w:rsidR="004344C4" w:rsidRPr="003370C0" w:rsidRDefault="0037395F" w:rsidP="004344C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Mechanic </w:t>
            </w:r>
            <w:r w:rsidR="00E36DA5" w:rsidRPr="003370C0">
              <w:rPr>
                <w:rFonts w:ascii="Arial" w:hAnsi="Arial" w:cs="Arial"/>
                <w:sz w:val="20"/>
                <w:szCs w:val="20"/>
              </w:rPr>
              <w:t>I</w:t>
            </w:r>
            <w:r w:rsidR="00E36DA5"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636" w:type="dxa"/>
            <w:gridSpan w:val="2"/>
            <w:vAlign w:val="center"/>
          </w:tcPr>
          <w:p w14:paraId="111C2FAE" w14:textId="4748937F" w:rsidR="004344C4" w:rsidRPr="00C700A0" w:rsidRDefault="00A03953" w:rsidP="004344C4">
            <w:pPr>
              <w:pStyle w:val="ListParagraph"/>
              <w:numPr>
                <w:ilvl w:val="0"/>
                <w:numId w:val="7"/>
              </w:numPr>
              <w:tabs>
                <w:tab w:val="left" w:pos="350"/>
              </w:tabs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Attend </w:t>
            </w:r>
            <w:r w:rsidR="00C827CD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="004344C4" w:rsidRPr="00C700A0">
              <w:rPr>
                <w:rFonts w:ascii="Arial" w:hAnsi="Arial" w:cs="Arial"/>
                <w:sz w:val="20"/>
                <w:szCs w:val="20"/>
              </w:rPr>
              <w:t>training program</w:t>
            </w:r>
            <w:r w:rsidR="00C827CD">
              <w:rPr>
                <w:rFonts w:ascii="Arial" w:hAnsi="Arial" w:cs="Arial"/>
                <w:sz w:val="20"/>
                <w:szCs w:val="20"/>
              </w:rPr>
              <w:t>s and research</w:t>
            </w:r>
          </w:p>
        </w:tc>
        <w:tc>
          <w:tcPr>
            <w:tcW w:w="1260" w:type="dxa"/>
          </w:tcPr>
          <w:p w14:paraId="378ECFF0" w14:textId="77777777" w:rsidR="004344C4" w:rsidRPr="003370C0" w:rsidRDefault="004344C4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015DD652" w14:textId="74DAD022" w:rsidR="004344C4" w:rsidRPr="003370C0" w:rsidRDefault="00A03953" w:rsidP="004344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Learning/Education knowledge</w:t>
            </w:r>
          </w:p>
        </w:tc>
        <w:tc>
          <w:tcPr>
            <w:tcW w:w="1889" w:type="dxa"/>
            <w:gridSpan w:val="2"/>
            <w:vAlign w:val="center"/>
          </w:tcPr>
          <w:p w14:paraId="6996D577" w14:textId="7F64FD66" w:rsidR="004344C4" w:rsidRPr="003370C0" w:rsidRDefault="004344C4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  <w:vAlign w:val="center"/>
          </w:tcPr>
          <w:p w14:paraId="5A883622" w14:textId="63EF0F43" w:rsidR="004344C4" w:rsidRPr="003370C0" w:rsidRDefault="00AF59D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64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07F3AC6F" w14:textId="45F0B196" w:rsidR="004344C4" w:rsidRPr="003370C0" w:rsidRDefault="004344C4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13771" w:rsidRPr="003370C0" w14:paraId="2CB5BFDA" w14:textId="77777777" w:rsidTr="00CA60AE">
        <w:tc>
          <w:tcPr>
            <w:tcW w:w="8167" w:type="dxa"/>
            <w:gridSpan w:val="3"/>
          </w:tcPr>
          <w:p w14:paraId="58255563" w14:textId="77777777" w:rsidR="00513771" w:rsidRDefault="00513771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EFED7B" w14:textId="4A8E8230" w:rsidR="00513771" w:rsidRDefault="00513771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2D2F2CDD" w14:textId="6F637EED" w:rsidR="00513771" w:rsidRPr="003370C0" w:rsidRDefault="00513771" w:rsidP="00853E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</w:tc>
        <w:tc>
          <w:tcPr>
            <w:tcW w:w="1260" w:type="dxa"/>
          </w:tcPr>
          <w:p w14:paraId="23215226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884004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D8EA76" w14:textId="277B3B46" w:rsidR="00513771" w:rsidRPr="003370C0" w:rsidRDefault="00A0395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51377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6D9FF638" w14:textId="77777777" w:rsidR="00513771" w:rsidRPr="003370C0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44C4" w:rsidRPr="003370C0" w14:paraId="05A00B07" w14:textId="77777777" w:rsidTr="00CA60AE">
        <w:tc>
          <w:tcPr>
            <w:tcW w:w="1531" w:type="dxa"/>
            <w:vMerge w:val="restart"/>
            <w:vAlign w:val="center"/>
          </w:tcPr>
          <w:p w14:paraId="17B2C0CC" w14:textId="0BF1D57B" w:rsidR="004344C4" w:rsidRPr="003370C0" w:rsidRDefault="0060101F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</w:t>
            </w:r>
            <w:r w:rsidR="00E36DA5"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 w:rsidR="00E36DA5">
              <w:rPr>
                <w:rFonts w:ascii="Arial" w:hAnsi="Arial" w:cs="Arial"/>
                <w:sz w:val="20"/>
                <w:szCs w:val="20"/>
              </w:rPr>
              <w:t>, II,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6DA5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6636" w:type="dxa"/>
            <w:gridSpan w:val="2"/>
          </w:tcPr>
          <w:p w14:paraId="41262794" w14:textId="6EE2AB56" w:rsidR="004344C4" w:rsidRPr="00C700A0" w:rsidRDefault="008B1389" w:rsidP="004344C4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Always be safe and follow standard operating procedures </w:t>
            </w:r>
          </w:p>
        </w:tc>
        <w:tc>
          <w:tcPr>
            <w:tcW w:w="1260" w:type="dxa"/>
          </w:tcPr>
          <w:p w14:paraId="6FC92438" w14:textId="77777777" w:rsidR="004344C4" w:rsidRPr="003370C0" w:rsidRDefault="004344C4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27F65D1" w14:textId="163DA262" w:rsidR="004344C4" w:rsidRPr="003370C0" w:rsidRDefault="008B1389" w:rsidP="004344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knowledge</w:t>
            </w:r>
          </w:p>
        </w:tc>
        <w:tc>
          <w:tcPr>
            <w:tcW w:w="1889" w:type="dxa"/>
            <w:gridSpan w:val="2"/>
            <w:vAlign w:val="center"/>
          </w:tcPr>
          <w:p w14:paraId="3C71C4F0" w14:textId="77777777" w:rsidR="004344C4" w:rsidRPr="003370C0" w:rsidRDefault="004344C4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739D05FF" w14:textId="77777777" w:rsidR="004344C4" w:rsidRPr="003370C0" w:rsidRDefault="004344C4" w:rsidP="004344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69FC0D88" w14:textId="77777777" w:rsidR="004344C4" w:rsidRPr="003370C0" w:rsidRDefault="004344C4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F59D3" w:rsidRPr="003370C0" w14:paraId="367E53D8" w14:textId="77777777" w:rsidTr="00CA60AE">
        <w:tc>
          <w:tcPr>
            <w:tcW w:w="1531" w:type="dxa"/>
            <w:vMerge/>
          </w:tcPr>
          <w:p w14:paraId="5178DF34" w14:textId="2A551055" w:rsidR="00AF59D3" w:rsidRPr="003370C0" w:rsidRDefault="00AF59D3" w:rsidP="00AF59D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366F5CA6" w14:textId="7A41AA42" w:rsidR="00AF59D3" w:rsidRPr="00C700A0" w:rsidRDefault="00B36022" w:rsidP="00AF59D3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Implement </w:t>
            </w:r>
            <w:r w:rsidR="008932A0">
              <w:rPr>
                <w:rFonts w:ascii="Arial" w:hAnsi="Arial" w:cs="Arial"/>
                <w:bCs/>
                <w:sz w:val="20"/>
                <w:szCs w:val="20"/>
              </w:rPr>
              <w:t>work schedule prepared by GSO</w:t>
            </w:r>
          </w:p>
        </w:tc>
        <w:tc>
          <w:tcPr>
            <w:tcW w:w="1260" w:type="dxa"/>
          </w:tcPr>
          <w:p w14:paraId="69422F48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B1CDB56" w14:textId="796E5DED" w:rsidR="00AF59D3" w:rsidRPr="003370C0" w:rsidRDefault="00B36022" w:rsidP="00AF59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Working </w:t>
            </w:r>
            <w:r w:rsidR="00AF59D3">
              <w:rPr>
                <w:rFonts w:ascii="Arial" w:hAnsi="Arial" w:cs="Arial"/>
                <w:sz w:val="20"/>
                <w:szCs w:val="20"/>
              </w:rPr>
              <w:t xml:space="preserve">Knowledge </w:t>
            </w:r>
            <w:r>
              <w:rPr>
                <w:rFonts w:ascii="Arial" w:hAnsi="Arial" w:cs="Arial"/>
                <w:sz w:val="20"/>
                <w:szCs w:val="20"/>
              </w:rPr>
              <w:t>and awareness</w:t>
            </w:r>
          </w:p>
        </w:tc>
        <w:tc>
          <w:tcPr>
            <w:tcW w:w="1889" w:type="dxa"/>
            <w:gridSpan w:val="2"/>
            <w:vAlign w:val="center"/>
          </w:tcPr>
          <w:p w14:paraId="0D174797" w14:textId="3A3A8AD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51221B0F" w14:textId="11A26091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2474F8ED" w14:textId="0EF79339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7A04C913" w14:textId="77777777" w:rsidTr="00CA60AE">
        <w:tc>
          <w:tcPr>
            <w:tcW w:w="1531" w:type="dxa"/>
            <w:vMerge w:val="restart"/>
            <w:vAlign w:val="center"/>
          </w:tcPr>
          <w:p w14:paraId="166D2F4C" w14:textId="2F1736E3" w:rsidR="00AF59D3" w:rsidRPr="003370C0" w:rsidRDefault="00853EF1" w:rsidP="00AF59D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6636" w:type="dxa"/>
            <w:gridSpan w:val="2"/>
          </w:tcPr>
          <w:p w14:paraId="131A87B0" w14:textId="3EA1E6F1" w:rsidR="00AF59D3" w:rsidRPr="00C700A0" w:rsidRDefault="00AF59D3" w:rsidP="00AF59D3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 xml:space="preserve">Conducts </w:t>
            </w:r>
            <w:r w:rsidR="00B36022">
              <w:rPr>
                <w:rFonts w:ascii="Arial" w:hAnsi="Arial" w:cs="Arial"/>
                <w:bCs/>
                <w:sz w:val="20"/>
                <w:szCs w:val="20"/>
              </w:rPr>
              <w:t>thorough</w:t>
            </w:r>
            <w:r w:rsidR="008932A0">
              <w:rPr>
                <w:rFonts w:ascii="Arial" w:hAnsi="Arial" w:cs="Arial"/>
                <w:bCs/>
                <w:sz w:val="20"/>
                <w:szCs w:val="20"/>
              </w:rPr>
              <w:t xml:space="preserve"> evaluation and coordination with assignee for 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>appropriate action to be taken</w:t>
            </w:r>
          </w:p>
        </w:tc>
        <w:tc>
          <w:tcPr>
            <w:tcW w:w="1260" w:type="dxa"/>
          </w:tcPr>
          <w:p w14:paraId="7BD42E98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60C7E40" w14:textId="473CFD30" w:rsidR="00AF59D3" w:rsidRPr="003370C0" w:rsidRDefault="008932A0" w:rsidP="00AF59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communication and r</w:t>
            </w:r>
            <w:r w:rsidR="00AF59D3">
              <w:rPr>
                <w:rFonts w:ascii="Arial" w:hAnsi="Arial" w:cs="Arial"/>
                <w:sz w:val="20"/>
                <w:szCs w:val="20"/>
              </w:rPr>
              <w:t>esearch skills</w:t>
            </w:r>
          </w:p>
        </w:tc>
        <w:tc>
          <w:tcPr>
            <w:tcW w:w="1889" w:type="dxa"/>
            <w:gridSpan w:val="2"/>
            <w:vAlign w:val="center"/>
          </w:tcPr>
          <w:p w14:paraId="785408A1" w14:textId="1608A15C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4ADC0F36" w14:textId="6B34EC20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774054DE" w14:textId="2D105BC5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5C96934B" w14:textId="77777777" w:rsidTr="00CA60AE">
        <w:tc>
          <w:tcPr>
            <w:tcW w:w="1531" w:type="dxa"/>
            <w:vMerge/>
          </w:tcPr>
          <w:p w14:paraId="7475D127" w14:textId="380CA121" w:rsidR="00AF59D3" w:rsidRPr="003370C0" w:rsidRDefault="00AF59D3" w:rsidP="00AF59D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4AE5EEB7" w14:textId="3256BE28" w:rsidR="00AF59D3" w:rsidRPr="00C700A0" w:rsidRDefault="00607307" w:rsidP="00AF59D3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Ensure appropriate tools and vehicle parts </w:t>
            </w:r>
          </w:p>
        </w:tc>
        <w:tc>
          <w:tcPr>
            <w:tcW w:w="1260" w:type="dxa"/>
          </w:tcPr>
          <w:p w14:paraId="7203C768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1605D453" w14:textId="07665726" w:rsidR="00AF59D3" w:rsidRPr="003179DD" w:rsidRDefault="00607307" w:rsidP="00AF59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Financial awareness</w:t>
            </w:r>
          </w:p>
        </w:tc>
        <w:tc>
          <w:tcPr>
            <w:tcW w:w="1889" w:type="dxa"/>
            <w:gridSpan w:val="2"/>
            <w:vAlign w:val="center"/>
          </w:tcPr>
          <w:p w14:paraId="78AF2B39" w14:textId="1D5092A5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731A16F3" w14:textId="62EB773F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4AEF622F" w14:textId="74BF0C3B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44528AA6" w14:textId="77777777" w:rsidTr="00CA60AE">
        <w:tc>
          <w:tcPr>
            <w:tcW w:w="1531" w:type="dxa"/>
            <w:vMerge w:val="restart"/>
            <w:vAlign w:val="center"/>
          </w:tcPr>
          <w:p w14:paraId="4FC2AC6C" w14:textId="28A15E1C" w:rsidR="00AF59D3" w:rsidRPr="003370C0" w:rsidRDefault="00853EF1" w:rsidP="00AF59D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6636" w:type="dxa"/>
            <w:gridSpan w:val="2"/>
          </w:tcPr>
          <w:p w14:paraId="36E1A743" w14:textId="0CF4413A" w:rsidR="00AF59D3" w:rsidRPr="00C700A0" w:rsidRDefault="0037395F" w:rsidP="00AF59D3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Make g</w:t>
            </w:r>
            <w:r w:rsidR="00E54032">
              <w:rPr>
                <w:rFonts w:ascii="Arial" w:hAnsi="Arial" w:cs="Arial"/>
                <w:bCs/>
                <w:sz w:val="20"/>
                <w:szCs w:val="20"/>
              </w:rPr>
              <w:t xml:space="preserve">ood judgement </w:t>
            </w:r>
            <w:r w:rsidR="00AF59D3" w:rsidRPr="00C700A0">
              <w:rPr>
                <w:rFonts w:ascii="Arial" w:hAnsi="Arial" w:cs="Arial"/>
                <w:bCs/>
                <w:sz w:val="20"/>
                <w:szCs w:val="20"/>
              </w:rPr>
              <w:t>as a reference to decision-making.</w:t>
            </w:r>
          </w:p>
        </w:tc>
        <w:tc>
          <w:tcPr>
            <w:tcW w:w="1260" w:type="dxa"/>
          </w:tcPr>
          <w:p w14:paraId="09DA8D89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20746C3B" w14:textId="77777777" w:rsidR="00AF59D3" w:rsidRPr="003370C0" w:rsidRDefault="00AF59D3" w:rsidP="00AF59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2D68D466" w14:textId="3DC4FD05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29A9130A" w14:textId="1017F2C8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564C3322" w14:textId="23ADCAD0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44A81AF3" w14:textId="77777777" w:rsidTr="00CA60AE">
        <w:tc>
          <w:tcPr>
            <w:tcW w:w="1531" w:type="dxa"/>
            <w:vMerge/>
          </w:tcPr>
          <w:p w14:paraId="32ADDF40" w14:textId="09479649" w:rsidR="00AF59D3" w:rsidRPr="00C700A0" w:rsidRDefault="00AF59D3" w:rsidP="00AF59D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5BF55CBC" w14:textId="0BCB57A8" w:rsidR="00AF59D3" w:rsidRPr="00C700A0" w:rsidRDefault="00AF59D3" w:rsidP="00AF59D3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Coordinates with</w:t>
            </w:r>
            <w:r w:rsidR="00E54032">
              <w:rPr>
                <w:rFonts w:ascii="Arial" w:hAnsi="Arial" w:cs="Arial"/>
                <w:bCs/>
                <w:sz w:val="20"/>
                <w:szCs w:val="20"/>
              </w:rPr>
              <w:t xml:space="preserve"> warehouse personnel with respect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260" w:type="dxa"/>
          </w:tcPr>
          <w:p w14:paraId="6EF37043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0C269DA0" w14:textId="34041909" w:rsidR="00AF59D3" w:rsidRPr="003370C0" w:rsidRDefault="00AF59D3" w:rsidP="00AF59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889" w:type="dxa"/>
            <w:gridSpan w:val="2"/>
            <w:vAlign w:val="center"/>
          </w:tcPr>
          <w:p w14:paraId="4079AA2A" w14:textId="1D2A3508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1681D917" w14:textId="30D30285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0E71F3F1" w14:textId="1A42E442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39C15F9B" w14:textId="77777777" w:rsidTr="00CA60AE">
        <w:tc>
          <w:tcPr>
            <w:tcW w:w="1531" w:type="dxa"/>
            <w:vMerge/>
          </w:tcPr>
          <w:p w14:paraId="3F764C42" w14:textId="1A5D2239" w:rsidR="00AF59D3" w:rsidRPr="003370C0" w:rsidRDefault="00AF59D3" w:rsidP="00AF59D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0FF4015A" w14:textId="75FC7CA4" w:rsidR="00AF59D3" w:rsidRPr="00C700A0" w:rsidRDefault="008B16BC" w:rsidP="00AF59D3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clean working place and environmental compliant</w:t>
            </w:r>
          </w:p>
        </w:tc>
        <w:tc>
          <w:tcPr>
            <w:tcW w:w="1260" w:type="dxa"/>
          </w:tcPr>
          <w:p w14:paraId="1EE48947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0732962" w14:textId="0F20BA9B" w:rsidR="00AF59D3" w:rsidRPr="003370C0" w:rsidRDefault="008B16BC" w:rsidP="00AF59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 house keeping</w:t>
            </w:r>
          </w:p>
        </w:tc>
        <w:tc>
          <w:tcPr>
            <w:tcW w:w="1889" w:type="dxa"/>
            <w:gridSpan w:val="2"/>
            <w:vAlign w:val="center"/>
          </w:tcPr>
          <w:p w14:paraId="1D075E1C" w14:textId="1E22EA44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3EB212EB" w14:textId="6EE0AC11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508C846E" w14:textId="601D30B9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C68D6" w:rsidRPr="003370C0" w14:paraId="4FF469F9" w14:textId="77777777" w:rsidTr="00CA60AE">
        <w:tc>
          <w:tcPr>
            <w:tcW w:w="1531" w:type="dxa"/>
          </w:tcPr>
          <w:p w14:paraId="3E258179" w14:textId="77777777" w:rsidR="003C68D6" w:rsidRPr="003370C0" w:rsidRDefault="003C68D6" w:rsidP="00AF59D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3FE4D3DA" w14:textId="58AE98FB" w:rsidR="003C68D6" w:rsidRDefault="003C68D6" w:rsidP="00AF59D3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time.</w:t>
            </w:r>
          </w:p>
        </w:tc>
        <w:tc>
          <w:tcPr>
            <w:tcW w:w="1260" w:type="dxa"/>
          </w:tcPr>
          <w:p w14:paraId="48A02451" w14:textId="77777777" w:rsidR="003C68D6" w:rsidRPr="003370C0" w:rsidRDefault="003C68D6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29E1443" w14:textId="27D48E11" w:rsidR="003C68D6" w:rsidRDefault="003C68D6" w:rsidP="00AF59D3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889" w:type="dxa"/>
            <w:gridSpan w:val="2"/>
            <w:vAlign w:val="center"/>
          </w:tcPr>
          <w:p w14:paraId="457C2A34" w14:textId="77777777" w:rsidR="003C68D6" w:rsidRPr="003370C0" w:rsidRDefault="003C68D6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476BDAE4" w14:textId="77777777" w:rsidR="003C68D6" w:rsidRPr="00981953" w:rsidRDefault="003C68D6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0FB93A0B" w14:textId="77777777" w:rsidR="003C68D6" w:rsidRPr="003370C0" w:rsidRDefault="003C68D6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3771" w:rsidRPr="003370C0" w14:paraId="2B0D4AF6" w14:textId="77777777" w:rsidTr="00CA60AE">
        <w:tc>
          <w:tcPr>
            <w:tcW w:w="8167" w:type="dxa"/>
            <w:gridSpan w:val="3"/>
          </w:tcPr>
          <w:p w14:paraId="74A33C9C" w14:textId="77777777" w:rsidR="00513771" w:rsidRDefault="00513771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BCBAA3" w14:textId="77777777" w:rsidR="00E97C64" w:rsidRDefault="00513771" w:rsidP="00E36DA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Partnership with</w:t>
            </w:r>
            <w:r w:rsidR="00E97C64">
              <w:rPr>
                <w:rFonts w:ascii="Arial" w:hAnsi="Arial" w:cs="Arial"/>
                <w:b/>
                <w:sz w:val="20"/>
                <w:szCs w:val="20"/>
              </w:rPr>
              <w:t xml:space="preserve"> vehicle assignee </w:t>
            </w:r>
          </w:p>
          <w:p w14:paraId="689A0DE6" w14:textId="51309A76" w:rsidR="00513771" w:rsidRDefault="00513771" w:rsidP="00E36DA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E97C64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E97C64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II (3), </w:t>
            </w:r>
            <w:r w:rsidR="00E97C64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</w:t>
            </w:r>
            <w:r w:rsidR="00E97C64">
              <w:rPr>
                <w:rFonts w:ascii="Arial" w:hAnsi="Arial" w:cs="Arial"/>
                <w:b/>
                <w:sz w:val="20"/>
                <w:szCs w:val="20"/>
              </w:rPr>
              <w:t>Mechanic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13B156BC" w14:textId="35591832" w:rsidR="00513771" w:rsidRPr="003370C0" w:rsidRDefault="00513771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978AB24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338965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A5DA80" w14:textId="2852CDD1" w:rsidR="00513771" w:rsidRPr="003370C0" w:rsidRDefault="00AF060B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513771" w:rsidRPr="003370C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1AC8F936" w14:textId="0F570C43" w:rsidR="00513771" w:rsidRPr="003370C0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F59D3" w:rsidRPr="003370C0" w14:paraId="2AB06CFE" w14:textId="77777777" w:rsidTr="00CA60AE">
        <w:tc>
          <w:tcPr>
            <w:tcW w:w="1531" w:type="dxa"/>
            <w:vMerge w:val="restart"/>
            <w:vAlign w:val="center"/>
          </w:tcPr>
          <w:p w14:paraId="51A3165C" w14:textId="7D34BE28" w:rsidR="00AF59D3" w:rsidRPr="003370C0" w:rsidRDefault="00E97C64" w:rsidP="00AF59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Mechanic </w:t>
            </w:r>
            <w:r w:rsidR="00E36DA5" w:rsidRPr="003370C0">
              <w:rPr>
                <w:rFonts w:ascii="Arial" w:hAnsi="Arial" w:cs="Arial"/>
                <w:sz w:val="20"/>
                <w:szCs w:val="20"/>
              </w:rPr>
              <w:t>I</w:t>
            </w:r>
            <w:r w:rsidR="00E36DA5">
              <w:rPr>
                <w:rFonts w:ascii="Arial" w:hAnsi="Arial" w:cs="Arial"/>
                <w:sz w:val="20"/>
                <w:szCs w:val="20"/>
              </w:rPr>
              <w:t>, II,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6DA5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6636" w:type="dxa"/>
            <w:gridSpan w:val="2"/>
            <w:vAlign w:val="center"/>
          </w:tcPr>
          <w:p w14:paraId="596D21A9" w14:textId="10C15F4F" w:rsidR="00AF59D3" w:rsidRPr="003370C0" w:rsidRDefault="00AF59D3" w:rsidP="00AF59D3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Coordinate with </w:t>
            </w:r>
            <w:r w:rsidR="00B229D2">
              <w:rPr>
                <w:rFonts w:ascii="Arial" w:hAnsi="Arial" w:cs="Arial"/>
                <w:sz w:val="20"/>
                <w:szCs w:val="20"/>
              </w:rPr>
              <w:t xml:space="preserve">vehicle assignee for </w:t>
            </w:r>
            <w:r w:rsidR="006E4B7A">
              <w:rPr>
                <w:rFonts w:ascii="Arial" w:hAnsi="Arial" w:cs="Arial"/>
                <w:sz w:val="20"/>
                <w:szCs w:val="20"/>
              </w:rPr>
              <w:t xml:space="preserve">outsource services if needed </w:t>
            </w:r>
            <w:r w:rsidR="00B229D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358B18AD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4AB1389F" w14:textId="76F4EC4E" w:rsidR="00AF59D3" w:rsidRPr="003370C0" w:rsidRDefault="00AF59D3" w:rsidP="00AF59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Verbal </w:t>
            </w:r>
            <w:r w:rsidRPr="003370C0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889" w:type="dxa"/>
            <w:gridSpan w:val="2"/>
            <w:vAlign w:val="center"/>
          </w:tcPr>
          <w:p w14:paraId="3F3AFEF6" w14:textId="689DA64A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5553EA79" w14:textId="50204C3C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0BD5F8A4" w14:textId="23474FA0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185675AD" w14:textId="77777777" w:rsidTr="00CA60AE">
        <w:tc>
          <w:tcPr>
            <w:tcW w:w="1531" w:type="dxa"/>
            <w:vMerge/>
            <w:vAlign w:val="center"/>
          </w:tcPr>
          <w:p w14:paraId="66665626" w14:textId="03E3A47D" w:rsidR="00AF59D3" w:rsidRPr="003370C0" w:rsidRDefault="00AF59D3" w:rsidP="00AF59D3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1A54ADD3" w14:textId="58D9F9AC" w:rsidR="00AF59D3" w:rsidRPr="003370C0" w:rsidRDefault="006E4B7A" w:rsidP="00AF59D3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accountability and everything shall be in place before released.</w:t>
            </w:r>
          </w:p>
        </w:tc>
        <w:tc>
          <w:tcPr>
            <w:tcW w:w="1260" w:type="dxa"/>
          </w:tcPr>
          <w:p w14:paraId="5A58B116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3D9D48E1" w14:textId="343E6FED" w:rsidR="00AF59D3" w:rsidRPr="003370C0" w:rsidRDefault="00AF59D3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5447E9D7" w14:textId="01C66FD1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65E2B585" w14:textId="24EEEBF8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5601A652" w14:textId="4EF71EC6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73BC708B" w14:textId="77777777" w:rsidTr="00CA60AE">
        <w:tc>
          <w:tcPr>
            <w:tcW w:w="1531" w:type="dxa"/>
            <w:vMerge/>
            <w:vAlign w:val="center"/>
          </w:tcPr>
          <w:p w14:paraId="30C87D6F" w14:textId="4F29F818" w:rsidR="00AF59D3" w:rsidRPr="003370C0" w:rsidRDefault="00AF59D3" w:rsidP="00AF59D3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409CA113" w14:textId="668685FE" w:rsidR="00AF59D3" w:rsidRPr="003370C0" w:rsidRDefault="00B229D2" w:rsidP="00AF59D3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Interview vehicle assignee </w:t>
            </w:r>
          </w:p>
        </w:tc>
        <w:tc>
          <w:tcPr>
            <w:tcW w:w="1260" w:type="dxa"/>
          </w:tcPr>
          <w:p w14:paraId="53DC1D9C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3E68BCFE" w14:textId="77777777" w:rsidR="00AF59D3" w:rsidRPr="003370C0" w:rsidRDefault="00AF59D3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53273583" w14:textId="796462A0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223CC93E" w14:textId="1B5A3342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11012385" w14:textId="265605B6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769F7F96" w14:textId="77777777" w:rsidTr="00CA60AE">
        <w:tc>
          <w:tcPr>
            <w:tcW w:w="1531" w:type="dxa"/>
            <w:vMerge/>
            <w:vAlign w:val="center"/>
          </w:tcPr>
          <w:p w14:paraId="76C2629A" w14:textId="181FA2C3" w:rsidR="00AF59D3" w:rsidRPr="003370C0" w:rsidRDefault="00AF59D3" w:rsidP="00AF59D3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15A683D9" w14:textId="543EB562" w:rsidR="00AF59D3" w:rsidRPr="003370C0" w:rsidRDefault="00E97C64" w:rsidP="00AF59D3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Remind</w:t>
            </w:r>
            <w:r w:rsidR="00FC41E0">
              <w:rPr>
                <w:rFonts w:ascii="Arial" w:hAnsi="Arial" w:cs="Arial"/>
                <w:sz w:val="20"/>
                <w:szCs w:val="20"/>
              </w:rPr>
              <w:t xml:space="preserve"> and</w:t>
            </w:r>
            <w:r w:rsidR="005A4E98">
              <w:rPr>
                <w:rFonts w:ascii="Arial" w:hAnsi="Arial" w:cs="Arial"/>
                <w:sz w:val="20"/>
                <w:szCs w:val="20"/>
              </w:rPr>
              <w:t xml:space="preserve"> inform</w:t>
            </w:r>
            <w:r w:rsidR="00FC41E0">
              <w:rPr>
                <w:rFonts w:ascii="Arial" w:hAnsi="Arial" w:cs="Arial"/>
                <w:sz w:val="20"/>
                <w:szCs w:val="20"/>
              </w:rPr>
              <w:t xml:space="preserve"> vehicle </w:t>
            </w:r>
            <w:r w:rsidR="005A4E98">
              <w:rPr>
                <w:rFonts w:ascii="Arial" w:hAnsi="Arial" w:cs="Arial"/>
                <w:sz w:val="20"/>
                <w:szCs w:val="20"/>
              </w:rPr>
              <w:t>assignee to observe road</w:t>
            </w:r>
            <w:r w:rsidR="00B229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4E98">
              <w:rPr>
                <w:rFonts w:ascii="Arial" w:hAnsi="Arial" w:cs="Arial"/>
                <w:sz w:val="20"/>
                <w:szCs w:val="20"/>
              </w:rPr>
              <w:t>worthines</w:t>
            </w:r>
            <w:r w:rsidR="00B229D2">
              <w:rPr>
                <w:rFonts w:ascii="Arial" w:hAnsi="Arial" w:cs="Arial"/>
                <w:sz w:val="20"/>
                <w:szCs w:val="20"/>
              </w:rPr>
              <w:t>s</w:t>
            </w:r>
            <w:r w:rsidR="00AF59D3" w:rsidRPr="003370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</w:tcPr>
          <w:p w14:paraId="301CC7BE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5B27886E" w14:textId="77777777" w:rsidR="00AF59D3" w:rsidRPr="003370C0" w:rsidRDefault="00AF59D3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16A9DDF2" w14:textId="4D25EAA9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0DB45BAB" w14:textId="6F4C6ABC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5B2D5EED" w14:textId="7D0F0759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13771" w:rsidRPr="003370C0" w14:paraId="2C53B028" w14:textId="77777777" w:rsidTr="00CA60AE">
        <w:tc>
          <w:tcPr>
            <w:tcW w:w="8167" w:type="dxa"/>
            <w:gridSpan w:val="3"/>
          </w:tcPr>
          <w:p w14:paraId="711BDA17" w14:textId="0DD6373B" w:rsidR="00513771" w:rsidRPr="003370C0" w:rsidRDefault="00513771" w:rsidP="00AF59D3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260" w:type="dxa"/>
          </w:tcPr>
          <w:p w14:paraId="3E477133" w14:textId="44169A58" w:rsidR="00513771" w:rsidRPr="003370C0" w:rsidRDefault="00AF060B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513771" w:rsidRPr="003370C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6259DBD7" w14:textId="76EFE31D" w:rsidR="00513771" w:rsidRPr="003370C0" w:rsidRDefault="00513771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F59D3" w:rsidRPr="003370C0" w14:paraId="29C8D043" w14:textId="77777777" w:rsidTr="00CA60AE">
        <w:tc>
          <w:tcPr>
            <w:tcW w:w="1531" w:type="dxa"/>
            <w:vMerge w:val="restart"/>
            <w:vAlign w:val="center"/>
          </w:tcPr>
          <w:p w14:paraId="58B9613B" w14:textId="6C8C9530" w:rsidR="00AF59D3" w:rsidRPr="007F767A" w:rsidRDefault="00E97C64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</w:t>
            </w:r>
            <w:r w:rsidR="00E36DA5"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 w:rsidR="00E36DA5">
              <w:rPr>
                <w:rFonts w:ascii="Arial" w:hAnsi="Arial" w:cs="Arial"/>
                <w:sz w:val="20"/>
                <w:szCs w:val="20"/>
              </w:rPr>
              <w:t>, II, III,</w:t>
            </w:r>
            <w:r w:rsidR="00BE734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6DA5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6636" w:type="dxa"/>
            <w:gridSpan w:val="2"/>
            <w:vAlign w:val="center"/>
          </w:tcPr>
          <w:p w14:paraId="182A2CA0" w14:textId="397CD958" w:rsidR="00AF59D3" w:rsidRPr="003370C0" w:rsidRDefault="00AF59D3" w:rsidP="00AF59D3">
            <w:pPr>
              <w:pStyle w:val="ListParagraph"/>
              <w:numPr>
                <w:ilvl w:val="0"/>
                <w:numId w:val="3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60" w:type="dxa"/>
          </w:tcPr>
          <w:p w14:paraId="70DF1A25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4FEB0A5" w14:textId="581DA6E0" w:rsidR="00AF59D3" w:rsidRPr="003370C0" w:rsidRDefault="00AF59D3" w:rsidP="003739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889" w:type="dxa"/>
            <w:gridSpan w:val="2"/>
            <w:vAlign w:val="center"/>
          </w:tcPr>
          <w:p w14:paraId="59CB7E76" w14:textId="6040E3CF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6EBF4A82" w14:textId="606CC55E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3B9A4EAB" w14:textId="6DB46740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59D3" w:rsidRPr="003370C0" w14:paraId="1442522C" w14:textId="77777777" w:rsidTr="00CA60AE">
        <w:tc>
          <w:tcPr>
            <w:tcW w:w="1531" w:type="dxa"/>
            <w:vMerge/>
            <w:vAlign w:val="center"/>
          </w:tcPr>
          <w:p w14:paraId="7947CB7D" w14:textId="11596F58" w:rsidR="00AF59D3" w:rsidRPr="003370C0" w:rsidRDefault="00AF59D3" w:rsidP="00AF59D3">
            <w:pPr>
              <w:pStyle w:val="ListParagraph"/>
              <w:ind w:left="81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1190CCF7" w14:textId="05AAD12D" w:rsidR="00AF59D3" w:rsidRPr="003370C0" w:rsidRDefault="00AF59D3" w:rsidP="00AF59D3">
            <w:pPr>
              <w:pStyle w:val="ListParagraph"/>
              <w:numPr>
                <w:ilvl w:val="0"/>
                <w:numId w:val="3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60" w:type="dxa"/>
          </w:tcPr>
          <w:p w14:paraId="69C81861" w14:textId="77777777" w:rsidR="00AF59D3" w:rsidRPr="003370C0" w:rsidRDefault="00AF59D3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7B13E0B1" w14:textId="39FAE8F7" w:rsidR="00AF59D3" w:rsidRPr="003370C0" w:rsidRDefault="00AF59D3" w:rsidP="003739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449FD2A6" w14:textId="58EB9DE7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4260F6F5" w14:textId="7192387A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1CEEE7E1" w14:textId="75EECA98" w:rsidR="00AF59D3" w:rsidRPr="003370C0" w:rsidRDefault="00AF59D3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44C4" w:rsidRPr="003370C0" w14:paraId="44B0D8CA" w14:textId="77777777" w:rsidTr="00E36DA5">
        <w:tc>
          <w:tcPr>
            <w:tcW w:w="18017" w:type="dxa"/>
            <w:gridSpan w:val="11"/>
          </w:tcPr>
          <w:p w14:paraId="31C2975B" w14:textId="3C5C3A79" w:rsidR="004344C4" w:rsidRPr="003370C0" w:rsidRDefault="004344C4" w:rsidP="004344C4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1354BFD" w14:textId="3C891055" w:rsidR="004344C4" w:rsidRPr="003370C0" w:rsidRDefault="004344C4" w:rsidP="002B19C2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All D</w:t>
            </w:r>
            <w:r w:rsidR="00FD21B0">
              <w:rPr>
                <w:rFonts w:ascii="Arial" w:hAnsi="Arial" w:cs="Arial"/>
                <w:sz w:val="20"/>
                <w:szCs w:val="20"/>
              </w:rPr>
              <w:t>epartment/</w:t>
            </w:r>
            <w:r w:rsidRPr="003370C0">
              <w:rPr>
                <w:rFonts w:ascii="Arial" w:hAnsi="Arial" w:cs="Arial"/>
                <w:sz w:val="20"/>
                <w:szCs w:val="20"/>
              </w:rPr>
              <w:t>All levels, Member-Consumers</w:t>
            </w:r>
          </w:p>
        </w:tc>
      </w:tr>
      <w:tr w:rsidR="004344C4" w:rsidRPr="003370C0" w14:paraId="0A046239" w14:textId="77777777" w:rsidTr="00E36DA5">
        <w:tc>
          <w:tcPr>
            <w:tcW w:w="18017" w:type="dxa"/>
            <w:gridSpan w:val="11"/>
          </w:tcPr>
          <w:p w14:paraId="171CD169" w14:textId="77777777" w:rsidR="00982136" w:rsidRDefault="00982136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363929" w14:textId="479A6C0E" w:rsidR="004344C4" w:rsidRDefault="004344C4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0A3036CC" w14:textId="77777777" w:rsidR="00982136" w:rsidRDefault="00982136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0"/>
              <w:gridCol w:w="16029"/>
            </w:tblGrid>
            <w:tr w:rsidR="004344C4" w:rsidRPr="00425047" w14:paraId="62E00139" w14:textId="77777777" w:rsidTr="0060101F">
              <w:tc>
                <w:tcPr>
                  <w:tcW w:w="1390" w:type="dxa"/>
                </w:tcPr>
                <w:p w14:paraId="1DA8412B" w14:textId="23DEB3FE" w:rsidR="004344C4" w:rsidRPr="00425047" w:rsidRDefault="0060101F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Mechanic</w:t>
                  </w:r>
                  <w:r w:rsidR="004344C4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6029" w:type="dxa"/>
                </w:tcPr>
                <w:p w14:paraId="24BC332C" w14:textId="2E18734A" w:rsidR="0060101F" w:rsidRPr="004D02CC" w:rsidRDefault="0060101F" w:rsidP="00053DCF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02CC">
                    <w:rPr>
                      <w:rFonts w:ascii="Arial" w:hAnsi="Arial" w:cs="Arial"/>
                      <w:sz w:val="20"/>
                      <w:szCs w:val="20"/>
                    </w:rPr>
                    <w:t>Graduate of gasoline and diesel mechanic course or its equivalent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;</w:t>
                  </w:r>
                </w:p>
                <w:p w14:paraId="3D8E960A" w14:textId="77777777" w:rsidR="00732A54" w:rsidRPr="00C27F6A" w:rsidRDefault="00732A54" w:rsidP="00053DCF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With working knowledge in auto electricity, electric arc welding, oxy-acetylene welding, fabrications.</w:t>
                  </w:r>
                </w:p>
                <w:p w14:paraId="0DD6CD38" w14:textId="7DDF38CC" w:rsidR="004344C4" w:rsidRPr="00053DCF" w:rsidRDefault="00053DCF" w:rsidP="00053DCF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02CC">
                    <w:rPr>
                      <w:rFonts w:ascii="Arial" w:hAnsi="Arial" w:cs="Arial"/>
                      <w:sz w:val="20"/>
                      <w:szCs w:val="20"/>
                    </w:rPr>
                    <w:t>With working knowledge on operation and repair of boom trucks and hydraulic parts</w:t>
                  </w:r>
                </w:p>
                <w:p w14:paraId="5A92AC77" w14:textId="3412CB90" w:rsidR="00053DCF" w:rsidRDefault="00053DCF" w:rsidP="00053DCF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Work with minimum supervision.</w:t>
                  </w:r>
                </w:p>
                <w:p w14:paraId="6710FD84" w14:textId="7792ECC8" w:rsidR="00732A54" w:rsidRPr="00C27F6A" w:rsidRDefault="00732A54" w:rsidP="00053DCF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Knows how to drive and familiar with related safety practices</w:t>
                  </w:r>
                </w:p>
                <w:p w14:paraId="1BBDFEAD" w14:textId="73956338" w:rsidR="004344C4" w:rsidRPr="00A27CDA" w:rsidRDefault="004344C4" w:rsidP="00053DC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732A54">
                    <w:rPr>
                      <w:rFonts w:ascii="Arial" w:hAnsi="Arial" w:cs="Arial"/>
                      <w:sz w:val="20"/>
                      <w:szCs w:val="20"/>
                    </w:rPr>
                    <w:t xml:space="preserve">one (1) </w:t>
                  </w: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year related work experience </w:t>
                  </w:r>
                  <w:r w:rsidRPr="00A27CD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4344C4" w:rsidRPr="00425047" w14:paraId="7638C2ED" w14:textId="77777777" w:rsidTr="0060101F">
              <w:tc>
                <w:tcPr>
                  <w:tcW w:w="1390" w:type="dxa"/>
                </w:tcPr>
                <w:p w14:paraId="469BC165" w14:textId="661B3384" w:rsidR="004344C4" w:rsidRPr="00425047" w:rsidRDefault="0060101F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Mechanic</w:t>
                  </w:r>
                  <w:r w:rsidR="004344C4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</w:p>
              </w:tc>
              <w:tc>
                <w:tcPr>
                  <w:tcW w:w="16029" w:type="dxa"/>
                </w:tcPr>
                <w:p w14:paraId="5DCBA01A" w14:textId="77EBDF8A" w:rsidR="004344C4" w:rsidRDefault="004344C4" w:rsidP="008E2E22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At leas</w:t>
                  </w:r>
                  <w:r w:rsidR="008E2E22" w:rsidRPr="008E2E22">
                    <w:rPr>
                      <w:rFonts w:ascii="Arial" w:hAnsi="Arial" w:cs="Arial"/>
                      <w:sz w:val="20"/>
                      <w:szCs w:val="20"/>
                    </w:rPr>
                    <w:t>t 2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 w:rsidR="008E2E22"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</w:t>
                  </w:r>
                  <w:r w:rsidR="00732A54">
                    <w:rPr>
                      <w:rFonts w:ascii="Arial" w:hAnsi="Arial" w:cs="Arial"/>
                      <w:sz w:val="20"/>
                      <w:szCs w:val="20"/>
                    </w:rPr>
                    <w:t>Mechanic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  <w:p w14:paraId="0AEB0C05" w14:textId="2FEBEC60" w:rsidR="008E2E22" w:rsidRPr="008E2E22" w:rsidRDefault="008E2E22" w:rsidP="008E2E22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732A54">
                    <w:rPr>
                      <w:rFonts w:ascii="Arial" w:hAnsi="Arial" w:cs="Arial"/>
                      <w:sz w:val="20"/>
                      <w:szCs w:val="20"/>
                    </w:rPr>
                    <w:t>8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4344C4" w:rsidRPr="00425047" w14:paraId="083AE9B4" w14:textId="77777777" w:rsidTr="0060101F">
              <w:tc>
                <w:tcPr>
                  <w:tcW w:w="1390" w:type="dxa"/>
                </w:tcPr>
                <w:p w14:paraId="598CF0BE" w14:textId="1B13BF8F" w:rsidR="004344C4" w:rsidRDefault="0060101F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Mechanic</w:t>
                  </w:r>
                  <w:r w:rsidR="004344C4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  <w:r w:rsidR="004344C4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029" w:type="dxa"/>
                </w:tcPr>
                <w:p w14:paraId="64F53CD4" w14:textId="19A2E377" w:rsidR="008E2E22" w:rsidRDefault="008E2E22" w:rsidP="00EB6302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BE734B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</w:t>
                  </w:r>
                  <w:r w:rsidR="00732A54">
                    <w:rPr>
                      <w:rFonts w:ascii="Arial" w:hAnsi="Arial" w:cs="Arial"/>
                      <w:sz w:val="20"/>
                      <w:szCs w:val="20"/>
                    </w:rPr>
                    <w:t>Mechanic</w:t>
                  </w:r>
                  <w:r w:rsidR="00BE734B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 w:rsidR="00513771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5970B961" w14:textId="65E8C611" w:rsidR="004344C4" w:rsidRDefault="008E2E22" w:rsidP="00EB6302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12 hours related training for this position</w:t>
                  </w:r>
                </w:p>
                <w:p w14:paraId="0EFC8304" w14:textId="2C2A3A66" w:rsidR="00EB6302" w:rsidRPr="00EB6302" w:rsidRDefault="00EB6302" w:rsidP="00EB630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</w:tc>
            </w:tr>
            <w:tr w:rsidR="00E36DA5" w:rsidRPr="00425047" w14:paraId="03572632" w14:textId="77777777" w:rsidTr="0060101F">
              <w:tc>
                <w:tcPr>
                  <w:tcW w:w="1390" w:type="dxa"/>
                </w:tcPr>
                <w:p w14:paraId="2EAE87B0" w14:textId="73171A42" w:rsidR="00E36DA5" w:rsidRDefault="0060101F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Mechanic</w:t>
                  </w:r>
                  <w:r w:rsid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IV</w:t>
                  </w:r>
                </w:p>
              </w:tc>
              <w:tc>
                <w:tcPr>
                  <w:tcW w:w="16029" w:type="dxa"/>
                </w:tcPr>
                <w:p w14:paraId="164D270F" w14:textId="77777777" w:rsidR="00BE734B" w:rsidRDefault="0060101F" w:rsidP="00BE734B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 </w:t>
                  </w:r>
                  <w:r w:rsidR="008E2E22" w:rsidRPr="00425047">
                    <w:rPr>
                      <w:rFonts w:ascii="Arial" w:hAnsi="Arial" w:cs="Arial"/>
                      <w:sz w:val="20"/>
                      <w:szCs w:val="20"/>
                    </w:rPr>
                    <w:t>At leas</w:t>
                  </w:r>
                  <w:r w:rsid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t </w:t>
                  </w:r>
                  <w:r w:rsidR="00BE734B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  <w:r w:rsid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years work experience as </w:t>
                  </w:r>
                  <w:r w:rsidR="00FD21B0">
                    <w:rPr>
                      <w:rFonts w:ascii="Arial" w:hAnsi="Arial" w:cs="Arial"/>
                      <w:sz w:val="20"/>
                      <w:szCs w:val="20"/>
                    </w:rPr>
                    <w:t>Mechanic</w:t>
                  </w:r>
                  <w:r w:rsidR="008E2E22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 w:rsidR="008E2E22"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confident and good leader</w:t>
                  </w:r>
                </w:p>
                <w:p w14:paraId="000AA575" w14:textId="01519BE3" w:rsidR="00BE734B" w:rsidRDefault="00BE734B" w:rsidP="00BE734B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 </w:t>
                  </w: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With knowledge in engine diagnosis using engine analyzer/diagnostic tool</w:t>
                  </w:r>
                </w:p>
                <w:p w14:paraId="78983C88" w14:textId="53730D9E" w:rsidR="00BE734B" w:rsidRPr="00425047" w:rsidRDefault="00EB6302" w:rsidP="00EB6302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</w:t>
                  </w:r>
                  <w:r w:rsidR="00853EF1">
                    <w:rPr>
                      <w:rFonts w:ascii="Arial" w:hAnsi="Arial" w:cs="Arial"/>
                      <w:sz w:val="20"/>
                      <w:szCs w:val="20"/>
                    </w:rPr>
                    <w:t xml:space="preserve">   </w:t>
                  </w:r>
                  <w:r w:rsidR="00853EF1"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</w:tc>
            </w:tr>
          </w:tbl>
          <w:p w14:paraId="63B3F67F" w14:textId="0017C8F9" w:rsidR="004344C4" w:rsidRPr="003370C0" w:rsidRDefault="004344C4" w:rsidP="004344C4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5443" w:rsidRPr="003370C0" w14:paraId="020344ED" w14:textId="77777777" w:rsidTr="00E36DA5">
        <w:tc>
          <w:tcPr>
            <w:tcW w:w="18017" w:type="dxa"/>
            <w:gridSpan w:val="11"/>
          </w:tcPr>
          <w:p w14:paraId="77BCBB77" w14:textId="77777777" w:rsidR="006212F7" w:rsidRDefault="006212F7" w:rsidP="006212F7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1E70C123" w14:textId="77777777" w:rsidR="006212F7" w:rsidRDefault="006212F7" w:rsidP="006212F7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6AE2DC2" w14:textId="77777777" w:rsidR="006212F7" w:rsidRPr="00F76CB1" w:rsidRDefault="006212F7" w:rsidP="006212F7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31E67B5" w14:textId="77777777" w:rsidR="006212F7" w:rsidRDefault="006212F7" w:rsidP="006212F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007D6ABE" w14:textId="77777777" w:rsidR="006212F7" w:rsidRDefault="006212F7" w:rsidP="006212F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674A249" w14:textId="77777777" w:rsidR="006212F7" w:rsidRDefault="006212F7" w:rsidP="006212F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2382AB41" w14:textId="77777777" w:rsidR="006212F7" w:rsidRDefault="006212F7" w:rsidP="006212F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66F0AEA8" w14:textId="77777777" w:rsidR="006212F7" w:rsidRPr="00E721E9" w:rsidRDefault="006212F7" w:rsidP="006212F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3A695F43" w:rsidR="00E65443" w:rsidRPr="003370C0" w:rsidRDefault="006212F7" w:rsidP="006212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3370C0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52DC3156" w:rsidR="00673DB4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645DA009" w14:textId="76D15368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779AA53" w14:textId="71882191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0E7CBBB4" w14:textId="62399DF6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76DE1B3" w14:textId="2D78691E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7F657C9C" w14:textId="736A6F45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53B9AFB" w14:textId="6AB58532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0C3AC39" w14:textId="7DB2F778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5CCC4F5" w14:textId="2BACC957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4E409FFC" w14:textId="2046652F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47A47F5C" w14:textId="0CB6CA9C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tbl>
      <w:tblPr>
        <w:tblW w:w="1801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053"/>
        <w:gridCol w:w="2583"/>
        <w:gridCol w:w="1260"/>
        <w:gridCol w:w="2918"/>
        <w:gridCol w:w="1883"/>
        <w:gridCol w:w="6"/>
        <w:gridCol w:w="1877"/>
        <w:gridCol w:w="12"/>
        <w:gridCol w:w="1871"/>
        <w:gridCol w:w="23"/>
      </w:tblGrid>
      <w:tr w:rsidR="006C3372" w:rsidRPr="003370C0" w14:paraId="78C4CECF" w14:textId="77777777" w:rsidTr="00994148">
        <w:trPr>
          <w:gridAfter w:val="1"/>
          <w:wAfter w:w="23" w:type="dxa"/>
        </w:trPr>
        <w:tc>
          <w:tcPr>
            <w:tcW w:w="5584" w:type="dxa"/>
            <w:gridSpan w:val="2"/>
          </w:tcPr>
          <w:p w14:paraId="6EF33998" w14:textId="6EF9963B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453CBF6E" wp14:editId="4688B295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4B9C7B" w14:textId="77777777" w:rsidR="006C3372" w:rsidRPr="00D12D95" w:rsidRDefault="006C3372" w:rsidP="006C337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CBF6E" id="_x0000_s1027" type="#_x0000_t202" style="position:absolute;margin-left:-4.1pt;margin-top:-20.3pt;width:172.5pt;height:20.2pt;z-index:25166592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" filled="f" stroked="f">
                      <v:textbox>
                        <w:txbxContent>
                          <w:p w14:paraId="674B9C7B" w14:textId="77777777" w:rsidR="006C3372" w:rsidRPr="00D12D95" w:rsidRDefault="006C3372" w:rsidP="006C3372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CA60AE">
              <w:rPr>
                <w:rFonts w:ascii="Arial" w:hAnsi="Arial" w:cs="Arial"/>
                <w:sz w:val="20"/>
                <w:szCs w:val="20"/>
              </w:rPr>
              <w:t xml:space="preserve">General Services Associate </w:t>
            </w:r>
            <w:r>
              <w:rPr>
                <w:rFonts w:ascii="Arial" w:hAnsi="Arial" w:cs="Arial"/>
                <w:sz w:val="20"/>
                <w:szCs w:val="20"/>
              </w:rPr>
              <w:t>I, II, III, IV</w:t>
            </w:r>
          </w:p>
        </w:tc>
        <w:tc>
          <w:tcPr>
            <w:tcW w:w="12410" w:type="dxa"/>
            <w:gridSpan w:val="8"/>
          </w:tcPr>
          <w:p w14:paraId="03F568DE" w14:textId="77777777" w:rsidR="006C3372" w:rsidRPr="003370C0" w:rsidRDefault="006C3372" w:rsidP="009941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6C3372" w:rsidRPr="003370C0" w14:paraId="48F123B5" w14:textId="77777777" w:rsidTr="00994148">
        <w:trPr>
          <w:gridAfter w:val="1"/>
          <w:wAfter w:w="23" w:type="dxa"/>
        </w:trPr>
        <w:tc>
          <w:tcPr>
            <w:tcW w:w="5584" w:type="dxa"/>
            <w:gridSpan w:val="2"/>
          </w:tcPr>
          <w:p w14:paraId="313EC3F3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410" w:type="dxa"/>
            <w:gridSpan w:val="8"/>
          </w:tcPr>
          <w:p w14:paraId="4FF018B8" w14:textId="68DCEDEC" w:rsidR="006C3372" w:rsidRPr="003370C0" w:rsidRDefault="006C3372" w:rsidP="00994148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A60AE" w:rsidRPr="00A71747">
              <w:rPr>
                <w:rFonts w:ascii="Arial" w:hAnsi="Arial" w:cs="Arial"/>
                <w:bCs/>
                <w:sz w:val="20"/>
                <w:szCs w:val="20"/>
              </w:rPr>
              <w:t>South Drive Headquarters</w:t>
            </w:r>
            <w:r w:rsidR="00CA60A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C3372" w:rsidRPr="003370C0" w14:paraId="6CE89861" w14:textId="77777777" w:rsidTr="00994148">
        <w:trPr>
          <w:gridAfter w:val="1"/>
          <w:wAfter w:w="23" w:type="dxa"/>
        </w:trPr>
        <w:tc>
          <w:tcPr>
            <w:tcW w:w="5584" w:type="dxa"/>
            <w:gridSpan w:val="2"/>
          </w:tcPr>
          <w:p w14:paraId="65F3C0ED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Reports to: </w:t>
            </w:r>
            <w:r>
              <w:rPr>
                <w:rFonts w:ascii="Arial" w:hAnsi="Arial" w:cs="Arial"/>
                <w:b/>
                <w:sz w:val="20"/>
                <w:szCs w:val="20"/>
              </w:rPr>
              <w:t>General Services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Officer</w:t>
            </w:r>
          </w:p>
        </w:tc>
        <w:tc>
          <w:tcPr>
            <w:tcW w:w="12410" w:type="dxa"/>
            <w:gridSpan w:val="8"/>
          </w:tcPr>
          <w:p w14:paraId="533D2CB2" w14:textId="40CAFEA2" w:rsidR="006C3372" w:rsidRPr="003370C0" w:rsidRDefault="006C3372" w:rsidP="0099414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862D73">
              <w:rPr>
                <w:rFonts w:ascii="Arial" w:hAnsi="Arial" w:cs="Arial"/>
                <w:b/>
                <w:sz w:val="20"/>
                <w:szCs w:val="20"/>
              </w:rPr>
              <w:t>ll BENECO properties, facilities and offices</w:t>
            </w:r>
          </w:p>
        </w:tc>
      </w:tr>
      <w:tr w:rsidR="006C3372" w:rsidRPr="003370C0" w14:paraId="2B4B3C8B" w14:textId="77777777" w:rsidTr="00994148">
        <w:trPr>
          <w:gridAfter w:val="1"/>
          <w:wAfter w:w="23" w:type="dxa"/>
          <w:trHeight w:val="215"/>
        </w:trPr>
        <w:tc>
          <w:tcPr>
            <w:tcW w:w="5584" w:type="dxa"/>
            <w:gridSpan w:val="2"/>
          </w:tcPr>
          <w:p w14:paraId="322ABAC6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2C4C0962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10" w:type="dxa"/>
            <w:gridSpan w:val="8"/>
          </w:tcPr>
          <w:p w14:paraId="7C10CB11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6C3372" w:rsidRPr="003370C0" w14:paraId="4285528E" w14:textId="77777777" w:rsidTr="00994148">
        <w:trPr>
          <w:gridAfter w:val="1"/>
          <w:wAfter w:w="23" w:type="dxa"/>
        </w:trPr>
        <w:tc>
          <w:tcPr>
            <w:tcW w:w="17994" w:type="dxa"/>
            <w:gridSpan w:val="10"/>
          </w:tcPr>
          <w:p w14:paraId="005E7399" w14:textId="211E5E3A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CA60AE">
              <w:rPr>
                <w:rFonts w:ascii="Arial" w:hAnsi="Arial" w:cs="Arial"/>
                <w:sz w:val="20"/>
                <w:szCs w:val="20"/>
              </w:rPr>
              <w:t xml:space="preserve">Provide economic engineering </w:t>
            </w:r>
            <w:r w:rsidR="00036B9B">
              <w:rPr>
                <w:rFonts w:ascii="Arial" w:hAnsi="Arial" w:cs="Arial"/>
                <w:sz w:val="20"/>
                <w:szCs w:val="20"/>
              </w:rPr>
              <w:t>to</w:t>
            </w:r>
            <w:r w:rsidR="00CA60AE" w:rsidRPr="00AC00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A60AE">
              <w:rPr>
                <w:rFonts w:ascii="Arial" w:hAnsi="Arial" w:cs="Arial"/>
                <w:sz w:val="20"/>
                <w:szCs w:val="20"/>
              </w:rPr>
              <w:t>repair and maintenance BENECO building and facilities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C3372" w:rsidRPr="003370C0" w14:paraId="44C67598" w14:textId="77777777" w:rsidTr="00CA60AE">
        <w:trPr>
          <w:gridAfter w:val="1"/>
          <w:wAfter w:w="23" w:type="dxa"/>
        </w:trPr>
        <w:tc>
          <w:tcPr>
            <w:tcW w:w="8167" w:type="dxa"/>
            <w:gridSpan w:val="3"/>
            <w:vAlign w:val="center"/>
          </w:tcPr>
          <w:p w14:paraId="0FBCDE3E" w14:textId="77777777" w:rsidR="006C3372" w:rsidRPr="003370C0" w:rsidRDefault="006C3372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60" w:type="dxa"/>
            <w:vAlign w:val="center"/>
          </w:tcPr>
          <w:p w14:paraId="5BA6AB6A" w14:textId="77777777" w:rsidR="006C3372" w:rsidRPr="00670846" w:rsidRDefault="006C3372" w:rsidP="00994148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Frequency/</w:t>
            </w:r>
          </w:p>
          <w:p w14:paraId="240AF8DF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Percentage</w:t>
            </w:r>
          </w:p>
        </w:tc>
        <w:tc>
          <w:tcPr>
            <w:tcW w:w="2918" w:type="dxa"/>
            <w:vAlign w:val="center"/>
          </w:tcPr>
          <w:p w14:paraId="53FA440C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649" w:type="dxa"/>
            <w:gridSpan w:val="5"/>
          </w:tcPr>
          <w:p w14:paraId="431173AD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6C3372" w:rsidRPr="003370C0" w14:paraId="515F5B89" w14:textId="77777777" w:rsidTr="00994148">
              <w:tc>
                <w:tcPr>
                  <w:tcW w:w="572" w:type="dxa"/>
                </w:tcPr>
                <w:p w14:paraId="0F8F7C3B" w14:textId="77777777" w:rsidR="006C3372" w:rsidRPr="003370C0" w:rsidRDefault="006C3372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</w:tcPr>
                <w:p w14:paraId="0E9DA8BF" w14:textId="77777777" w:rsidR="006C3372" w:rsidRPr="003370C0" w:rsidRDefault="006C3372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6C3372" w:rsidRPr="003370C0" w14:paraId="49DC7BBE" w14:textId="77777777" w:rsidTr="00994148">
              <w:tc>
                <w:tcPr>
                  <w:tcW w:w="572" w:type="dxa"/>
                </w:tcPr>
                <w:p w14:paraId="524780CB" w14:textId="77777777" w:rsidR="006C3372" w:rsidRPr="003370C0" w:rsidRDefault="006C3372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</w:tcPr>
                <w:p w14:paraId="1C24C669" w14:textId="77777777" w:rsidR="006C3372" w:rsidRPr="003370C0" w:rsidRDefault="006C3372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6C3372" w:rsidRPr="003370C0" w14:paraId="3C823938" w14:textId="77777777" w:rsidTr="00994148">
              <w:tc>
                <w:tcPr>
                  <w:tcW w:w="572" w:type="dxa"/>
                </w:tcPr>
                <w:p w14:paraId="2A83FA72" w14:textId="77777777" w:rsidR="006C3372" w:rsidRPr="003370C0" w:rsidRDefault="006C3372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</w:tcPr>
                <w:p w14:paraId="242BB9C3" w14:textId="77777777" w:rsidR="006C3372" w:rsidRPr="003370C0" w:rsidRDefault="006C3372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6AD9E8D7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C3372" w:rsidRPr="003370C0" w14:paraId="098A8A6E" w14:textId="77777777" w:rsidTr="00CA60AE">
        <w:trPr>
          <w:gridAfter w:val="1"/>
          <w:wAfter w:w="23" w:type="dxa"/>
        </w:trPr>
        <w:tc>
          <w:tcPr>
            <w:tcW w:w="8167" w:type="dxa"/>
            <w:gridSpan w:val="3"/>
          </w:tcPr>
          <w:p w14:paraId="0C9A1ADE" w14:textId="77777777" w:rsidR="006C3372" w:rsidRPr="003370C0" w:rsidRDefault="006C3372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260" w:type="dxa"/>
          </w:tcPr>
          <w:p w14:paraId="0F05778A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8567" w:type="dxa"/>
            <w:gridSpan w:val="6"/>
          </w:tcPr>
          <w:p w14:paraId="5FC7A825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C3372" w:rsidRPr="003370C0" w14:paraId="1E84553D" w14:textId="77777777" w:rsidTr="00CA60AE">
        <w:trPr>
          <w:gridAfter w:val="1"/>
          <w:wAfter w:w="23" w:type="dxa"/>
        </w:trPr>
        <w:tc>
          <w:tcPr>
            <w:tcW w:w="1531" w:type="dxa"/>
            <w:vMerge w:val="restart"/>
            <w:vAlign w:val="center"/>
          </w:tcPr>
          <w:p w14:paraId="22ED6286" w14:textId="084A063C" w:rsidR="006C3372" w:rsidRPr="003370C0" w:rsidRDefault="00DB502A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Services Associate</w:t>
            </w:r>
            <w:r w:rsidR="006C3372"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 w:rsidR="006C3372">
              <w:rPr>
                <w:rFonts w:ascii="Arial" w:hAnsi="Arial" w:cs="Arial"/>
                <w:sz w:val="20"/>
                <w:szCs w:val="20"/>
              </w:rPr>
              <w:t>I</w:t>
            </w:r>
            <w:r w:rsidR="006C3372" w:rsidRPr="003370C0">
              <w:rPr>
                <w:rFonts w:ascii="Arial" w:hAnsi="Arial" w:cs="Arial"/>
                <w:sz w:val="20"/>
                <w:szCs w:val="20"/>
              </w:rPr>
              <w:t>I</w:t>
            </w:r>
            <w:r w:rsidR="006C3372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636" w:type="dxa"/>
            <w:gridSpan w:val="2"/>
          </w:tcPr>
          <w:p w14:paraId="17090C1C" w14:textId="01728D21" w:rsidR="00DB502A" w:rsidRPr="0014533E" w:rsidRDefault="008D2AD5" w:rsidP="0014533E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Well-known to p</w:t>
            </w:r>
            <w:r w:rsidR="00DB502A" w:rsidRPr="0014533E">
              <w:rPr>
                <w:rFonts w:ascii="Arial" w:hAnsi="Arial" w:cs="Arial"/>
                <w:sz w:val="20"/>
                <w:szCs w:val="20"/>
              </w:rPr>
              <w:t>erform electrical repairs and maintenance such as replace of busted lights, outlets, switches, shower heater, exhaust fans, generators and pumps.</w:t>
            </w:r>
          </w:p>
          <w:p w14:paraId="07E969E0" w14:textId="428AADEC" w:rsidR="006C3372" w:rsidRPr="0014533E" w:rsidRDefault="00F563C9" w:rsidP="0014533E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facil</w:t>
            </w:r>
            <w:r w:rsidR="000D0C68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D0C68">
              <w:rPr>
                <w:rFonts w:ascii="Arial" w:hAnsi="Arial" w:cs="Arial"/>
                <w:sz w:val="20"/>
                <w:szCs w:val="20"/>
              </w:rPr>
              <w:t>ies</w:t>
            </w:r>
            <w:r>
              <w:rPr>
                <w:rFonts w:ascii="Arial" w:hAnsi="Arial" w:cs="Arial"/>
                <w:sz w:val="20"/>
                <w:szCs w:val="20"/>
              </w:rPr>
              <w:t xml:space="preserve"> electrical circuits and plumbing lay ou</w:t>
            </w:r>
            <w:r w:rsidR="000D0C68">
              <w:rPr>
                <w:rFonts w:ascii="Arial" w:hAnsi="Arial" w:cs="Arial"/>
                <w:sz w:val="20"/>
                <w:szCs w:val="20"/>
              </w:rPr>
              <w:t>t</w:t>
            </w:r>
            <w:r w:rsidR="006C3372" w:rsidRPr="0014533E">
              <w:rPr>
                <w:rFonts w:ascii="Arial" w:hAnsi="Arial" w:cs="Arial"/>
                <w:sz w:val="20"/>
                <w:szCs w:val="20"/>
              </w:rPr>
              <w:t>. Ensure that all findings are within the scope of work with guaranty.</w:t>
            </w:r>
          </w:p>
        </w:tc>
        <w:tc>
          <w:tcPr>
            <w:tcW w:w="1260" w:type="dxa"/>
          </w:tcPr>
          <w:p w14:paraId="208F7CE3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3BB6C105" w14:textId="77777777" w:rsidR="006C3372" w:rsidRPr="00862C3B" w:rsidRDefault="006C3372" w:rsidP="00862C3B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862C3B">
              <w:rPr>
                <w:rFonts w:ascii="Arial" w:hAnsi="Arial" w:cs="Arial"/>
                <w:sz w:val="20"/>
                <w:szCs w:val="20"/>
              </w:rPr>
              <w:t>Attitude toward change and accept new technology</w:t>
            </w:r>
          </w:p>
          <w:p w14:paraId="6D17AB44" w14:textId="77777777" w:rsidR="006C3372" w:rsidRPr="00A27CDA" w:rsidRDefault="006C3372" w:rsidP="00862C3B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and/or w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ritten communication skills, </w:t>
            </w:r>
          </w:p>
          <w:p w14:paraId="4012305C" w14:textId="60306269" w:rsidR="006C3372" w:rsidRPr="00A27CDA" w:rsidRDefault="006C3372" w:rsidP="00862C3B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esearch and working knowledge </w:t>
            </w:r>
            <w:r w:rsidR="000D0C68">
              <w:rPr>
                <w:rFonts w:ascii="Arial" w:hAnsi="Arial" w:cs="Arial"/>
                <w:sz w:val="20"/>
                <w:szCs w:val="20"/>
              </w:rPr>
              <w:t>skills</w:t>
            </w:r>
          </w:p>
        </w:tc>
        <w:tc>
          <w:tcPr>
            <w:tcW w:w="1883" w:type="dxa"/>
            <w:vAlign w:val="center"/>
          </w:tcPr>
          <w:p w14:paraId="14D61F8D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75852DCD" w14:textId="77777777" w:rsidR="006C3372" w:rsidRPr="00B310EC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113AF98D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7EA29A4A" w14:textId="77777777" w:rsidTr="00CA60AE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55C6D5C8" w14:textId="77777777" w:rsidR="006C3372" w:rsidRPr="003370C0" w:rsidRDefault="006C3372" w:rsidP="00994148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45FF483" w14:textId="77777777" w:rsidR="00862C3B" w:rsidRPr="00862C3B" w:rsidRDefault="006C3372" w:rsidP="0014533E">
            <w:pPr>
              <w:numPr>
                <w:ilvl w:val="0"/>
                <w:numId w:val="17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Provide reports and recommendation on </w:t>
            </w:r>
            <w:r w:rsidR="00862C3B">
              <w:rPr>
                <w:rFonts w:ascii="Arial" w:hAnsi="Arial" w:cs="Arial"/>
                <w:sz w:val="20"/>
                <w:szCs w:val="20"/>
              </w:rPr>
              <w:t>preventive and repair for</w:t>
            </w:r>
            <w:r>
              <w:rPr>
                <w:rFonts w:ascii="Arial" w:hAnsi="Arial" w:cs="Arial"/>
                <w:sz w:val="20"/>
                <w:szCs w:val="20"/>
              </w:rPr>
              <w:t xml:space="preserve"> timely and quality service.</w:t>
            </w:r>
          </w:p>
          <w:p w14:paraId="48044494" w14:textId="60B7FEFA" w:rsidR="006C3372" w:rsidRPr="003370C0" w:rsidRDefault="00862C3B" w:rsidP="0014533E">
            <w:pPr>
              <w:numPr>
                <w:ilvl w:val="0"/>
                <w:numId w:val="17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Introduce modern modification with more production and safe workplace</w:t>
            </w:r>
            <w:r w:rsidR="006C337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66C7C352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89D0DAA" w14:textId="77777777" w:rsidR="006C3372" w:rsidRPr="00A27CDA" w:rsidRDefault="006C3372" w:rsidP="00862C3B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Analytical</w:t>
            </w:r>
            <w:r>
              <w:rPr>
                <w:rFonts w:ascii="Arial" w:hAnsi="Arial" w:cs="Arial"/>
                <w:sz w:val="20"/>
                <w:szCs w:val="20"/>
              </w:rPr>
              <w:t>, time conscious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 and assessment skills</w:t>
            </w:r>
          </w:p>
          <w:p w14:paraId="5C21E34F" w14:textId="77777777" w:rsidR="006C3372" w:rsidRPr="00A27CDA" w:rsidRDefault="006C3372" w:rsidP="00862C3B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Hardworking and mentor</w:t>
            </w:r>
          </w:p>
        </w:tc>
        <w:tc>
          <w:tcPr>
            <w:tcW w:w="1883" w:type="dxa"/>
            <w:vAlign w:val="center"/>
          </w:tcPr>
          <w:p w14:paraId="1B1A4284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59767C3F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318962DE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470E0EF4" w14:textId="77777777" w:rsidTr="00CA60AE">
        <w:trPr>
          <w:gridAfter w:val="1"/>
          <w:wAfter w:w="23" w:type="dxa"/>
          <w:trHeight w:val="215"/>
        </w:trPr>
        <w:tc>
          <w:tcPr>
            <w:tcW w:w="8167" w:type="dxa"/>
            <w:gridSpan w:val="3"/>
            <w:vAlign w:val="center"/>
          </w:tcPr>
          <w:p w14:paraId="3F05F933" w14:textId="77777777" w:rsidR="006C3372" w:rsidRDefault="006C3372" w:rsidP="00994148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35FE27" w14:textId="465F8F6C" w:rsidR="006C3372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  <w:p w14:paraId="29641C33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9A97F0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C389A2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83F593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70%</w:t>
            </w:r>
          </w:p>
        </w:tc>
        <w:tc>
          <w:tcPr>
            <w:tcW w:w="8567" w:type="dxa"/>
            <w:gridSpan w:val="6"/>
            <w:vAlign w:val="center"/>
          </w:tcPr>
          <w:p w14:paraId="5670F905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C3372" w:rsidRPr="003370C0" w14:paraId="48DCE219" w14:textId="77777777" w:rsidTr="00CA60AE">
        <w:trPr>
          <w:gridAfter w:val="1"/>
          <w:wAfter w:w="23" w:type="dxa"/>
        </w:trPr>
        <w:tc>
          <w:tcPr>
            <w:tcW w:w="1531" w:type="dxa"/>
            <w:vMerge w:val="restart"/>
            <w:vAlign w:val="center"/>
          </w:tcPr>
          <w:p w14:paraId="01609431" w14:textId="68797E86" w:rsidR="006C3372" w:rsidRPr="003370C0" w:rsidRDefault="000502C5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Services Associate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 xml:space="preserve">, II, </w:t>
            </w:r>
            <w:r w:rsidR="006C3372">
              <w:rPr>
                <w:rFonts w:ascii="Arial" w:hAnsi="Arial" w:cs="Arial"/>
                <w:sz w:val="20"/>
                <w:szCs w:val="20"/>
              </w:rPr>
              <w:t>III, IV</w:t>
            </w:r>
          </w:p>
        </w:tc>
        <w:tc>
          <w:tcPr>
            <w:tcW w:w="6636" w:type="dxa"/>
            <w:gridSpan w:val="2"/>
            <w:vAlign w:val="center"/>
          </w:tcPr>
          <w:p w14:paraId="7121BE57" w14:textId="55EEBC68" w:rsidR="006C3372" w:rsidRPr="00C93BE2" w:rsidRDefault="00C93BE2" w:rsidP="00C93BE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3BE2">
              <w:rPr>
                <w:rFonts w:ascii="Arial" w:hAnsi="Arial" w:cs="Arial"/>
                <w:sz w:val="20"/>
                <w:szCs w:val="20"/>
              </w:rPr>
              <w:t>Implement work schedule prepared by GSO</w:t>
            </w:r>
            <w:r w:rsidR="006C3372" w:rsidRPr="00C93BE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369005B2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4E3746DE" w14:textId="54312ACA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>orking knowledge skills, common sense</w:t>
            </w:r>
            <w:r w:rsidR="00C93BE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and w</w:t>
            </w:r>
            <w:r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</w:p>
        </w:tc>
        <w:tc>
          <w:tcPr>
            <w:tcW w:w="1883" w:type="dxa"/>
            <w:vAlign w:val="center"/>
          </w:tcPr>
          <w:p w14:paraId="39A69E3F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4811AA6E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68C42C1A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3E3C209C" w14:textId="77777777" w:rsidTr="00CA60AE">
        <w:trPr>
          <w:gridAfter w:val="1"/>
          <w:wAfter w:w="23" w:type="dxa"/>
          <w:trHeight w:val="170"/>
        </w:trPr>
        <w:tc>
          <w:tcPr>
            <w:tcW w:w="1531" w:type="dxa"/>
            <w:vMerge/>
            <w:vAlign w:val="center"/>
          </w:tcPr>
          <w:p w14:paraId="5CDAAE33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4C59C18E" w14:textId="42A81C94" w:rsidR="006C3372" w:rsidRPr="00C93BE2" w:rsidRDefault="006C3372" w:rsidP="00C93BE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3BE2">
              <w:rPr>
                <w:rFonts w:ascii="Arial" w:eastAsiaTheme="minorHAnsi" w:hAnsi="Arial" w:cs="Arial"/>
                <w:sz w:val="20"/>
                <w:szCs w:val="20"/>
              </w:rPr>
              <w:t xml:space="preserve">Repair </w:t>
            </w:r>
            <w:r w:rsidR="00C93BE2">
              <w:rPr>
                <w:rFonts w:ascii="Arial" w:eastAsiaTheme="minorHAnsi" w:hAnsi="Arial" w:cs="Arial"/>
                <w:sz w:val="20"/>
                <w:szCs w:val="20"/>
              </w:rPr>
              <w:t xml:space="preserve">and maintain electrical, plumbing, furniture, cabinet and properties of BENECO with care </w:t>
            </w:r>
          </w:p>
        </w:tc>
        <w:tc>
          <w:tcPr>
            <w:tcW w:w="1260" w:type="dxa"/>
          </w:tcPr>
          <w:p w14:paraId="2A633510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3AF75D70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EC85520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531BA0DA" w14:textId="77777777" w:rsidR="009C3D1E" w:rsidRDefault="009C3D1E" w:rsidP="009C3D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767263" w14:textId="704646EB" w:rsidR="006C3372" w:rsidRPr="003370C0" w:rsidRDefault="006C3372" w:rsidP="009C3D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290EF790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100BE7BE" w14:textId="77777777" w:rsidTr="00CA60AE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23BBDD96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0438085" w14:textId="77777777" w:rsidR="00C93BE2" w:rsidRPr="00AB0F3F" w:rsidRDefault="00C93BE2" w:rsidP="00C93BE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AB0F3F">
              <w:rPr>
                <w:rFonts w:ascii="Arial" w:hAnsi="Arial" w:cs="Arial"/>
                <w:sz w:val="20"/>
                <w:szCs w:val="20"/>
              </w:rPr>
              <w:t>Purchase materials needed for electrical, plumbing and carpentry works.</w:t>
            </w:r>
          </w:p>
          <w:p w14:paraId="79307FF5" w14:textId="272E2612" w:rsidR="006C3372" w:rsidRPr="00C93BE2" w:rsidRDefault="006C3372" w:rsidP="00C93BE2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A9CA3F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10C0B0A0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B44A684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67D0E735" w14:textId="77777777" w:rsidR="009C3D1E" w:rsidRDefault="009C3D1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3B4FF3B" w14:textId="6D6F7463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71B035C6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15666208" w14:textId="77777777" w:rsidTr="00CA60AE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33C60C69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4FD6EE50" w14:textId="27B5C750" w:rsidR="006C3372" w:rsidRPr="00882FC4" w:rsidRDefault="006C3372" w:rsidP="00C93BE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0B6C2B">
              <w:rPr>
                <w:rFonts w:ascii="Arial" w:hAnsi="Arial" w:cs="Arial"/>
                <w:sz w:val="20"/>
                <w:szCs w:val="20"/>
              </w:rPr>
              <w:t>Conducts periodic check-up</w:t>
            </w:r>
            <w:r w:rsidR="00C93BE2">
              <w:rPr>
                <w:rFonts w:ascii="Arial" w:hAnsi="Arial" w:cs="Arial"/>
                <w:sz w:val="20"/>
                <w:szCs w:val="20"/>
              </w:rPr>
              <w:t xml:space="preserve">/inspection </w:t>
            </w:r>
            <w:r w:rsidRPr="000B6C2B">
              <w:rPr>
                <w:rFonts w:ascii="Arial" w:hAnsi="Arial" w:cs="Arial"/>
                <w:sz w:val="20"/>
                <w:szCs w:val="20"/>
              </w:rPr>
              <w:t xml:space="preserve">to determine repair and maintenance </w:t>
            </w:r>
            <w:r w:rsidR="00C93BE2">
              <w:rPr>
                <w:rFonts w:ascii="Arial" w:hAnsi="Arial" w:cs="Arial"/>
                <w:sz w:val="20"/>
                <w:szCs w:val="20"/>
              </w:rPr>
              <w:t>needed</w:t>
            </w:r>
            <w:r w:rsidRPr="000B6C2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0381488F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11C95318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73857B95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62E3085A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3AC43D09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2759BA84" w14:textId="77777777" w:rsidTr="00CA60AE">
        <w:trPr>
          <w:gridAfter w:val="1"/>
          <w:wAfter w:w="23" w:type="dxa"/>
        </w:trPr>
        <w:tc>
          <w:tcPr>
            <w:tcW w:w="1531" w:type="dxa"/>
            <w:vAlign w:val="center"/>
          </w:tcPr>
          <w:p w14:paraId="13CB85A1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01D2383A" w14:textId="2CE7F0C3" w:rsidR="006C3372" w:rsidRPr="007A4639" w:rsidRDefault="00C93BE2" w:rsidP="00C93BE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Minor carpentry works </w:t>
            </w:r>
            <w:r w:rsidR="006C3372" w:rsidRPr="000B6C2B">
              <w:rPr>
                <w:rFonts w:ascii="Arial" w:hAnsi="Arial" w:cs="Arial"/>
                <w:sz w:val="20"/>
                <w:szCs w:val="20"/>
              </w:rPr>
              <w:t>when needed</w:t>
            </w:r>
          </w:p>
        </w:tc>
        <w:tc>
          <w:tcPr>
            <w:tcW w:w="1260" w:type="dxa"/>
          </w:tcPr>
          <w:p w14:paraId="78C3A82A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05173BB7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75A879C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17116B5A" w14:textId="77777777" w:rsidR="006C3372" w:rsidRPr="0048645F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125022F5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3372" w:rsidRPr="003370C0" w14:paraId="76C6BAAA" w14:textId="77777777" w:rsidTr="00CA60AE">
        <w:trPr>
          <w:gridAfter w:val="1"/>
          <w:wAfter w:w="23" w:type="dxa"/>
        </w:trPr>
        <w:tc>
          <w:tcPr>
            <w:tcW w:w="1531" w:type="dxa"/>
            <w:vAlign w:val="center"/>
          </w:tcPr>
          <w:p w14:paraId="3855258E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58E9CFE" w14:textId="40683BF1" w:rsidR="006C3372" w:rsidRPr="007A4639" w:rsidRDefault="009C56DE" w:rsidP="00C93BE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Steel and welding work</w:t>
            </w:r>
            <w:r w:rsidR="006C3372" w:rsidRPr="000B6C2B">
              <w:rPr>
                <w:rFonts w:ascii="Arial" w:hAnsi="Arial" w:cs="Arial"/>
                <w:sz w:val="20"/>
                <w:szCs w:val="20"/>
              </w:rPr>
              <w:t xml:space="preserve"> for repairs/maintenance and </w:t>
            </w:r>
            <w:r>
              <w:rPr>
                <w:rFonts w:ascii="Arial" w:hAnsi="Arial" w:cs="Arial"/>
                <w:sz w:val="20"/>
                <w:szCs w:val="20"/>
              </w:rPr>
              <w:t>purchase</w:t>
            </w:r>
            <w:r w:rsidR="006C3372" w:rsidRPr="000B6C2B">
              <w:rPr>
                <w:rFonts w:ascii="Arial" w:hAnsi="Arial" w:cs="Arial"/>
                <w:sz w:val="20"/>
                <w:szCs w:val="20"/>
              </w:rPr>
              <w:t xml:space="preserve"> the needed materials</w:t>
            </w:r>
          </w:p>
        </w:tc>
        <w:tc>
          <w:tcPr>
            <w:tcW w:w="1260" w:type="dxa"/>
          </w:tcPr>
          <w:p w14:paraId="3B297F09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1FB500A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>orking knowledge</w:t>
            </w:r>
          </w:p>
        </w:tc>
        <w:tc>
          <w:tcPr>
            <w:tcW w:w="1883" w:type="dxa"/>
            <w:vAlign w:val="center"/>
          </w:tcPr>
          <w:p w14:paraId="613A6C51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195A53B8" w14:textId="77777777" w:rsidR="006C3372" w:rsidRPr="0048645F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394A69B9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3372" w:rsidRPr="003370C0" w14:paraId="19BA95B3" w14:textId="77777777" w:rsidTr="00CA60AE">
        <w:trPr>
          <w:gridAfter w:val="1"/>
          <w:wAfter w:w="23" w:type="dxa"/>
          <w:trHeight w:val="620"/>
        </w:trPr>
        <w:tc>
          <w:tcPr>
            <w:tcW w:w="1531" w:type="dxa"/>
            <w:vAlign w:val="center"/>
          </w:tcPr>
          <w:p w14:paraId="40F41181" w14:textId="21451F9D" w:rsidR="006C3372" w:rsidRPr="003370C0" w:rsidRDefault="009C56D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Services Associate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</w:t>
            </w:r>
            <w:r w:rsidR="006C3372">
              <w:rPr>
                <w:rFonts w:ascii="Arial" w:hAnsi="Arial" w:cs="Arial"/>
                <w:sz w:val="20"/>
                <w:szCs w:val="20"/>
              </w:rPr>
              <w:t>III,IV</w:t>
            </w:r>
          </w:p>
        </w:tc>
        <w:tc>
          <w:tcPr>
            <w:tcW w:w="6636" w:type="dxa"/>
            <w:gridSpan w:val="2"/>
            <w:vAlign w:val="center"/>
          </w:tcPr>
          <w:p w14:paraId="6E50648B" w14:textId="743E4DCF" w:rsidR="006C3372" w:rsidRPr="000502C5" w:rsidRDefault="009C56DE" w:rsidP="00C93BE2">
            <w:pPr>
              <w:pStyle w:val="ListParagraph"/>
              <w:numPr>
                <w:ilvl w:val="0"/>
                <w:numId w:val="1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0502C5">
              <w:rPr>
                <w:rFonts w:ascii="Arial" w:hAnsi="Arial" w:cs="Arial"/>
                <w:bCs/>
                <w:sz w:val="20"/>
                <w:szCs w:val="20"/>
              </w:rPr>
              <w:t xml:space="preserve">Help process </w:t>
            </w:r>
            <w:r w:rsidR="000502C5" w:rsidRPr="000502C5">
              <w:rPr>
                <w:rFonts w:ascii="Arial" w:hAnsi="Arial" w:cs="Arial"/>
                <w:bCs/>
                <w:sz w:val="20"/>
                <w:szCs w:val="20"/>
              </w:rPr>
              <w:t xml:space="preserve">BENECO </w:t>
            </w:r>
            <w:r w:rsidRPr="000502C5">
              <w:rPr>
                <w:rFonts w:ascii="Arial" w:hAnsi="Arial" w:cs="Arial"/>
                <w:bCs/>
                <w:sz w:val="20"/>
                <w:szCs w:val="20"/>
              </w:rPr>
              <w:t xml:space="preserve">document </w:t>
            </w:r>
            <w:r w:rsidR="000502C5" w:rsidRPr="000502C5">
              <w:rPr>
                <w:rFonts w:ascii="Arial" w:hAnsi="Arial" w:cs="Arial"/>
                <w:bCs/>
                <w:sz w:val="20"/>
                <w:szCs w:val="20"/>
              </w:rPr>
              <w:t>for compliance</w:t>
            </w:r>
            <w:r w:rsidRPr="000502C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502C5">
              <w:rPr>
                <w:rFonts w:ascii="Arial" w:hAnsi="Arial" w:cs="Arial"/>
                <w:bCs/>
                <w:sz w:val="20"/>
                <w:szCs w:val="20"/>
              </w:rPr>
              <w:t>and agency requirement</w:t>
            </w:r>
          </w:p>
        </w:tc>
        <w:tc>
          <w:tcPr>
            <w:tcW w:w="1260" w:type="dxa"/>
          </w:tcPr>
          <w:p w14:paraId="1D2E0ACE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FEC9E0B" w14:textId="30C4C501" w:rsidR="006C3372" w:rsidRPr="000502C5" w:rsidRDefault="000502C5" w:rsidP="00436AEF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0502C5">
              <w:rPr>
                <w:rFonts w:ascii="Arial" w:hAnsi="Arial" w:cs="Arial"/>
                <w:sz w:val="20"/>
                <w:szCs w:val="20"/>
              </w:rPr>
              <w:t xml:space="preserve">Working </w:t>
            </w:r>
            <w:r w:rsidR="006C3372" w:rsidRPr="000502C5">
              <w:rPr>
                <w:rFonts w:ascii="Arial" w:hAnsi="Arial" w:cs="Arial"/>
                <w:sz w:val="20"/>
                <w:szCs w:val="20"/>
              </w:rPr>
              <w:t>Knowledge</w:t>
            </w:r>
            <w:r w:rsidRPr="000502C5">
              <w:rPr>
                <w:rFonts w:ascii="Arial" w:hAnsi="Arial" w:cs="Arial"/>
                <w:sz w:val="20"/>
                <w:szCs w:val="20"/>
              </w:rPr>
              <w:t xml:space="preserve"> and communication skills</w:t>
            </w:r>
          </w:p>
          <w:p w14:paraId="4377DE31" w14:textId="14A4868A" w:rsidR="006C3372" w:rsidRPr="000502C5" w:rsidRDefault="006C3372" w:rsidP="000502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893E19A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0C42CF0E" w14:textId="77777777" w:rsidR="006C3372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0DF418" w14:textId="77777777" w:rsidR="006C3372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DA3BBE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1332AA43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3B84E342" w14:textId="77777777" w:rsidTr="00CA60AE">
        <w:trPr>
          <w:gridAfter w:val="1"/>
          <w:wAfter w:w="23" w:type="dxa"/>
          <w:trHeight w:val="620"/>
        </w:trPr>
        <w:tc>
          <w:tcPr>
            <w:tcW w:w="1531" w:type="dxa"/>
            <w:vAlign w:val="center"/>
          </w:tcPr>
          <w:p w14:paraId="260DA0D6" w14:textId="77777777" w:rsidR="006C3372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73DFFD0B" w14:textId="1BDAD45A" w:rsidR="006C3372" w:rsidRPr="000B6C2B" w:rsidRDefault="009C56DE" w:rsidP="00C93BE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AB0F3F">
              <w:rPr>
                <w:rFonts w:ascii="Arial" w:hAnsi="Arial" w:cs="Arial"/>
                <w:sz w:val="20"/>
                <w:szCs w:val="20"/>
              </w:rPr>
              <w:t>Prepare and submit a report on building maintenance to the GSO</w:t>
            </w:r>
            <w:r w:rsidR="000502C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C3372" w:rsidRPr="000B6C2B">
              <w:rPr>
                <w:rFonts w:ascii="Arial" w:hAnsi="Arial" w:cs="Arial"/>
                <w:sz w:val="20"/>
                <w:szCs w:val="20"/>
              </w:rPr>
              <w:t xml:space="preserve">and make corresponding recommendations. </w:t>
            </w:r>
          </w:p>
          <w:p w14:paraId="72FB7DE3" w14:textId="77777777" w:rsidR="006C3372" w:rsidRPr="0037395F" w:rsidRDefault="006C3372" w:rsidP="00994148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5196713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A941640" w14:textId="77777777" w:rsidR="006C3372" w:rsidRDefault="006C3372" w:rsidP="00436AEF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</w:p>
        </w:tc>
        <w:tc>
          <w:tcPr>
            <w:tcW w:w="1883" w:type="dxa"/>
            <w:vAlign w:val="center"/>
          </w:tcPr>
          <w:p w14:paraId="0E2660A2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7155CFFC" w14:textId="77777777" w:rsidR="006C3372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18EC0A" w14:textId="77777777" w:rsidR="006C3372" w:rsidRPr="0048645F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4B23E7EA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7ECBAD16" w14:textId="77777777" w:rsidTr="00CA60AE">
        <w:trPr>
          <w:gridAfter w:val="1"/>
          <w:wAfter w:w="23" w:type="dxa"/>
          <w:trHeight w:val="530"/>
        </w:trPr>
        <w:tc>
          <w:tcPr>
            <w:tcW w:w="8167" w:type="dxa"/>
            <w:gridSpan w:val="3"/>
            <w:vAlign w:val="center"/>
          </w:tcPr>
          <w:p w14:paraId="740F405A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24B3AF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0E0523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E7CAE8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67" w:type="dxa"/>
            <w:gridSpan w:val="6"/>
            <w:vAlign w:val="center"/>
          </w:tcPr>
          <w:p w14:paraId="16601328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C3372" w:rsidRPr="003370C0" w14:paraId="613663A6" w14:textId="77777777" w:rsidTr="00CA60AE">
        <w:trPr>
          <w:trHeight w:val="152"/>
        </w:trPr>
        <w:tc>
          <w:tcPr>
            <w:tcW w:w="8167" w:type="dxa"/>
            <w:gridSpan w:val="3"/>
          </w:tcPr>
          <w:p w14:paraId="66BC10BD" w14:textId="77777777" w:rsidR="006C3372" w:rsidRDefault="006C3372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DB044A" w14:textId="77777777" w:rsidR="006C3372" w:rsidRDefault="006C3372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Employee Development</w:t>
            </w:r>
          </w:p>
          <w:p w14:paraId="2D4A5201" w14:textId="5F8752B5" w:rsidR="006C3372" w:rsidRPr="003370C0" w:rsidRDefault="006C3372" w:rsidP="008D2AD5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</w:tc>
        <w:tc>
          <w:tcPr>
            <w:tcW w:w="1260" w:type="dxa"/>
          </w:tcPr>
          <w:p w14:paraId="1738BF31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0B7192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10E5C7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590" w:type="dxa"/>
            <w:gridSpan w:val="7"/>
            <w:vAlign w:val="center"/>
          </w:tcPr>
          <w:p w14:paraId="5C4BC0F5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C3372" w:rsidRPr="003370C0" w14:paraId="123802E5" w14:textId="77777777" w:rsidTr="00CA60AE">
        <w:tc>
          <w:tcPr>
            <w:tcW w:w="1531" w:type="dxa"/>
            <w:vAlign w:val="center"/>
          </w:tcPr>
          <w:p w14:paraId="7E310D09" w14:textId="77777777" w:rsidR="0014533E" w:rsidRPr="00425047" w:rsidRDefault="0014533E" w:rsidP="001453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General Services Associate </w:t>
            </w:r>
            <w:r w:rsidRPr="00425047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  <w:p w14:paraId="7E99BFAD" w14:textId="78EC928A" w:rsidR="006C3372" w:rsidRPr="003370C0" w:rsidRDefault="006C3372" w:rsidP="0099414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B5B5106" w14:textId="6A0F3992" w:rsidR="006C3372" w:rsidRPr="0014533E" w:rsidRDefault="006C3372" w:rsidP="0014533E">
            <w:pPr>
              <w:pStyle w:val="ListParagraph"/>
              <w:numPr>
                <w:ilvl w:val="0"/>
                <w:numId w:val="16"/>
              </w:num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14533E">
              <w:rPr>
                <w:rFonts w:ascii="Arial" w:hAnsi="Arial" w:cs="Arial"/>
                <w:sz w:val="20"/>
                <w:szCs w:val="20"/>
              </w:rPr>
              <w:t>Attend to training programs and research</w:t>
            </w:r>
          </w:p>
        </w:tc>
        <w:tc>
          <w:tcPr>
            <w:tcW w:w="1260" w:type="dxa"/>
          </w:tcPr>
          <w:p w14:paraId="294032B7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EE660BD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Learning/Education knowledge</w:t>
            </w:r>
          </w:p>
        </w:tc>
        <w:tc>
          <w:tcPr>
            <w:tcW w:w="1889" w:type="dxa"/>
            <w:gridSpan w:val="2"/>
            <w:vAlign w:val="center"/>
          </w:tcPr>
          <w:p w14:paraId="0719E65D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  <w:vAlign w:val="center"/>
          </w:tcPr>
          <w:p w14:paraId="07A73E01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64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36025307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C3372" w:rsidRPr="003370C0" w14:paraId="3D670725" w14:textId="77777777" w:rsidTr="00CA60AE">
        <w:tc>
          <w:tcPr>
            <w:tcW w:w="8167" w:type="dxa"/>
            <w:gridSpan w:val="3"/>
          </w:tcPr>
          <w:p w14:paraId="09D3CC62" w14:textId="77777777" w:rsidR="006C3372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D548021" w14:textId="77777777" w:rsidR="006C3372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4DC43220" w14:textId="77777777" w:rsidR="006C3372" w:rsidRPr="003370C0" w:rsidRDefault="006C3372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</w:tc>
        <w:tc>
          <w:tcPr>
            <w:tcW w:w="1260" w:type="dxa"/>
          </w:tcPr>
          <w:p w14:paraId="7AC3E20B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C3B9D4" w14:textId="77777777" w:rsidR="006C3372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BCE158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590" w:type="dxa"/>
            <w:gridSpan w:val="7"/>
            <w:vAlign w:val="center"/>
          </w:tcPr>
          <w:p w14:paraId="7B1DB2F3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C3372" w:rsidRPr="003370C0" w14:paraId="51A7BC94" w14:textId="77777777" w:rsidTr="00CA60AE">
        <w:tc>
          <w:tcPr>
            <w:tcW w:w="1531" w:type="dxa"/>
            <w:vMerge w:val="restart"/>
            <w:vAlign w:val="center"/>
          </w:tcPr>
          <w:p w14:paraId="3489DB74" w14:textId="39A86D4C" w:rsidR="006C3372" w:rsidRPr="003370C0" w:rsidRDefault="00124FA7" w:rsidP="0014533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General Services Associate </w:t>
            </w:r>
            <w:r w:rsidRPr="00425047">
              <w:rPr>
                <w:rFonts w:ascii="Arial" w:hAnsi="Arial" w:cs="Arial"/>
                <w:sz w:val="20"/>
                <w:szCs w:val="20"/>
              </w:rPr>
              <w:t>I</w:t>
            </w:r>
            <w:r w:rsidR="004711B7"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6636" w:type="dxa"/>
            <w:gridSpan w:val="2"/>
          </w:tcPr>
          <w:p w14:paraId="27B4AFC8" w14:textId="1799F52C" w:rsidR="006C3372" w:rsidRPr="00C700A0" w:rsidRDefault="006C3372" w:rsidP="005739F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Always be safe and follow standard operating procedures </w:t>
            </w:r>
          </w:p>
        </w:tc>
        <w:tc>
          <w:tcPr>
            <w:tcW w:w="1260" w:type="dxa"/>
          </w:tcPr>
          <w:p w14:paraId="59C85FCD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771014A2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knowledge</w:t>
            </w:r>
          </w:p>
        </w:tc>
        <w:tc>
          <w:tcPr>
            <w:tcW w:w="1889" w:type="dxa"/>
            <w:gridSpan w:val="2"/>
            <w:vAlign w:val="center"/>
          </w:tcPr>
          <w:p w14:paraId="3EF490E6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47679FBF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6D683435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C3372" w:rsidRPr="003370C0" w14:paraId="77F5630C" w14:textId="77777777" w:rsidTr="00CA60AE">
        <w:tc>
          <w:tcPr>
            <w:tcW w:w="1531" w:type="dxa"/>
            <w:vMerge/>
          </w:tcPr>
          <w:p w14:paraId="2AFA6630" w14:textId="77777777" w:rsidR="006C3372" w:rsidRPr="003370C0" w:rsidRDefault="006C3372" w:rsidP="0099414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632F12E8" w14:textId="5A181CDF" w:rsidR="006C3372" w:rsidRPr="00C700A0" w:rsidRDefault="006C3372" w:rsidP="005739F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Implement work schedule</w:t>
            </w:r>
            <w:r w:rsidR="000502C5">
              <w:rPr>
                <w:rFonts w:ascii="Arial" w:hAnsi="Arial" w:cs="Arial"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prepared by GSO</w:t>
            </w:r>
          </w:p>
        </w:tc>
        <w:tc>
          <w:tcPr>
            <w:tcW w:w="1260" w:type="dxa"/>
          </w:tcPr>
          <w:p w14:paraId="1FF53576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D10A7EA" w14:textId="77777777" w:rsidR="006C3372" w:rsidRPr="003370C0" w:rsidRDefault="006C3372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and awareness</w:t>
            </w:r>
          </w:p>
        </w:tc>
        <w:tc>
          <w:tcPr>
            <w:tcW w:w="1889" w:type="dxa"/>
            <w:gridSpan w:val="2"/>
            <w:vAlign w:val="center"/>
          </w:tcPr>
          <w:p w14:paraId="230690C1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4DEC004C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71D448AF" w14:textId="77777777" w:rsidR="006C3372" w:rsidRPr="003370C0" w:rsidRDefault="006C337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1A4F0D2B" w14:textId="77777777" w:rsidTr="00CA60AE">
        <w:tc>
          <w:tcPr>
            <w:tcW w:w="1531" w:type="dxa"/>
            <w:vMerge w:val="restart"/>
            <w:vAlign w:val="center"/>
          </w:tcPr>
          <w:p w14:paraId="1BE5BEC5" w14:textId="6780A81A" w:rsidR="000502C5" w:rsidRPr="003370C0" w:rsidRDefault="000502C5" w:rsidP="000502C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General Services Associate </w:t>
            </w:r>
            <w:r w:rsidRPr="00425047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6636" w:type="dxa"/>
            <w:gridSpan w:val="2"/>
          </w:tcPr>
          <w:p w14:paraId="57D44556" w14:textId="6D0BC2C6" w:rsidR="000502C5" w:rsidRPr="00C700A0" w:rsidRDefault="000502C5" w:rsidP="005739F9">
            <w:pPr>
              <w:pStyle w:val="ListParagraph"/>
              <w:numPr>
                <w:ilvl w:val="0"/>
                <w:numId w:val="24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 xml:space="preserve">Conducts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thorough inspection, evaluation and coordination with concern offices/in-charge for any 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>action to be taken</w:t>
            </w:r>
          </w:p>
        </w:tc>
        <w:tc>
          <w:tcPr>
            <w:tcW w:w="1260" w:type="dxa"/>
          </w:tcPr>
          <w:p w14:paraId="0574CFCF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6D54EA53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communication and research skills</w:t>
            </w:r>
          </w:p>
        </w:tc>
        <w:tc>
          <w:tcPr>
            <w:tcW w:w="1889" w:type="dxa"/>
            <w:gridSpan w:val="2"/>
            <w:vAlign w:val="center"/>
          </w:tcPr>
          <w:p w14:paraId="6DAE5FD8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559FDEAC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712E5A67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3BE7A888" w14:textId="77777777" w:rsidTr="00CA60AE">
        <w:tc>
          <w:tcPr>
            <w:tcW w:w="1531" w:type="dxa"/>
            <w:vMerge/>
          </w:tcPr>
          <w:p w14:paraId="65B8E5E3" w14:textId="77777777" w:rsidR="000502C5" w:rsidRPr="003370C0" w:rsidRDefault="000502C5" w:rsidP="000502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0158294F" w14:textId="1E9BE23B" w:rsidR="000502C5" w:rsidRPr="00C700A0" w:rsidRDefault="000502C5" w:rsidP="005739F9">
            <w:pPr>
              <w:pStyle w:val="ListParagraph"/>
              <w:numPr>
                <w:ilvl w:val="0"/>
                <w:numId w:val="24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Ensure appropriate tools and materials needed </w:t>
            </w:r>
          </w:p>
        </w:tc>
        <w:tc>
          <w:tcPr>
            <w:tcW w:w="1260" w:type="dxa"/>
          </w:tcPr>
          <w:p w14:paraId="2E356822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51E8AF2D" w14:textId="77777777" w:rsidR="000502C5" w:rsidRPr="003179DD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Financial awareness</w:t>
            </w:r>
          </w:p>
        </w:tc>
        <w:tc>
          <w:tcPr>
            <w:tcW w:w="1889" w:type="dxa"/>
            <w:gridSpan w:val="2"/>
            <w:vAlign w:val="center"/>
          </w:tcPr>
          <w:p w14:paraId="669539FC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05DE589C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3DFA06E7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20BB53D8" w14:textId="77777777" w:rsidTr="00CA60AE">
        <w:tc>
          <w:tcPr>
            <w:tcW w:w="1531" w:type="dxa"/>
            <w:vMerge w:val="restart"/>
            <w:vAlign w:val="center"/>
          </w:tcPr>
          <w:p w14:paraId="4139305D" w14:textId="15B77844" w:rsidR="000502C5" w:rsidRPr="003370C0" w:rsidRDefault="000502C5" w:rsidP="000502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4A013A26" w14:textId="62792EC6" w:rsidR="000502C5" w:rsidRPr="00C700A0" w:rsidRDefault="000502C5" w:rsidP="005739F9">
            <w:pPr>
              <w:pStyle w:val="ListParagraph"/>
              <w:numPr>
                <w:ilvl w:val="0"/>
                <w:numId w:val="24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Make good judgement 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>as a reference to decision-making</w:t>
            </w:r>
          </w:p>
        </w:tc>
        <w:tc>
          <w:tcPr>
            <w:tcW w:w="1260" w:type="dxa"/>
          </w:tcPr>
          <w:p w14:paraId="2C209FE5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7AA2D0BB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532E8D25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3BE99DFB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0C5E8259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06A62A59" w14:textId="77777777" w:rsidTr="00CA60AE">
        <w:tc>
          <w:tcPr>
            <w:tcW w:w="1531" w:type="dxa"/>
            <w:vMerge/>
          </w:tcPr>
          <w:p w14:paraId="4D8C5232" w14:textId="77777777" w:rsidR="000502C5" w:rsidRPr="00C700A0" w:rsidRDefault="000502C5" w:rsidP="000502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1B3A2201" w14:textId="06F0E476" w:rsidR="000502C5" w:rsidRPr="00C700A0" w:rsidRDefault="000502C5" w:rsidP="005739F9">
            <w:pPr>
              <w:pStyle w:val="ListParagraph"/>
              <w:numPr>
                <w:ilvl w:val="0"/>
                <w:numId w:val="24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Coordinates with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any agencies concern with respect</w:t>
            </w:r>
          </w:p>
        </w:tc>
        <w:tc>
          <w:tcPr>
            <w:tcW w:w="1260" w:type="dxa"/>
          </w:tcPr>
          <w:p w14:paraId="2037520A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0552FCAA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889" w:type="dxa"/>
            <w:gridSpan w:val="2"/>
            <w:vAlign w:val="center"/>
          </w:tcPr>
          <w:p w14:paraId="5BB3AD9E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17187884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20D42BEF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553150D8" w14:textId="77777777" w:rsidTr="00CA60AE">
        <w:tc>
          <w:tcPr>
            <w:tcW w:w="1531" w:type="dxa"/>
            <w:vMerge/>
          </w:tcPr>
          <w:p w14:paraId="2FB3467D" w14:textId="77777777" w:rsidR="000502C5" w:rsidRPr="003370C0" w:rsidRDefault="000502C5" w:rsidP="000502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0BA3FF0F" w14:textId="77777777" w:rsidR="000502C5" w:rsidRPr="00C700A0" w:rsidRDefault="000502C5" w:rsidP="005739F9">
            <w:pPr>
              <w:pStyle w:val="ListParagraph"/>
              <w:numPr>
                <w:ilvl w:val="0"/>
                <w:numId w:val="24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clean working place and environmental compliant</w:t>
            </w:r>
          </w:p>
        </w:tc>
        <w:tc>
          <w:tcPr>
            <w:tcW w:w="1260" w:type="dxa"/>
          </w:tcPr>
          <w:p w14:paraId="2D7C872A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D5A3040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 house keeping</w:t>
            </w:r>
          </w:p>
        </w:tc>
        <w:tc>
          <w:tcPr>
            <w:tcW w:w="1889" w:type="dxa"/>
            <w:gridSpan w:val="2"/>
            <w:vAlign w:val="center"/>
          </w:tcPr>
          <w:p w14:paraId="27F9C07F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335A9949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35B7547F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7D25644E" w14:textId="77777777" w:rsidTr="00CA60AE">
        <w:tc>
          <w:tcPr>
            <w:tcW w:w="1531" w:type="dxa"/>
          </w:tcPr>
          <w:p w14:paraId="0AF7C42E" w14:textId="77777777" w:rsidR="000502C5" w:rsidRPr="003370C0" w:rsidRDefault="000502C5" w:rsidP="000502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5E2DD1BB" w14:textId="5A64EAD3" w:rsidR="000502C5" w:rsidRDefault="000502C5" w:rsidP="005739F9">
            <w:pPr>
              <w:pStyle w:val="ListParagraph"/>
              <w:numPr>
                <w:ilvl w:val="0"/>
                <w:numId w:val="24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time.</w:t>
            </w:r>
          </w:p>
        </w:tc>
        <w:tc>
          <w:tcPr>
            <w:tcW w:w="1260" w:type="dxa"/>
          </w:tcPr>
          <w:p w14:paraId="1ED3D58B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3FB3EA79" w14:textId="0E10B334" w:rsidR="000502C5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889" w:type="dxa"/>
            <w:gridSpan w:val="2"/>
            <w:vAlign w:val="center"/>
          </w:tcPr>
          <w:p w14:paraId="7436E78A" w14:textId="54F2126A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30F6B9EB" w14:textId="3E296E1B" w:rsidR="000502C5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95D9330" w14:textId="04474B89" w:rsidR="000502C5" w:rsidRPr="00981953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15E49499" w14:textId="1150A48C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22E851C2" w14:textId="77777777" w:rsidTr="00CA60AE">
        <w:tc>
          <w:tcPr>
            <w:tcW w:w="8167" w:type="dxa"/>
            <w:gridSpan w:val="3"/>
          </w:tcPr>
          <w:p w14:paraId="5FF75DF6" w14:textId="77777777" w:rsidR="000502C5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DC8AFF" w14:textId="5CE6E394" w:rsidR="000502C5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Partnership with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Offices concern </w:t>
            </w:r>
          </w:p>
          <w:p w14:paraId="3ACD304E" w14:textId="1D867982" w:rsidR="000502C5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Pr="0014533E">
              <w:rPr>
                <w:rFonts w:ascii="Arial" w:hAnsi="Arial" w:cs="Arial"/>
                <w:bCs/>
                <w:sz w:val="20"/>
                <w:szCs w:val="20"/>
              </w:rPr>
              <w:t>General Services Associate I, GSA II, GSA III and GSA IV (4)</w:t>
            </w:r>
          </w:p>
          <w:p w14:paraId="6CC2E7BD" w14:textId="77777777" w:rsidR="000502C5" w:rsidRPr="003370C0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4141D6" w14:textId="77777777" w:rsidR="000502C5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87721A" w14:textId="77777777" w:rsidR="000502C5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313499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13BBB3AB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502C5" w:rsidRPr="003370C0" w14:paraId="39FBEA81" w14:textId="77777777" w:rsidTr="00CA60AE">
        <w:tc>
          <w:tcPr>
            <w:tcW w:w="1531" w:type="dxa"/>
            <w:vMerge w:val="restart"/>
            <w:vAlign w:val="center"/>
          </w:tcPr>
          <w:p w14:paraId="45954084" w14:textId="029FDA7F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09D8D4E8" w14:textId="641649E4" w:rsidR="000502C5" w:rsidRPr="00436AEF" w:rsidRDefault="000502C5" w:rsidP="00436AEF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436AEF">
              <w:rPr>
                <w:rFonts w:ascii="Arial" w:hAnsi="Arial" w:cs="Arial"/>
                <w:sz w:val="20"/>
                <w:szCs w:val="20"/>
              </w:rPr>
              <w:t xml:space="preserve">Coordinate with concern offices  </w:t>
            </w:r>
          </w:p>
        </w:tc>
        <w:tc>
          <w:tcPr>
            <w:tcW w:w="1260" w:type="dxa"/>
          </w:tcPr>
          <w:p w14:paraId="5E6C90A9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05F68F12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Verbal </w:t>
            </w:r>
            <w:r w:rsidRPr="003370C0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889" w:type="dxa"/>
            <w:gridSpan w:val="2"/>
            <w:vAlign w:val="center"/>
          </w:tcPr>
          <w:p w14:paraId="5EDB59B0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200C9EF7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1F3B1E08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07CEB8BC" w14:textId="77777777" w:rsidTr="00CA60AE">
        <w:tc>
          <w:tcPr>
            <w:tcW w:w="1531" w:type="dxa"/>
            <w:vMerge/>
            <w:vAlign w:val="center"/>
          </w:tcPr>
          <w:p w14:paraId="1060294A" w14:textId="77777777" w:rsidR="000502C5" w:rsidRPr="003370C0" w:rsidRDefault="000502C5" w:rsidP="000502C5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541CA7DD" w14:textId="4676A6E4" w:rsidR="000502C5" w:rsidRPr="00436AEF" w:rsidRDefault="000502C5" w:rsidP="00436AEF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436AEF">
              <w:rPr>
                <w:rFonts w:ascii="Arial" w:hAnsi="Arial" w:cs="Arial"/>
                <w:sz w:val="20"/>
                <w:szCs w:val="20"/>
              </w:rPr>
              <w:t>Inspection, evaluation, findings and recommendation</w:t>
            </w:r>
          </w:p>
        </w:tc>
        <w:tc>
          <w:tcPr>
            <w:tcW w:w="1260" w:type="dxa"/>
          </w:tcPr>
          <w:p w14:paraId="6A60BB06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1BF3CB0B" w14:textId="77777777" w:rsidR="000502C5" w:rsidRPr="003370C0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72C1341E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78F95BE8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1147BA9C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06F2C3F8" w14:textId="77777777" w:rsidTr="00CA60AE">
        <w:tc>
          <w:tcPr>
            <w:tcW w:w="1531" w:type="dxa"/>
            <w:vMerge/>
            <w:vAlign w:val="center"/>
          </w:tcPr>
          <w:p w14:paraId="2091B168" w14:textId="77777777" w:rsidR="000502C5" w:rsidRPr="003370C0" w:rsidRDefault="000502C5" w:rsidP="000502C5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104FA399" w14:textId="240E93B0" w:rsidR="000502C5" w:rsidRPr="00436AEF" w:rsidRDefault="000502C5" w:rsidP="00436AEF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436AEF">
              <w:rPr>
                <w:rFonts w:ascii="Arial" w:hAnsi="Arial" w:cs="Arial"/>
                <w:sz w:val="20"/>
                <w:szCs w:val="20"/>
              </w:rPr>
              <w:t xml:space="preserve">Prepare needed tools and materials </w:t>
            </w:r>
          </w:p>
        </w:tc>
        <w:tc>
          <w:tcPr>
            <w:tcW w:w="1260" w:type="dxa"/>
          </w:tcPr>
          <w:p w14:paraId="5A43DCA1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7873E13B" w14:textId="77777777" w:rsidR="000502C5" w:rsidRPr="003370C0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10947EFC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2BD8486A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235ECD32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664DDD3B" w14:textId="77777777" w:rsidTr="00CA60AE">
        <w:tc>
          <w:tcPr>
            <w:tcW w:w="1531" w:type="dxa"/>
            <w:vMerge/>
            <w:vAlign w:val="center"/>
          </w:tcPr>
          <w:p w14:paraId="2A54BB8A" w14:textId="77777777" w:rsidR="000502C5" w:rsidRPr="003370C0" w:rsidRDefault="000502C5" w:rsidP="000502C5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0FAB6AB0" w14:textId="469616AE" w:rsidR="000502C5" w:rsidRPr="003370C0" w:rsidRDefault="000502C5" w:rsidP="00436AEF">
            <w:pPr>
              <w:numPr>
                <w:ilvl w:val="0"/>
                <w:numId w:val="2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Courtesy call with offices concern before implementation</w:t>
            </w:r>
          </w:p>
        </w:tc>
        <w:tc>
          <w:tcPr>
            <w:tcW w:w="1260" w:type="dxa"/>
          </w:tcPr>
          <w:p w14:paraId="3E289557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35F5F54F" w14:textId="77777777" w:rsidR="000502C5" w:rsidRPr="003370C0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37D0B536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5CC4A677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7F3318DD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02C5" w:rsidRPr="003370C0" w14:paraId="6A45DFDB" w14:textId="77777777" w:rsidTr="00CA60AE">
        <w:tc>
          <w:tcPr>
            <w:tcW w:w="1531" w:type="dxa"/>
            <w:vAlign w:val="center"/>
          </w:tcPr>
          <w:p w14:paraId="5BAB9B69" w14:textId="77777777" w:rsidR="000502C5" w:rsidRPr="003370C0" w:rsidRDefault="000502C5" w:rsidP="000502C5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176019B" w14:textId="34714B6B" w:rsidR="000502C5" w:rsidRDefault="000502C5" w:rsidP="00436AEF">
            <w:pPr>
              <w:numPr>
                <w:ilvl w:val="0"/>
                <w:numId w:val="2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and recommend for work that need to be outsource</w:t>
            </w:r>
          </w:p>
        </w:tc>
        <w:tc>
          <w:tcPr>
            <w:tcW w:w="1260" w:type="dxa"/>
          </w:tcPr>
          <w:p w14:paraId="072877D2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368964F8" w14:textId="77777777" w:rsidR="000502C5" w:rsidRPr="003370C0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4FF341FA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42370364" w14:textId="77777777" w:rsidR="000502C5" w:rsidRPr="002D3271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5389D890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02C5" w:rsidRPr="003370C0" w14:paraId="1524BD2A" w14:textId="77777777" w:rsidTr="00CA60AE">
        <w:tc>
          <w:tcPr>
            <w:tcW w:w="8167" w:type="dxa"/>
            <w:gridSpan w:val="3"/>
          </w:tcPr>
          <w:p w14:paraId="542CFF84" w14:textId="77777777" w:rsidR="000502C5" w:rsidRPr="003370C0" w:rsidRDefault="000502C5" w:rsidP="000502C5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260" w:type="dxa"/>
          </w:tcPr>
          <w:p w14:paraId="5D53580C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6165B02E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502C5" w:rsidRPr="003370C0" w14:paraId="7ADD0CC6" w14:textId="77777777" w:rsidTr="00CA60AE">
        <w:tc>
          <w:tcPr>
            <w:tcW w:w="1531" w:type="dxa"/>
            <w:vMerge w:val="restart"/>
            <w:vAlign w:val="center"/>
          </w:tcPr>
          <w:p w14:paraId="3D79AFAD" w14:textId="0A1100B1" w:rsidR="000502C5" w:rsidRPr="007F767A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General Services Associate 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6636" w:type="dxa"/>
            <w:gridSpan w:val="2"/>
            <w:vAlign w:val="center"/>
          </w:tcPr>
          <w:p w14:paraId="00555B44" w14:textId="7E78A102" w:rsidR="000502C5" w:rsidRPr="00B457B0" w:rsidRDefault="000502C5" w:rsidP="00436AEF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B457B0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60" w:type="dxa"/>
          </w:tcPr>
          <w:p w14:paraId="659AE3E4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022597C5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889" w:type="dxa"/>
            <w:gridSpan w:val="2"/>
            <w:vAlign w:val="center"/>
          </w:tcPr>
          <w:p w14:paraId="773C1EAE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5871E94E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25103C11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02C5" w:rsidRPr="003370C0" w14:paraId="63793792" w14:textId="77777777" w:rsidTr="00CA60AE">
        <w:tc>
          <w:tcPr>
            <w:tcW w:w="1531" w:type="dxa"/>
            <w:vMerge/>
            <w:vAlign w:val="center"/>
          </w:tcPr>
          <w:p w14:paraId="0D3FF567" w14:textId="77777777" w:rsidR="000502C5" w:rsidRPr="003370C0" w:rsidRDefault="000502C5" w:rsidP="000502C5">
            <w:pPr>
              <w:pStyle w:val="ListParagraph"/>
              <w:ind w:left="81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9B6326D" w14:textId="78C1CAF0" w:rsidR="000502C5" w:rsidRPr="003370C0" w:rsidRDefault="000502C5" w:rsidP="00436AEF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60" w:type="dxa"/>
          </w:tcPr>
          <w:p w14:paraId="0DB980C7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08E0B77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045A9E6A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237BF53E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657C0FDB" w14:textId="77777777" w:rsidR="000502C5" w:rsidRPr="003370C0" w:rsidRDefault="000502C5" w:rsidP="00050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02C5" w:rsidRPr="003370C0" w14:paraId="1185C7BA" w14:textId="77777777" w:rsidTr="00994148">
        <w:tc>
          <w:tcPr>
            <w:tcW w:w="18017" w:type="dxa"/>
            <w:gridSpan w:val="11"/>
          </w:tcPr>
          <w:p w14:paraId="3C55D546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43E3B439" w14:textId="77777777" w:rsidR="000502C5" w:rsidRPr="003370C0" w:rsidRDefault="000502C5" w:rsidP="000502C5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All D</w:t>
            </w:r>
            <w:r>
              <w:rPr>
                <w:rFonts w:ascii="Arial" w:hAnsi="Arial" w:cs="Arial"/>
                <w:sz w:val="20"/>
                <w:szCs w:val="20"/>
              </w:rPr>
              <w:t>epartment/</w:t>
            </w:r>
            <w:r w:rsidRPr="003370C0">
              <w:rPr>
                <w:rFonts w:ascii="Arial" w:hAnsi="Arial" w:cs="Arial"/>
                <w:sz w:val="20"/>
                <w:szCs w:val="20"/>
              </w:rPr>
              <w:t>All levels, Member-Consumers</w:t>
            </w:r>
          </w:p>
        </w:tc>
      </w:tr>
      <w:tr w:rsidR="000502C5" w:rsidRPr="003370C0" w14:paraId="31A45EEA" w14:textId="77777777" w:rsidTr="00994148">
        <w:tc>
          <w:tcPr>
            <w:tcW w:w="18017" w:type="dxa"/>
            <w:gridSpan w:val="11"/>
          </w:tcPr>
          <w:p w14:paraId="7C5BD1FF" w14:textId="77777777" w:rsidR="000502C5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0"/>
              <w:gridCol w:w="16029"/>
            </w:tblGrid>
            <w:tr w:rsidR="000502C5" w:rsidRPr="00425047" w14:paraId="26AB422B" w14:textId="77777777" w:rsidTr="00994148">
              <w:tc>
                <w:tcPr>
                  <w:tcW w:w="1390" w:type="dxa"/>
                </w:tcPr>
                <w:p w14:paraId="70D41C02" w14:textId="0498BD14" w:rsidR="000502C5" w:rsidRPr="00425047" w:rsidRDefault="000502C5" w:rsidP="000502C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General Services Associate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029" w:type="dxa"/>
                </w:tcPr>
                <w:p w14:paraId="4C557767" w14:textId="77777777" w:rsidR="000502C5" w:rsidRPr="00AB0F3F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Graduate of Technical Vocational School (Building Electrician, Plumbing, Carpentry or equivalent)</w:t>
                  </w:r>
                </w:p>
                <w:p w14:paraId="34C189A4" w14:textId="19CC82CD" w:rsidR="000502C5" w:rsidRPr="00AB0F3F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</w:t>
                  </w: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ork experience in carpentry, plumbing and electrical wiring</w:t>
                  </w:r>
                </w:p>
                <w:p w14:paraId="287360CB" w14:textId="3F681C4E" w:rsidR="000502C5" w:rsidRPr="00AB0F3F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Hard</w:t>
                  </w: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 xml:space="preserve"> working with tools, including hand and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carpentry, plumbing, </w:t>
                  </w: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electrical tools</w:t>
                  </w:r>
                </w:p>
                <w:p w14:paraId="14436E84" w14:textId="5E143D93" w:rsidR="000502C5" w:rsidRPr="00B457B0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With working knowledge in electric arc welding and oxy-acetylene welding</w:t>
                  </w:r>
                </w:p>
                <w:p w14:paraId="629956A7" w14:textId="6F4DA3C2" w:rsidR="000502C5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34BE1">
                    <w:rPr>
                      <w:rFonts w:ascii="Arial" w:hAnsi="Arial" w:cs="Arial"/>
                      <w:sz w:val="20"/>
                      <w:szCs w:val="20"/>
                    </w:rPr>
                    <w:t>Physically fit and mental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ly alert</w:t>
                  </w:r>
                  <w:r w:rsidRPr="00F34BE1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7BB2FC36" w14:textId="0C279FCC" w:rsidR="000502C5" w:rsidRPr="00396372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34BE1">
                    <w:rPr>
                      <w:rFonts w:ascii="Arial" w:hAnsi="Arial" w:cs="Arial"/>
                      <w:sz w:val="20"/>
                      <w:szCs w:val="20"/>
                    </w:rPr>
                    <w:t>Observance of safe act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respectful and accountable</w:t>
                  </w:r>
                </w:p>
                <w:p w14:paraId="1C829A75" w14:textId="77777777" w:rsidR="000502C5" w:rsidRPr="00C27F6A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Knows how to drive and familiar with related safety practices</w:t>
                  </w:r>
                </w:p>
                <w:p w14:paraId="596C3146" w14:textId="77777777" w:rsidR="000502C5" w:rsidRPr="00A27CDA" w:rsidRDefault="000502C5" w:rsidP="000502C5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one (1) </w:t>
                  </w: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year related work experience </w:t>
                  </w:r>
                  <w:r w:rsidRPr="00A27CD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0502C5" w:rsidRPr="00425047" w14:paraId="05745A43" w14:textId="77777777" w:rsidTr="00994148">
              <w:tc>
                <w:tcPr>
                  <w:tcW w:w="1390" w:type="dxa"/>
                </w:tcPr>
                <w:p w14:paraId="13162924" w14:textId="52D838D8" w:rsidR="000502C5" w:rsidRPr="00425047" w:rsidRDefault="000502C5" w:rsidP="000502C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General Services Associate II</w:t>
                  </w:r>
                </w:p>
              </w:tc>
              <w:tc>
                <w:tcPr>
                  <w:tcW w:w="16029" w:type="dxa"/>
                </w:tcPr>
                <w:p w14:paraId="5435026C" w14:textId="09FFED7F" w:rsidR="000502C5" w:rsidRDefault="000502C5" w:rsidP="000502C5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At least 2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General Services Associate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4A6B7BCD" w14:textId="77777777" w:rsidR="000502C5" w:rsidRDefault="000502C5" w:rsidP="000502C5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8 hours training</w:t>
                  </w:r>
                </w:p>
                <w:p w14:paraId="7C38F174" w14:textId="77777777" w:rsidR="000502C5" w:rsidRPr="00AB0F3F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Knowledge in the process of vehicle registration.</w:t>
                  </w:r>
                </w:p>
                <w:p w14:paraId="10AAD9DB" w14:textId="260F337E" w:rsidR="000502C5" w:rsidRPr="008E2E22" w:rsidRDefault="000502C5" w:rsidP="000502C5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</w:tc>
            </w:tr>
            <w:tr w:rsidR="000502C5" w:rsidRPr="00425047" w14:paraId="3082B40F" w14:textId="77777777" w:rsidTr="00994148">
              <w:tc>
                <w:tcPr>
                  <w:tcW w:w="1390" w:type="dxa"/>
                </w:tcPr>
                <w:p w14:paraId="5BB77C8D" w14:textId="10838D4F" w:rsidR="000502C5" w:rsidRDefault="000502C5" w:rsidP="000502C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General Services Associate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029" w:type="dxa"/>
                </w:tcPr>
                <w:p w14:paraId="2932209D" w14:textId="60B3DAEB" w:rsidR="000502C5" w:rsidRDefault="000502C5" w:rsidP="000502C5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General Services Associate 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0319F663" w14:textId="3D3F11B2" w:rsidR="000502C5" w:rsidRDefault="000502C5" w:rsidP="000502C5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12 hours related training </w:t>
                  </w:r>
                </w:p>
                <w:p w14:paraId="7CA2FC9A" w14:textId="77777777" w:rsidR="000502C5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  <w:p w14:paraId="160DF528" w14:textId="424057C7" w:rsidR="000502C5" w:rsidRPr="00EB6302" w:rsidRDefault="000502C5" w:rsidP="000502C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Familiar with BENECO properties, buildings and facilities</w:t>
                  </w:r>
                </w:p>
              </w:tc>
            </w:tr>
            <w:tr w:rsidR="000502C5" w:rsidRPr="00425047" w14:paraId="57A714D4" w14:textId="77777777" w:rsidTr="00994148">
              <w:tc>
                <w:tcPr>
                  <w:tcW w:w="1390" w:type="dxa"/>
                </w:tcPr>
                <w:p w14:paraId="21427A98" w14:textId="21D0DA41" w:rsidR="000502C5" w:rsidRDefault="000502C5" w:rsidP="000502C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General Services Associate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IV</w:t>
                  </w:r>
                </w:p>
              </w:tc>
              <w:tc>
                <w:tcPr>
                  <w:tcW w:w="16029" w:type="dxa"/>
                </w:tcPr>
                <w:p w14:paraId="530AB9B3" w14:textId="1BF73152" w:rsidR="000502C5" w:rsidRDefault="000502C5" w:rsidP="000502C5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At leas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t 4 years work experience as General Services Associate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  <w:p w14:paraId="099B38C7" w14:textId="2D61CCB6" w:rsidR="000502C5" w:rsidRDefault="000502C5" w:rsidP="000502C5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Confident and good follower</w:t>
                  </w:r>
                </w:p>
                <w:p w14:paraId="24D399A5" w14:textId="2030CD99" w:rsidR="000502C5" w:rsidRPr="00AB0F3F" w:rsidRDefault="000502C5" w:rsidP="000502C5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Excellent oral communication and interpersonal skills</w:t>
                  </w:r>
                </w:p>
                <w:p w14:paraId="339E36BF" w14:textId="752BCA09" w:rsidR="000502C5" w:rsidRPr="00425047" w:rsidRDefault="000502C5" w:rsidP="000502C5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</w:tc>
            </w:tr>
          </w:tbl>
          <w:p w14:paraId="3FD6E1E2" w14:textId="77777777" w:rsidR="000502C5" w:rsidRPr="003370C0" w:rsidRDefault="000502C5" w:rsidP="000502C5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02C5" w:rsidRPr="003370C0" w14:paraId="0A038CC9" w14:textId="77777777" w:rsidTr="00994148">
        <w:tc>
          <w:tcPr>
            <w:tcW w:w="18017" w:type="dxa"/>
            <w:gridSpan w:val="11"/>
          </w:tcPr>
          <w:p w14:paraId="5C507387" w14:textId="77777777" w:rsidR="003054BD" w:rsidRDefault="003054BD" w:rsidP="003054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Pr="005B46E9">
              <w:rPr>
                <w:rFonts w:ascii="Arial" w:hAnsi="Arial" w:cs="Arial"/>
                <w:sz w:val="20"/>
                <w:szCs w:val="20"/>
              </w:rPr>
              <w:t>acknowledge my responsibilities as outlined in the job description for my position, and I will observe and adhere to the highest standards of work ethics in the performance of my duties</w:t>
            </w:r>
          </w:p>
          <w:p w14:paraId="156CE8D9" w14:textId="77777777" w:rsidR="003054BD" w:rsidRDefault="003054BD" w:rsidP="003054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422C23" w14:textId="3190F0F5" w:rsidR="00590852" w:rsidRPr="00590852" w:rsidRDefault="000502C5" w:rsidP="000502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Acknowledged:                                                                             </w:t>
            </w:r>
          </w:p>
          <w:p w14:paraId="540C4A52" w14:textId="75A3D8F1" w:rsidR="00590852" w:rsidRDefault="00590852" w:rsidP="000502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EBEB0B2" w14:textId="2078C438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_____________________________</w:t>
            </w:r>
          </w:p>
          <w:p w14:paraId="648D67F7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 xml:space="preserve">Employee’s Signature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o</w:t>
            </w:r>
            <w:r w:rsidRPr="003370C0">
              <w:rPr>
                <w:rFonts w:ascii="Arial" w:hAnsi="Arial" w:cs="Arial"/>
                <w:bCs/>
                <w:sz w:val="20"/>
                <w:szCs w:val="20"/>
              </w:rPr>
              <w:t>ver Printed Name</w:t>
            </w:r>
          </w:p>
          <w:p w14:paraId="1FDA5DA0" w14:textId="77777777" w:rsidR="000502C5" w:rsidRPr="003370C0" w:rsidRDefault="000502C5" w:rsidP="000502C5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17469660" w14:textId="77777777" w:rsidR="000502C5" w:rsidRPr="003370C0" w:rsidRDefault="000502C5" w:rsidP="000502C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B878282" w14:textId="50BC0F16" w:rsidR="006C3372" w:rsidRDefault="006C337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6026F6FD" w14:textId="51DE2B1D" w:rsidR="00F12C25" w:rsidRDefault="00F12C25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328E441" w14:textId="62C980F4" w:rsidR="00F12C25" w:rsidRDefault="00F12C25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tbl>
      <w:tblPr>
        <w:tblW w:w="1801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053"/>
        <w:gridCol w:w="2583"/>
        <w:gridCol w:w="1260"/>
        <w:gridCol w:w="2918"/>
        <w:gridCol w:w="1883"/>
        <w:gridCol w:w="6"/>
        <w:gridCol w:w="1877"/>
        <w:gridCol w:w="12"/>
        <w:gridCol w:w="1871"/>
        <w:gridCol w:w="23"/>
      </w:tblGrid>
      <w:tr w:rsidR="00F12C25" w:rsidRPr="003370C0" w14:paraId="38DAD85B" w14:textId="77777777" w:rsidTr="00994148">
        <w:trPr>
          <w:gridAfter w:val="1"/>
          <w:wAfter w:w="23" w:type="dxa"/>
        </w:trPr>
        <w:tc>
          <w:tcPr>
            <w:tcW w:w="5584" w:type="dxa"/>
            <w:gridSpan w:val="2"/>
          </w:tcPr>
          <w:p w14:paraId="385432E7" w14:textId="4697529C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35A0C20" wp14:editId="70901192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D2274D" w14:textId="77777777" w:rsidR="00F12C25" w:rsidRPr="00D12D95" w:rsidRDefault="00F12C25" w:rsidP="00F12C2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A0C20" id="_x0000_s1028" type="#_x0000_t202" style="position:absolute;margin-left:-4.1pt;margin-top:-20.3pt;width:172.5pt;height:20.2pt;z-index:25166796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" filled="f" stroked="f">
                      <v:textbox>
                        <w:txbxContent>
                          <w:p w14:paraId="47D2274D" w14:textId="77777777" w:rsidR="00F12C25" w:rsidRPr="00D12D95" w:rsidRDefault="00F12C25" w:rsidP="00F12C25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862D73">
              <w:rPr>
                <w:rFonts w:ascii="Arial" w:hAnsi="Arial" w:cs="Arial"/>
                <w:sz w:val="20"/>
                <w:szCs w:val="20"/>
              </w:rPr>
              <w:t>Courier</w:t>
            </w:r>
            <w:r>
              <w:rPr>
                <w:rFonts w:ascii="Arial" w:hAnsi="Arial" w:cs="Arial"/>
                <w:sz w:val="20"/>
                <w:szCs w:val="20"/>
              </w:rPr>
              <w:t xml:space="preserve"> I, II, III, IV</w:t>
            </w:r>
          </w:p>
        </w:tc>
        <w:tc>
          <w:tcPr>
            <w:tcW w:w="12410" w:type="dxa"/>
            <w:gridSpan w:val="8"/>
          </w:tcPr>
          <w:p w14:paraId="1131A6DB" w14:textId="77777777" w:rsidR="00F12C25" w:rsidRPr="003370C0" w:rsidRDefault="00F12C25" w:rsidP="009941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F12C25" w:rsidRPr="003370C0" w14:paraId="2DE7A12C" w14:textId="77777777" w:rsidTr="00994148">
        <w:trPr>
          <w:gridAfter w:val="1"/>
          <w:wAfter w:w="23" w:type="dxa"/>
        </w:trPr>
        <w:tc>
          <w:tcPr>
            <w:tcW w:w="5584" w:type="dxa"/>
            <w:gridSpan w:val="2"/>
          </w:tcPr>
          <w:p w14:paraId="3EAAE8C2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410" w:type="dxa"/>
            <w:gridSpan w:val="8"/>
          </w:tcPr>
          <w:p w14:paraId="3DB0422E" w14:textId="77777777" w:rsidR="00F12C25" w:rsidRPr="003370C0" w:rsidRDefault="00F12C25" w:rsidP="00994148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71747">
              <w:rPr>
                <w:rFonts w:ascii="Arial" w:hAnsi="Arial" w:cs="Arial"/>
                <w:bCs/>
                <w:sz w:val="20"/>
                <w:szCs w:val="20"/>
              </w:rPr>
              <w:t>South Drive Headquarters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F12C25" w:rsidRPr="003370C0" w14:paraId="77173F16" w14:textId="77777777" w:rsidTr="00994148">
        <w:trPr>
          <w:gridAfter w:val="1"/>
          <w:wAfter w:w="23" w:type="dxa"/>
        </w:trPr>
        <w:tc>
          <w:tcPr>
            <w:tcW w:w="5584" w:type="dxa"/>
            <w:gridSpan w:val="2"/>
          </w:tcPr>
          <w:p w14:paraId="2A1EF33F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Reports to: </w:t>
            </w:r>
            <w:r>
              <w:rPr>
                <w:rFonts w:ascii="Arial" w:hAnsi="Arial" w:cs="Arial"/>
                <w:b/>
                <w:sz w:val="20"/>
                <w:szCs w:val="20"/>
              </w:rPr>
              <w:t>General Services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Officer</w:t>
            </w:r>
          </w:p>
        </w:tc>
        <w:tc>
          <w:tcPr>
            <w:tcW w:w="12410" w:type="dxa"/>
            <w:gridSpan w:val="8"/>
          </w:tcPr>
          <w:p w14:paraId="00667EB3" w14:textId="7E9660D0" w:rsidR="00F12C25" w:rsidRPr="003370C0" w:rsidRDefault="00F12C25" w:rsidP="0099414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862D73" w:rsidRPr="00862D73">
              <w:rPr>
                <w:rFonts w:ascii="Arial" w:hAnsi="Arial" w:cs="Arial"/>
                <w:bCs/>
                <w:sz w:val="20"/>
                <w:szCs w:val="20"/>
              </w:rPr>
              <w:t>Around Bagui</w:t>
            </w:r>
            <w:r w:rsidR="00862D73">
              <w:rPr>
                <w:rFonts w:ascii="Arial" w:hAnsi="Arial" w:cs="Arial"/>
                <w:bCs/>
                <w:sz w:val="20"/>
                <w:szCs w:val="20"/>
              </w:rPr>
              <w:t>o-</w:t>
            </w:r>
            <w:r w:rsidR="00862D73" w:rsidRPr="00862D73">
              <w:rPr>
                <w:rFonts w:ascii="Arial" w:hAnsi="Arial" w:cs="Arial"/>
                <w:bCs/>
                <w:sz w:val="20"/>
                <w:szCs w:val="20"/>
              </w:rPr>
              <w:t>Benguet</w:t>
            </w:r>
            <w:r w:rsidR="00862D73">
              <w:rPr>
                <w:rFonts w:ascii="Arial" w:hAnsi="Arial" w:cs="Arial"/>
                <w:bCs/>
                <w:sz w:val="20"/>
                <w:szCs w:val="20"/>
              </w:rPr>
              <w:t xml:space="preserve"> and outside areas</w:t>
            </w:r>
          </w:p>
        </w:tc>
      </w:tr>
      <w:tr w:rsidR="00F12C25" w:rsidRPr="003370C0" w14:paraId="2360E8DD" w14:textId="77777777" w:rsidTr="00994148">
        <w:trPr>
          <w:gridAfter w:val="1"/>
          <w:wAfter w:w="23" w:type="dxa"/>
          <w:trHeight w:val="215"/>
        </w:trPr>
        <w:tc>
          <w:tcPr>
            <w:tcW w:w="5584" w:type="dxa"/>
            <w:gridSpan w:val="2"/>
          </w:tcPr>
          <w:p w14:paraId="51DC39AF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089DDF32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10" w:type="dxa"/>
            <w:gridSpan w:val="8"/>
          </w:tcPr>
          <w:p w14:paraId="2B8834DE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F12C25" w:rsidRPr="003370C0" w14:paraId="3607536A" w14:textId="77777777" w:rsidTr="00994148">
        <w:trPr>
          <w:gridAfter w:val="1"/>
          <w:wAfter w:w="23" w:type="dxa"/>
        </w:trPr>
        <w:tc>
          <w:tcPr>
            <w:tcW w:w="17994" w:type="dxa"/>
            <w:gridSpan w:val="10"/>
          </w:tcPr>
          <w:p w14:paraId="57D2334F" w14:textId="0CB60E8E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0D12E5">
              <w:rPr>
                <w:rFonts w:ascii="Arial" w:hAnsi="Arial" w:cs="Arial"/>
                <w:sz w:val="20"/>
                <w:szCs w:val="20"/>
              </w:rPr>
              <w:t>Responsible to r</w:t>
            </w:r>
            <w:r w:rsidR="00862D73">
              <w:rPr>
                <w:rFonts w:ascii="Arial" w:hAnsi="Arial" w:cs="Arial"/>
                <w:sz w:val="20"/>
                <w:szCs w:val="20"/>
              </w:rPr>
              <w:t xml:space="preserve">un errand business correspondence </w:t>
            </w:r>
            <w:r w:rsidR="00862D73" w:rsidRPr="00AC0035">
              <w:rPr>
                <w:rFonts w:ascii="Arial" w:hAnsi="Arial" w:cs="Arial"/>
                <w:sz w:val="20"/>
                <w:szCs w:val="20"/>
              </w:rPr>
              <w:t>and other related documents to and from different offices within and outside BENECO</w:t>
            </w:r>
            <w:r w:rsidR="00862D7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F12C25" w:rsidRPr="003370C0" w14:paraId="18A37922" w14:textId="77777777" w:rsidTr="00994148">
        <w:trPr>
          <w:gridAfter w:val="1"/>
          <w:wAfter w:w="23" w:type="dxa"/>
        </w:trPr>
        <w:tc>
          <w:tcPr>
            <w:tcW w:w="8167" w:type="dxa"/>
            <w:gridSpan w:val="3"/>
            <w:vAlign w:val="center"/>
          </w:tcPr>
          <w:p w14:paraId="5217CAB2" w14:textId="77777777" w:rsidR="00F12C25" w:rsidRPr="003370C0" w:rsidRDefault="00F12C25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60" w:type="dxa"/>
            <w:vAlign w:val="center"/>
          </w:tcPr>
          <w:p w14:paraId="75C7E98D" w14:textId="77777777" w:rsidR="00F12C25" w:rsidRPr="00670846" w:rsidRDefault="00F12C25" w:rsidP="00994148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Frequency/</w:t>
            </w:r>
          </w:p>
          <w:p w14:paraId="1157ACBA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Percentage</w:t>
            </w:r>
          </w:p>
        </w:tc>
        <w:tc>
          <w:tcPr>
            <w:tcW w:w="2918" w:type="dxa"/>
            <w:vAlign w:val="center"/>
          </w:tcPr>
          <w:p w14:paraId="6B8A21A0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649" w:type="dxa"/>
            <w:gridSpan w:val="5"/>
          </w:tcPr>
          <w:p w14:paraId="2D38F0F6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F12C25" w:rsidRPr="003370C0" w14:paraId="47F5E2F0" w14:textId="77777777" w:rsidTr="00994148">
              <w:tc>
                <w:tcPr>
                  <w:tcW w:w="572" w:type="dxa"/>
                </w:tcPr>
                <w:p w14:paraId="7C80CE54" w14:textId="77777777" w:rsidR="00F12C25" w:rsidRPr="003370C0" w:rsidRDefault="00F12C25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</w:tcPr>
                <w:p w14:paraId="747858DC" w14:textId="77777777" w:rsidR="00F12C25" w:rsidRPr="003370C0" w:rsidRDefault="00F12C25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F12C25" w:rsidRPr="003370C0" w14:paraId="75C3326D" w14:textId="77777777" w:rsidTr="00994148">
              <w:tc>
                <w:tcPr>
                  <w:tcW w:w="572" w:type="dxa"/>
                </w:tcPr>
                <w:p w14:paraId="3F0FE422" w14:textId="77777777" w:rsidR="00F12C25" w:rsidRPr="003370C0" w:rsidRDefault="00F12C25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</w:tcPr>
                <w:p w14:paraId="5FAFC91C" w14:textId="77777777" w:rsidR="00F12C25" w:rsidRPr="003370C0" w:rsidRDefault="00F12C25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F12C25" w:rsidRPr="003370C0" w14:paraId="70B3A317" w14:textId="77777777" w:rsidTr="00994148">
              <w:tc>
                <w:tcPr>
                  <w:tcW w:w="572" w:type="dxa"/>
                </w:tcPr>
                <w:p w14:paraId="5C727815" w14:textId="77777777" w:rsidR="00F12C25" w:rsidRPr="003370C0" w:rsidRDefault="00F12C25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</w:tcPr>
                <w:p w14:paraId="2E759A77" w14:textId="77777777" w:rsidR="00F12C25" w:rsidRPr="003370C0" w:rsidRDefault="00F12C25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36849DB8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12C25" w:rsidRPr="003370C0" w14:paraId="28677E8B" w14:textId="77777777" w:rsidTr="00994148">
        <w:trPr>
          <w:gridAfter w:val="1"/>
          <w:wAfter w:w="23" w:type="dxa"/>
        </w:trPr>
        <w:tc>
          <w:tcPr>
            <w:tcW w:w="8167" w:type="dxa"/>
            <w:gridSpan w:val="3"/>
          </w:tcPr>
          <w:p w14:paraId="526AC64C" w14:textId="77777777" w:rsidR="00F12C25" w:rsidRPr="003370C0" w:rsidRDefault="00F12C25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260" w:type="dxa"/>
          </w:tcPr>
          <w:p w14:paraId="65462D3F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8567" w:type="dxa"/>
            <w:gridSpan w:val="6"/>
          </w:tcPr>
          <w:p w14:paraId="5042A958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12C25" w:rsidRPr="003370C0" w14:paraId="470A5044" w14:textId="77777777" w:rsidTr="00994148">
        <w:trPr>
          <w:gridAfter w:val="1"/>
          <w:wAfter w:w="23" w:type="dxa"/>
        </w:trPr>
        <w:tc>
          <w:tcPr>
            <w:tcW w:w="1531" w:type="dxa"/>
            <w:vMerge w:val="restart"/>
            <w:vAlign w:val="center"/>
          </w:tcPr>
          <w:p w14:paraId="256E71B7" w14:textId="78D5D0DD" w:rsidR="00F12C25" w:rsidRPr="003370C0" w:rsidRDefault="007C7113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</w:tcPr>
          <w:p w14:paraId="190D3D71" w14:textId="08C3EE17" w:rsidR="00F12C25" w:rsidRPr="0014533E" w:rsidRDefault="00F12C25" w:rsidP="005739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Well-known to p</w:t>
            </w:r>
            <w:r w:rsidRPr="0014533E">
              <w:rPr>
                <w:rFonts w:ascii="Arial" w:hAnsi="Arial" w:cs="Arial"/>
                <w:sz w:val="20"/>
                <w:szCs w:val="20"/>
              </w:rPr>
              <w:t xml:space="preserve">erform </w:t>
            </w:r>
            <w:r w:rsidR="007C7113">
              <w:rPr>
                <w:rFonts w:ascii="Arial" w:hAnsi="Arial" w:cs="Arial"/>
                <w:sz w:val="20"/>
                <w:szCs w:val="20"/>
              </w:rPr>
              <w:t>data privacy act and maintain deliveries on time</w:t>
            </w:r>
          </w:p>
          <w:p w14:paraId="2BFAE83A" w14:textId="15D56229" w:rsidR="00F12C25" w:rsidRPr="0014533E" w:rsidRDefault="00F12C25" w:rsidP="005739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Familiar with </w:t>
            </w:r>
            <w:r w:rsidR="002F459B">
              <w:rPr>
                <w:rFonts w:ascii="Arial" w:hAnsi="Arial" w:cs="Arial"/>
                <w:sz w:val="20"/>
                <w:szCs w:val="20"/>
              </w:rPr>
              <w:t>areas and ensure accomplishment with clear receiving copy (in and out log book)</w:t>
            </w:r>
          </w:p>
        </w:tc>
        <w:tc>
          <w:tcPr>
            <w:tcW w:w="1260" w:type="dxa"/>
          </w:tcPr>
          <w:p w14:paraId="53ABBA2F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7E1270FE" w14:textId="77777777" w:rsidR="00F12C25" w:rsidRPr="00862C3B" w:rsidRDefault="00F12C25" w:rsidP="00994148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862C3B">
              <w:rPr>
                <w:rFonts w:ascii="Arial" w:hAnsi="Arial" w:cs="Arial"/>
                <w:sz w:val="20"/>
                <w:szCs w:val="20"/>
              </w:rPr>
              <w:t>Attitude toward change and accept new technology</w:t>
            </w:r>
          </w:p>
          <w:p w14:paraId="2485AAE6" w14:textId="77777777" w:rsidR="00F12C25" w:rsidRPr="00A27CDA" w:rsidRDefault="00F12C25" w:rsidP="00994148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and/or w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ritten communication skills, </w:t>
            </w:r>
          </w:p>
          <w:p w14:paraId="36F9FF50" w14:textId="77777777" w:rsidR="00F12C25" w:rsidRPr="00A27CDA" w:rsidRDefault="00F12C25" w:rsidP="00994148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esearch and working knowledge </w:t>
            </w:r>
            <w:r>
              <w:rPr>
                <w:rFonts w:ascii="Arial" w:hAnsi="Arial" w:cs="Arial"/>
                <w:sz w:val="20"/>
                <w:szCs w:val="20"/>
              </w:rPr>
              <w:t>skills</w:t>
            </w:r>
          </w:p>
        </w:tc>
        <w:tc>
          <w:tcPr>
            <w:tcW w:w="1883" w:type="dxa"/>
            <w:vAlign w:val="center"/>
          </w:tcPr>
          <w:p w14:paraId="2FC47E06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20237D7B" w14:textId="77777777" w:rsidR="00F12C25" w:rsidRPr="00B310EC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0C918E3C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434AFE3C" w14:textId="77777777" w:rsidTr="00994148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71B60A94" w14:textId="77777777" w:rsidR="00F12C25" w:rsidRPr="003370C0" w:rsidRDefault="00F12C25" w:rsidP="00994148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FC0D3B6" w14:textId="4C05185F" w:rsidR="00F12C25" w:rsidRPr="00862C3B" w:rsidRDefault="00F12C25" w:rsidP="005739F9">
            <w:pPr>
              <w:numPr>
                <w:ilvl w:val="0"/>
                <w:numId w:val="21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Provide reports and </w:t>
            </w:r>
            <w:r w:rsidR="002F459B">
              <w:rPr>
                <w:rFonts w:ascii="Arial" w:hAnsi="Arial" w:cs="Arial"/>
                <w:sz w:val="20"/>
                <w:szCs w:val="20"/>
              </w:rPr>
              <w:t xml:space="preserve">gave fed back on job orders, </w:t>
            </w:r>
            <w:r>
              <w:rPr>
                <w:rFonts w:ascii="Arial" w:hAnsi="Arial" w:cs="Arial"/>
                <w:sz w:val="20"/>
                <w:szCs w:val="20"/>
              </w:rPr>
              <w:t xml:space="preserve">timely and </w:t>
            </w:r>
            <w:r w:rsidR="003F0E53">
              <w:rPr>
                <w:rFonts w:ascii="Arial" w:hAnsi="Arial" w:cs="Arial"/>
                <w:sz w:val="20"/>
                <w:szCs w:val="20"/>
              </w:rPr>
              <w:t xml:space="preserve">do other work assign with </w:t>
            </w:r>
            <w:r>
              <w:rPr>
                <w:rFonts w:ascii="Arial" w:hAnsi="Arial" w:cs="Arial"/>
                <w:sz w:val="20"/>
                <w:szCs w:val="20"/>
              </w:rPr>
              <w:t>quality service.</w:t>
            </w:r>
          </w:p>
          <w:p w14:paraId="5386E860" w14:textId="6840B6FB" w:rsidR="00F12C25" w:rsidRPr="003370C0" w:rsidRDefault="00F12C25" w:rsidP="002F459B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798D7D11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403FF58" w14:textId="17FBD2C1" w:rsidR="00F12C25" w:rsidRPr="00A27CDA" w:rsidRDefault="002F459B" w:rsidP="00994148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F12C25">
              <w:rPr>
                <w:rFonts w:ascii="Arial" w:hAnsi="Arial" w:cs="Arial"/>
                <w:sz w:val="20"/>
                <w:szCs w:val="20"/>
              </w:rPr>
              <w:t>ime conscious</w:t>
            </w:r>
            <w:r w:rsidR="00F12C25" w:rsidRPr="00A27CDA">
              <w:rPr>
                <w:rFonts w:ascii="Arial" w:hAnsi="Arial" w:cs="Arial"/>
                <w:sz w:val="20"/>
                <w:szCs w:val="20"/>
              </w:rPr>
              <w:t xml:space="preserve"> and </w:t>
            </w:r>
          </w:p>
          <w:p w14:paraId="6867AAB5" w14:textId="75B5FC63" w:rsidR="00F12C25" w:rsidRPr="00A27CDA" w:rsidRDefault="00F12C25" w:rsidP="00994148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Hardworking </w:t>
            </w:r>
          </w:p>
        </w:tc>
        <w:tc>
          <w:tcPr>
            <w:tcW w:w="1883" w:type="dxa"/>
            <w:vAlign w:val="center"/>
          </w:tcPr>
          <w:p w14:paraId="6C0CD67D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438D7976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25798E0B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21C74DB2" w14:textId="77777777" w:rsidTr="00994148">
        <w:trPr>
          <w:gridAfter w:val="1"/>
          <w:wAfter w:w="23" w:type="dxa"/>
          <w:trHeight w:val="215"/>
        </w:trPr>
        <w:tc>
          <w:tcPr>
            <w:tcW w:w="8167" w:type="dxa"/>
            <w:gridSpan w:val="3"/>
            <w:vAlign w:val="center"/>
          </w:tcPr>
          <w:p w14:paraId="2F080D27" w14:textId="77777777" w:rsidR="00F12C25" w:rsidRDefault="00F12C25" w:rsidP="00994148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ED6456" w14:textId="77777777" w:rsidR="00F12C25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  <w:p w14:paraId="482F28E9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413B2D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880097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8B997E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70%</w:t>
            </w:r>
          </w:p>
        </w:tc>
        <w:tc>
          <w:tcPr>
            <w:tcW w:w="8567" w:type="dxa"/>
            <w:gridSpan w:val="6"/>
            <w:vAlign w:val="center"/>
          </w:tcPr>
          <w:p w14:paraId="5F8C3B2E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12C25" w:rsidRPr="003370C0" w14:paraId="0EDCD68E" w14:textId="77777777" w:rsidTr="00994148">
        <w:trPr>
          <w:gridAfter w:val="1"/>
          <w:wAfter w:w="23" w:type="dxa"/>
        </w:trPr>
        <w:tc>
          <w:tcPr>
            <w:tcW w:w="1531" w:type="dxa"/>
            <w:vMerge w:val="restart"/>
            <w:vAlign w:val="center"/>
          </w:tcPr>
          <w:p w14:paraId="75FC7469" w14:textId="00B3843C" w:rsidR="00F12C25" w:rsidRPr="003370C0" w:rsidRDefault="003F0E53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  <w:vAlign w:val="center"/>
          </w:tcPr>
          <w:p w14:paraId="3F2C26B5" w14:textId="7D797287" w:rsidR="003F0E53" w:rsidRPr="003F0E53" w:rsidRDefault="003F0E53" w:rsidP="003F0E53">
            <w:pPr>
              <w:pStyle w:val="ListParagraph"/>
              <w:numPr>
                <w:ilvl w:val="0"/>
                <w:numId w:val="19"/>
              </w:numPr>
              <w:ind w:right="-2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F0E53">
              <w:rPr>
                <w:rFonts w:ascii="Arial" w:eastAsia="Arial" w:hAnsi="Arial" w:cs="Arial"/>
                <w:sz w:val="20"/>
                <w:szCs w:val="20"/>
              </w:rPr>
              <w:t xml:space="preserve">Update Passbook of BENECO and Deposit payments in    </w:t>
            </w:r>
          </w:p>
          <w:p w14:paraId="710ADCAC" w14:textId="7D762196" w:rsidR="00F12C25" w:rsidRPr="003F0E53" w:rsidRDefault="003F0E53" w:rsidP="003F0E53">
            <w:pPr>
              <w:ind w:left="-144" w:right="90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B04FC6">
              <w:rPr>
                <w:rFonts w:ascii="Arial" w:eastAsia="Arial" w:hAnsi="Arial" w:cs="Arial"/>
                <w:sz w:val="20"/>
                <w:szCs w:val="20"/>
              </w:rPr>
              <w:t>the Bank</w:t>
            </w:r>
          </w:p>
        </w:tc>
        <w:tc>
          <w:tcPr>
            <w:tcW w:w="1260" w:type="dxa"/>
          </w:tcPr>
          <w:p w14:paraId="48C0AE7E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22F2E2EE" w14:textId="1DF5A249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>orking knowledge skills and w</w:t>
            </w:r>
            <w:r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</w:p>
        </w:tc>
        <w:tc>
          <w:tcPr>
            <w:tcW w:w="1883" w:type="dxa"/>
            <w:vAlign w:val="center"/>
          </w:tcPr>
          <w:p w14:paraId="5AF87F0E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0A2F1794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4BA833ED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F0E53" w:rsidRPr="003370C0" w14:paraId="1C1BA813" w14:textId="77777777" w:rsidTr="00994148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7152DE42" w14:textId="77777777" w:rsidR="003F0E53" w:rsidRDefault="003F0E53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13258802" w14:textId="42CBBEF2" w:rsidR="003F0E53" w:rsidRPr="003F0E53" w:rsidRDefault="003F0E53" w:rsidP="003F0E53">
            <w:pPr>
              <w:pStyle w:val="ListParagraph"/>
              <w:numPr>
                <w:ilvl w:val="0"/>
                <w:numId w:val="19"/>
              </w:numPr>
              <w:ind w:right="-2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F0E53">
              <w:rPr>
                <w:rFonts w:ascii="Arial" w:hAnsi="Arial" w:cs="Arial"/>
                <w:sz w:val="20"/>
                <w:szCs w:val="20"/>
              </w:rPr>
              <w:t>Implement some work schedule prepared by GSO</w:t>
            </w:r>
          </w:p>
        </w:tc>
        <w:tc>
          <w:tcPr>
            <w:tcW w:w="1260" w:type="dxa"/>
          </w:tcPr>
          <w:p w14:paraId="21DF7C49" w14:textId="77777777" w:rsidR="003F0E53" w:rsidRPr="003370C0" w:rsidRDefault="003F0E53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15AFC1E8" w14:textId="77777777" w:rsidR="003F0E53" w:rsidRPr="003370C0" w:rsidRDefault="003F0E53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2AE9C67" w14:textId="77777777" w:rsidR="003F0E53" w:rsidRPr="003370C0" w:rsidRDefault="003F0E53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4FB2DAF5" w14:textId="77777777" w:rsidR="003F0E53" w:rsidRDefault="003F0E53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1B86C40B" w14:textId="77777777" w:rsidR="003F0E53" w:rsidRPr="003370C0" w:rsidRDefault="003F0E53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2C25" w:rsidRPr="003370C0" w14:paraId="09E4E62F" w14:textId="77777777" w:rsidTr="00994148">
        <w:trPr>
          <w:gridAfter w:val="1"/>
          <w:wAfter w:w="23" w:type="dxa"/>
          <w:trHeight w:val="170"/>
        </w:trPr>
        <w:tc>
          <w:tcPr>
            <w:tcW w:w="1531" w:type="dxa"/>
            <w:vMerge/>
            <w:vAlign w:val="center"/>
          </w:tcPr>
          <w:p w14:paraId="491FB5B1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08A124D" w14:textId="56029B8D" w:rsidR="00F12C25" w:rsidRPr="003F0E53" w:rsidRDefault="003F0E53" w:rsidP="003F0E53">
            <w:pPr>
              <w:pStyle w:val="ListParagraph"/>
              <w:numPr>
                <w:ilvl w:val="0"/>
                <w:numId w:val="19"/>
              </w:numPr>
              <w:ind w:right="90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F0E53">
              <w:rPr>
                <w:rFonts w:ascii="Arial" w:eastAsia="Arial" w:hAnsi="Arial" w:cs="Arial"/>
                <w:sz w:val="20"/>
                <w:szCs w:val="20"/>
              </w:rPr>
              <w:t>Settles BWD/LTWD bills and other utility bills</w:t>
            </w:r>
            <w:r w:rsidR="00237453">
              <w:rPr>
                <w:rFonts w:ascii="Arial" w:eastAsia="Arial" w:hAnsi="Arial" w:cs="Arial"/>
                <w:sz w:val="20"/>
                <w:szCs w:val="20"/>
              </w:rPr>
              <w:t xml:space="preserve"> as instructed</w:t>
            </w:r>
          </w:p>
        </w:tc>
        <w:tc>
          <w:tcPr>
            <w:tcW w:w="1260" w:type="dxa"/>
          </w:tcPr>
          <w:p w14:paraId="2BED0D5C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40263FCA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669F929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7A884606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58F353DB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67527DFD" w14:textId="77777777" w:rsidTr="00994148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2D5F4296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4C9BD1F" w14:textId="4E3B643F" w:rsidR="00F12C25" w:rsidRPr="00C93BE2" w:rsidRDefault="00237453" w:rsidP="00237453">
            <w:pPr>
              <w:pStyle w:val="ListParagraph"/>
              <w:numPr>
                <w:ilvl w:val="0"/>
                <w:numId w:val="19"/>
              </w:numPr>
              <w:ind w:right="90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37453">
              <w:rPr>
                <w:rFonts w:ascii="Arial" w:eastAsia="Arial" w:hAnsi="Arial" w:cs="Arial"/>
                <w:sz w:val="20"/>
                <w:szCs w:val="20"/>
              </w:rPr>
              <w:t>Pay Real Property Taxes of BENECO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etc</w:t>
            </w:r>
          </w:p>
        </w:tc>
        <w:tc>
          <w:tcPr>
            <w:tcW w:w="1260" w:type="dxa"/>
          </w:tcPr>
          <w:p w14:paraId="2A693763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217EA4BD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2829CFC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37CD3D79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57BC2133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09A97F5C" w14:textId="77777777" w:rsidTr="00994148">
        <w:trPr>
          <w:gridAfter w:val="1"/>
          <w:wAfter w:w="23" w:type="dxa"/>
        </w:trPr>
        <w:tc>
          <w:tcPr>
            <w:tcW w:w="1531" w:type="dxa"/>
            <w:vMerge/>
            <w:vAlign w:val="center"/>
          </w:tcPr>
          <w:p w14:paraId="62B8324B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4F6E49DA" w14:textId="73B0B5B8" w:rsidR="00F12C25" w:rsidRPr="00882FC4" w:rsidRDefault="00237453" w:rsidP="00237453">
            <w:pPr>
              <w:pStyle w:val="ListParagraph"/>
              <w:numPr>
                <w:ilvl w:val="0"/>
                <w:numId w:val="19"/>
              </w:numPr>
              <w:ind w:right="9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7453">
              <w:rPr>
                <w:rFonts w:ascii="Arial" w:eastAsia="Arial" w:hAnsi="Arial" w:cs="Arial"/>
                <w:sz w:val="20"/>
                <w:szCs w:val="20"/>
              </w:rPr>
              <w:t>Maintains records</w:t>
            </w:r>
            <w:r>
              <w:rPr>
                <w:rFonts w:ascii="Arial" w:eastAsia="Arial" w:hAnsi="Arial" w:cs="Arial"/>
                <w:sz w:val="20"/>
                <w:szCs w:val="20"/>
              </w:rPr>
              <w:t>/files</w:t>
            </w:r>
            <w:r w:rsidRPr="00237453">
              <w:rPr>
                <w:rFonts w:ascii="Arial" w:eastAsia="Arial" w:hAnsi="Arial" w:cs="Arial"/>
                <w:sz w:val="20"/>
                <w:szCs w:val="20"/>
              </w:rPr>
              <w:t xml:space="preserve"> of documents for delivery.</w:t>
            </w:r>
          </w:p>
        </w:tc>
        <w:tc>
          <w:tcPr>
            <w:tcW w:w="1260" w:type="dxa"/>
          </w:tcPr>
          <w:p w14:paraId="55140B88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7D0B4A5A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53058C1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1AC9B9E9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47EDD24C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48BC0995" w14:textId="77777777" w:rsidTr="00994148">
        <w:trPr>
          <w:gridAfter w:val="1"/>
          <w:wAfter w:w="23" w:type="dxa"/>
        </w:trPr>
        <w:tc>
          <w:tcPr>
            <w:tcW w:w="1531" w:type="dxa"/>
            <w:vAlign w:val="center"/>
          </w:tcPr>
          <w:p w14:paraId="4687A66B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5D0820F9" w14:textId="7F81E8D0" w:rsidR="00F12C25" w:rsidRPr="007A4639" w:rsidRDefault="00237453" w:rsidP="003F0E5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Knowledgeable on carpentry and welding works </w:t>
            </w:r>
          </w:p>
        </w:tc>
        <w:tc>
          <w:tcPr>
            <w:tcW w:w="1260" w:type="dxa"/>
          </w:tcPr>
          <w:p w14:paraId="1BE5E2F3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5D404CBB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06CC9494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716CA1CB" w14:textId="77777777" w:rsidR="00F12C25" w:rsidRPr="0048645F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6F87D324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2C25" w:rsidRPr="003370C0" w14:paraId="427F1FB8" w14:textId="77777777" w:rsidTr="00994148">
        <w:trPr>
          <w:gridAfter w:val="1"/>
          <w:wAfter w:w="23" w:type="dxa"/>
        </w:trPr>
        <w:tc>
          <w:tcPr>
            <w:tcW w:w="1531" w:type="dxa"/>
            <w:vAlign w:val="center"/>
          </w:tcPr>
          <w:p w14:paraId="70C87C8E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565F5536" w14:textId="11536D18" w:rsidR="00F12C25" w:rsidRPr="007A4639" w:rsidRDefault="000752E7" w:rsidP="003F0E5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Respectful and accountable</w:t>
            </w:r>
          </w:p>
        </w:tc>
        <w:tc>
          <w:tcPr>
            <w:tcW w:w="1260" w:type="dxa"/>
          </w:tcPr>
          <w:p w14:paraId="2254DBC0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C7F1424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>orking knowledge</w:t>
            </w:r>
          </w:p>
        </w:tc>
        <w:tc>
          <w:tcPr>
            <w:tcW w:w="1883" w:type="dxa"/>
            <w:vAlign w:val="center"/>
          </w:tcPr>
          <w:p w14:paraId="2234762E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51A69907" w14:textId="77777777" w:rsidR="00F12C25" w:rsidRPr="0048645F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7F4984F8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2C25" w:rsidRPr="003370C0" w14:paraId="1CF75F3A" w14:textId="77777777" w:rsidTr="00994148">
        <w:trPr>
          <w:gridAfter w:val="1"/>
          <w:wAfter w:w="23" w:type="dxa"/>
          <w:trHeight w:val="620"/>
        </w:trPr>
        <w:tc>
          <w:tcPr>
            <w:tcW w:w="1531" w:type="dxa"/>
            <w:vAlign w:val="center"/>
          </w:tcPr>
          <w:p w14:paraId="21F0B8FA" w14:textId="703395E3" w:rsidR="00F12C25" w:rsidRPr="003370C0" w:rsidRDefault="000752E7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  <w:vAlign w:val="center"/>
          </w:tcPr>
          <w:p w14:paraId="2AF50E36" w14:textId="5781DC71" w:rsidR="00F12C25" w:rsidRPr="000502C5" w:rsidRDefault="00F12C25" w:rsidP="005739F9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0502C5">
              <w:rPr>
                <w:rFonts w:ascii="Arial" w:hAnsi="Arial" w:cs="Arial"/>
                <w:bCs/>
                <w:sz w:val="20"/>
                <w:szCs w:val="20"/>
              </w:rPr>
              <w:t xml:space="preserve">Help </w:t>
            </w:r>
            <w:r w:rsidR="000752E7">
              <w:rPr>
                <w:rFonts w:ascii="Arial" w:hAnsi="Arial" w:cs="Arial"/>
                <w:bCs/>
                <w:sz w:val="20"/>
                <w:szCs w:val="20"/>
              </w:rPr>
              <w:t>GSO for any unavoidable circumstances event</w:t>
            </w:r>
          </w:p>
        </w:tc>
        <w:tc>
          <w:tcPr>
            <w:tcW w:w="1260" w:type="dxa"/>
          </w:tcPr>
          <w:p w14:paraId="162EFAB9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3553B2A" w14:textId="77777777" w:rsidR="00F12C25" w:rsidRPr="000502C5" w:rsidRDefault="00F12C25" w:rsidP="005739F9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0502C5">
              <w:rPr>
                <w:rFonts w:ascii="Arial" w:hAnsi="Arial" w:cs="Arial"/>
                <w:sz w:val="20"/>
                <w:szCs w:val="20"/>
              </w:rPr>
              <w:t>Working Knowledge and communication skills</w:t>
            </w:r>
          </w:p>
          <w:p w14:paraId="17CB7754" w14:textId="77777777" w:rsidR="00F12C25" w:rsidRPr="000502C5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73AD866A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630A737C" w14:textId="77777777" w:rsidR="00F12C25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FD5A4E" w14:textId="77777777" w:rsidR="00F12C25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7E1848" w14:textId="77777777" w:rsidR="00F12C25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7679F8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2831E3A8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2EFF64CA" w14:textId="77777777" w:rsidTr="00994148">
        <w:trPr>
          <w:gridAfter w:val="1"/>
          <w:wAfter w:w="23" w:type="dxa"/>
          <w:trHeight w:val="620"/>
        </w:trPr>
        <w:tc>
          <w:tcPr>
            <w:tcW w:w="1531" w:type="dxa"/>
            <w:vAlign w:val="center"/>
          </w:tcPr>
          <w:p w14:paraId="590CFA94" w14:textId="77777777" w:rsidR="00F12C25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1F5D6AE" w14:textId="349ED56C" w:rsidR="00F12C25" w:rsidRPr="000B6C2B" w:rsidRDefault="00F12C25" w:rsidP="003F0E5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AB0F3F">
              <w:rPr>
                <w:rFonts w:ascii="Arial" w:hAnsi="Arial" w:cs="Arial"/>
                <w:sz w:val="20"/>
                <w:szCs w:val="20"/>
              </w:rPr>
              <w:t xml:space="preserve">Prepare and submit a report on </w:t>
            </w:r>
            <w:r w:rsidR="000752E7">
              <w:rPr>
                <w:rFonts w:ascii="Arial" w:hAnsi="Arial" w:cs="Arial"/>
                <w:sz w:val="20"/>
                <w:szCs w:val="20"/>
              </w:rPr>
              <w:t xml:space="preserve">daily </w:t>
            </w:r>
            <w:r w:rsidRPr="000B6C2B">
              <w:rPr>
                <w:rFonts w:ascii="Arial" w:hAnsi="Arial" w:cs="Arial"/>
                <w:sz w:val="20"/>
                <w:szCs w:val="20"/>
              </w:rPr>
              <w:t>correspond</w:t>
            </w:r>
            <w:r w:rsidR="000752E7">
              <w:rPr>
                <w:rFonts w:ascii="Arial" w:hAnsi="Arial" w:cs="Arial"/>
                <w:sz w:val="20"/>
                <w:szCs w:val="20"/>
              </w:rPr>
              <w:t>ence</w:t>
            </w:r>
            <w:r w:rsidRPr="000B6C2B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F39C607" w14:textId="77777777" w:rsidR="00F12C25" w:rsidRPr="0037395F" w:rsidRDefault="00F12C25" w:rsidP="00994148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6EB4D6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701C5BB8" w14:textId="77777777" w:rsidR="00F12C25" w:rsidRDefault="00F12C25" w:rsidP="005739F9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</w:p>
        </w:tc>
        <w:tc>
          <w:tcPr>
            <w:tcW w:w="1883" w:type="dxa"/>
            <w:vAlign w:val="center"/>
          </w:tcPr>
          <w:p w14:paraId="0AF783DB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</w:tcPr>
          <w:p w14:paraId="548A0C26" w14:textId="77777777" w:rsidR="00F12C25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F00F25C" w14:textId="77777777" w:rsidR="00F12C25" w:rsidRPr="0048645F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2"/>
            <w:vAlign w:val="center"/>
          </w:tcPr>
          <w:p w14:paraId="725E841E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6E9A520B" w14:textId="77777777" w:rsidTr="00994148">
        <w:trPr>
          <w:gridAfter w:val="1"/>
          <w:wAfter w:w="23" w:type="dxa"/>
          <w:trHeight w:val="530"/>
        </w:trPr>
        <w:tc>
          <w:tcPr>
            <w:tcW w:w="8167" w:type="dxa"/>
            <w:gridSpan w:val="3"/>
            <w:vAlign w:val="center"/>
          </w:tcPr>
          <w:p w14:paraId="16CA76D2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3D1D2B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94F460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700D86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67" w:type="dxa"/>
            <w:gridSpan w:val="6"/>
            <w:vAlign w:val="center"/>
          </w:tcPr>
          <w:p w14:paraId="49C390E4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12C25" w:rsidRPr="003370C0" w14:paraId="70F15B4A" w14:textId="77777777" w:rsidTr="00994148">
        <w:trPr>
          <w:trHeight w:val="152"/>
        </w:trPr>
        <w:tc>
          <w:tcPr>
            <w:tcW w:w="8167" w:type="dxa"/>
            <w:gridSpan w:val="3"/>
          </w:tcPr>
          <w:p w14:paraId="314A5A52" w14:textId="77777777" w:rsidR="00F12C25" w:rsidRDefault="00F12C25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77CC0A" w14:textId="77777777" w:rsidR="00F12C25" w:rsidRDefault="00F12C25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Employee Development</w:t>
            </w:r>
          </w:p>
          <w:p w14:paraId="6ADB63B6" w14:textId="77777777" w:rsidR="00F12C25" w:rsidRPr="003370C0" w:rsidRDefault="00F12C25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</w:tc>
        <w:tc>
          <w:tcPr>
            <w:tcW w:w="1260" w:type="dxa"/>
          </w:tcPr>
          <w:p w14:paraId="7D8D3347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F515DE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54AEDA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590" w:type="dxa"/>
            <w:gridSpan w:val="7"/>
            <w:vAlign w:val="center"/>
          </w:tcPr>
          <w:p w14:paraId="38C4CCCB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12C25" w:rsidRPr="003370C0" w14:paraId="3E11EF2A" w14:textId="77777777" w:rsidTr="00994148">
        <w:tc>
          <w:tcPr>
            <w:tcW w:w="1531" w:type="dxa"/>
            <w:vAlign w:val="center"/>
          </w:tcPr>
          <w:p w14:paraId="46352AFB" w14:textId="21370C1F" w:rsidR="00F12C25" w:rsidRPr="003370C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  <w:vAlign w:val="center"/>
          </w:tcPr>
          <w:p w14:paraId="00BEC251" w14:textId="035890ED" w:rsidR="00F12C25" w:rsidRPr="0014533E" w:rsidRDefault="00F12C25" w:rsidP="00AA2659">
            <w:pPr>
              <w:pStyle w:val="ListParagraph"/>
              <w:numPr>
                <w:ilvl w:val="0"/>
                <w:numId w:val="20"/>
              </w:num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14533E">
              <w:rPr>
                <w:rFonts w:ascii="Arial" w:hAnsi="Arial" w:cs="Arial"/>
                <w:sz w:val="20"/>
                <w:szCs w:val="20"/>
              </w:rPr>
              <w:t>Attend to training programs and research</w:t>
            </w:r>
          </w:p>
        </w:tc>
        <w:tc>
          <w:tcPr>
            <w:tcW w:w="1260" w:type="dxa"/>
          </w:tcPr>
          <w:p w14:paraId="31315CD1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DC28B07" w14:textId="77777777" w:rsidR="00F12C25" w:rsidRPr="003370C0" w:rsidRDefault="00F12C25" w:rsidP="009941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Learning/Education knowledge</w:t>
            </w:r>
          </w:p>
        </w:tc>
        <w:tc>
          <w:tcPr>
            <w:tcW w:w="1889" w:type="dxa"/>
            <w:gridSpan w:val="2"/>
            <w:vAlign w:val="center"/>
          </w:tcPr>
          <w:p w14:paraId="3B5C6D5D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  <w:vAlign w:val="center"/>
          </w:tcPr>
          <w:p w14:paraId="63DC5476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64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16A11E3E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C25" w:rsidRPr="003370C0" w14:paraId="01BCE84E" w14:textId="77777777" w:rsidTr="00994148">
        <w:tc>
          <w:tcPr>
            <w:tcW w:w="8167" w:type="dxa"/>
            <w:gridSpan w:val="3"/>
          </w:tcPr>
          <w:p w14:paraId="5110F267" w14:textId="77777777" w:rsidR="00F12C25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303296" w14:textId="77777777" w:rsidR="00F12C25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5E115DD0" w14:textId="77777777" w:rsidR="00F12C25" w:rsidRPr="003370C0" w:rsidRDefault="00F12C25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</w:tc>
        <w:tc>
          <w:tcPr>
            <w:tcW w:w="1260" w:type="dxa"/>
          </w:tcPr>
          <w:p w14:paraId="5B48CCAD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E0FA11" w14:textId="77777777" w:rsidR="00F12C25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E62342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590" w:type="dxa"/>
            <w:gridSpan w:val="7"/>
            <w:vAlign w:val="center"/>
          </w:tcPr>
          <w:p w14:paraId="26E386F3" w14:textId="77777777" w:rsidR="00F12C25" w:rsidRPr="003370C0" w:rsidRDefault="00F12C25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752E7" w:rsidRPr="003370C0" w14:paraId="1BAEFE0E" w14:textId="77777777" w:rsidTr="00994148">
        <w:tc>
          <w:tcPr>
            <w:tcW w:w="1531" w:type="dxa"/>
            <w:vMerge w:val="restart"/>
            <w:vAlign w:val="center"/>
          </w:tcPr>
          <w:p w14:paraId="4728AB83" w14:textId="2F6AEBA8" w:rsidR="000752E7" w:rsidRPr="003370C0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</w:tcPr>
          <w:p w14:paraId="4FCD51A6" w14:textId="2D49EDCE" w:rsidR="000752E7" w:rsidRPr="00B04FC6" w:rsidRDefault="000752E7" w:rsidP="000752E7">
            <w:pPr>
              <w:ind w:left="-144" w:right="68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4FC6"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1. </w:t>
            </w:r>
            <w:r w:rsidRPr="00B04FC6">
              <w:rPr>
                <w:rFonts w:ascii="Arial" w:eastAsia="Arial" w:hAnsi="Arial" w:cs="Arial"/>
                <w:sz w:val="20"/>
                <w:szCs w:val="20"/>
              </w:rPr>
              <w:t xml:space="preserve">Delivers documents to the different offices within and </w:t>
            </w:r>
          </w:p>
          <w:p w14:paraId="7E489CC0" w14:textId="220F7FCB" w:rsidR="000752E7" w:rsidRPr="00AA2659" w:rsidRDefault="000752E7" w:rsidP="00AA2659">
            <w:pPr>
              <w:ind w:left="-144" w:right="90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4FC6"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 w:rsidRPr="00B04FC6">
              <w:rPr>
                <w:rFonts w:ascii="Arial" w:eastAsia="Arial" w:hAnsi="Arial" w:cs="Arial"/>
                <w:sz w:val="20"/>
                <w:szCs w:val="20"/>
              </w:rPr>
              <w:t>outside of BENECO.</w:t>
            </w:r>
          </w:p>
        </w:tc>
        <w:tc>
          <w:tcPr>
            <w:tcW w:w="1260" w:type="dxa"/>
          </w:tcPr>
          <w:p w14:paraId="42B272A0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52E44E26" w14:textId="1F17600A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Oral communication skill, documentation skills and flexibility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9" w:type="dxa"/>
            <w:gridSpan w:val="2"/>
            <w:vAlign w:val="center"/>
          </w:tcPr>
          <w:p w14:paraId="1B96E278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067AE732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34041539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752E7" w:rsidRPr="003370C0" w14:paraId="6479EDF7" w14:textId="77777777" w:rsidTr="00994148">
        <w:tc>
          <w:tcPr>
            <w:tcW w:w="1531" w:type="dxa"/>
            <w:vMerge/>
          </w:tcPr>
          <w:p w14:paraId="23552A77" w14:textId="77777777" w:rsidR="000752E7" w:rsidRPr="003370C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154AE6BB" w14:textId="0B5E52BD" w:rsidR="000752E7" w:rsidRPr="00C700A0" w:rsidRDefault="000752E7" w:rsidP="00AA2659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Implement work scheduled prepared by GSO</w:t>
            </w:r>
          </w:p>
        </w:tc>
        <w:tc>
          <w:tcPr>
            <w:tcW w:w="1260" w:type="dxa"/>
          </w:tcPr>
          <w:p w14:paraId="7582630E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61F0919" w14:textId="54DF5B6C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skills and awareness</w:t>
            </w:r>
          </w:p>
        </w:tc>
        <w:tc>
          <w:tcPr>
            <w:tcW w:w="1889" w:type="dxa"/>
            <w:gridSpan w:val="2"/>
            <w:vAlign w:val="center"/>
          </w:tcPr>
          <w:p w14:paraId="0FACC50C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72102357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7028B378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028331BE" w14:textId="77777777" w:rsidTr="00994148">
        <w:tc>
          <w:tcPr>
            <w:tcW w:w="1531" w:type="dxa"/>
            <w:vMerge w:val="restart"/>
            <w:vAlign w:val="center"/>
          </w:tcPr>
          <w:p w14:paraId="34AB01CF" w14:textId="6596BDFF" w:rsidR="000752E7" w:rsidRPr="003370C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</w:tcPr>
          <w:p w14:paraId="1F713D50" w14:textId="0EB1E332" w:rsidR="000752E7" w:rsidRPr="00C700A0" w:rsidRDefault="00A12C25" w:rsidP="00AA2659">
            <w:pPr>
              <w:pStyle w:val="ListParagraph"/>
              <w:numPr>
                <w:ilvl w:val="0"/>
                <w:numId w:val="20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Maximum tolerance toward MCO’s, and recipient</w:t>
            </w:r>
          </w:p>
        </w:tc>
        <w:tc>
          <w:tcPr>
            <w:tcW w:w="1260" w:type="dxa"/>
          </w:tcPr>
          <w:p w14:paraId="5649FB1B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6F331ADD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communication and research skills</w:t>
            </w:r>
          </w:p>
        </w:tc>
        <w:tc>
          <w:tcPr>
            <w:tcW w:w="1889" w:type="dxa"/>
            <w:gridSpan w:val="2"/>
            <w:vAlign w:val="center"/>
          </w:tcPr>
          <w:p w14:paraId="169A8B3F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41DCA636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48E1338B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744DDCDC" w14:textId="77777777" w:rsidTr="00994148">
        <w:tc>
          <w:tcPr>
            <w:tcW w:w="1531" w:type="dxa"/>
            <w:vMerge/>
          </w:tcPr>
          <w:p w14:paraId="7E17FC1E" w14:textId="77777777" w:rsidR="000752E7" w:rsidRPr="003370C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793010A5" w14:textId="410D5560" w:rsidR="000752E7" w:rsidRPr="00C700A0" w:rsidRDefault="000752E7" w:rsidP="00AA2659">
            <w:pPr>
              <w:pStyle w:val="ListParagraph"/>
              <w:numPr>
                <w:ilvl w:val="0"/>
                <w:numId w:val="20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Ensure </w:t>
            </w:r>
            <w:r w:rsidR="00A12C25">
              <w:rPr>
                <w:rFonts w:ascii="Arial" w:hAnsi="Arial" w:cs="Arial"/>
                <w:bCs/>
                <w:sz w:val="20"/>
                <w:szCs w:val="20"/>
              </w:rPr>
              <w:t>proper ethics and proper handling job orders</w:t>
            </w:r>
            <w:r w:rsidR="00455F7B">
              <w:rPr>
                <w:rFonts w:ascii="Arial" w:hAnsi="Arial" w:cs="Arial"/>
                <w:bCs/>
                <w:sz w:val="20"/>
                <w:szCs w:val="20"/>
              </w:rPr>
              <w:t xml:space="preserve"> assign</w:t>
            </w:r>
            <w:r w:rsidR="00A12C25"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43FB838D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22F28A92" w14:textId="7CD7C8C4" w:rsidR="000752E7" w:rsidRPr="003179DD" w:rsidRDefault="00A12C25" w:rsidP="00075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skills</w:t>
            </w:r>
          </w:p>
        </w:tc>
        <w:tc>
          <w:tcPr>
            <w:tcW w:w="1889" w:type="dxa"/>
            <w:gridSpan w:val="2"/>
            <w:vAlign w:val="center"/>
          </w:tcPr>
          <w:p w14:paraId="4DBACE6B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128DAE60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606741A2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19A454F3" w14:textId="77777777" w:rsidTr="00994148">
        <w:tc>
          <w:tcPr>
            <w:tcW w:w="1531" w:type="dxa"/>
            <w:vMerge w:val="restart"/>
            <w:vAlign w:val="center"/>
          </w:tcPr>
          <w:p w14:paraId="6A1ECB2C" w14:textId="77777777" w:rsidR="000752E7" w:rsidRPr="003370C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3A653C83" w14:textId="0AA216A7" w:rsidR="000752E7" w:rsidRPr="00C700A0" w:rsidRDefault="00455F7B" w:rsidP="00AA2659">
            <w:pPr>
              <w:pStyle w:val="ListParagraph"/>
              <w:numPr>
                <w:ilvl w:val="0"/>
                <w:numId w:val="20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Physically fit and net</w:t>
            </w:r>
          </w:p>
        </w:tc>
        <w:tc>
          <w:tcPr>
            <w:tcW w:w="1260" w:type="dxa"/>
          </w:tcPr>
          <w:p w14:paraId="58CF4C26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23A9307D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2CB5E75B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59794D86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1D9FE1C0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0103D804" w14:textId="77777777" w:rsidTr="00994148">
        <w:tc>
          <w:tcPr>
            <w:tcW w:w="1531" w:type="dxa"/>
            <w:vMerge/>
          </w:tcPr>
          <w:p w14:paraId="505BABB8" w14:textId="77777777" w:rsidR="000752E7" w:rsidRPr="00C700A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67D78995" w14:textId="77777777" w:rsidR="000752E7" w:rsidRPr="00C700A0" w:rsidRDefault="000752E7" w:rsidP="00AA2659">
            <w:pPr>
              <w:pStyle w:val="ListParagraph"/>
              <w:numPr>
                <w:ilvl w:val="0"/>
                <w:numId w:val="20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Coordinates with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any agencies concern with respect</w:t>
            </w:r>
          </w:p>
        </w:tc>
        <w:tc>
          <w:tcPr>
            <w:tcW w:w="1260" w:type="dxa"/>
          </w:tcPr>
          <w:p w14:paraId="52C60DDE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30ED757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889" w:type="dxa"/>
            <w:gridSpan w:val="2"/>
            <w:vAlign w:val="center"/>
          </w:tcPr>
          <w:p w14:paraId="3B67E857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1C49333D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3F3F78A3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539D6480" w14:textId="77777777" w:rsidTr="00994148">
        <w:tc>
          <w:tcPr>
            <w:tcW w:w="1531" w:type="dxa"/>
            <w:vMerge/>
          </w:tcPr>
          <w:p w14:paraId="0B82B9EB" w14:textId="77777777" w:rsidR="000752E7" w:rsidRPr="003370C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31232325" w14:textId="26AA97EA" w:rsidR="000752E7" w:rsidRPr="00C700A0" w:rsidRDefault="000752E7" w:rsidP="00AA2659">
            <w:pPr>
              <w:pStyle w:val="ListParagraph"/>
              <w:numPr>
                <w:ilvl w:val="0"/>
                <w:numId w:val="20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Ensure </w:t>
            </w:r>
            <w:r w:rsidR="00455F7B">
              <w:rPr>
                <w:rFonts w:ascii="Arial" w:hAnsi="Arial" w:cs="Arial"/>
                <w:sz w:val="20"/>
                <w:szCs w:val="20"/>
              </w:rPr>
              <w:t>always data/document files</w:t>
            </w:r>
          </w:p>
        </w:tc>
        <w:tc>
          <w:tcPr>
            <w:tcW w:w="1260" w:type="dxa"/>
          </w:tcPr>
          <w:p w14:paraId="2C081F51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EA63297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 house keeping</w:t>
            </w:r>
          </w:p>
        </w:tc>
        <w:tc>
          <w:tcPr>
            <w:tcW w:w="1889" w:type="dxa"/>
            <w:gridSpan w:val="2"/>
            <w:vAlign w:val="center"/>
          </w:tcPr>
          <w:p w14:paraId="58EFA9FA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7D58B92D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4FC4FFFD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6BBFF40D" w14:textId="77777777" w:rsidTr="00994148">
        <w:tc>
          <w:tcPr>
            <w:tcW w:w="1531" w:type="dxa"/>
          </w:tcPr>
          <w:p w14:paraId="5825694D" w14:textId="77777777" w:rsidR="000752E7" w:rsidRPr="003370C0" w:rsidRDefault="000752E7" w:rsidP="000752E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636" w:type="dxa"/>
            <w:gridSpan w:val="2"/>
          </w:tcPr>
          <w:p w14:paraId="2E4590E8" w14:textId="77777777" w:rsidR="000752E7" w:rsidRDefault="000752E7" w:rsidP="00AA2659">
            <w:pPr>
              <w:pStyle w:val="ListParagraph"/>
              <w:numPr>
                <w:ilvl w:val="0"/>
                <w:numId w:val="20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time.</w:t>
            </w:r>
          </w:p>
        </w:tc>
        <w:tc>
          <w:tcPr>
            <w:tcW w:w="1260" w:type="dxa"/>
          </w:tcPr>
          <w:p w14:paraId="3DD4D745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9533461" w14:textId="77777777" w:rsidR="000752E7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889" w:type="dxa"/>
            <w:gridSpan w:val="2"/>
            <w:vAlign w:val="center"/>
          </w:tcPr>
          <w:p w14:paraId="780D3D8F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2EFF8C5D" w14:textId="77777777" w:rsidR="000752E7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1CB8978A" w14:textId="77777777" w:rsidR="000752E7" w:rsidRPr="00981953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709A551C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6A117E8C" w14:textId="77777777" w:rsidTr="00994148">
        <w:tc>
          <w:tcPr>
            <w:tcW w:w="8167" w:type="dxa"/>
            <w:gridSpan w:val="3"/>
          </w:tcPr>
          <w:p w14:paraId="3E0291AE" w14:textId="77777777" w:rsidR="000752E7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9B9CE7" w14:textId="77777777" w:rsidR="000752E7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Partnership with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Offices concern </w:t>
            </w:r>
          </w:p>
          <w:p w14:paraId="03DEF17C" w14:textId="1B995390" w:rsidR="000752E7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Pr="000752E7">
              <w:rPr>
                <w:rFonts w:ascii="Arial" w:hAnsi="Arial" w:cs="Arial"/>
                <w:bCs/>
                <w:sz w:val="20"/>
                <w:szCs w:val="20"/>
              </w:rPr>
              <w:t>Courier I</w:t>
            </w:r>
            <w:r w:rsidRPr="0014533E">
              <w:rPr>
                <w:rFonts w:ascii="Arial" w:hAnsi="Arial" w:cs="Arial"/>
                <w:bCs/>
                <w:sz w:val="20"/>
                <w:szCs w:val="20"/>
              </w:rPr>
              <w:t xml:space="preserve"> II,</w:t>
            </w:r>
            <w:r w:rsidR="00455F7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14533E">
              <w:rPr>
                <w:rFonts w:ascii="Arial" w:hAnsi="Arial" w:cs="Arial"/>
                <w:bCs/>
                <w:sz w:val="20"/>
                <w:szCs w:val="20"/>
              </w:rPr>
              <w:t>III and IV</w:t>
            </w:r>
          </w:p>
          <w:p w14:paraId="1AE2D1EE" w14:textId="77777777" w:rsidR="000752E7" w:rsidRPr="003370C0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9C4D90" w14:textId="77777777" w:rsidR="000752E7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584656" w14:textId="77777777" w:rsidR="000752E7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8F0D7C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1D052963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752E7" w:rsidRPr="003370C0" w14:paraId="50C7D9DC" w14:textId="77777777" w:rsidTr="00994148">
        <w:tc>
          <w:tcPr>
            <w:tcW w:w="1531" w:type="dxa"/>
            <w:vMerge w:val="restart"/>
            <w:vAlign w:val="center"/>
          </w:tcPr>
          <w:p w14:paraId="3C30BAEB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47F9F17" w14:textId="5BC4AF03" w:rsidR="000752E7" w:rsidRPr="005739F9" w:rsidRDefault="000752E7" w:rsidP="005739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5739F9">
              <w:rPr>
                <w:rFonts w:ascii="Arial" w:hAnsi="Arial" w:cs="Arial"/>
                <w:sz w:val="20"/>
                <w:szCs w:val="20"/>
              </w:rPr>
              <w:t xml:space="preserve">Coordinate with concern offices  </w:t>
            </w:r>
          </w:p>
        </w:tc>
        <w:tc>
          <w:tcPr>
            <w:tcW w:w="1260" w:type="dxa"/>
          </w:tcPr>
          <w:p w14:paraId="1F070767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6BB3D049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Verbal </w:t>
            </w:r>
            <w:r w:rsidRPr="003370C0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889" w:type="dxa"/>
            <w:gridSpan w:val="2"/>
            <w:vAlign w:val="center"/>
          </w:tcPr>
          <w:p w14:paraId="6C4A6080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7C650290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4A203617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23A58DF2" w14:textId="77777777" w:rsidTr="00994148">
        <w:tc>
          <w:tcPr>
            <w:tcW w:w="1531" w:type="dxa"/>
            <w:vMerge/>
            <w:vAlign w:val="center"/>
          </w:tcPr>
          <w:p w14:paraId="1DFDAE08" w14:textId="77777777" w:rsidR="000752E7" w:rsidRPr="003370C0" w:rsidRDefault="000752E7" w:rsidP="000752E7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280A2BF8" w14:textId="3F93DDCA" w:rsidR="000752E7" w:rsidRPr="005739F9" w:rsidRDefault="00455F7B" w:rsidP="005739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5739F9">
              <w:rPr>
                <w:rFonts w:ascii="Arial" w:hAnsi="Arial" w:cs="Arial"/>
                <w:sz w:val="20"/>
                <w:szCs w:val="20"/>
              </w:rPr>
              <w:t>Gave due respect and be honest</w:t>
            </w:r>
          </w:p>
        </w:tc>
        <w:tc>
          <w:tcPr>
            <w:tcW w:w="1260" w:type="dxa"/>
          </w:tcPr>
          <w:p w14:paraId="29459260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6D0D3913" w14:textId="77777777" w:rsidR="000752E7" w:rsidRPr="003370C0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2F5383B1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31EFE575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5B429045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75B0C726" w14:textId="77777777" w:rsidTr="00994148">
        <w:tc>
          <w:tcPr>
            <w:tcW w:w="1531" w:type="dxa"/>
            <w:vMerge/>
            <w:vAlign w:val="center"/>
          </w:tcPr>
          <w:p w14:paraId="21433F74" w14:textId="77777777" w:rsidR="000752E7" w:rsidRPr="003370C0" w:rsidRDefault="000752E7" w:rsidP="000752E7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2BE60402" w14:textId="3B9B8F44" w:rsidR="000752E7" w:rsidRPr="003370C0" w:rsidRDefault="00C6266C" w:rsidP="005739F9">
            <w:pPr>
              <w:numPr>
                <w:ilvl w:val="0"/>
                <w:numId w:val="2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Always be s</w:t>
            </w:r>
            <w:r w:rsidR="00455F7B">
              <w:rPr>
                <w:rFonts w:ascii="Arial" w:hAnsi="Arial" w:cs="Arial"/>
                <w:sz w:val="20"/>
                <w:szCs w:val="20"/>
              </w:rPr>
              <w:t xml:space="preserve">mart </w:t>
            </w:r>
            <w:r>
              <w:rPr>
                <w:rFonts w:ascii="Arial" w:hAnsi="Arial" w:cs="Arial"/>
                <w:sz w:val="20"/>
                <w:szCs w:val="20"/>
              </w:rPr>
              <w:t>and with presence of mind</w:t>
            </w:r>
            <w:r w:rsidR="000752E7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1260" w:type="dxa"/>
          </w:tcPr>
          <w:p w14:paraId="3234836A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23A24650" w14:textId="77777777" w:rsidR="000752E7" w:rsidRPr="003370C0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23702582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205BB9C8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79F2E10E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062DE6AA" w14:textId="77777777" w:rsidTr="00994148">
        <w:tc>
          <w:tcPr>
            <w:tcW w:w="1531" w:type="dxa"/>
            <w:vMerge/>
            <w:vAlign w:val="center"/>
          </w:tcPr>
          <w:p w14:paraId="19D500C2" w14:textId="77777777" w:rsidR="000752E7" w:rsidRPr="003370C0" w:rsidRDefault="000752E7" w:rsidP="000752E7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1B8AC102" w14:textId="510BEBCD" w:rsidR="000752E7" w:rsidRPr="003370C0" w:rsidRDefault="000752E7" w:rsidP="005739F9">
            <w:pPr>
              <w:numPr>
                <w:ilvl w:val="0"/>
                <w:numId w:val="2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Courtesy call with offices concern </w:t>
            </w:r>
          </w:p>
        </w:tc>
        <w:tc>
          <w:tcPr>
            <w:tcW w:w="1260" w:type="dxa"/>
          </w:tcPr>
          <w:p w14:paraId="351B3BD9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70D3D0AA" w14:textId="77777777" w:rsidR="000752E7" w:rsidRPr="003370C0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08F90BFD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</w:tcPr>
          <w:p w14:paraId="554D90B2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1BB4E7D0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52E7" w:rsidRPr="003370C0" w14:paraId="4EA9DA39" w14:textId="77777777" w:rsidTr="00994148">
        <w:tc>
          <w:tcPr>
            <w:tcW w:w="1531" w:type="dxa"/>
            <w:vAlign w:val="center"/>
          </w:tcPr>
          <w:p w14:paraId="29F6C1E7" w14:textId="77777777" w:rsidR="000752E7" w:rsidRPr="003370C0" w:rsidRDefault="000752E7" w:rsidP="000752E7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7A7992F5" w14:textId="48D24B95" w:rsidR="000752E7" w:rsidRDefault="000752E7" w:rsidP="005739F9">
            <w:pPr>
              <w:numPr>
                <w:ilvl w:val="0"/>
                <w:numId w:val="2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Report for work </w:t>
            </w:r>
            <w:r w:rsidR="00455F7B">
              <w:rPr>
                <w:rFonts w:ascii="Arial" w:hAnsi="Arial" w:cs="Arial"/>
                <w:sz w:val="20"/>
                <w:szCs w:val="20"/>
              </w:rPr>
              <w:t xml:space="preserve">as always </w:t>
            </w:r>
          </w:p>
        </w:tc>
        <w:tc>
          <w:tcPr>
            <w:tcW w:w="1260" w:type="dxa"/>
          </w:tcPr>
          <w:p w14:paraId="2507AB41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3241A5F8" w14:textId="77777777" w:rsidR="000752E7" w:rsidRPr="003370C0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1B88EE44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6F297201" w14:textId="77777777" w:rsidR="000752E7" w:rsidRPr="002D3271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24077F42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52E7" w:rsidRPr="003370C0" w14:paraId="05CEE7DC" w14:textId="77777777" w:rsidTr="00994148">
        <w:tc>
          <w:tcPr>
            <w:tcW w:w="8167" w:type="dxa"/>
            <w:gridSpan w:val="3"/>
          </w:tcPr>
          <w:p w14:paraId="65258EFA" w14:textId="77777777" w:rsidR="000752E7" w:rsidRPr="003370C0" w:rsidRDefault="000752E7" w:rsidP="000752E7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260" w:type="dxa"/>
          </w:tcPr>
          <w:p w14:paraId="6CEAF797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7"/>
            <w:vAlign w:val="center"/>
          </w:tcPr>
          <w:p w14:paraId="0D2955D8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752E7" w:rsidRPr="003370C0" w14:paraId="29012773" w14:textId="77777777" w:rsidTr="00994148">
        <w:tc>
          <w:tcPr>
            <w:tcW w:w="1531" w:type="dxa"/>
            <w:vMerge w:val="restart"/>
            <w:vAlign w:val="center"/>
          </w:tcPr>
          <w:p w14:paraId="6DA192B9" w14:textId="20CF1449" w:rsidR="000752E7" w:rsidRPr="007F767A" w:rsidRDefault="00C6266C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  <w:vAlign w:val="center"/>
          </w:tcPr>
          <w:p w14:paraId="6A86BF10" w14:textId="7CFCEEC0" w:rsidR="000752E7" w:rsidRPr="00B457B0" w:rsidRDefault="000752E7" w:rsidP="005739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B457B0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60" w:type="dxa"/>
          </w:tcPr>
          <w:p w14:paraId="4E5CAC64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544E6187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889" w:type="dxa"/>
            <w:gridSpan w:val="2"/>
            <w:vAlign w:val="center"/>
          </w:tcPr>
          <w:p w14:paraId="5E0052C8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4D749B39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0D73A803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52E7" w:rsidRPr="003370C0" w14:paraId="6C031ED2" w14:textId="77777777" w:rsidTr="00994148">
        <w:tc>
          <w:tcPr>
            <w:tcW w:w="1531" w:type="dxa"/>
            <w:vMerge/>
            <w:vAlign w:val="center"/>
          </w:tcPr>
          <w:p w14:paraId="2C532EA3" w14:textId="77777777" w:rsidR="000752E7" w:rsidRPr="003370C0" w:rsidRDefault="000752E7" w:rsidP="000752E7">
            <w:pPr>
              <w:pStyle w:val="ListParagraph"/>
              <w:ind w:left="81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0E30DE1D" w14:textId="37B711C6" w:rsidR="000752E7" w:rsidRPr="003370C0" w:rsidRDefault="000752E7" w:rsidP="005739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60" w:type="dxa"/>
          </w:tcPr>
          <w:p w14:paraId="03C5A92C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50F7BE05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4B41B921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</w:tcPr>
          <w:p w14:paraId="336815BC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2"/>
            <w:vAlign w:val="center"/>
          </w:tcPr>
          <w:p w14:paraId="3B16929B" w14:textId="77777777" w:rsidR="000752E7" w:rsidRPr="003370C0" w:rsidRDefault="000752E7" w:rsidP="000752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52E7" w:rsidRPr="003370C0" w14:paraId="20CE340A" w14:textId="77777777" w:rsidTr="00994148">
        <w:tc>
          <w:tcPr>
            <w:tcW w:w="18017" w:type="dxa"/>
            <w:gridSpan w:val="11"/>
          </w:tcPr>
          <w:p w14:paraId="4EC24850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0E5CFFCE" w14:textId="77777777" w:rsidR="000752E7" w:rsidRPr="003370C0" w:rsidRDefault="000752E7" w:rsidP="000752E7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All D</w:t>
            </w:r>
            <w:r>
              <w:rPr>
                <w:rFonts w:ascii="Arial" w:hAnsi="Arial" w:cs="Arial"/>
                <w:sz w:val="20"/>
                <w:szCs w:val="20"/>
              </w:rPr>
              <w:t>epartment/</w:t>
            </w:r>
            <w:r w:rsidRPr="003370C0">
              <w:rPr>
                <w:rFonts w:ascii="Arial" w:hAnsi="Arial" w:cs="Arial"/>
                <w:sz w:val="20"/>
                <w:szCs w:val="20"/>
              </w:rPr>
              <w:t>All levels, Member-Consumers</w:t>
            </w:r>
          </w:p>
        </w:tc>
      </w:tr>
      <w:tr w:rsidR="000752E7" w:rsidRPr="003370C0" w14:paraId="475E6172" w14:textId="77777777" w:rsidTr="00994148">
        <w:tc>
          <w:tcPr>
            <w:tcW w:w="18017" w:type="dxa"/>
            <w:gridSpan w:val="11"/>
          </w:tcPr>
          <w:p w14:paraId="21AF31EF" w14:textId="77777777" w:rsidR="000752E7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1B708B" w14:textId="77777777" w:rsidR="000752E7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0CB972B8" w14:textId="77777777" w:rsidR="000752E7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0"/>
              <w:gridCol w:w="16029"/>
            </w:tblGrid>
            <w:tr w:rsidR="000752E7" w:rsidRPr="00425047" w14:paraId="2CD52FEF" w14:textId="77777777" w:rsidTr="00994148">
              <w:tc>
                <w:tcPr>
                  <w:tcW w:w="1390" w:type="dxa"/>
                </w:tcPr>
                <w:p w14:paraId="4172B7BD" w14:textId="2D169A47" w:rsidR="000752E7" w:rsidRPr="00425047" w:rsidRDefault="00C6266C" w:rsidP="000752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Courier I</w:t>
                  </w:r>
                </w:p>
              </w:tc>
              <w:tc>
                <w:tcPr>
                  <w:tcW w:w="16029" w:type="dxa"/>
                </w:tcPr>
                <w:p w14:paraId="3EDD5373" w14:textId="77777777" w:rsidR="005739F9" w:rsidRPr="00B04FC6" w:rsidRDefault="005739F9" w:rsidP="005739F9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4FC6">
                    <w:rPr>
                      <w:rFonts w:ascii="Arial" w:hAnsi="Arial" w:cs="Arial"/>
                      <w:sz w:val="20"/>
                      <w:szCs w:val="20"/>
                    </w:rPr>
                    <w:t>At least two (2) years in college or Graduate of Senior High School</w:t>
                  </w:r>
                </w:p>
                <w:p w14:paraId="2943C147" w14:textId="27DA86D9" w:rsidR="000752E7" w:rsidRPr="00AB0F3F" w:rsidRDefault="000752E7" w:rsidP="005739F9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Hard</w:t>
                  </w: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 xml:space="preserve"> working with </w:t>
                  </w:r>
                  <w:r w:rsidR="005739F9">
                    <w:rPr>
                      <w:rFonts w:ascii="Arial" w:hAnsi="Arial" w:cs="Arial"/>
                      <w:sz w:val="20"/>
                      <w:szCs w:val="20"/>
                    </w:rPr>
                    <w:t>minimum supervision</w:t>
                  </w:r>
                </w:p>
                <w:p w14:paraId="275A892D" w14:textId="40ABB5EB" w:rsidR="000752E7" w:rsidRPr="005739F9" w:rsidRDefault="005739F9" w:rsidP="005739F9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Basic c</w:t>
                  </w:r>
                  <w:r w:rsidRPr="00B04FC6">
                    <w:rPr>
                      <w:rFonts w:ascii="Arial" w:hAnsi="Arial" w:cs="Arial"/>
                      <w:sz w:val="20"/>
                      <w:szCs w:val="20"/>
                    </w:rPr>
                    <w:t>omputer literate</w:t>
                  </w:r>
                </w:p>
                <w:p w14:paraId="574D48A8" w14:textId="77777777" w:rsidR="000752E7" w:rsidRDefault="000752E7" w:rsidP="005739F9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34BE1">
                    <w:rPr>
                      <w:rFonts w:ascii="Arial" w:hAnsi="Arial" w:cs="Arial"/>
                      <w:sz w:val="20"/>
                      <w:szCs w:val="20"/>
                    </w:rPr>
                    <w:t>Physically fit and mental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ly alert</w:t>
                  </w:r>
                  <w:r w:rsidRPr="00F34BE1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4AE92F8B" w14:textId="77777777" w:rsidR="000752E7" w:rsidRPr="00396372" w:rsidRDefault="000752E7" w:rsidP="005739F9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34BE1">
                    <w:rPr>
                      <w:rFonts w:ascii="Arial" w:hAnsi="Arial" w:cs="Arial"/>
                      <w:sz w:val="20"/>
                      <w:szCs w:val="20"/>
                    </w:rPr>
                    <w:t>Observance of safe act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respectful and accountable</w:t>
                  </w:r>
                </w:p>
                <w:p w14:paraId="6ED1D184" w14:textId="77777777" w:rsidR="000752E7" w:rsidRPr="00C27F6A" w:rsidRDefault="000752E7" w:rsidP="005739F9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Knows how to drive and familiar with related safety practices</w:t>
                  </w:r>
                </w:p>
                <w:p w14:paraId="025FB5FC" w14:textId="77777777" w:rsidR="000752E7" w:rsidRPr="00A27CDA" w:rsidRDefault="000752E7" w:rsidP="005739F9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one (1) </w:t>
                  </w: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year related work experience </w:t>
                  </w:r>
                  <w:r w:rsidRPr="00A27CD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0752E7" w:rsidRPr="00425047" w14:paraId="3369966F" w14:textId="77777777" w:rsidTr="00994148">
              <w:tc>
                <w:tcPr>
                  <w:tcW w:w="1390" w:type="dxa"/>
                </w:tcPr>
                <w:p w14:paraId="099C9DD3" w14:textId="2D891033" w:rsidR="000752E7" w:rsidRPr="00425047" w:rsidRDefault="00C6266C" w:rsidP="000752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Courier </w:t>
                  </w:r>
                  <w:r w:rsidR="000752E7"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16029" w:type="dxa"/>
                </w:tcPr>
                <w:p w14:paraId="585F6265" w14:textId="0C9084F3" w:rsidR="000752E7" w:rsidRDefault="000752E7" w:rsidP="000752E7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At least 2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</w:t>
                  </w:r>
                  <w:r w:rsidR="00C6266C">
                    <w:rPr>
                      <w:rFonts w:ascii="Arial" w:hAnsi="Arial" w:cs="Arial"/>
                      <w:sz w:val="20"/>
                      <w:szCs w:val="20"/>
                    </w:rPr>
                    <w:t>courier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5E4EA61D" w14:textId="31C0131B" w:rsidR="000752E7" w:rsidRDefault="000752E7" w:rsidP="000752E7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5739F9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training</w:t>
                  </w:r>
                </w:p>
                <w:p w14:paraId="0A47962F" w14:textId="77777777" w:rsidR="000752E7" w:rsidRPr="00AB0F3F" w:rsidRDefault="000752E7" w:rsidP="000752E7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Knowledge in the process of vehicle registration.</w:t>
                  </w:r>
                </w:p>
                <w:p w14:paraId="77592EE9" w14:textId="77777777" w:rsidR="000752E7" w:rsidRPr="008E2E22" w:rsidRDefault="000752E7" w:rsidP="000752E7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</w:tc>
            </w:tr>
            <w:tr w:rsidR="000752E7" w:rsidRPr="00425047" w14:paraId="32E55860" w14:textId="77777777" w:rsidTr="00994148">
              <w:tc>
                <w:tcPr>
                  <w:tcW w:w="1390" w:type="dxa"/>
                </w:tcPr>
                <w:p w14:paraId="74BCE87A" w14:textId="64F832D5" w:rsidR="000752E7" w:rsidRDefault="00C6266C" w:rsidP="000752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Courier </w:t>
                  </w:r>
                  <w:r w:rsidR="000752E7" w:rsidRPr="00425047"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  <w:r w:rsidR="000752E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029" w:type="dxa"/>
                </w:tcPr>
                <w:p w14:paraId="0E2F8D74" w14:textId="185E52C9" w:rsidR="000752E7" w:rsidRDefault="000752E7" w:rsidP="000752E7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</w:t>
                  </w:r>
                  <w:r w:rsidR="00C6266C">
                    <w:rPr>
                      <w:rFonts w:ascii="Arial" w:hAnsi="Arial" w:cs="Arial"/>
                      <w:sz w:val="20"/>
                      <w:szCs w:val="20"/>
                    </w:rPr>
                    <w:t xml:space="preserve">courier 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51525BCE" w14:textId="5A4C35A2" w:rsidR="000752E7" w:rsidRDefault="000752E7" w:rsidP="000752E7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C6266C">
                    <w:rPr>
                      <w:rFonts w:ascii="Arial" w:hAnsi="Arial" w:cs="Arial"/>
                      <w:sz w:val="20"/>
                      <w:szCs w:val="20"/>
                    </w:rPr>
                    <w:t>8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training </w:t>
                  </w:r>
                </w:p>
                <w:p w14:paraId="5F98BE4F" w14:textId="77777777" w:rsidR="000752E7" w:rsidRDefault="000752E7" w:rsidP="000752E7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  <w:p w14:paraId="01C9B9B0" w14:textId="0292F99A" w:rsidR="000752E7" w:rsidRPr="00EB6302" w:rsidRDefault="000752E7" w:rsidP="000752E7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Familiar with BENECO </w:t>
                  </w:r>
                  <w:r w:rsidR="00C6266C">
                    <w:rPr>
                      <w:rFonts w:ascii="Arial" w:hAnsi="Arial" w:cs="Arial"/>
                      <w:sz w:val="20"/>
                      <w:szCs w:val="20"/>
                    </w:rPr>
                    <w:t>correspondence routine</w:t>
                  </w:r>
                </w:p>
              </w:tc>
            </w:tr>
            <w:tr w:rsidR="000752E7" w:rsidRPr="00425047" w14:paraId="614561C7" w14:textId="77777777" w:rsidTr="00994148">
              <w:tc>
                <w:tcPr>
                  <w:tcW w:w="1390" w:type="dxa"/>
                </w:tcPr>
                <w:p w14:paraId="237C20A3" w14:textId="2CA17E98" w:rsidR="000752E7" w:rsidRDefault="00C6266C" w:rsidP="000752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Courier </w:t>
                  </w:r>
                  <w:r w:rsidR="000752E7">
                    <w:rPr>
                      <w:rFonts w:ascii="Arial" w:hAnsi="Arial" w:cs="Arial"/>
                      <w:sz w:val="20"/>
                      <w:szCs w:val="20"/>
                    </w:rPr>
                    <w:t>IV</w:t>
                  </w:r>
                </w:p>
              </w:tc>
              <w:tc>
                <w:tcPr>
                  <w:tcW w:w="16029" w:type="dxa"/>
                </w:tcPr>
                <w:p w14:paraId="6BFCDBD0" w14:textId="79095A59" w:rsidR="000752E7" w:rsidRDefault="000752E7" w:rsidP="000752E7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At leas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t 4 years work experience as </w:t>
                  </w:r>
                  <w:r w:rsidR="00C6266C">
                    <w:rPr>
                      <w:rFonts w:ascii="Arial" w:hAnsi="Arial" w:cs="Arial"/>
                      <w:sz w:val="20"/>
                      <w:szCs w:val="20"/>
                    </w:rPr>
                    <w:t xml:space="preserve">Courier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  <w:p w14:paraId="5E89A928" w14:textId="3BD441EE" w:rsidR="000752E7" w:rsidRDefault="000752E7" w:rsidP="000752E7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  <w:r w:rsidR="00C6266C">
                    <w:rPr>
                      <w:rFonts w:ascii="Arial" w:hAnsi="Arial" w:cs="Arial"/>
                      <w:sz w:val="20"/>
                      <w:szCs w:val="20"/>
                    </w:rPr>
                    <w:t>Fast learner and honest</w:t>
                  </w:r>
                </w:p>
                <w:p w14:paraId="622B4144" w14:textId="77777777" w:rsidR="000752E7" w:rsidRPr="00AB0F3F" w:rsidRDefault="000752E7" w:rsidP="000752E7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  <w:r w:rsidRPr="00AB0F3F">
                    <w:rPr>
                      <w:rFonts w:ascii="Arial" w:hAnsi="Arial" w:cs="Arial"/>
                      <w:sz w:val="20"/>
                      <w:szCs w:val="20"/>
                    </w:rPr>
                    <w:t>Excellent oral communication and interpersonal skills</w:t>
                  </w:r>
                </w:p>
                <w:p w14:paraId="3073B076" w14:textId="77777777" w:rsidR="000752E7" w:rsidRPr="00425047" w:rsidRDefault="000752E7" w:rsidP="000752E7">
                  <w:pPr>
                    <w:tabs>
                      <w:tab w:val="left" w:pos="1245"/>
                    </w:tabs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  <w:r w:rsidRPr="00C27F6A">
                    <w:rPr>
                      <w:rFonts w:ascii="Arial" w:hAnsi="Arial" w:cs="Arial"/>
                      <w:sz w:val="20"/>
                      <w:szCs w:val="20"/>
                    </w:rPr>
                    <w:t>Computer literate</w:t>
                  </w:r>
                </w:p>
              </w:tc>
            </w:tr>
          </w:tbl>
          <w:p w14:paraId="3DC4F100" w14:textId="77777777" w:rsidR="000752E7" w:rsidRPr="003370C0" w:rsidRDefault="000752E7" w:rsidP="000752E7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52E7" w:rsidRPr="003370C0" w14:paraId="14881353" w14:textId="77777777" w:rsidTr="00994148">
        <w:tc>
          <w:tcPr>
            <w:tcW w:w="18017" w:type="dxa"/>
            <w:gridSpan w:val="11"/>
          </w:tcPr>
          <w:p w14:paraId="46B5386C" w14:textId="77777777" w:rsidR="003054BD" w:rsidRDefault="003054BD" w:rsidP="003054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Pr="005B46E9">
              <w:rPr>
                <w:rFonts w:ascii="Arial" w:hAnsi="Arial" w:cs="Arial"/>
                <w:sz w:val="20"/>
                <w:szCs w:val="20"/>
              </w:rPr>
              <w:t>acknowledge my responsibilities as outlined in the job description for my position, and I will observe and adhere to the highest standards of work ethics in the performance of my duties</w:t>
            </w:r>
          </w:p>
          <w:p w14:paraId="31426CB0" w14:textId="77777777" w:rsidR="003054BD" w:rsidRDefault="003054BD" w:rsidP="003054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CD2118" w14:textId="77777777" w:rsidR="000752E7" w:rsidRDefault="000752E7" w:rsidP="000752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7B3E8D" w14:textId="77777777" w:rsidR="000752E7" w:rsidRPr="003370C0" w:rsidRDefault="000752E7" w:rsidP="000752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Acknowledged:                                                                             </w:t>
            </w:r>
          </w:p>
          <w:p w14:paraId="651BA733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0EA32A8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 xml:space="preserve">Employee’s Signature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o</w:t>
            </w:r>
            <w:r w:rsidRPr="003370C0">
              <w:rPr>
                <w:rFonts w:ascii="Arial" w:hAnsi="Arial" w:cs="Arial"/>
                <w:bCs/>
                <w:sz w:val="20"/>
                <w:szCs w:val="20"/>
              </w:rPr>
              <w:t>ver Printed Name</w:t>
            </w:r>
          </w:p>
          <w:p w14:paraId="63A63CC8" w14:textId="77777777" w:rsidR="000752E7" w:rsidRPr="003370C0" w:rsidRDefault="000752E7" w:rsidP="000752E7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7B76B844" w14:textId="77777777" w:rsidR="000752E7" w:rsidRPr="003370C0" w:rsidRDefault="000752E7" w:rsidP="000752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67650DB2" w14:textId="2ACB4593" w:rsidR="00F12C25" w:rsidRDefault="00F12C25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338DF0F" w14:textId="6451BF2F" w:rsidR="00F12C25" w:rsidRDefault="00F12C25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2F206A88" w14:textId="09A3B1EF" w:rsidR="00557B6E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67EDDF16" w14:textId="2B9430DA" w:rsidR="00557B6E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6F22D736" w14:textId="26A71F6A" w:rsidR="00557B6E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746CF574" w14:textId="13115C14" w:rsidR="00557B6E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1C062556" w14:textId="32D32551" w:rsidR="00557B6E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113E7665" w14:textId="2450C63A" w:rsidR="00557B6E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tbl>
      <w:tblPr>
        <w:tblW w:w="2554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7"/>
        <w:gridCol w:w="24"/>
        <w:gridCol w:w="4053"/>
        <w:gridCol w:w="2583"/>
        <w:gridCol w:w="1260"/>
        <w:gridCol w:w="2918"/>
        <w:gridCol w:w="52"/>
        <w:gridCol w:w="1831"/>
        <w:gridCol w:w="6"/>
        <w:gridCol w:w="53"/>
        <w:gridCol w:w="1800"/>
        <w:gridCol w:w="24"/>
        <w:gridCol w:w="12"/>
        <w:gridCol w:w="1854"/>
        <w:gridCol w:w="17"/>
        <w:gridCol w:w="23"/>
        <w:gridCol w:w="1883"/>
        <w:gridCol w:w="1883"/>
        <w:gridCol w:w="1883"/>
        <w:gridCol w:w="1883"/>
      </w:tblGrid>
      <w:tr w:rsidR="00557B6E" w:rsidRPr="003370C0" w14:paraId="3EFA583D" w14:textId="77777777" w:rsidTr="006D5AEC">
        <w:trPr>
          <w:gridAfter w:val="5"/>
          <w:wAfter w:w="7555" w:type="dxa"/>
        </w:trPr>
        <w:tc>
          <w:tcPr>
            <w:tcW w:w="5584" w:type="dxa"/>
            <w:gridSpan w:val="3"/>
          </w:tcPr>
          <w:p w14:paraId="0580C2D6" w14:textId="6F187D91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DD17F90" wp14:editId="091789F6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A1542A" w14:textId="2759D19A" w:rsidR="00557B6E" w:rsidRDefault="00557B6E" w:rsidP="00557B6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  <w:p w14:paraId="3BCACFB2" w14:textId="77777777" w:rsidR="00720471" w:rsidRPr="00D12D95" w:rsidRDefault="00720471" w:rsidP="00557B6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D17F90" id="Text Box 4" o:spid="_x0000_s1029" type="#_x0000_t202" style="position:absolute;margin-left:-4.1pt;margin-top:-20.3pt;width:172.5pt;height:20.2pt;z-index:25167001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" filled="f" stroked="f">
                      <v:textbox>
                        <w:txbxContent>
                          <w:p w14:paraId="0EA1542A" w14:textId="2759D19A" w:rsidR="00557B6E" w:rsidRDefault="00557B6E" w:rsidP="00557B6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  <w:p w14:paraId="3BCACFB2" w14:textId="77777777" w:rsidR="00720471" w:rsidRPr="00D12D95" w:rsidRDefault="00720471" w:rsidP="00557B6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AC0035">
              <w:rPr>
                <w:rFonts w:ascii="Arial" w:hAnsi="Arial" w:cs="Arial"/>
                <w:sz w:val="20"/>
                <w:szCs w:val="20"/>
              </w:rPr>
              <w:t xml:space="preserve">General Services Officer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III </w:t>
            </w:r>
          </w:p>
        </w:tc>
        <w:tc>
          <w:tcPr>
            <w:tcW w:w="12410" w:type="dxa"/>
            <w:gridSpan w:val="12"/>
          </w:tcPr>
          <w:p w14:paraId="37BF3FAB" w14:textId="77777777" w:rsidR="00557B6E" w:rsidRPr="003370C0" w:rsidRDefault="00557B6E" w:rsidP="009941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557B6E" w:rsidRPr="003370C0" w14:paraId="00AB7FA2" w14:textId="77777777" w:rsidTr="006D5AEC">
        <w:trPr>
          <w:gridAfter w:val="5"/>
          <w:wAfter w:w="7555" w:type="dxa"/>
        </w:trPr>
        <w:tc>
          <w:tcPr>
            <w:tcW w:w="5584" w:type="dxa"/>
            <w:gridSpan w:val="3"/>
          </w:tcPr>
          <w:p w14:paraId="25180330" w14:textId="442D9B61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557B6E">
              <w:rPr>
                <w:rFonts w:ascii="Arial" w:hAnsi="Arial" w:cs="Arial"/>
                <w:bCs/>
                <w:sz w:val="20"/>
                <w:szCs w:val="20"/>
              </w:rPr>
              <w:t>Supervisory</w:t>
            </w:r>
          </w:p>
        </w:tc>
        <w:tc>
          <w:tcPr>
            <w:tcW w:w="12410" w:type="dxa"/>
            <w:gridSpan w:val="12"/>
          </w:tcPr>
          <w:p w14:paraId="253F18EA" w14:textId="77777777" w:rsidR="00557B6E" w:rsidRPr="003370C0" w:rsidRDefault="00557B6E" w:rsidP="00994148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71747">
              <w:rPr>
                <w:rFonts w:ascii="Arial" w:hAnsi="Arial" w:cs="Arial"/>
                <w:bCs/>
                <w:sz w:val="20"/>
                <w:szCs w:val="20"/>
              </w:rPr>
              <w:t>South Drive Headquarters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57B6E" w:rsidRPr="003370C0" w14:paraId="4780BE01" w14:textId="77777777" w:rsidTr="006D5AEC">
        <w:trPr>
          <w:gridAfter w:val="5"/>
          <w:wAfter w:w="7555" w:type="dxa"/>
        </w:trPr>
        <w:tc>
          <w:tcPr>
            <w:tcW w:w="5584" w:type="dxa"/>
            <w:gridSpan w:val="3"/>
          </w:tcPr>
          <w:p w14:paraId="4E4C2D49" w14:textId="43C3F23C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Reports to: </w:t>
            </w:r>
            <w:r w:rsidRPr="00AC0035">
              <w:rPr>
                <w:rFonts w:ascii="Arial" w:hAnsi="Arial" w:cs="Arial"/>
                <w:sz w:val="20"/>
                <w:szCs w:val="20"/>
              </w:rPr>
              <w:t>ISD Manager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2410" w:type="dxa"/>
            <w:gridSpan w:val="12"/>
          </w:tcPr>
          <w:p w14:paraId="5B7235A4" w14:textId="24FF4AF5" w:rsidR="00557B6E" w:rsidRPr="003370C0" w:rsidRDefault="00557B6E" w:rsidP="0099414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>
              <w:rPr>
                <w:rFonts w:ascii="Arial" w:hAnsi="Arial" w:cs="Arial"/>
                <w:sz w:val="20"/>
                <w:szCs w:val="20"/>
              </w:rPr>
              <w:t>All BENECO Offices</w:t>
            </w:r>
            <w:r w:rsidR="00827A80">
              <w:rPr>
                <w:rFonts w:ascii="Arial" w:hAnsi="Arial" w:cs="Arial"/>
                <w:sz w:val="20"/>
                <w:szCs w:val="20"/>
              </w:rPr>
              <w:t xml:space="preserve"> and facilities</w:t>
            </w:r>
            <w:r w:rsidRPr="00AC003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57B6E" w:rsidRPr="003370C0" w14:paraId="341EBDCE" w14:textId="77777777" w:rsidTr="006D5AEC">
        <w:trPr>
          <w:gridAfter w:val="5"/>
          <w:wAfter w:w="7555" w:type="dxa"/>
          <w:trHeight w:val="215"/>
        </w:trPr>
        <w:tc>
          <w:tcPr>
            <w:tcW w:w="5584" w:type="dxa"/>
            <w:gridSpan w:val="3"/>
          </w:tcPr>
          <w:p w14:paraId="3105F5A5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4CAD8725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10" w:type="dxa"/>
            <w:gridSpan w:val="12"/>
          </w:tcPr>
          <w:p w14:paraId="382665DE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557B6E" w:rsidRPr="003370C0" w14:paraId="178E20D3" w14:textId="77777777" w:rsidTr="006D5AEC">
        <w:trPr>
          <w:gridAfter w:val="5"/>
          <w:wAfter w:w="7555" w:type="dxa"/>
        </w:trPr>
        <w:tc>
          <w:tcPr>
            <w:tcW w:w="17994" w:type="dxa"/>
            <w:gridSpan w:val="15"/>
          </w:tcPr>
          <w:p w14:paraId="1A645E9B" w14:textId="77777777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Responsible to run errand business correspondence </w:t>
            </w:r>
            <w:r w:rsidRPr="00AC0035">
              <w:rPr>
                <w:rFonts w:ascii="Arial" w:hAnsi="Arial" w:cs="Arial"/>
                <w:sz w:val="20"/>
                <w:szCs w:val="20"/>
              </w:rPr>
              <w:t>and other related documents to and from different offices within and outside BENECO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57B6E" w:rsidRPr="003370C0" w14:paraId="05DA14AC" w14:textId="77777777" w:rsidTr="006D5AEC">
        <w:trPr>
          <w:gridAfter w:val="5"/>
          <w:wAfter w:w="7555" w:type="dxa"/>
        </w:trPr>
        <w:tc>
          <w:tcPr>
            <w:tcW w:w="8167" w:type="dxa"/>
            <w:gridSpan w:val="4"/>
            <w:vAlign w:val="center"/>
          </w:tcPr>
          <w:p w14:paraId="428E0130" w14:textId="77777777" w:rsidR="00557B6E" w:rsidRPr="003370C0" w:rsidRDefault="00557B6E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60" w:type="dxa"/>
            <w:vAlign w:val="center"/>
          </w:tcPr>
          <w:p w14:paraId="5CD073AA" w14:textId="77777777" w:rsidR="00557B6E" w:rsidRPr="00670846" w:rsidRDefault="00557B6E" w:rsidP="00994148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Frequency/</w:t>
            </w:r>
          </w:p>
          <w:p w14:paraId="43F229CF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Percentage</w:t>
            </w:r>
          </w:p>
        </w:tc>
        <w:tc>
          <w:tcPr>
            <w:tcW w:w="2918" w:type="dxa"/>
            <w:vAlign w:val="center"/>
          </w:tcPr>
          <w:p w14:paraId="3C3AB70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649" w:type="dxa"/>
            <w:gridSpan w:val="9"/>
          </w:tcPr>
          <w:p w14:paraId="338B5BCF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557B6E" w:rsidRPr="003370C0" w14:paraId="661BFEA8" w14:textId="77777777" w:rsidTr="00994148">
              <w:tc>
                <w:tcPr>
                  <w:tcW w:w="572" w:type="dxa"/>
                </w:tcPr>
                <w:p w14:paraId="044DE1C1" w14:textId="77777777" w:rsidR="00557B6E" w:rsidRPr="003370C0" w:rsidRDefault="00557B6E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</w:tcPr>
                <w:p w14:paraId="3ADA5C84" w14:textId="77777777" w:rsidR="00557B6E" w:rsidRPr="003370C0" w:rsidRDefault="00557B6E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57B6E" w:rsidRPr="003370C0" w14:paraId="0799CF9C" w14:textId="77777777" w:rsidTr="00994148">
              <w:tc>
                <w:tcPr>
                  <w:tcW w:w="572" w:type="dxa"/>
                </w:tcPr>
                <w:p w14:paraId="5B05508A" w14:textId="77777777" w:rsidR="00557B6E" w:rsidRPr="003370C0" w:rsidRDefault="00557B6E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</w:tcPr>
                <w:p w14:paraId="75EFB258" w14:textId="77777777" w:rsidR="00557B6E" w:rsidRPr="003370C0" w:rsidRDefault="00557B6E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57B6E" w:rsidRPr="003370C0" w14:paraId="1C6985A7" w14:textId="77777777" w:rsidTr="00994148">
              <w:tc>
                <w:tcPr>
                  <w:tcW w:w="572" w:type="dxa"/>
                </w:tcPr>
                <w:p w14:paraId="32BE4E0B" w14:textId="77777777" w:rsidR="00557B6E" w:rsidRPr="003370C0" w:rsidRDefault="00557B6E" w:rsidP="0099414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</w:tcPr>
                <w:p w14:paraId="49C4C294" w14:textId="77777777" w:rsidR="00557B6E" w:rsidRPr="003370C0" w:rsidRDefault="00557B6E" w:rsidP="0099414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739220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57B6E" w:rsidRPr="003370C0" w14:paraId="7B5628B8" w14:textId="77777777" w:rsidTr="006D5AEC">
        <w:trPr>
          <w:gridAfter w:val="5"/>
          <w:wAfter w:w="7555" w:type="dxa"/>
        </w:trPr>
        <w:tc>
          <w:tcPr>
            <w:tcW w:w="8167" w:type="dxa"/>
            <w:gridSpan w:val="4"/>
          </w:tcPr>
          <w:p w14:paraId="1A57C694" w14:textId="77777777" w:rsidR="00557B6E" w:rsidRPr="003370C0" w:rsidRDefault="00557B6E" w:rsidP="0099414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260" w:type="dxa"/>
          </w:tcPr>
          <w:p w14:paraId="3469E92B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8567" w:type="dxa"/>
            <w:gridSpan w:val="10"/>
          </w:tcPr>
          <w:p w14:paraId="5E22E272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57B6E" w:rsidRPr="003370C0" w14:paraId="4D71EEF3" w14:textId="77777777" w:rsidTr="006D5AEC">
        <w:trPr>
          <w:gridAfter w:val="5"/>
          <w:wAfter w:w="7555" w:type="dxa"/>
        </w:trPr>
        <w:tc>
          <w:tcPr>
            <w:tcW w:w="1531" w:type="dxa"/>
            <w:gridSpan w:val="2"/>
            <w:vMerge w:val="restart"/>
            <w:vAlign w:val="center"/>
          </w:tcPr>
          <w:p w14:paraId="33651DF8" w14:textId="178A42C4" w:rsidR="00557B6E" w:rsidRPr="003370C0" w:rsidRDefault="00827A80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 xml:space="preserve">General Services Officer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III  </w:t>
            </w:r>
            <w:r w:rsidR="00557B6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36" w:type="dxa"/>
            <w:gridSpan w:val="2"/>
          </w:tcPr>
          <w:p w14:paraId="0BE286C7" w14:textId="1D399730" w:rsidR="00557B6E" w:rsidRPr="000D6507" w:rsidRDefault="000D6507" w:rsidP="00014738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0D6507">
              <w:rPr>
                <w:rFonts w:ascii="Arial" w:hAnsi="Arial" w:cs="Arial"/>
                <w:bCs/>
                <w:sz w:val="20"/>
                <w:szCs w:val="20"/>
              </w:rPr>
              <w:t xml:space="preserve">Ensure supervision and monitoring of personnel/workforce </w:t>
            </w:r>
            <w:r w:rsidR="00500196">
              <w:rPr>
                <w:rFonts w:ascii="Arial" w:hAnsi="Arial" w:cs="Arial"/>
                <w:bCs/>
                <w:sz w:val="20"/>
                <w:szCs w:val="20"/>
              </w:rPr>
              <w:t xml:space="preserve">timely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accomplishment </w:t>
            </w:r>
          </w:p>
        </w:tc>
        <w:tc>
          <w:tcPr>
            <w:tcW w:w="1260" w:type="dxa"/>
          </w:tcPr>
          <w:p w14:paraId="0C592E87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34D0AF34" w14:textId="77777777" w:rsidR="00557B6E" w:rsidRPr="00A27CDA" w:rsidRDefault="00557B6E" w:rsidP="00994148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and/or w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ritten communication skills, </w:t>
            </w:r>
          </w:p>
          <w:p w14:paraId="44DE3841" w14:textId="77777777" w:rsidR="00557B6E" w:rsidRPr="00A27CDA" w:rsidRDefault="00557B6E" w:rsidP="00994148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esearch and working knowledge </w:t>
            </w:r>
            <w:r>
              <w:rPr>
                <w:rFonts w:ascii="Arial" w:hAnsi="Arial" w:cs="Arial"/>
                <w:sz w:val="20"/>
                <w:szCs w:val="20"/>
              </w:rPr>
              <w:t>skills</w:t>
            </w:r>
          </w:p>
        </w:tc>
        <w:tc>
          <w:tcPr>
            <w:tcW w:w="1883" w:type="dxa"/>
            <w:gridSpan w:val="2"/>
            <w:vAlign w:val="center"/>
          </w:tcPr>
          <w:p w14:paraId="1C20F1B4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4"/>
            <w:vAlign w:val="center"/>
          </w:tcPr>
          <w:p w14:paraId="36E542EF" w14:textId="77777777" w:rsidR="00557B6E" w:rsidRPr="00B310EC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14459BAD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083EDD09" w14:textId="77777777" w:rsidTr="006D5AEC">
        <w:trPr>
          <w:gridAfter w:val="5"/>
          <w:wAfter w:w="7555" w:type="dxa"/>
        </w:trPr>
        <w:tc>
          <w:tcPr>
            <w:tcW w:w="1531" w:type="dxa"/>
            <w:gridSpan w:val="2"/>
            <w:vMerge/>
            <w:vAlign w:val="center"/>
          </w:tcPr>
          <w:p w14:paraId="26E8B579" w14:textId="77777777" w:rsidR="00557B6E" w:rsidRPr="003370C0" w:rsidRDefault="00557B6E" w:rsidP="00994148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714B2F34" w14:textId="3B041DA5" w:rsidR="00557B6E" w:rsidRPr="000D6507" w:rsidRDefault="000D6507" w:rsidP="000D6507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Oversee </w:t>
            </w:r>
            <w:r w:rsidR="0038238A">
              <w:rPr>
                <w:rFonts w:ascii="Arial" w:hAnsi="Arial" w:cs="Arial"/>
                <w:sz w:val="20"/>
                <w:szCs w:val="20"/>
              </w:rPr>
              <w:t>safety practices of workforce and accountability</w:t>
            </w:r>
            <w:r w:rsidR="00557B6E" w:rsidRPr="000D650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6C5EE19D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6123D665" w14:textId="05217BE0" w:rsidR="00557B6E" w:rsidRPr="0038238A" w:rsidRDefault="0038238A" w:rsidP="0038238A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Leadership skills</w:t>
            </w:r>
          </w:p>
        </w:tc>
        <w:tc>
          <w:tcPr>
            <w:tcW w:w="1883" w:type="dxa"/>
            <w:gridSpan w:val="2"/>
            <w:vAlign w:val="center"/>
          </w:tcPr>
          <w:p w14:paraId="36E4BF4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4"/>
            <w:vAlign w:val="center"/>
          </w:tcPr>
          <w:p w14:paraId="0089DCEF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43ED78C4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35416CEF" w14:textId="77777777" w:rsidTr="006D5AEC">
        <w:trPr>
          <w:gridAfter w:val="5"/>
          <w:wAfter w:w="7555" w:type="dxa"/>
          <w:trHeight w:val="215"/>
        </w:trPr>
        <w:tc>
          <w:tcPr>
            <w:tcW w:w="8167" w:type="dxa"/>
            <w:gridSpan w:val="4"/>
            <w:vAlign w:val="center"/>
          </w:tcPr>
          <w:p w14:paraId="6EB25B70" w14:textId="5B4888E8" w:rsidR="00557B6E" w:rsidRDefault="008F3D23" w:rsidP="00994148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Vehicle</w:t>
            </w:r>
          </w:p>
          <w:p w14:paraId="4B6AC83B" w14:textId="77777777" w:rsidR="00557B6E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  <w:p w14:paraId="5A9052AD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C0AF7B" w14:textId="77777777" w:rsidR="00557B6E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18EC76" w14:textId="77777777" w:rsidR="00557B6E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341834" w14:textId="21441B01" w:rsidR="00557B6E" w:rsidRPr="003370C0" w:rsidRDefault="00677D3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557B6E">
              <w:rPr>
                <w:rFonts w:ascii="Arial" w:hAnsi="Arial" w:cs="Arial"/>
                <w:b/>
                <w:sz w:val="20"/>
                <w:szCs w:val="20"/>
              </w:rPr>
              <w:t>0%</w:t>
            </w:r>
          </w:p>
        </w:tc>
        <w:tc>
          <w:tcPr>
            <w:tcW w:w="8567" w:type="dxa"/>
            <w:gridSpan w:val="10"/>
            <w:vAlign w:val="center"/>
          </w:tcPr>
          <w:p w14:paraId="3891323F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57B6E" w:rsidRPr="003370C0" w14:paraId="7495B20D" w14:textId="77777777" w:rsidTr="001D02D4">
        <w:trPr>
          <w:gridAfter w:val="5"/>
          <w:wAfter w:w="7555" w:type="dxa"/>
          <w:trHeight w:val="170"/>
        </w:trPr>
        <w:tc>
          <w:tcPr>
            <w:tcW w:w="1531" w:type="dxa"/>
            <w:gridSpan w:val="2"/>
            <w:vMerge w:val="restart"/>
            <w:vAlign w:val="center"/>
          </w:tcPr>
          <w:p w14:paraId="29FCE2B2" w14:textId="69F184ED" w:rsidR="00557B6E" w:rsidRPr="003370C0" w:rsidRDefault="00827A80" w:rsidP="00994148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 xml:space="preserve">General Services Officer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III </w:t>
            </w:r>
            <w:r w:rsidR="00557B6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36" w:type="dxa"/>
            <w:gridSpan w:val="2"/>
            <w:vAlign w:val="center"/>
          </w:tcPr>
          <w:p w14:paraId="19F33E26" w14:textId="1078BD13" w:rsidR="00557B6E" w:rsidRPr="003F0E53" w:rsidRDefault="00014738" w:rsidP="00827A80">
            <w:pPr>
              <w:pStyle w:val="ListParagraph"/>
              <w:numPr>
                <w:ilvl w:val="0"/>
                <w:numId w:val="28"/>
              </w:numPr>
              <w:ind w:left="771" w:right="-2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Prepares schedule and monitors the implementation of preventive and corrective maintenance of all BENECO</w:t>
            </w:r>
            <w:r w:rsidR="008F3D2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A0CE9">
              <w:rPr>
                <w:rFonts w:ascii="Arial" w:hAnsi="Arial" w:cs="Arial"/>
                <w:sz w:val="20"/>
                <w:szCs w:val="20"/>
              </w:rPr>
              <w:t>vehicles</w:t>
            </w:r>
            <w:r w:rsidR="00827A80" w:rsidRPr="00827A80">
              <w:rPr>
                <w:rFonts w:ascii="Arial" w:hAnsi="Arial" w:cs="Arial"/>
                <w:sz w:val="20"/>
                <w:szCs w:val="20"/>
              </w:rPr>
              <w:t>.</w:t>
            </w:r>
            <w:r w:rsidR="00557B6E"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</w:p>
        </w:tc>
        <w:tc>
          <w:tcPr>
            <w:tcW w:w="1260" w:type="dxa"/>
          </w:tcPr>
          <w:p w14:paraId="23A3F22D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 w:val="restart"/>
            <w:vAlign w:val="center"/>
          </w:tcPr>
          <w:p w14:paraId="5B4CB44A" w14:textId="77777777" w:rsidR="009C3D1E" w:rsidRPr="00AC0035" w:rsidRDefault="009C3D1E" w:rsidP="009C3D1E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Knowledgeable in engine troubleshooting, repair and maintenance</w:t>
            </w:r>
          </w:p>
          <w:p w14:paraId="28AD564C" w14:textId="77777777" w:rsidR="009C3D1E" w:rsidRPr="00AC0035" w:rsidRDefault="009C3D1E" w:rsidP="009C3D1E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Knowledgeable in permits, insurance and licensing of vehicles</w:t>
            </w:r>
          </w:p>
          <w:p w14:paraId="554837A6" w14:textId="77777777" w:rsidR="009C3D1E" w:rsidRDefault="009C3D1E" w:rsidP="009C3D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D46C2A" w14:textId="00E110A5" w:rsidR="009C3D1E" w:rsidRPr="00AC0035" w:rsidRDefault="009C3D1E" w:rsidP="009C3D1E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Knowledgeable and familiar in mechanical hydraulic systems</w:t>
            </w:r>
          </w:p>
          <w:p w14:paraId="1C4656D6" w14:textId="77777777" w:rsidR="009C3D1E" w:rsidRPr="00AC0035" w:rsidRDefault="009C3D1E" w:rsidP="009C3D1E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Knowledgeable and familiar with auto spare parts</w:t>
            </w:r>
          </w:p>
          <w:p w14:paraId="5F8BF6C4" w14:textId="77777777" w:rsidR="009C3D1E" w:rsidRDefault="009C3D1E" w:rsidP="009C3D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9901EA" w14:textId="77777777" w:rsidR="009C3D1E" w:rsidRDefault="009C3D1E" w:rsidP="009C3D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8E6EEE" w14:textId="40030A56" w:rsidR="00557B6E" w:rsidRPr="003370C0" w:rsidRDefault="00557B6E" w:rsidP="009C3D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6A427E58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  <w:vAlign w:val="center"/>
          </w:tcPr>
          <w:p w14:paraId="13F5E6AA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5B9EC26D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6B155E31" w14:textId="77777777" w:rsidTr="006D5AEC">
        <w:trPr>
          <w:gridAfter w:val="5"/>
          <w:wAfter w:w="7555" w:type="dxa"/>
        </w:trPr>
        <w:tc>
          <w:tcPr>
            <w:tcW w:w="1531" w:type="dxa"/>
            <w:gridSpan w:val="2"/>
            <w:vMerge/>
            <w:vAlign w:val="center"/>
          </w:tcPr>
          <w:p w14:paraId="2DDC907D" w14:textId="77777777" w:rsidR="00557B6E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019FD751" w14:textId="6E5B984E" w:rsidR="00557B6E" w:rsidRPr="00014738" w:rsidRDefault="00014738" w:rsidP="00014738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Ensures the availability of sufficient materials and spare parts needed for the maintenance of vehicles.</w:t>
            </w:r>
          </w:p>
        </w:tc>
        <w:tc>
          <w:tcPr>
            <w:tcW w:w="1260" w:type="dxa"/>
          </w:tcPr>
          <w:p w14:paraId="6C13F1F9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5436DC76" w14:textId="77777777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57B47BC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4"/>
            <w:vAlign w:val="center"/>
          </w:tcPr>
          <w:p w14:paraId="41FC4945" w14:textId="77777777" w:rsidR="00557B6E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0693B1B7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7B6E" w:rsidRPr="003370C0" w14:paraId="25843CB1" w14:textId="77777777" w:rsidTr="006D5AEC">
        <w:trPr>
          <w:gridAfter w:val="5"/>
          <w:wAfter w:w="7555" w:type="dxa"/>
          <w:trHeight w:val="170"/>
        </w:trPr>
        <w:tc>
          <w:tcPr>
            <w:tcW w:w="1531" w:type="dxa"/>
            <w:gridSpan w:val="2"/>
            <w:vMerge/>
            <w:vAlign w:val="center"/>
          </w:tcPr>
          <w:p w14:paraId="2DCB7E28" w14:textId="77777777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72B37DD9" w14:textId="5670F1FA" w:rsidR="00557B6E" w:rsidRPr="003F0E53" w:rsidRDefault="00500196" w:rsidP="00500196">
            <w:pPr>
              <w:pStyle w:val="ListParagraph"/>
              <w:numPr>
                <w:ilvl w:val="0"/>
                <w:numId w:val="19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Ensures that all vehicles comply with the requirements and test of the local government</w:t>
            </w:r>
          </w:p>
        </w:tc>
        <w:tc>
          <w:tcPr>
            <w:tcW w:w="1260" w:type="dxa"/>
          </w:tcPr>
          <w:p w14:paraId="6AEFEC4F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114983EB" w14:textId="77777777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4C569388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</w:tcPr>
          <w:p w14:paraId="306694FC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6A6E5372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66A51996" w14:textId="77777777" w:rsidTr="006D5AEC">
        <w:trPr>
          <w:gridAfter w:val="5"/>
          <w:wAfter w:w="7555" w:type="dxa"/>
        </w:trPr>
        <w:tc>
          <w:tcPr>
            <w:tcW w:w="1531" w:type="dxa"/>
            <w:gridSpan w:val="2"/>
            <w:vMerge/>
            <w:vAlign w:val="center"/>
          </w:tcPr>
          <w:p w14:paraId="5D192AF1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299134D2" w14:textId="2F61E396" w:rsidR="00557B6E" w:rsidRPr="008F3D23" w:rsidRDefault="00500196" w:rsidP="00994148">
            <w:pPr>
              <w:pStyle w:val="ListParagraph"/>
              <w:numPr>
                <w:ilvl w:val="0"/>
                <w:numId w:val="19"/>
              </w:numPr>
              <w:ind w:right="9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3D23">
              <w:rPr>
                <w:rFonts w:ascii="Arial" w:hAnsi="Arial" w:cs="Arial"/>
                <w:sz w:val="20"/>
                <w:szCs w:val="20"/>
              </w:rPr>
              <w:t>Ensures the timely registration of all BENECO vehicles and motorcycles</w:t>
            </w:r>
            <w:r w:rsidRPr="008F3D2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42A42AE4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2F0E350F" w14:textId="77777777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4F165E2F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</w:tcPr>
          <w:p w14:paraId="282813D5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248D954B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3F80AC96" w14:textId="77777777" w:rsidTr="006D5AEC">
        <w:trPr>
          <w:gridAfter w:val="5"/>
          <w:wAfter w:w="7555" w:type="dxa"/>
        </w:trPr>
        <w:tc>
          <w:tcPr>
            <w:tcW w:w="1531" w:type="dxa"/>
            <w:gridSpan w:val="2"/>
            <w:vMerge/>
            <w:vAlign w:val="center"/>
          </w:tcPr>
          <w:p w14:paraId="66D38A4C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5C6D7AA5" w14:textId="12D4A2E7" w:rsidR="00557B6E" w:rsidRPr="00882FC4" w:rsidRDefault="008F3D23" w:rsidP="008F3D2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Process insurance claims of damaged vehicles due to accident.</w:t>
            </w:r>
          </w:p>
        </w:tc>
        <w:tc>
          <w:tcPr>
            <w:tcW w:w="1260" w:type="dxa"/>
          </w:tcPr>
          <w:p w14:paraId="6F07018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Merge/>
            <w:vAlign w:val="center"/>
          </w:tcPr>
          <w:p w14:paraId="7AD18B79" w14:textId="77777777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53E0AA73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</w:tcPr>
          <w:p w14:paraId="6CF7E39A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7CE3856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43A6CE25" w14:textId="77777777" w:rsidTr="006D5AEC">
        <w:trPr>
          <w:gridAfter w:val="5"/>
          <w:wAfter w:w="7555" w:type="dxa"/>
        </w:trPr>
        <w:tc>
          <w:tcPr>
            <w:tcW w:w="1531" w:type="dxa"/>
            <w:gridSpan w:val="2"/>
            <w:vAlign w:val="center"/>
          </w:tcPr>
          <w:p w14:paraId="4669C1F2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62423761" w14:textId="4606279D" w:rsidR="00557B6E" w:rsidRPr="008F3D23" w:rsidRDefault="008F3D23" w:rsidP="008F3D2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Prepares a periodic report on the status and condition of all vehicles.</w:t>
            </w:r>
          </w:p>
        </w:tc>
        <w:tc>
          <w:tcPr>
            <w:tcW w:w="1260" w:type="dxa"/>
          </w:tcPr>
          <w:p w14:paraId="2153759B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1A4491C1" w14:textId="1989037E" w:rsidR="001D02D4" w:rsidRPr="00AC0035" w:rsidRDefault="0053714B" w:rsidP="001D02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and w</w:t>
            </w:r>
            <w:r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9D38E55" w14:textId="77777777" w:rsidR="00557B6E" w:rsidRPr="003370C0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6408103E" w14:textId="19133986" w:rsidR="00557B6E" w:rsidRPr="003370C0" w:rsidRDefault="009C3D1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</w:tcPr>
          <w:p w14:paraId="246411A9" w14:textId="119281A7" w:rsidR="00557B6E" w:rsidRPr="0048645F" w:rsidRDefault="009C3D1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2E0652E4" w14:textId="3C84B172" w:rsidR="00557B6E" w:rsidRPr="003370C0" w:rsidRDefault="009C3D1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1B4EAD17" w14:textId="77777777" w:rsidTr="006D5AEC">
        <w:trPr>
          <w:gridAfter w:val="5"/>
          <w:wAfter w:w="7555" w:type="dxa"/>
        </w:trPr>
        <w:tc>
          <w:tcPr>
            <w:tcW w:w="1531" w:type="dxa"/>
            <w:gridSpan w:val="2"/>
            <w:vAlign w:val="center"/>
          </w:tcPr>
          <w:p w14:paraId="713F28B2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1F092AE7" w14:textId="084C8C08" w:rsidR="00557B6E" w:rsidRPr="007A4639" w:rsidRDefault="008F3D23" w:rsidP="008F3D2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Ensures that all tools and equipment are in good working condition</w:t>
            </w:r>
          </w:p>
        </w:tc>
        <w:tc>
          <w:tcPr>
            <w:tcW w:w="1260" w:type="dxa"/>
          </w:tcPr>
          <w:p w14:paraId="3DBFABAC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7D29B175" w14:textId="5D1DB0AB" w:rsidR="00557B6E" w:rsidRPr="003370C0" w:rsidRDefault="00557B6E" w:rsidP="009C3D1E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>orking knowledge</w:t>
            </w:r>
            <w:r w:rsidR="0053714B"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</w:tc>
        <w:tc>
          <w:tcPr>
            <w:tcW w:w="1883" w:type="dxa"/>
            <w:gridSpan w:val="2"/>
            <w:vAlign w:val="center"/>
          </w:tcPr>
          <w:p w14:paraId="4389DCC0" w14:textId="70C52B92" w:rsidR="00557B6E" w:rsidRPr="003370C0" w:rsidRDefault="009C3D1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</w:tcPr>
          <w:p w14:paraId="1AE68659" w14:textId="57258449" w:rsidR="00557B6E" w:rsidRPr="0048645F" w:rsidRDefault="009C3D1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18BCBA95" w14:textId="5550D549" w:rsidR="00557B6E" w:rsidRPr="003370C0" w:rsidRDefault="009C3D1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6BB48D05" w14:textId="77777777" w:rsidTr="006D5AEC">
        <w:trPr>
          <w:gridAfter w:val="5"/>
          <w:wAfter w:w="7555" w:type="dxa"/>
          <w:trHeight w:val="620"/>
        </w:trPr>
        <w:tc>
          <w:tcPr>
            <w:tcW w:w="1531" w:type="dxa"/>
            <w:gridSpan w:val="2"/>
            <w:vAlign w:val="center"/>
          </w:tcPr>
          <w:p w14:paraId="3452FF5B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Courier I, II, III, IV </w:t>
            </w:r>
          </w:p>
        </w:tc>
        <w:tc>
          <w:tcPr>
            <w:tcW w:w="6636" w:type="dxa"/>
            <w:gridSpan w:val="2"/>
            <w:vAlign w:val="center"/>
          </w:tcPr>
          <w:p w14:paraId="4617EE58" w14:textId="77777777" w:rsidR="00557B6E" w:rsidRPr="008F3D23" w:rsidRDefault="008F3D23" w:rsidP="008F3D2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Oversees scheduling of trips/travels for on-call drivers.</w:t>
            </w:r>
          </w:p>
          <w:p w14:paraId="2CEDA2B2" w14:textId="77777777" w:rsidR="008F3D23" w:rsidRDefault="008F3D23" w:rsidP="008F3D23">
            <w:pPr>
              <w:pStyle w:val="ListParagraph"/>
              <w:ind w:left="771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F1B2225" w14:textId="6ED38B91" w:rsidR="008F3D23" w:rsidRPr="008F3D23" w:rsidRDefault="008F3D23" w:rsidP="008F3D2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Conducts periodic orientation on care and maintenance of vehicles to all users</w:t>
            </w:r>
          </w:p>
        </w:tc>
        <w:tc>
          <w:tcPr>
            <w:tcW w:w="1260" w:type="dxa"/>
          </w:tcPr>
          <w:p w14:paraId="7EF9C858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4F87CF2E" w14:textId="77777777" w:rsidR="00557B6E" w:rsidRPr="000502C5" w:rsidRDefault="00557B6E" w:rsidP="00994148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0502C5">
              <w:rPr>
                <w:rFonts w:ascii="Arial" w:hAnsi="Arial" w:cs="Arial"/>
                <w:sz w:val="20"/>
                <w:szCs w:val="20"/>
              </w:rPr>
              <w:t>Working Knowledge and communication skills</w:t>
            </w:r>
          </w:p>
          <w:p w14:paraId="2823F141" w14:textId="77777777" w:rsidR="00557B6E" w:rsidRPr="000502C5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05EB006A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</w:tcPr>
          <w:p w14:paraId="237BA605" w14:textId="77777777" w:rsidR="00557B6E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9CDA8B" w14:textId="77777777" w:rsidR="00557B6E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78E055" w14:textId="77777777" w:rsidR="00557B6E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54314EA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39862E8C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13A73C8B" w14:textId="77777777" w:rsidTr="006D5AEC">
        <w:trPr>
          <w:gridAfter w:val="5"/>
          <w:wAfter w:w="7555" w:type="dxa"/>
          <w:trHeight w:val="620"/>
        </w:trPr>
        <w:tc>
          <w:tcPr>
            <w:tcW w:w="1531" w:type="dxa"/>
            <w:gridSpan w:val="2"/>
            <w:vAlign w:val="center"/>
          </w:tcPr>
          <w:p w14:paraId="0892E2B2" w14:textId="77777777" w:rsidR="00557B6E" w:rsidRDefault="00557B6E" w:rsidP="009941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060F6D1B" w14:textId="0A358526" w:rsidR="00557B6E" w:rsidRPr="000B6C2B" w:rsidRDefault="002C4E73" w:rsidP="00994148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Conduct inspection and validation of motorcycle</w:t>
            </w:r>
            <w:r w:rsidR="00677D32">
              <w:rPr>
                <w:rFonts w:ascii="Arial" w:hAnsi="Arial" w:cs="Arial"/>
                <w:sz w:val="20"/>
                <w:szCs w:val="20"/>
              </w:rPr>
              <w:t xml:space="preserve"> repairs </w:t>
            </w:r>
            <w:r>
              <w:rPr>
                <w:rFonts w:ascii="Arial" w:hAnsi="Arial" w:cs="Arial"/>
                <w:sz w:val="20"/>
                <w:szCs w:val="20"/>
              </w:rPr>
              <w:t>from time to time.</w:t>
            </w:r>
            <w:r w:rsidR="00557B6E" w:rsidRPr="000B6C2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8D95F41" w14:textId="77777777" w:rsidR="00557B6E" w:rsidRPr="0037395F" w:rsidRDefault="00557B6E" w:rsidP="00994148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280E29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9B43B06" w14:textId="5EE47DE1" w:rsidR="00557B6E" w:rsidRDefault="00235E62" w:rsidP="00994148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Oral and w</w:t>
            </w:r>
            <w:r w:rsidR="00557B6E" w:rsidRPr="003370C0">
              <w:rPr>
                <w:rFonts w:ascii="Arial" w:hAnsi="Arial" w:cs="Arial"/>
                <w:sz w:val="20"/>
                <w:szCs w:val="20"/>
              </w:rPr>
              <w:t>ritten communication skills</w:t>
            </w:r>
          </w:p>
        </w:tc>
        <w:tc>
          <w:tcPr>
            <w:tcW w:w="1883" w:type="dxa"/>
            <w:gridSpan w:val="2"/>
            <w:vAlign w:val="center"/>
          </w:tcPr>
          <w:p w14:paraId="02491FE3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4"/>
          </w:tcPr>
          <w:p w14:paraId="4A58FE9D" w14:textId="77777777" w:rsidR="00557B6E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32C9AE3" w14:textId="77777777" w:rsidR="00557B6E" w:rsidRPr="0048645F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gridSpan w:val="3"/>
            <w:vAlign w:val="center"/>
          </w:tcPr>
          <w:p w14:paraId="713EDCBD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57B6E" w:rsidRPr="003370C0" w14:paraId="5789770A" w14:textId="77777777" w:rsidTr="006D5AEC">
        <w:trPr>
          <w:gridAfter w:val="5"/>
          <w:wAfter w:w="7555" w:type="dxa"/>
          <w:trHeight w:val="458"/>
        </w:trPr>
        <w:tc>
          <w:tcPr>
            <w:tcW w:w="8167" w:type="dxa"/>
            <w:gridSpan w:val="4"/>
            <w:vAlign w:val="center"/>
          </w:tcPr>
          <w:p w14:paraId="0D5FF1A2" w14:textId="62543E48" w:rsidR="00677D32" w:rsidRDefault="00677D32" w:rsidP="00677D32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Facilities</w:t>
            </w:r>
          </w:p>
          <w:p w14:paraId="34C584A2" w14:textId="77777777" w:rsidR="00677D32" w:rsidRDefault="00677D32" w:rsidP="00677D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  <w:p w14:paraId="11CA59F8" w14:textId="77777777" w:rsidR="00557B6E" w:rsidRPr="003370C0" w:rsidRDefault="00557B6E" w:rsidP="0099414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AEA3EC9" w14:textId="77777777" w:rsidR="00557B6E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7767A2" w14:textId="3E9E64C4" w:rsidR="00557B6E" w:rsidRDefault="00677D32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="00DA40FF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2ACF77B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67" w:type="dxa"/>
            <w:gridSpan w:val="10"/>
            <w:vAlign w:val="center"/>
          </w:tcPr>
          <w:p w14:paraId="742F5980" w14:textId="77777777" w:rsidR="00557B6E" w:rsidRPr="003370C0" w:rsidRDefault="00557B6E" w:rsidP="009941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D60ED" w:rsidRPr="003370C0" w14:paraId="0CDD8EDB" w14:textId="40CC5CCF" w:rsidTr="00F54F44">
        <w:trPr>
          <w:gridAfter w:val="6"/>
          <w:wAfter w:w="7572" w:type="dxa"/>
          <w:trHeight w:val="2708"/>
        </w:trPr>
        <w:tc>
          <w:tcPr>
            <w:tcW w:w="1507" w:type="dxa"/>
          </w:tcPr>
          <w:p w14:paraId="1273BD3C" w14:textId="557008A5" w:rsidR="006D60ED" w:rsidRPr="00AC0035" w:rsidRDefault="006D60ED" w:rsidP="006D60ED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 xml:space="preserve">General Services Officer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III  </w:t>
            </w:r>
          </w:p>
        </w:tc>
        <w:tc>
          <w:tcPr>
            <w:tcW w:w="6660" w:type="dxa"/>
            <w:gridSpan w:val="3"/>
            <w:vAlign w:val="center"/>
          </w:tcPr>
          <w:p w14:paraId="0DA54587" w14:textId="77777777" w:rsidR="006D60ED" w:rsidRPr="00AA0CE9" w:rsidRDefault="006D60ED" w:rsidP="006D60ED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Prepares schedule and oversees the maintenance, repairs, renovation and cleanliness of all BENECO facilities.</w:t>
            </w:r>
          </w:p>
          <w:p w14:paraId="1868FE79" w14:textId="77777777" w:rsidR="006D60ED" w:rsidRPr="00AA0CE9" w:rsidRDefault="006D60ED" w:rsidP="006D60ED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Ensure availability of cleaning tools, materials, equipment and consumables for the maintenance of BENECO facilities.</w:t>
            </w:r>
          </w:p>
          <w:p w14:paraId="0EF724CD" w14:textId="77777777" w:rsidR="006D60ED" w:rsidRPr="00AA0CE9" w:rsidRDefault="006D60ED" w:rsidP="006D60ED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Ensures that all building equipment and tools are organized and in good working condition</w:t>
            </w:r>
          </w:p>
          <w:p w14:paraId="3A4B92D5" w14:textId="77777777" w:rsidR="006D60ED" w:rsidRPr="00AA0CE9" w:rsidRDefault="006D60ED" w:rsidP="006D60ED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AA0CE9">
              <w:rPr>
                <w:rFonts w:ascii="Arial" w:hAnsi="Arial" w:cs="Arial"/>
                <w:sz w:val="20"/>
                <w:szCs w:val="20"/>
              </w:rPr>
              <w:t>Monitor schedule and performance of utility service providers.</w:t>
            </w:r>
          </w:p>
          <w:p w14:paraId="5073BC30" w14:textId="08AD941D" w:rsidR="006D60ED" w:rsidRPr="00DA40FF" w:rsidRDefault="006D60ED" w:rsidP="006D60ED">
            <w:pPr>
              <w:pStyle w:val="ListParagraph"/>
              <w:numPr>
                <w:ilvl w:val="0"/>
                <w:numId w:val="31"/>
              </w:numPr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40FF">
              <w:rPr>
                <w:rFonts w:ascii="Arial" w:hAnsi="Arial" w:cs="Arial"/>
                <w:sz w:val="20"/>
                <w:szCs w:val="20"/>
              </w:rPr>
              <w:t>Oversees scheduling of activity on the use of BENECO function halls and staff house</w:t>
            </w:r>
          </w:p>
        </w:tc>
        <w:tc>
          <w:tcPr>
            <w:tcW w:w="1260" w:type="dxa"/>
            <w:vAlign w:val="center"/>
          </w:tcPr>
          <w:p w14:paraId="03076A50" w14:textId="4DE6D60B" w:rsidR="006D60ED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27A8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</w:p>
        </w:tc>
        <w:tc>
          <w:tcPr>
            <w:tcW w:w="2970" w:type="dxa"/>
            <w:gridSpan w:val="2"/>
          </w:tcPr>
          <w:p w14:paraId="1EC0EB39" w14:textId="77777777" w:rsidR="006D60ED" w:rsidRPr="00AC0035" w:rsidRDefault="006D60ED" w:rsidP="006D60ED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basic civil works constructions, sanitary, plumbing and electrical connections</w:t>
            </w:r>
          </w:p>
          <w:p w14:paraId="6A0CA63F" w14:textId="77777777" w:rsidR="006D60ED" w:rsidRPr="00AC0035" w:rsidRDefault="006D60ED" w:rsidP="006D60ED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Monitoring and supervisory skills on the management of function hall, staff house, housekeeping and oversees on-call drivers</w:t>
            </w:r>
          </w:p>
          <w:p w14:paraId="7B1140FF" w14:textId="0252B61A" w:rsidR="006D60ED" w:rsidRPr="003370C0" w:rsidRDefault="006D60ED" w:rsidP="006D60ED">
            <w:r w:rsidRPr="00AC0035">
              <w:rPr>
                <w:rFonts w:ascii="Arial" w:hAnsi="Arial" w:cs="Arial"/>
                <w:sz w:val="20"/>
                <w:szCs w:val="20"/>
              </w:rPr>
              <w:t>Knowledgeable and familiar with auto mechanical tools and equipment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gridSpan w:val="3"/>
          </w:tcPr>
          <w:p w14:paraId="43C43A21" w14:textId="77777777" w:rsidR="006D60ED" w:rsidRDefault="006D60ED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A16423" w14:textId="77777777" w:rsidR="006D60ED" w:rsidRDefault="006D60ED" w:rsidP="006D60ED"/>
          <w:p w14:paraId="0B6DC042" w14:textId="77777777" w:rsidR="006D60ED" w:rsidRDefault="006D60ED" w:rsidP="006D60ED"/>
          <w:p w14:paraId="0DD0E17F" w14:textId="77777777" w:rsidR="006D60ED" w:rsidRDefault="006D60ED" w:rsidP="006D60ED"/>
          <w:p w14:paraId="191AD5C1" w14:textId="77777777" w:rsidR="006D60ED" w:rsidRDefault="006D60ED" w:rsidP="006D60ED"/>
          <w:p w14:paraId="5FF761A2" w14:textId="35870769" w:rsidR="006D60ED" w:rsidRPr="003370C0" w:rsidRDefault="006D60ED" w:rsidP="006D60ED">
            <w:pPr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30696C61" w14:textId="3D4A0766" w:rsidR="006D60ED" w:rsidRPr="003370C0" w:rsidRDefault="00E47802" w:rsidP="006D60ED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0" w:type="dxa"/>
            <w:gridSpan w:val="3"/>
            <w:vAlign w:val="center"/>
          </w:tcPr>
          <w:p w14:paraId="576F87A0" w14:textId="7FFEE0DA" w:rsidR="006D60ED" w:rsidRPr="003370C0" w:rsidRDefault="006D60ED" w:rsidP="006D60ED">
            <w:pPr>
              <w:jc w:val="center"/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D60ED" w:rsidRPr="003370C0" w14:paraId="19061EA5" w14:textId="68D4D9BD" w:rsidTr="006D5AEC">
        <w:trPr>
          <w:trHeight w:val="152"/>
        </w:trPr>
        <w:tc>
          <w:tcPr>
            <w:tcW w:w="8167" w:type="dxa"/>
            <w:gridSpan w:val="4"/>
            <w:vAlign w:val="center"/>
          </w:tcPr>
          <w:p w14:paraId="4FA89811" w14:textId="77777777" w:rsidR="006D60ED" w:rsidRDefault="006D60ED" w:rsidP="006D60ED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1DEB16D" w14:textId="31267409" w:rsidR="006D60ED" w:rsidRDefault="00235E62" w:rsidP="006D60ED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People Management </w:t>
            </w:r>
          </w:p>
          <w:p w14:paraId="27494FA2" w14:textId="77777777" w:rsidR="006D60ED" w:rsidRPr="003370C0" w:rsidRDefault="006D60ED" w:rsidP="006D60ED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</w:tc>
        <w:tc>
          <w:tcPr>
            <w:tcW w:w="1260" w:type="dxa"/>
            <w:vAlign w:val="center"/>
          </w:tcPr>
          <w:p w14:paraId="1FE0D089" w14:textId="6EDF11E4" w:rsidR="006D60ED" w:rsidRPr="003370C0" w:rsidRDefault="00276E8F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590" w:type="dxa"/>
            <w:gridSpan w:val="11"/>
          </w:tcPr>
          <w:p w14:paraId="0EACDF7B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8B2126F" w14:textId="77777777" w:rsidR="006D60ED" w:rsidRPr="003370C0" w:rsidRDefault="006D60ED" w:rsidP="006D60ED"/>
        </w:tc>
        <w:tc>
          <w:tcPr>
            <w:tcW w:w="1883" w:type="dxa"/>
            <w:vAlign w:val="center"/>
          </w:tcPr>
          <w:p w14:paraId="7279FFF1" w14:textId="5990E099" w:rsidR="006D60ED" w:rsidRPr="003370C0" w:rsidRDefault="006D60ED" w:rsidP="006D60ED"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</w:tcPr>
          <w:p w14:paraId="4D5CB5AA" w14:textId="260520AE" w:rsidR="006D60ED" w:rsidRPr="003370C0" w:rsidRDefault="006D60ED" w:rsidP="006D60ED"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83" w:type="dxa"/>
            <w:vAlign w:val="center"/>
          </w:tcPr>
          <w:p w14:paraId="78B210FF" w14:textId="2DC3778C" w:rsidR="006D60ED" w:rsidRPr="003370C0" w:rsidRDefault="006D60ED" w:rsidP="006D60ED"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D60ED" w:rsidRPr="003370C0" w14:paraId="74F1A2CC" w14:textId="77777777" w:rsidTr="006D5AEC">
        <w:trPr>
          <w:gridAfter w:val="4"/>
          <w:wAfter w:w="7532" w:type="dxa"/>
        </w:trPr>
        <w:tc>
          <w:tcPr>
            <w:tcW w:w="1531" w:type="dxa"/>
            <w:gridSpan w:val="2"/>
            <w:vAlign w:val="center"/>
          </w:tcPr>
          <w:p w14:paraId="1AD252D2" w14:textId="11990992" w:rsidR="006D60ED" w:rsidRPr="003370C0" w:rsidRDefault="00235E62" w:rsidP="006D60E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 xml:space="preserve">General Services Officer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III  </w:t>
            </w:r>
            <w:r w:rsidR="006D60E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36" w:type="dxa"/>
            <w:gridSpan w:val="2"/>
            <w:vAlign w:val="center"/>
          </w:tcPr>
          <w:p w14:paraId="010ED7F8" w14:textId="6A56C788" w:rsidR="00276E8F" w:rsidRDefault="00276E8F" w:rsidP="00276E8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76E8F">
              <w:rPr>
                <w:rFonts w:ascii="Arial" w:hAnsi="Arial" w:cs="Arial"/>
                <w:bCs/>
                <w:sz w:val="20"/>
                <w:szCs w:val="20"/>
              </w:rPr>
              <w:t xml:space="preserve">Conducts performance reviews </w:t>
            </w:r>
          </w:p>
          <w:p w14:paraId="1E31A292" w14:textId="77777777" w:rsidR="00E47802" w:rsidRPr="00276E8F" w:rsidRDefault="00E47802" w:rsidP="00E47802">
            <w:pPr>
              <w:pStyle w:val="ListParagraph"/>
              <w:ind w:left="1491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B70F426" w14:textId="77777777" w:rsidR="00276E8F" w:rsidRPr="00AC0035" w:rsidRDefault="00276E8F" w:rsidP="00276E8F">
            <w:pPr>
              <w:numPr>
                <w:ilvl w:val="0"/>
                <w:numId w:val="34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AC0035">
              <w:rPr>
                <w:rFonts w:ascii="Arial" w:hAnsi="Arial" w:cs="Arial"/>
                <w:bCs/>
                <w:sz w:val="20"/>
                <w:szCs w:val="20"/>
              </w:rPr>
              <w:t>Supports and develops staff through proper coaching, motivation and management of career</w:t>
            </w:r>
          </w:p>
          <w:p w14:paraId="11C00295" w14:textId="129C60E4" w:rsidR="006D60ED" w:rsidRPr="00276E8F" w:rsidRDefault="006D60ED" w:rsidP="00276E8F">
            <w:pPr>
              <w:pStyle w:val="ListParagraph"/>
              <w:tabs>
                <w:tab w:val="left" w:pos="350"/>
              </w:tabs>
              <w:ind w:left="1491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0E2FBBC3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385974FC" w14:textId="77777777" w:rsidR="00276E8F" w:rsidRPr="00AC0035" w:rsidRDefault="00276E8F" w:rsidP="00276E8F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People management skills</w:t>
            </w:r>
          </w:p>
          <w:p w14:paraId="5AE9C79B" w14:textId="77777777" w:rsidR="00276E8F" w:rsidRPr="00AC0035" w:rsidRDefault="00276E8F" w:rsidP="00276E8F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Coaching and mentoring skills</w:t>
            </w:r>
          </w:p>
          <w:p w14:paraId="52CCD202" w14:textId="77777777" w:rsidR="006D60ED" w:rsidRDefault="00276E8F" w:rsidP="00276E8F">
            <w:pPr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 xml:space="preserve">Membership/officership in BENECO organizational committees </w:t>
            </w:r>
          </w:p>
          <w:p w14:paraId="4CA7227B" w14:textId="77777777" w:rsidR="00E47802" w:rsidRDefault="00E47802" w:rsidP="00276E8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42F311" w14:textId="16A17F8E" w:rsidR="00E47802" w:rsidRPr="003370C0" w:rsidRDefault="00E47802" w:rsidP="00276E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3"/>
            <w:vAlign w:val="center"/>
          </w:tcPr>
          <w:p w14:paraId="1B73BB1B" w14:textId="59C8B521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4"/>
          </w:tcPr>
          <w:p w14:paraId="7BD6FD57" w14:textId="77777777" w:rsidR="00276E8F" w:rsidRDefault="00276E8F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8DA5D88" w14:textId="77777777" w:rsidR="00276E8F" w:rsidRDefault="00276E8F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1DDABD0" w14:textId="01C1F4D6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3"/>
            <w:vAlign w:val="center"/>
          </w:tcPr>
          <w:p w14:paraId="70151C75" w14:textId="16F39EFD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D60ED" w:rsidRPr="003370C0" w14:paraId="236F961A" w14:textId="77777777" w:rsidTr="006D5AEC">
        <w:trPr>
          <w:gridAfter w:val="4"/>
          <w:wAfter w:w="7532" w:type="dxa"/>
        </w:trPr>
        <w:tc>
          <w:tcPr>
            <w:tcW w:w="8167" w:type="dxa"/>
            <w:gridSpan w:val="4"/>
          </w:tcPr>
          <w:p w14:paraId="74FF5455" w14:textId="77777777" w:rsidR="006D60ED" w:rsidRDefault="006D60ED" w:rsidP="006D60E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2533433" w14:textId="77777777" w:rsidR="006D60ED" w:rsidRDefault="006D60ED" w:rsidP="006D60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4D062A9F" w14:textId="77777777" w:rsidR="006D60ED" w:rsidRPr="003370C0" w:rsidRDefault="006D60ED" w:rsidP="006D60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</w:tc>
        <w:tc>
          <w:tcPr>
            <w:tcW w:w="1260" w:type="dxa"/>
          </w:tcPr>
          <w:p w14:paraId="009DE20C" w14:textId="77777777" w:rsidR="006D60ED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F58707" w14:textId="77777777" w:rsidR="006D60ED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49F8E0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590" w:type="dxa"/>
            <w:gridSpan w:val="11"/>
            <w:vAlign w:val="center"/>
          </w:tcPr>
          <w:p w14:paraId="59DD8CCE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D60ED" w:rsidRPr="003370C0" w14:paraId="4F5FD22E" w14:textId="77777777" w:rsidTr="006D5AEC">
        <w:trPr>
          <w:gridAfter w:val="4"/>
          <w:wAfter w:w="7532" w:type="dxa"/>
        </w:trPr>
        <w:tc>
          <w:tcPr>
            <w:tcW w:w="1531" w:type="dxa"/>
            <w:gridSpan w:val="2"/>
            <w:vAlign w:val="center"/>
          </w:tcPr>
          <w:p w14:paraId="0ADE2011" w14:textId="2B37FBA3" w:rsidR="006D60ED" w:rsidRPr="003370C0" w:rsidRDefault="006D60ED" w:rsidP="006D60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 xml:space="preserve">General Services Officer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III  </w:t>
            </w:r>
          </w:p>
        </w:tc>
        <w:tc>
          <w:tcPr>
            <w:tcW w:w="6636" w:type="dxa"/>
            <w:gridSpan w:val="2"/>
          </w:tcPr>
          <w:p w14:paraId="6460609C" w14:textId="77777777" w:rsidR="009C3D1E" w:rsidRDefault="006D60ED" w:rsidP="006D60ED">
            <w:pPr>
              <w:ind w:left="-144" w:right="6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4FC6"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1. </w:t>
            </w:r>
            <w:r w:rsidR="00276E8F" w:rsidRPr="00AC0035">
              <w:rPr>
                <w:rFonts w:ascii="Arial" w:hAnsi="Arial" w:cs="Arial"/>
                <w:sz w:val="20"/>
                <w:szCs w:val="20"/>
              </w:rPr>
              <w:t xml:space="preserve">Performs other related functions that may be assigned from time </w:t>
            </w:r>
            <w:r w:rsidR="009C3D1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76E8F" w:rsidRPr="00AC0035">
              <w:rPr>
                <w:rFonts w:ascii="Arial" w:hAnsi="Arial" w:cs="Arial"/>
                <w:sz w:val="20"/>
                <w:szCs w:val="20"/>
              </w:rPr>
              <w:t>to</w:t>
            </w:r>
          </w:p>
          <w:p w14:paraId="18C33ED6" w14:textId="54341687" w:rsidR="006D60ED" w:rsidRPr="00AA2659" w:rsidRDefault="009C3D1E" w:rsidP="009C3D1E">
            <w:pPr>
              <w:ind w:left="-144" w:right="68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Pr="00AC0035">
              <w:rPr>
                <w:rFonts w:ascii="Arial" w:hAnsi="Arial" w:cs="Arial"/>
                <w:sz w:val="20"/>
                <w:szCs w:val="20"/>
              </w:rPr>
              <w:t>T</w:t>
            </w:r>
            <w:r w:rsidR="00276E8F" w:rsidRPr="00AC0035">
              <w:rPr>
                <w:rFonts w:ascii="Arial" w:hAnsi="Arial" w:cs="Arial"/>
                <w:sz w:val="20"/>
                <w:szCs w:val="20"/>
              </w:rPr>
              <w:t>ime</w:t>
            </w:r>
          </w:p>
        </w:tc>
        <w:tc>
          <w:tcPr>
            <w:tcW w:w="1260" w:type="dxa"/>
          </w:tcPr>
          <w:p w14:paraId="154E46F3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77049C62" w14:textId="603B9F2F" w:rsidR="006D60ED" w:rsidRPr="003370C0" w:rsidRDefault="00E47802" w:rsidP="006D60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="006D60ED" w:rsidRPr="00AC0035">
              <w:rPr>
                <w:rFonts w:ascii="Arial" w:hAnsi="Arial" w:cs="Arial"/>
                <w:sz w:val="20"/>
                <w:szCs w:val="20"/>
              </w:rPr>
              <w:t>lexibility</w:t>
            </w:r>
            <w:r w:rsidR="006D60E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9" w:type="dxa"/>
            <w:gridSpan w:val="3"/>
            <w:vAlign w:val="center"/>
          </w:tcPr>
          <w:p w14:paraId="06F06014" w14:textId="14B9E46A" w:rsidR="006D60ED" w:rsidRPr="003370C0" w:rsidRDefault="009C3D1E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4"/>
            <w:vAlign w:val="center"/>
          </w:tcPr>
          <w:p w14:paraId="4EA29823" w14:textId="3A7C8422" w:rsidR="006D60ED" w:rsidRPr="003370C0" w:rsidRDefault="009C3D1E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3"/>
            <w:vAlign w:val="center"/>
          </w:tcPr>
          <w:p w14:paraId="4EB34B62" w14:textId="55E5ED15" w:rsidR="006D60ED" w:rsidRPr="003370C0" w:rsidRDefault="009C3D1E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6D60ED" w:rsidRPr="003370C0" w14:paraId="576F35F8" w14:textId="77777777" w:rsidTr="006D5AEC">
        <w:trPr>
          <w:gridAfter w:val="4"/>
          <w:wAfter w:w="7532" w:type="dxa"/>
        </w:trPr>
        <w:tc>
          <w:tcPr>
            <w:tcW w:w="8167" w:type="dxa"/>
            <w:gridSpan w:val="4"/>
          </w:tcPr>
          <w:p w14:paraId="0E675EFD" w14:textId="77777777" w:rsidR="006D60ED" w:rsidRDefault="006D60ED" w:rsidP="006D60ED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2EE5F636" w14:textId="42E2B5DB" w:rsidR="00E47802" w:rsidRPr="003370C0" w:rsidRDefault="00E47802" w:rsidP="006D60ED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234FFB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590" w:type="dxa"/>
            <w:gridSpan w:val="11"/>
            <w:vAlign w:val="center"/>
          </w:tcPr>
          <w:p w14:paraId="30C02C46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D60ED" w:rsidRPr="003370C0" w14:paraId="716A5FF1" w14:textId="77777777" w:rsidTr="006D5AEC">
        <w:trPr>
          <w:gridAfter w:val="4"/>
          <w:wAfter w:w="7532" w:type="dxa"/>
        </w:trPr>
        <w:tc>
          <w:tcPr>
            <w:tcW w:w="1531" w:type="dxa"/>
            <w:gridSpan w:val="2"/>
            <w:vMerge w:val="restart"/>
            <w:vAlign w:val="center"/>
          </w:tcPr>
          <w:p w14:paraId="6076624E" w14:textId="7BF9EE52" w:rsidR="006D60ED" w:rsidRPr="007F767A" w:rsidRDefault="006D60ED" w:rsidP="006D60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 xml:space="preserve">General Services Officer </w:t>
            </w:r>
            <w:r>
              <w:rPr>
                <w:rFonts w:ascii="Arial" w:hAnsi="Arial" w:cs="Arial"/>
                <w:sz w:val="20"/>
                <w:szCs w:val="20"/>
              </w:rPr>
              <w:t xml:space="preserve">I, II, III  </w:t>
            </w:r>
          </w:p>
        </w:tc>
        <w:tc>
          <w:tcPr>
            <w:tcW w:w="6636" w:type="dxa"/>
            <w:gridSpan w:val="2"/>
            <w:vAlign w:val="center"/>
          </w:tcPr>
          <w:p w14:paraId="38A623CD" w14:textId="77777777" w:rsidR="006D60ED" w:rsidRPr="00B457B0" w:rsidRDefault="006D60ED" w:rsidP="006D60ED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B457B0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60" w:type="dxa"/>
          </w:tcPr>
          <w:p w14:paraId="58B844AA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302F1BC1" w14:textId="66CF9400" w:rsidR="006D60ED" w:rsidRPr="003370C0" w:rsidRDefault="00E47802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035">
              <w:rPr>
                <w:rFonts w:ascii="Arial" w:hAnsi="Arial" w:cs="Arial"/>
                <w:sz w:val="20"/>
                <w:szCs w:val="20"/>
              </w:rPr>
              <w:t>Awareness in BENECO policy and ISO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9" w:type="dxa"/>
            <w:gridSpan w:val="3"/>
            <w:vAlign w:val="center"/>
          </w:tcPr>
          <w:p w14:paraId="1A488778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4"/>
          </w:tcPr>
          <w:p w14:paraId="6B81BD97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3"/>
            <w:vAlign w:val="center"/>
          </w:tcPr>
          <w:p w14:paraId="6B533021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60ED" w:rsidRPr="003370C0" w14:paraId="0562AC97" w14:textId="77777777" w:rsidTr="006D5AEC">
        <w:trPr>
          <w:gridAfter w:val="4"/>
          <w:wAfter w:w="7532" w:type="dxa"/>
        </w:trPr>
        <w:tc>
          <w:tcPr>
            <w:tcW w:w="1531" w:type="dxa"/>
            <w:gridSpan w:val="2"/>
            <w:vMerge/>
            <w:vAlign w:val="center"/>
          </w:tcPr>
          <w:p w14:paraId="18EF876E" w14:textId="77777777" w:rsidR="006D60ED" w:rsidRPr="003370C0" w:rsidRDefault="006D60ED" w:rsidP="006D60ED">
            <w:pPr>
              <w:pStyle w:val="ListParagraph"/>
              <w:ind w:left="81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6" w:type="dxa"/>
            <w:gridSpan w:val="2"/>
            <w:vAlign w:val="center"/>
          </w:tcPr>
          <w:p w14:paraId="382B4993" w14:textId="77777777" w:rsidR="006D60ED" w:rsidRPr="003370C0" w:rsidRDefault="006D60ED" w:rsidP="006D60ED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60" w:type="dxa"/>
          </w:tcPr>
          <w:p w14:paraId="6FB2523C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8" w:type="dxa"/>
            <w:vAlign w:val="center"/>
          </w:tcPr>
          <w:p w14:paraId="2709ACBA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3"/>
            <w:vAlign w:val="center"/>
          </w:tcPr>
          <w:p w14:paraId="393428D2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4"/>
          </w:tcPr>
          <w:p w14:paraId="210EE48C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94" w:type="dxa"/>
            <w:gridSpan w:val="3"/>
            <w:vAlign w:val="center"/>
          </w:tcPr>
          <w:p w14:paraId="536283AF" w14:textId="77777777" w:rsidR="006D60ED" w:rsidRPr="003370C0" w:rsidRDefault="006D60ED" w:rsidP="006D60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60ED" w:rsidRPr="003370C0" w14:paraId="5340758D" w14:textId="77777777" w:rsidTr="006D5AEC">
        <w:trPr>
          <w:gridAfter w:val="4"/>
          <w:wAfter w:w="7532" w:type="dxa"/>
        </w:trPr>
        <w:tc>
          <w:tcPr>
            <w:tcW w:w="18017" w:type="dxa"/>
            <w:gridSpan w:val="16"/>
          </w:tcPr>
          <w:p w14:paraId="3583D26E" w14:textId="77777777" w:rsidR="006D60ED" w:rsidRPr="003370C0" w:rsidRDefault="006D60ED" w:rsidP="006D60ED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D2C9AEF" w14:textId="77777777" w:rsidR="006D60ED" w:rsidRPr="003370C0" w:rsidRDefault="006D60ED" w:rsidP="006D60ED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All D</w:t>
            </w:r>
            <w:r>
              <w:rPr>
                <w:rFonts w:ascii="Arial" w:hAnsi="Arial" w:cs="Arial"/>
                <w:sz w:val="20"/>
                <w:szCs w:val="20"/>
              </w:rPr>
              <w:t>epartment/</w:t>
            </w:r>
            <w:r w:rsidRPr="003370C0">
              <w:rPr>
                <w:rFonts w:ascii="Arial" w:hAnsi="Arial" w:cs="Arial"/>
                <w:sz w:val="20"/>
                <w:szCs w:val="20"/>
              </w:rPr>
              <w:t>All levels, Member-Consumers</w:t>
            </w:r>
          </w:p>
        </w:tc>
      </w:tr>
      <w:tr w:rsidR="006D60ED" w:rsidRPr="003370C0" w14:paraId="046F0715" w14:textId="77777777" w:rsidTr="006D5AEC">
        <w:trPr>
          <w:gridAfter w:val="4"/>
          <w:wAfter w:w="7532" w:type="dxa"/>
        </w:trPr>
        <w:tc>
          <w:tcPr>
            <w:tcW w:w="18017" w:type="dxa"/>
            <w:gridSpan w:val="16"/>
          </w:tcPr>
          <w:p w14:paraId="43A86641" w14:textId="77777777" w:rsidR="006D60ED" w:rsidRDefault="006D60ED" w:rsidP="006C11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E7EB320" w14:textId="77777777" w:rsidR="006C1114" w:rsidRDefault="006C1114" w:rsidP="006C11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0DAAC857" w14:textId="77777777" w:rsidR="006C1114" w:rsidRDefault="006C1114" w:rsidP="006C11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2"/>
              <w:gridCol w:w="16489"/>
            </w:tblGrid>
            <w:tr w:rsidR="006C1114" w14:paraId="291EC2CB" w14:textId="77777777" w:rsidTr="00987714">
              <w:trPr>
                <w:trHeight w:val="479"/>
              </w:trPr>
              <w:tc>
                <w:tcPr>
                  <w:tcW w:w="1232" w:type="dxa"/>
                </w:tcPr>
                <w:p w14:paraId="6BD472DE" w14:textId="37017FE2" w:rsidR="006C1114" w:rsidRDefault="006C1114" w:rsidP="006C111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GSO I</w:t>
                  </w:r>
                </w:p>
              </w:tc>
              <w:tc>
                <w:tcPr>
                  <w:tcW w:w="16489" w:type="dxa"/>
                </w:tcPr>
                <w:tbl>
                  <w:tblPr>
                    <w:tblW w:w="14920" w:type="dxa"/>
                    <w:tblLook w:val="04A0" w:firstRow="1" w:lastRow="0" w:firstColumn="1" w:lastColumn="0" w:noHBand="0" w:noVBand="1"/>
                  </w:tblPr>
                  <w:tblGrid>
                    <w:gridCol w:w="14920"/>
                  </w:tblGrid>
                  <w:tr w:rsidR="006C1114" w14:paraId="6A741BA4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6633C0B0" w14:textId="0D8E4315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eastAsia="Symbol" w:hAnsi="Arial" w:cs="Symbol"/>
                            <w:color w:val="000000"/>
                            <w:sz w:val="20"/>
                            <w:szCs w:val="20"/>
                          </w:rPr>
                          <w:t>Graduate of four-year course preferably Business Administration, Commerce or Engineering</w:t>
                        </w:r>
                      </w:p>
                    </w:tc>
                  </w:tr>
                  <w:tr w:rsidR="006C1114" w14:paraId="7D178BB2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03555E83" w14:textId="05A683B8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eastAsia="Symbol" w:hAnsi="Arial" w:cs="Symbol"/>
                            <w:color w:val="000000"/>
                            <w:sz w:val="20"/>
                            <w:szCs w:val="20"/>
                          </w:rPr>
                          <w:t xml:space="preserve">At least three (3) years related work experience. </w:t>
                        </w:r>
                      </w:p>
                    </w:tc>
                  </w:tr>
                  <w:tr w:rsidR="006C1114" w14:paraId="2ADEA507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0B573025" w14:textId="0F1DE61E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Symbol" w:hAnsi="Symbo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eastAsia="Symbol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  <w:r w:rsidRPr="006C1114">
                          <w:rPr>
                            <w:rFonts w:ascii="Arial" w:eastAsia="Symbol" w:hAnsi="Arial" w:cs="Arial"/>
                            <w:color w:val="000000"/>
                            <w:sz w:val="20"/>
                            <w:szCs w:val="20"/>
                          </w:rPr>
                          <w:t>Familiar and with working knowledge in auto electricity, electric arc welding, oxy-acetylene welding, vehicle repair and maintenance and mechanical hydraulic systems</w:t>
                        </w:r>
                      </w:p>
                    </w:tc>
                  </w:tr>
                  <w:tr w:rsidR="006C1114" w14:paraId="21D5C8D2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3A6DD01D" w14:textId="7A685BBB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Symbol" w:hAnsi="Symbo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eastAsia="Symbol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  <w:r w:rsidRPr="006C1114">
                          <w:rPr>
                            <w:rFonts w:ascii="Arial" w:eastAsia="Symbol" w:hAnsi="Arial" w:cs="Arial"/>
                            <w:color w:val="000000"/>
                            <w:sz w:val="20"/>
                            <w:szCs w:val="20"/>
                          </w:rPr>
                          <w:t>Familiar and knowledgeable on all automotive parts, tools and equipment</w:t>
                        </w:r>
                      </w:p>
                    </w:tc>
                  </w:tr>
                  <w:tr w:rsidR="006C1114" w14:paraId="28729CD9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2185E36D" w14:textId="0414FD11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Symbol" w:hAnsi="Symbo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eastAsia="Symbol" w:hAnsi="Arial" w:cs="Arial"/>
                            <w:color w:val="000000"/>
                            <w:sz w:val="20"/>
                            <w:szCs w:val="20"/>
                          </w:rPr>
                          <w:t>Familiar and with working knowledge in basic civil work constructions, sanitary, plumbing’s and house wiring connections.</w:t>
                        </w:r>
                      </w:p>
                    </w:tc>
                  </w:tr>
                  <w:tr w:rsidR="006C1114" w14:paraId="7714F8CE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4FF7F8EA" w14:textId="3D3482B8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Symbol" w:hAnsi="Symbo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eastAsia="Symbol" w:hAnsi="Arial" w:cs="Arial"/>
                            <w:color w:val="000000"/>
                            <w:sz w:val="20"/>
                            <w:szCs w:val="20"/>
                          </w:rPr>
                          <w:t>Knows how to drive and familiar with related safety practices</w:t>
                        </w:r>
                      </w:p>
                    </w:tc>
                  </w:tr>
                  <w:tr w:rsidR="006C1114" w14:paraId="7C7990E7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A99E1D5" w14:textId="6EF43147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Computer literate</w:t>
                        </w:r>
                      </w:p>
                    </w:tc>
                  </w:tr>
                </w:tbl>
                <w:p w14:paraId="09C6C275" w14:textId="50263E60" w:rsidR="006C1114" w:rsidRPr="00DE3DD2" w:rsidRDefault="006C1114" w:rsidP="006C1114">
                  <w:pPr>
                    <w:pStyle w:val="ListParagraph"/>
                    <w:ind w:left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6C1114" w14:paraId="44577361" w14:textId="77777777" w:rsidTr="00987714">
              <w:tc>
                <w:tcPr>
                  <w:tcW w:w="1232" w:type="dxa"/>
                </w:tcPr>
                <w:p w14:paraId="1C23B9BE" w14:textId="677D593D" w:rsidR="006C1114" w:rsidRDefault="006C1114" w:rsidP="006C111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GSO II</w:t>
                  </w:r>
                </w:p>
              </w:tc>
              <w:tc>
                <w:tcPr>
                  <w:tcW w:w="16489" w:type="dxa"/>
                </w:tcPr>
                <w:tbl>
                  <w:tblPr>
                    <w:tblW w:w="14920" w:type="dxa"/>
                    <w:tblLook w:val="04A0" w:firstRow="1" w:lastRow="0" w:firstColumn="1" w:lastColumn="0" w:noHBand="0" w:noVBand="1"/>
                  </w:tblPr>
                  <w:tblGrid>
                    <w:gridCol w:w="14920"/>
                  </w:tblGrid>
                  <w:tr w:rsidR="006C1114" w14:paraId="259C4D88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7E7D3D0E" w14:textId="0A9F2732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Symbol" w:hAnsi="Symbo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eastAsia="Symbol" w:hAnsi="Arial" w:cs="Arial"/>
                            <w:color w:val="000000"/>
                            <w:sz w:val="20"/>
                            <w:szCs w:val="20"/>
                          </w:rPr>
                          <w:t>At least one year work experience as GSO I</w:t>
                        </w:r>
                      </w:p>
                    </w:tc>
                  </w:tr>
                  <w:tr w:rsidR="006C1114" w14:paraId="3EF02672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78570F3A" w14:textId="0D3E968C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eastAsia="Symbol" w:hAnsi="Arial" w:cs="Symbol"/>
                            <w:color w:val="000000"/>
                            <w:sz w:val="20"/>
                            <w:szCs w:val="20"/>
                          </w:rPr>
                          <w:t>Has completed at least 36 hours of customer service training</w:t>
                        </w:r>
                      </w:p>
                    </w:tc>
                  </w:tr>
                  <w:tr w:rsidR="006C1114" w14:paraId="775CB4A9" w14:textId="77777777" w:rsidTr="006C1114">
                    <w:trPr>
                      <w:trHeight w:val="300"/>
                    </w:trPr>
                    <w:tc>
                      <w:tcPr>
                        <w:tcW w:w="149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1DFFBF5A" w14:textId="3A5FC803" w:rsidR="006C1114" w:rsidRPr="006C1114" w:rsidRDefault="006C1114" w:rsidP="006C1114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 w:rsidRPr="006C1114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Has completed at least 36 hours of supervisory training or leadership training</w:t>
                        </w:r>
                      </w:p>
                    </w:tc>
                  </w:tr>
                </w:tbl>
                <w:p w14:paraId="3FEEB9B7" w14:textId="7CB31D70" w:rsidR="006C1114" w:rsidRDefault="006C1114" w:rsidP="006C1114">
                  <w:pPr>
                    <w:pStyle w:val="ListParagraph"/>
                    <w:ind w:left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6C1114" w14:paraId="23377EB6" w14:textId="77777777" w:rsidTr="00987714">
              <w:tc>
                <w:tcPr>
                  <w:tcW w:w="1232" w:type="dxa"/>
                </w:tcPr>
                <w:p w14:paraId="69F2182B" w14:textId="0B1CF507" w:rsidR="006C1114" w:rsidRDefault="006C1114" w:rsidP="006C111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GSO III</w:t>
                  </w:r>
                </w:p>
              </w:tc>
              <w:tc>
                <w:tcPr>
                  <w:tcW w:w="16489" w:type="dxa"/>
                </w:tcPr>
                <w:p w14:paraId="079611DA" w14:textId="60A58752" w:rsidR="006C1114" w:rsidRPr="006C1114" w:rsidRDefault="006C1114" w:rsidP="006C1114">
                  <w:pPr>
                    <w:pStyle w:val="ListParagraph"/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C1114">
                    <w:rPr>
                      <w:rFonts w:ascii="Arial" w:hAnsi="Arial" w:cs="Arial"/>
                      <w:sz w:val="20"/>
                      <w:szCs w:val="20"/>
                    </w:rPr>
                    <w:t>At least (2) years  work experience as GSO II</w:t>
                  </w:r>
                </w:p>
              </w:tc>
            </w:tr>
          </w:tbl>
          <w:p w14:paraId="679CC644" w14:textId="77777777" w:rsidR="006C1114" w:rsidRPr="006C1114" w:rsidRDefault="006C1114" w:rsidP="006C11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60ED" w:rsidRPr="003370C0" w14:paraId="54FD8B2F" w14:textId="77777777" w:rsidTr="006D5AEC">
        <w:trPr>
          <w:gridAfter w:val="4"/>
          <w:wAfter w:w="7532" w:type="dxa"/>
        </w:trPr>
        <w:tc>
          <w:tcPr>
            <w:tcW w:w="18017" w:type="dxa"/>
            <w:gridSpan w:val="16"/>
          </w:tcPr>
          <w:p w14:paraId="4844B05A" w14:textId="77777777" w:rsidR="006C1114" w:rsidRDefault="006C1114" w:rsidP="006C1114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0E2E35AE" w14:textId="77777777" w:rsidR="006C1114" w:rsidRDefault="006C1114" w:rsidP="006C1114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DCE048B" w14:textId="77777777" w:rsidR="006C1114" w:rsidRPr="00F76CB1" w:rsidRDefault="006C1114" w:rsidP="006C1114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0391020C" w14:textId="77777777" w:rsidR="006C1114" w:rsidRDefault="006C1114" w:rsidP="006C111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6D0826A7" w14:textId="77777777" w:rsidR="006C1114" w:rsidRDefault="006C1114" w:rsidP="006C111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CBFB985" w14:textId="77777777" w:rsidR="006C1114" w:rsidRDefault="006C1114" w:rsidP="006C111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123D100A" w14:textId="77777777" w:rsidR="006C1114" w:rsidRDefault="006C1114" w:rsidP="006C111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4B9D18B0" w14:textId="77777777" w:rsidR="006C1114" w:rsidRPr="00E721E9" w:rsidRDefault="006C1114" w:rsidP="006C111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B1A8F70" w14:textId="64C8F599" w:rsidR="006D60ED" w:rsidRPr="003370C0" w:rsidRDefault="006C1114" w:rsidP="006C11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49D16820" w14:textId="0194714A" w:rsidR="00557B6E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36CAD94F" w14:textId="77777777" w:rsidR="00557B6E" w:rsidRPr="003370C0" w:rsidRDefault="00557B6E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557B6E" w:rsidRPr="003370C0" w:rsidSect="00E36DA5">
      <w:pgSz w:w="18720" w:h="12240" w:orient="landscape" w:code="5"/>
      <w:pgMar w:top="1440" w:right="360" w:bottom="72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9261" w14:textId="77777777" w:rsidR="005D554E" w:rsidRDefault="005D554E">
      <w:r>
        <w:separator/>
      </w:r>
    </w:p>
  </w:endnote>
  <w:endnote w:type="continuationSeparator" w:id="0">
    <w:p w14:paraId="622B9037" w14:textId="77777777" w:rsidR="005D554E" w:rsidRDefault="005D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63CBD" w14:textId="77777777" w:rsidR="005D554E" w:rsidRDefault="005D554E">
      <w:r>
        <w:separator/>
      </w:r>
    </w:p>
  </w:footnote>
  <w:footnote w:type="continuationSeparator" w:id="0">
    <w:p w14:paraId="49239BD9" w14:textId="77777777" w:rsidR="005D554E" w:rsidRDefault="005D5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1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B6F96"/>
    <w:multiLevelType w:val="hybridMultilevel"/>
    <w:tmpl w:val="B5F4F78E"/>
    <w:lvl w:ilvl="0" w:tplc="CF76629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C308C"/>
    <w:multiLevelType w:val="hybridMultilevel"/>
    <w:tmpl w:val="BC46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F4ADC"/>
    <w:multiLevelType w:val="hybridMultilevel"/>
    <w:tmpl w:val="E2D6F0FA"/>
    <w:lvl w:ilvl="0" w:tplc="95B024B0">
      <w:start w:val="1"/>
      <w:numFmt w:val="decimal"/>
      <w:lvlText w:val="%1."/>
      <w:lvlJc w:val="left"/>
      <w:pPr>
        <w:ind w:left="86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" w15:restartNumberingAfterBreak="0">
    <w:nsid w:val="089F7C45"/>
    <w:multiLevelType w:val="hybridMultilevel"/>
    <w:tmpl w:val="55D0770C"/>
    <w:lvl w:ilvl="0" w:tplc="6888BD1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8F84631"/>
    <w:multiLevelType w:val="hybridMultilevel"/>
    <w:tmpl w:val="BC1CF08C"/>
    <w:lvl w:ilvl="0" w:tplc="A984B1A6">
      <w:start w:val="1"/>
      <w:numFmt w:val="decimal"/>
      <w:lvlText w:val="%1."/>
      <w:lvlJc w:val="left"/>
      <w:pPr>
        <w:ind w:left="11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7" w15:restartNumberingAfterBreak="0">
    <w:nsid w:val="0C250C48"/>
    <w:multiLevelType w:val="hybridMultilevel"/>
    <w:tmpl w:val="545CA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E601CDA"/>
    <w:multiLevelType w:val="hybridMultilevel"/>
    <w:tmpl w:val="062E8E5E"/>
    <w:lvl w:ilvl="0" w:tplc="A5F05F28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9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0765F"/>
    <w:multiLevelType w:val="hybridMultilevel"/>
    <w:tmpl w:val="AEB60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81275"/>
    <w:multiLevelType w:val="hybridMultilevel"/>
    <w:tmpl w:val="A2DA02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A3C12"/>
    <w:multiLevelType w:val="hybridMultilevel"/>
    <w:tmpl w:val="6EEE25D4"/>
    <w:lvl w:ilvl="0" w:tplc="45508308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3" w15:restartNumberingAfterBreak="0">
    <w:nsid w:val="264E255E"/>
    <w:multiLevelType w:val="hybridMultilevel"/>
    <w:tmpl w:val="A2DA0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A02EA"/>
    <w:multiLevelType w:val="hybridMultilevel"/>
    <w:tmpl w:val="9F0A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06D39"/>
    <w:multiLevelType w:val="hybridMultilevel"/>
    <w:tmpl w:val="CA14D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B1E97"/>
    <w:multiLevelType w:val="hybridMultilevel"/>
    <w:tmpl w:val="045EE818"/>
    <w:lvl w:ilvl="0" w:tplc="5C28E61A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7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0B3703"/>
    <w:multiLevelType w:val="hybridMultilevel"/>
    <w:tmpl w:val="BC6E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36176"/>
    <w:multiLevelType w:val="hybridMultilevel"/>
    <w:tmpl w:val="9636034C"/>
    <w:lvl w:ilvl="0" w:tplc="7F8A4800">
      <w:start w:val="1"/>
      <w:numFmt w:val="decimal"/>
      <w:lvlText w:val="%1."/>
      <w:lvlJc w:val="left"/>
      <w:pPr>
        <w:ind w:left="1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1" w:hanging="360"/>
      </w:pPr>
    </w:lvl>
    <w:lvl w:ilvl="2" w:tplc="0409001B" w:tentative="1">
      <w:start w:val="1"/>
      <w:numFmt w:val="lowerRoman"/>
      <w:lvlText w:val="%3."/>
      <w:lvlJc w:val="right"/>
      <w:pPr>
        <w:ind w:left="2931" w:hanging="180"/>
      </w:pPr>
    </w:lvl>
    <w:lvl w:ilvl="3" w:tplc="0409000F" w:tentative="1">
      <w:start w:val="1"/>
      <w:numFmt w:val="decimal"/>
      <w:lvlText w:val="%4."/>
      <w:lvlJc w:val="left"/>
      <w:pPr>
        <w:ind w:left="3651" w:hanging="360"/>
      </w:pPr>
    </w:lvl>
    <w:lvl w:ilvl="4" w:tplc="04090019" w:tentative="1">
      <w:start w:val="1"/>
      <w:numFmt w:val="lowerLetter"/>
      <w:lvlText w:val="%5."/>
      <w:lvlJc w:val="left"/>
      <w:pPr>
        <w:ind w:left="4371" w:hanging="360"/>
      </w:pPr>
    </w:lvl>
    <w:lvl w:ilvl="5" w:tplc="0409001B" w:tentative="1">
      <w:start w:val="1"/>
      <w:numFmt w:val="lowerRoman"/>
      <w:lvlText w:val="%6."/>
      <w:lvlJc w:val="right"/>
      <w:pPr>
        <w:ind w:left="5091" w:hanging="180"/>
      </w:pPr>
    </w:lvl>
    <w:lvl w:ilvl="6" w:tplc="0409000F" w:tentative="1">
      <w:start w:val="1"/>
      <w:numFmt w:val="decimal"/>
      <w:lvlText w:val="%7."/>
      <w:lvlJc w:val="left"/>
      <w:pPr>
        <w:ind w:left="5811" w:hanging="360"/>
      </w:pPr>
    </w:lvl>
    <w:lvl w:ilvl="7" w:tplc="04090019" w:tentative="1">
      <w:start w:val="1"/>
      <w:numFmt w:val="lowerLetter"/>
      <w:lvlText w:val="%8."/>
      <w:lvlJc w:val="left"/>
      <w:pPr>
        <w:ind w:left="6531" w:hanging="360"/>
      </w:pPr>
    </w:lvl>
    <w:lvl w:ilvl="8" w:tplc="040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20" w15:restartNumberingAfterBreak="0">
    <w:nsid w:val="42BE28F9"/>
    <w:multiLevelType w:val="hybridMultilevel"/>
    <w:tmpl w:val="761A2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04348"/>
    <w:multiLevelType w:val="hybridMultilevel"/>
    <w:tmpl w:val="1B04D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D776F"/>
    <w:multiLevelType w:val="hybridMultilevel"/>
    <w:tmpl w:val="79AAE68A"/>
    <w:lvl w:ilvl="0" w:tplc="4C6C4A3E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3" w15:restartNumberingAfterBreak="0">
    <w:nsid w:val="4B083457"/>
    <w:multiLevelType w:val="hybridMultilevel"/>
    <w:tmpl w:val="F1B8A870"/>
    <w:lvl w:ilvl="0" w:tplc="92289B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F90721B"/>
    <w:multiLevelType w:val="hybridMultilevel"/>
    <w:tmpl w:val="1B2A8D9E"/>
    <w:lvl w:ilvl="0" w:tplc="9188A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2017DB"/>
    <w:multiLevelType w:val="hybridMultilevel"/>
    <w:tmpl w:val="954060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F2BC6"/>
    <w:multiLevelType w:val="hybridMultilevel"/>
    <w:tmpl w:val="E418F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5671E4"/>
    <w:multiLevelType w:val="hybridMultilevel"/>
    <w:tmpl w:val="045EE818"/>
    <w:lvl w:ilvl="0" w:tplc="FFFFFFFF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91" w:hanging="360"/>
      </w:pPr>
    </w:lvl>
    <w:lvl w:ilvl="2" w:tplc="FFFFFFFF" w:tentative="1">
      <w:start w:val="1"/>
      <w:numFmt w:val="lowerRoman"/>
      <w:lvlText w:val="%3."/>
      <w:lvlJc w:val="right"/>
      <w:pPr>
        <w:ind w:left="2211" w:hanging="180"/>
      </w:pPr>
    </w:lvl>
    <w:lvl w:ilvl="3" w:tplc="FFFFFFFF" w:tentative="1">
      <w:start w:val="1"/>
      <w:numFmt w:val="decimal"/>
      <w:lvlText w:val="%4."/>
      <w:lvlJc w:val="left"/>
      <w:pPr>
        <w:ind w:left="2931" w:hanging="360"/>
      </w:pPr>
    </w:lvl>
    <w:lvl w:ilvl="4" w:tplc="FFFFFFFF" w:tentative="1">
      <w:start w:val="1"/>
      <w:numFmt w:val="lowerLetter"/>
      <w:lvlText w:val="%5."/>
      <w:lvlJc w:val="left"/>
      <w:pPr>
        <w:ind w:left="3651" w:hanging="360"/>
      </w:pPr>
    </w:lvl>
    <w:lvl w:ilvl="5" w:tplc="FFFFFFFF" w:tentative="1">
      <w:start w:val="1"/>
      <w:numFmt w:val="lowerRoman"/>
      <w:lvlText w:val="%6."/>
      <w:lvlJc w:val="right"/>
      <w:pPr>
        <w:ind w:left="4371" w:hanging="180"/>
      </w:pPr>
    </w:lvl>
    <w:lvl w:ilvl="6" w:tplc="FFFFFFFF" w:tentative="1">
      <w:start w:val="1"/>
      <w:numFmt w:val="decimal"/>
      <w:lvlText w:val="%7."/>
      <w:lvlJc w:val="left"/>
      <w:pPr>
        <w:ind w:left="5091" w:hanging="360"/>
      </w:pPr>
    </w:lvl>
    <w:lvl w:ilvl="7" w:tplc="FFFFFFFF" w:tentative="1">
      <w:start w:val="1"/>
      <w:numFmt w:val="lowerLetter"/>
      <w:lvlText w:val="%8."/>
      <w:lvlJc w:val="left"/>
      <w:pPr>
        <w:ind w:left="5811" w:hanging="360"/>
      </w:pPr>
    </w:lvl>
    <w:lvl w:ilvl="8" w:tplc="FFFFFFFF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8" w15:restartNumberingAfterBreak="0">
    <w:nsid w:val="6B4D3C04"/>
    <w:multiLevelType w:val="hybridMultilevel"/>
    <w:tmpl w:val="0D467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F1400"/>
    <w:multiLevelType w:val="hybridMultilevel"/>
    <w:tmpl w:val="91EE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13B81"/>
    <w:multiLevelType w:val="hybridMultilevel"/>
    <w:tmpl w:val="61F4402A"/>
    <w:lvl w:ilvl="0" w:tplc="0409000F">
      <w:start w:val="1"/>
      <w:numFmt w:val="decimal"/>
      <w:lvlText w:val="%1."/>
      <w:lvlJc w:val="left"/>
      <w:pPr>
        <w:ind w:left="20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C46513"/>
    <w:multiLevelType w:val="hybridMultilevel"/>
    <w:tmpl w:val="C5888FEA"/>
    <w:lvl w:ilvl="0" w:tplc="2708BD7C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4" w15:restartNumberingAfterBreak="0">
    <w:nsid w:val="77BB1417"/>
    <w:multiLevelType w:val="hybridMultilevel"/>
    <w:tmpl w:val="17A6A43A"/>
    <w:lvl w:ilvl="0" w:tplc="8020C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2151980">
    <w:abstractNumId w:val="29"/>
  </w:num>
  <w:num w:numId="2" w16cid:durableId="1025910444">
    <w:abstractNumId w:val="1"/>
  </w:num>
  <w:num w:numId="3" w16cid:durableId="378868098">
    <w:abstractNumId w:val="9"/>
  </w:num>
  <w:num w:numId="4" w16cid:durableId="616179249">
    <w:abstractNumId w:val="32"/>
  </w:num>
  <w:num w:numId="5" w16cid:durableId="1928926859">
    <w:abstractNumId w:val="10"/>
  </w:num>
  <w:num w:numId="6" w16cid:durableId="2039309762">
    <w:abstractNumId w:val="15"/>
  </w:num>
  <w:num w:numId="7" w16cid:durableId="319845236">
    <w:abstractNumId w:val="3"/>
  </w:num>
  <w:num w:numId="8" w16cid:durableId="1582987929">
    <w:abstractNumId w:val="31"/>
  </w:num>
  <w:num w:numId="9" w16cid:durableId="104086074">
    <w:abstractNumId w:val="18"/>
  </w:num>
  <w:num w:numId="10" w16cid:durableId="264729581">
    <w:abstractNumId w:val="21"/>
  </w:num>
  <w:num w:numId="11" w16cid:durableId="1898667949">
    <w:abstractNumId w:val="0"/>
  </w:num>
  <w:num w:numId="12" w16cid:durableId="1836219326">
    <w:abstractNumId w:val="28"/>
  </w:num>
  <w:num w:numId="13" w16cid:durableId="2001616461">
    <w:abstractNumId w:val="13"/>
  </w:num>
  <w:num w:numId="14" w16cid:durableId="2043480103">
    <w:abstractNumId w:val="17"/>
  </w:num>
  <w:num w:numId="15" w16cid:durableId="92750402">
    <w:abstractNumId w:val="11"/>
  </w:num>
  <w:num w:numId="16" w16cid:durableId="1527717666">
    <w:abstractNumId w:val="26"/>
  </w:num>
  <w:num w:numId="17" w16cid:durableId="1193693943">
    <w:abstractNumId w:val="14"/>
  </w:num>
  <w:num w:numId="18" w16cid:durableId="595747087">
    <w:abstractNumId w:val="20"/>
  </w:num>
  <w:num w:numId="19" w16cid:durableId="1199973200">
    <w:abstractNumId w:val="16"/>
  </w:num>
  <w:num w:numId="20" w16cid:durableId="272589461">
    <w:abstractNumId w:val="34"/>
  </w:num>
  <w:num w:numId="21" w16cid:durableId="1323462664">
    <w:abstractNumId w:val="24"/>
  </w:num>
  <w:num w:numId="22" w16cid:durableId="1596017248">
    <w:abstractNumId w:val="12"/>
  </w:num>
  <w:num w:numId="23" w16cid:durableId="827090637">
    <w:abstractNumId w:val="8"/>
  </w:num>
  <w:num w:numId="24" w16cid:durableId="1843546113">
    <w:abstractNumId w:val="4"/>
  </w:num>
  <w:num w:numId="25" w16cid:durableId="1950236716">
    <w:abstractNumId w:val="22"/>
  </w:num>
  <w:num w:numId="26" w16cid:durableId="1120804237">
    <w:abstractNumId w:val="33"/>
  </w:num>
  <w:num w:numId="27" w16cid:durableId="239407210">
    <w:abstractNumId w:val="30"/>
  </w:num>
  <w:num w:numId="28" w16cid:durableId="655106284">
    <w:abstractNumId w:val="6"/>
  </w:num>
  <w:num w:numId="29" w16cid:durableId="344285907">
    <w:abstractNumId w:val="5"/>
  </w:num>
  <w:num w:numId="30" w16cid:durableId="671566093">
    <w:abstractNumId w:val="27"/>
  </w:num>
  <w:num w:numId="31" w16cid:durableId="2107263832">
    <w:abstractNumId w:val="25"/>
  </w:num>
  <w:num w:numId="32" w16cid:durableId="1573926749">
    <w:abstractNumId w:val="23"/>
  </w:num>
  <w:num w:numId="33" w16cid:durableId="800609093">
    <w:abstractNumId w:val="7"/>
  </w:num>
  <w:num w:numId="34" w16cid:durableId="2141874405">
    <w:abstractNumId w:val="19"/>
  </w:num>
  <w:num w:numId="35" w16cid:durableId="94145515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4C"/>
    <w:rsid w:val="00012310"/>
    <w:rsid w:val="00014738"/>
    <w:rsid w:val="00016E74"/>
    <w:rsid w:val="00024B10"/>
    <w:rsid w:val="00026E41"/>
    <w:rsid w:val="00033D48"/>
    <w:rsid w:val="00036B9B"/>
    <w:rsid w:val="0004048D"/>
    <w:rsid w:val="000502C5"/>
    <w:rsid w:val="00053DCF"/>
    <w:rsid w:val="00056196"/>
    <w:rsid w:val="00064971"/>
    <w:rsid w:val="000734E2"/>
    <w:rsid w:val="00073721"/>
    <w:rsid w:val="00074C3C"/>
    <w:rsid w:val="000752E7"/>
    <w:rsid w:val="00075D1B"/>
    <w:rsid w:val="000843F9"/>
    <w:rsid w:val="000A30BF"/>
    <w:rsid w:val="000C7355"/>
    <w:rsid w:val="000D0C68"/>
    <w:rsid w:val="000D12E5"/>
    <w:rsid w:val="000D2138"/>
    <w:rsid w:val="000D5CD8"/>
    <w:rsid w:val="000D6507"/>
    <w:rsid w:val="000E3513"/>
    <w:rsid w:val="000F4D52"/>
    <w:rsid w:val="00103EF2"/>
    <w:rsid w:val="00104D17"/>
    <w:rsid w:val="00124FA7"/>
    <w:rsid w:val="001351CE"/>
    <w:rsid w:val="00137757"/>
    <w:rsid w:val="00142DDA"/>
    <w:rsid w:val="0014533E"/>
    <w:rsid w:val="001613A8"/>
    <w:rsid w:val="0016395B"/>
    <w:rsid w:val="00171C88"/>
    <w:rsid w:val="00182748"/>
    <w:rsid w:val="00187DD4"/>
    <w:rsid w:val="00197D51"/>
    <w:rsid w:val="001A0FFC"/>
    <w:rsid w:val="001A229C"/>
    <w:rsid w:val="001A25E1"/>
    <w:rsid w:val="001B2387"/>
    <w:rsid w:val="001B4570"/>
    <w:rsid w:val="001D02D4"/>
    <w:rsid w:val="001D1FEE"/>
    <w:rsid w:val="001D7040"/>
    <w:rsid w:val="001D7643"/>
    <w:rsid w:val="001E6DCB"/>
    <w:rsid w:val="00200850"/>
    <w:rsid w:val="002047DE"/>
    <w:rsid w:val="002123A0"/>
    <w:rsid w:val="0021605B"/>
    <w:rsid w:val="00233AEC"/>
    <w:rsid w:val="002343BD"/>
    <w:rsid w:val="00234F5B"/>
    <w:rsid w:val="00235E62"/>
    <w:rsid w:val="00237453"/>
    <w:rsid w:val="00246DC2"/>
    <w:rsid w:val="002507C1"/>
    <w:rsid w:val="0026386D"/>
    <w:rsid w:val="0026643E"/>
    <w:rsid w:val="00270BE8"/>
    <w:rsid w:val="00276E8F"/>
    <w:rsid w:val="00280621"/>
    <w:rsid w:val="0028799E"/>
    <w:rsid w:val="002A25DD"/>
    <w:rsid w:val="002B19C2"/>
    <w:rsid w:val="002C104C"/>
    <w:rsid w:val="002C3BE1"/>
    <w:rsid w:val="002C4E73"/>
    <w:rsid w:val="002D46D3"/>
    <w:rsid w:val="002D4EAF"/>
    <w:rsid w:val="002E16AD"/>
    <w:rsid w:val="002E34B2"/>
    <w:rsid w:val="002F459B"/>
    <w:rsid w:val="002F76E0"/>
    <w:rsid w:val="002F76F9"/>
    <w:rsid w:val="003019AB"/>
    <w:rsid w:val="003047DA"/>
    <w:rsid w:val="003054BD"/>
    <w:rsid w:val="003179DD"/>
    <w:rsid w:val="003255D2"/>
    <w:rsid w:val="0033131E"/>
    <w:rsid w:val="00336CC4"/>
    <w:rsid w:val="003370C0"/>
    <w:rsid w:val="00341E8D"/>
    <w:rsid w:val="00370ADB"/>
    <w:rsid w:val="00370B87"/>
    <w:rsid w:val="0037375B"/>
    <w:rsid w:val="0037395F"/>
    <w:rsid w:val="0038238A"/>
    <w:rsid w:val="003851D2"/>
    <w:rsid w:val="003859DB"/>
    <w:rsid w:val="00392FAD"/>
    <w:rsid w:val="00396253"/>
    <w:rsid w:val="00396372"/>
    <w:rsid w:val="003A5D5F"/>
    <w:rsid w:val="003A65B8"/>
    <w:rsid w:val="003B13C7"/>
    <w:rsid w:val="003B2A72"/>
    <w:rsid w:val="003C302B"/>
    <w:rsid w:val="003C68D6"/>
    <w:rsid w:val="003D2063"/>
    <w:rsid w:val="003F0627"/>
    <w:rsid w:val="003F0E53"/>
    <w:rsid w:val="003F3188"/>
    <w:rsid w:val="003F5FF5"/>
    <w:rsid w:val="003F6AA3"/>
    <w:rsid w:val="0040282B"/>
    <w:rsid w:val="00404AA3"/>
    <w:rsid w:val="00412B18"/>
    <w:rsid w:val="00412C78"/>
    <w:rsid w:val="00425BB3"/>
    <w:rsid w:val="004344C4"/>
    <w:rsid w:val="00436AEF"/>
    <w:rsid w:val="00443BCA"/>
    <w:rsid w:val="00446511"/>
    <w:rsid w:val="00451F60"/>
    <w:rsid w:val="00455F7B"/>
    <w:rsid w:val="004711B7"/>
    <w:rsid w:val="0047264A"/>
    <w:rsid w:val="00474890"/>
    <w:rsid w:val="004751C6"/>
    <w:rsid w:val="00484056"/>
    <w:rsid w:val="004849ED"/>
    <w:rsid w:val="00484A98"/>
    <w:rsid w:val="00495577"/>
    <w:rsid w:val="004B728F"/>
    <w:rsid w:val="004F3AC7"/>
    <w:rsid w:val="00500196"/>
    <w:rsid w:val="00506DDD"/>
    <w:rsid w:val="00513771"/>
    <w:rsid w:val="0053249D"/>
    <w:rsid w:val="0053714B"/>
    <w:rsid w:val="00537153"/>
    <w:rsid w:val="00547691"/>
    <w:rsid w:val="005478B9"/>
    <w:rsid w:val="00550443"/>
    <w:rsid w:val="005541B1"/>
    <w:rsid w:val="00557B6E"/>
    <w:rsid w:val="00561891"/>
    <w:rsid w:val="00561D84"/>
    <w:rsid w:val="00564233"/>
    <w:rsid w:val="00564AA7"/>
    <w:rsid w:val="00570861"/>
    <w:rsid w:val="005739F9"/>
    <w:rsid w:val="00576843"/>
    <w:rsid w:val="00577DAC"/>
    <w:rsid w:val="005870FD"/>
    <w:rsid w:val="005871B6"/>
    <w:rsid w:val="00590852"/>
    <w:rsid w:val="0059212D"/>
    <w:rsid w:val="00594C30"/>
    <w:rsid w:val="005A37D3"/>
    <w:rsid w:val="005A42F6"/>
    <w:rsid w:val="005A4E98"/>
    <w:rsid w:val="005A7A8A"/>
    <w:rsid w:val="005B46E9"/>
    <w:rsid w:val="005C0AF5"/>
    <w:rsid w:val="005C6A61"/>
    <w:rsid w:val="005C7A14"/>
    <w:rsid w:val="005D0CB3"/>
    <w:rsid w:val="005D20AB"/>
    <w:rsid w:val="005D554E"/>
    <w:rsid w:val="005D6CF2"/>
    <w:rsid w:val="005F4211"/>
    <w:rsid w:val="0060101F"/>
    <w:rsid w:val="00602047"/>
    <w:rsid w:val="00604D48"/>
    <w:rsid w:val="00607307"/>
    <w:rsid w:val="0061570C"/>
    <w:rsid w:val="00616304"/>
    <w:rsid w:val="006212F7"/>
    <w:rsid w:val="00622626"/>
    <w:rsid w:val="006441FB"/>
    <w:rsid w:val="00651C7C"/>
    <w:rsid w:val="006616FC"/>
    <w:rsid w:val="00670846"/>
    <w:rsid w:val="00673DB4"/>
    <w:rsid w:val="00677D32"/>
    <w:rsid w:val="00684019"/>
    <w:rsid w:val="006843CF"/>
    <w:rsid w:val="0069403F"/>
    <w:rsid w:val="00697D44"/>
    <w:rsid w:val="006C1114"/>
    <w:rsid w:val="006C3232"/>
    <w:rsid w:val="006C3372"/>
    <w:rsid w:val="006D0463"/>
    <w:rsid w:val="006D5AEC"/>
    <w:rsid w:val="006D60ED"/>
    <w:rsid w:val="006E4B7A"/>
    <w:rsid w:val="006E7C9A"/>
    <w:rsid w:val="00720471"/>
    <w:rsid w:val="007228A6"/>
    <w:rsid w:val="00731FCC"/>
    <w:rsid w:val="00732A54"/>
    <w:rsid w:val="00734D33"/>
    <w:rsid w:val="00737B88"/>
    <w:rsid w:val="00750F8C"/>
    <w:rsid w:val="0075326B"/>
    <w:rsid w:val="00755001"/>
    <w:rsid w:val="007973D5"/>
    <w:rsid w:val="007A1993"/>
    <w:rsid w:val="007A4639"/>
    <w:rsid w:val="007A6833"/>
    <w:rsid w:val="007C7113"/>
    <w:rsid w:val="007D0A0E"/>
    <w:rsid w:val="007F04FA"/>
    <w:rsid w:val="007F1987"/>
    <w:rsid w:val="007F55B7"/>
    <w:rsid w:val="007F767A"/>
    <w:rsid w:val="00805A92"/>
    <w:rsid w:val="0080621E"/>
    <w:rsid w:val="00811208"/>
    <w:rsid w:val="008210C8"/>
    <w:rsid w:val="00826554"/>
    <w:rsid w:val="00826801"/>
    <w:rsid w:val="00827A80"/>
    <w:rsid w:val="00833F55"/>
    <w:rsid w:val="00835512"/>
    <w:rsid w:val="00837C05"/>
    <w:rsid w:val="00841558"/>
    <w:rsid w:val="00844443"/>
    <w:rsid w:val="008506BF"/>
    <w:rsid w:val="00853EF1"/>
    <w:rsid w:val="00862B21"/>
    <w:rsid w:val="00862C3B"/>
    <w:rsid w:val="00862D73"/>
    <w:rsid w:val="00865FAD"/>
    <w:rsid w:val="008746F8"/>
    <w:rsid w:val="00882FC4"/>
    <w:rsid w:val="008932A0"/>
    <w:rsid w:val="0089378A"/>
    <w:rsid w:val="008B1205"/>
    <w:rsid w:val="008B1389"/>
    <w:rsid w:val="008B16BC"/>
    <w:rsid w:val="008B2488"/>
    <w:rsid w:val="008B4F69"/>
    <w:rsid w:val="008C4E0E"/>
    <w:rsid w:val="008C60C4"/>
    <w:rsid w:val="008C7DB2"/>
    <w:rsid w:val="008D2AD5"/>
    <w:rsid w:val="008D5392"/>
    <w:rsid w:val="008E2E22"/>
    <w:rsid w:val="008E5617"/>
    <w:rsid w:val="008F0620"/>
    <w:rsid w:val="008F3D23"/>
    <w:rsid w:val="00904F0F"/>
    <w:rsid w:val="00907521"/>
    <w:rsid w:val="00915BEE"/>
    <w:rsid w:val="009173AE"/>
    <w:rsid w:val="00930E19"/>
    <w:rsid w:val="009319B5"/>
    <w:rsid w:val="00934925"/>
    <w:rsid w:val="00941395"/>
    <w:rsid w:val="00952042"/>
    <w:rsid w:val="00956D58"/>
    <w:rsid w:val="0096071C"/>
    <w:rsid w:val="009678EE"/>
    <w:rsid w:val="009723E8"/>
    <w:rsid w:val="00982136"/>
    <w:rsid w:val="00982F80"/>
    <w:rsid w:val="009B2D92"/>
    <w:rsid w:val="009B57DA"/>
    <w:rsid w:val="009B7286"/>
    <w:rsid w:val="009C31C3"/>
    <w:rsid w:val="009C3D1E"/>
    <w:rsid w:val="009C56DE"/>
    <w:rsid w:val="009D0211"/>
    <w:rsid w:val="009E630A"/>
    <w:rsid w:val="009F10EF"/>
    <w:rsid w:val="009F13B9"/>
    <w:rsid w:val="00A03953"/>
    <w:rsid w:val="00A12C25"/>
    <w:rsid w:val="00A230F2"/>
    <w:rsid w:val="00A24048"/>
    <w:rsid w:val="00A26461"/>
    <w:rsid w:val="00A27CDA"/>
    <w:rsid w:val="00A31C0B"/>
    <w:rsid w:val="00A36375"/>
    <w:rsid w:val="00A41855"/>
    <w:rsid w:val="00A41F6D"/>
    <w:rsid w:val="00A516AF"/>
    <w:rsid w:val="00A568F4"/>
    <w:rsid w:val="00A6073D"/>
    <w:rsid w:val="00A63197"/>
    <w:rsid w:val="00A64C0A"/>
    <w:rsid w:val="00A66225"/>
    <w:rsid w:val="00A722AB"/>
    <w:rsid w:val="00A75CED"/>
    <w:rsid w:val="00A80F40"/>
    <w:rsid w:val="00A8235F"/>
    <w:rsid w:val="00AA07A8"/>
    <w:rsid w:val="00AA2659"/>
    <w:rsid w:val="00AA51C3"/>
    <w:rsid w:val="00AA72D4"/>
    <w:rsid w:val="00AB3AC5"/>
    <w:rsid w:val="00AC0CF5"/>
    <w:rsid w:val="00AC1560"/>
    <w:rsid w:val="00AC3E20"/>
    <w:rsid w:val="00AC6AEB"/>
    <w:rsid w:val="00AD1561"/>
    <w:rsid w:val="00AD462C"/>
    <w:rsid w:val="00AD593E"/>
    <w:rsid w:val="00AD7E8C"/>
    <w:rsid w:val="00AE6084"/>
    <w:rsid w:val="00AF060B"/>
    <w:rsid w:val="00AF2886"/>
    <w:rsid w:val="00AF59D3"/>
    <w:rsid w:val="00B00656"/>
    <w:rsid w:val="00B12A7B"/>
    <w:rsid w:val="00B229D2"/>
    <w:rsid w:val="00B30F5B"/>
    <w:rsid w:val="00B310EC"/>
    <w:rsid w:val="00B31BA0"/>
    <w:rsid w:val="00B32B5A"/>
    <w:rsid w:val="00B36022"/>
    <w:rsid w:val="00B44AEA"/>
    <w:rsid w:val="00B457B0"/>
    <w:rsid w:val="00B472C1"/>
    <w:rsid w:val="00B56628"/>
    <w:rsid w:val="00B56DDD"/>
    <w:rsid w:val="00B66D20"/>
    <w:rsid w:val="00B67189"/>
    <w:rsid w:val="00B87C39"/>
    <w:rsid w:val="00B90B10"/>
    <w:rsid w:val="00BA21B0"/>
    <w:rsid w:val="00BA610C"/>
    <w:rsid w:val="00BC56BA"/>
    <w:rsid w:val="00BE6592"/>
    <w:rsid w:val="00BE734B"/>
    <w:rsid w:val="00BF1482"/>
    <w:rsid w:val="00BF4EBC"/>
    <w:rsid w:val="00C01EBF"/>
    <w:rsid w:val="00C04F2D"/>
    <w:rsid w:val="00C0664D"/>
    <w:rsid w:val="00C1111B"/>
    <w:rsid w:val="00C122C6"/>
    <w:rsid w:val="00C16BB1"/>
    <w:rsid w:val="00C3260E"/>
    <w:rsid w:val="00C43144"/>
    <w:rsid w:val="00C457B3"/>
    <w:rsid w:val="00C6042F"/>
    <w:rsid w:val="00C6266C"/>
    <w:rsid w:val="00C700A0"/>
    <w:rsid w:val="00C7078F"/>
    <w:rsid w:val="00C827CD"/>
    <w:rsid w:val="00C850E9"/>
    <w:rsid w:val="00C93BE2"/>
    <w:rsid w:val="00CA60AE"/>
    <w:rsid w:val="00CB1152"/>
    <w:rsid w:val="00CB2A9A"/>
    <w:rsid w:val="00CD0B4A"/>
    <w:rsid w:val="00CD3674"/>
    <w:rsid w:val="00D035D3"/>
    <w:rsid w:val="00D056C4"/>
    <w:rsid w:val="00D124B1"/>
    <w:rsid w:val="00D12D95"/>
    <w:rsid w:val="00D31D9D"/>
    <w:rsid w:val="00D335D2"/>
    <w:rsid w:val="00D51AA5"/>
    <w:rsid w:val="00D556FA"/>
    <w:rsid w:val="00D56E7B"/>
    <w:rsid w:val="00D71F96"/>
    <w:rsid w:val="00D86551"/>
    <w:rsid w:val="00D91BAD"/>
    <w:rsid w:val="00DA40FF"/>
    <w:rsid w:val="00DA5063"/>
    <w:rsid w:val="00DB12B2"/>
    <w:rsid w:val="00DB502A"/>
    <w:rsid w:val="00DE202A"/>
    <w:rsid w:val="00DF49F0"/>
    <w:rsid w:val="00E05CD7"/>
    <w:rsid w:val="00E16B31"/>
    <w:rsid w:val="00E31871"/>
    <w:rsid w:val="00E3594C"/>
    <w:rsid w:val="00E36DA5"/>
    <w:rsid w:val="00E47391"/>
    <w:rsid w:val="00E47802"/>
    <w:rsid w:val="00E52C77"/>
    <w:rsid w:val="00E54032"/>
    <w:rsid w:val="00E60A8D"/>
    <w:rsid w:val="00E6279D"/>
    <w:rsid w:val="00E65443"/>
    <w:rsid w:val="00E721C9"/>
    <w:rsid w:val="00E86371"/>
    <w:rsid w:val="00E87C9E"/>
    <w:rsid w:val="00E97C64"/>
    <w:rsid w:val="00EA40BD"/>
    <w:rsid w:val="00EB6302"/>
    <w:rsid w:val="00EC1659"/>
    <w:rsid w:val="00EE7F93"/>
    <w:rsid w:val="00EF32FE"/>
    <w:rsid w:val="00EF7F36"/>
    <w:rsid w:val="00F057DF"/>
    <w:rsid w:val="00F12992"/>
    <w:rsid w:val="00F12C25"/>
    <w:rsid w:val="00F14085"/>
    <w:rsid w:val="00F26752"/>
    <w:rsid w:val="00F306E3"/>
    <w:rsid w:val="00F34BE1"/>
    <w:rsid w:val="00F40CD2"/>
    <w:rsid w:val="00F55227"/>
    <w:rsid w:val="00F563C9"/>
    <w:rsid w:val="00F73BF8"/>
    <w:rsid w:val="00F77F59"/>
    <w:rsid w:val="00F840CB"/>
    <w:rsid w:val="00F86D85"/>
    <w:rsid w:val="00F95637"/>
    <w:rsid w:val="00FA116E"/>
    <w:rsid w:val="00FA261D"/>
    <w:rsid w:val="00FA7616"/>
    <w:rsid w:val="00FB0A61"/>
    <w:rsid w:val="00FC04DB"/>
    <w:rsid w:val="00FC41E0"/>
    <w:rsid w:val="00FC6D21"/>
    <w:rsid w:val="00FD21B0"/>
    <w:rsid w:val="00FD3717"/>
    <w:rsid w:val="00FE183A"/>
    <w:rsid w:val="00FE37AB"/>
    <w:rsid w:val="00FF2B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5C85A6C2-8329-468C-A51B-7D4EBF19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E22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4BA84-10F6-41EB-8870-2929D951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3348</Words>
  <Characters>19085</Characters>
  <Application>Microsoft Office Word</Application>
  <DocSecurity>4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22389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2025-09-25T01:19:00Z</cp:lastPrinted>
  <dcterms:created xsi:type="dcterms:W3CDTF">2026-09-01T14:43:00Z</dcterms:created>
  <dcterms:modified xsi:type="dcterms:W3CDTF">2026-09-01T14:43:00Z</dcterms:modified>
</cp:coreProperties>
</file>