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8"/>
        <w:gridCol w:w="5621"/>
        <w:gridCol w:w="1414"/>
        <w:gridCol w:w="2321"/>
        <w:gridCol w:w="1701"/>
        <w:gridCol w:w="1559"/>
        <w:gridCol w:w="1546"/>
      </w:tblGrid>
      <w:tr w:rsidR="00F94086" w:rsidRPr="00842BAE" w14:paraId="240A5841" w14:textId="77777777" w:rsidTr="00E300FB">
        <w:tc>
          <w:tcPr>
            <w:tcW w:w="7569" w:type="dxa"/>
            <w:gridSpan w:val="2"/>
          </w:tcPr>
          <w:p w14:paraId="6DD3B7BC" w14:textId="6EB653A2" w:rsidR="00F94086" w:rsidRPr="00842BAE" w:rsidRDefault="00F94086" w:rsidP="00F940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206774D" wp14:editId="3D1BA2B5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4018915" cy="256540"/>
                      <wp:effectExtent l="0" t="0" r="0" b="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1891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14:paraId="5A45AC1F" w14:textId="77777777" w:rsidR="00F94086" w:rsidRPr="00D12D95" w:rsidRDefault="00F94086" w:rsidP="00404AA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06774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316.45pt;height:20.2pt;z-index:25165977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" filled="f" stroked="f">
                      <v:textbox>
                        <w:txbxContent>
                          <w:p w14:paraId="5A45AC1F" w14:textId="77777777" w:rsidR="00F94086" w:rsidRPr="00D12D95" w:rsidRDefault="00F94086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61BA4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E9726E">
              <w:rPr>
                <w:rFonts w:ascii="Arial" w:hAnsi="Arial" w:cs="Arial"/>
                <w:sz w:val="20"/>
                <w:szCs w:val="20"/>
              </w:rPr>
              <w:t>Compliance and Records Officer</w:t>
            </w:r>
            <w:r w:rsidRPr="00B57D4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16CAD">
              <w:rPr>
                <w:rFonts w:ascii="Arial" w:hAnsi="Arial" w:cs="Arial"/>
                <w:sz w:val="20"/>
                <w:szCs w:val="20"/>
              </w:rPr>
              <w:t>I, II, III, IV</w:t>
            </w:r>
          </w:p>
        </w:tc>
        <w:tc>
          <w:tcPr>
            <w:tcW w:w="8541" w:type="dxa"/>
            <w:gridSpan w:val="5"/>
          </w:tcPr>
          <w:p w14:paraId="6E3C8D6C" w14:textId="28415081" w:rsidR="00F94086" w:rsidRPr="00842BAE" w:rsidRDefault="00F94086" w:rsidP="00F94086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361BA4"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>Power Generation</w:t>
            </w:r>
            <w:r w:rsidRPr="00361BA4">
              <w:rPr>
                <w:rFonts w:ascii="Arial" w:hAnsi="Arial" w:cs="Arial"/>
                <w:sz w:val="20"/>
                <w:szCs w:val="20"/>
              </w:rPr>
              <w:t xml:space="preserve"> Department (</w:t>
            </w:r>
            <w:r>
              <w:rPr>
                <w:rFonts w:ascii="Arial" w:hAnsi="Arial" w:cs="Arial"/>
                <w:sz w:val="20"/>
                <w:szCs w:val="20"/>
              </w:rPr>
              <w:t>PG</w:t>
            </w:r>
            <w:r w:rsidRPr="00361BA4">
              <w:rPr>
                <w:rFonts w:ascii="Arial" w:hAnsi="Arial" w:cs="Arial"/>
                <w:sz w:val="20"/>
                <w:szCs w:val="20"/>
              </w:rPr>
              <w:t>D)</w:t>
            </w:r>
          </w:p>
        </w:tc>
      </w:tr>
      <w:tr w:rsidR="00F94086" w:rsidRPr="00842BAE" w14:paraId="262B83E2" w14:textId="77777777" w:rsidTr="00E300FB">
        <w:tc>
          <w:tcPr>
            <w:tcW w:w="7569" w:type="dxa"/>
            <w:gridSpan w:val="2"/>
          </w:tcPr>
          <w:p w14:paraId="3BE87E5F" w14:textId="3B7265B3" w:rsidR="00F94086" w:rsidRPr="00842BAE" w:rsidRDefault="00F94086" w:rsidP="00F940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8541" w:type="dxa"/>
            <w:gridSpan w:val="5"/>
          </w:tcPr>
          <w:p w14:paraId="6144C44C" w14:textId="56D87276" w:rsidR="00F94086" w:rsidRPr="00842BAE" w:rsidRDefault="00F94086" w:rsidP="00F94086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F94086" w:rsidRPr="00842BAE" w14:paraId="16C65CCE" w14:textId="77777777" w:rsidTr="00E300FB">
        <w:tc>
          <w:tcPr>
            <w:tcW w:w="7569" w:type="dxa"/>
            <w:gridSpan w:val="2"/>
          </w:tcPr>
          <w:p w14:paraId="6E6F3AA2" w14:textId="59CFEE57" w:rsidR="00F94086" w:rsidRPr="00842BAE" w:rsidRDefault="00F94086" w:rsidP="00F94086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E9726E">
              <w:rPr>
                <w:rFonts w:ascii="Arial" w:hAnsi="Arial" w:cs="Arial"/>
                <w:sz w:val="20"/>
                <w:szCs w:val="20"/>
              </w:rPr>
              <w:t>Department Manager</w:t>
            </w:r>
          </w:p>
        </w:tc>
        <w:tc>
          <w:tcPr>
            <w:tcW w:w="8541" w:type="dxa"/>
            <w:gridSpan w:val="5"/>
          </w:tcPr>
          <w:p w14:paraId="3C294845" w14:textId="7B2375F6" w:rsidR="00F94086" w:rsidRPr="00842BAE" w:rsidRDefault="00F94086" w:rsidP="00F94086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="00E9726E" w:rsidRPr="00E9726E">
              <w:rPr>
                <w:rFonts w:ascii="Arial" w:hAnsi="Arial" w:cs="Arial"/>
                <w:bCs/>
                <w:sz w:val="20"/>
                <w:szCs w:val="20"/>
              </w:rPr>
              <w:t>BENECO main office and</w:t>
            </w:r>
            <w:r w:rsidR="00E9726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3.24 MW Man-asok Hydroelectric Power Plant</w:t>
            </w:r>
          </w:p>
        </w:tc>
      </w:tr>
      <w:tr w:rsidR="00F94086" w:rsidRPr="00842BAE" w14:paraId="2FB3FB4B" w14:textId="77777777" w:rsidTr="00E300FB">
        <w:trPr>
          <w:trHeight w:val="215"/>
        </w:trPr>
        <w:tc>
          <w:tcPr>
            <w:tcW w:w="7569" w:type="dxa"/>
            <w:gridSpan w:val="2"/>
          </w:tcPr>
          <w:p w14:paraId="4C0B7C37" w14:textId="77777777" w:rsidR="00F94086" w:rsidRPr="00361BA4" w:rsidRDefault="00F94086" w:rsidP="00F940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6A992558" w14:textId="77777777" w:rsidR="00F94086" w:rsidRPr="00842BAE" w:rsidRDefault="00F94086" w:rsidP="00F9408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41" w:type="dxa"/>
            <w:gridSpan w:val="5"/>
          </w:tcPr>
          <w:p w14:paraId="103A82AE" w14:textId="47B316BE" w:rsidR="00F94086" w:rsidRPr="00842BAE" w:rsidRDefault="00F94086" w:rsidP="00F940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F94086" w:rsidRPr="00842BAE" w14:paraId="1E2D3EF0" w14:textId="77777777" w:rsidTr="00BC6DA9">
        <w:tc>
          <w:tcPr>
            <w:tcW w:w="16110" w:type="dxa"/>
            <w:gridSpan w:val="7"/>
          </w:tcPr>
          <w:p w14:paraId="0B1C9E98" w14:textId="32CA56F1" w:rsidR="00F94086" w:rsidRDefault="00F94086" w:rsidP="00F9408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4E42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2F4E42">
              <w:rPr>
                <w:rFonts w:ascii="Arial" w:hAnsi="Arial" w:cs="Arial"/>
                <w:sz w:val="20"/>
                <w:szCs w:val="20"/>
              </w:rPr>
              <w:t xml:space="preserve">:  </w:t>
            </w:r>
            <w:r w:rsidR="00BA450F">
              <w:rPr>
                <w:rFonts w:ascii="Arial" w:hAnsi="Arial" w:cs="Arial"/>
                <w:sz w:val="20"/>
                <w:szCs w:val="20"/>
              </w:rPr>
              <w:t>Monitors and ensures the compliance of the PGD to contracts and agreements with the government and other concerned agencies.</w:t>
            </w:r>
          </w:p>
          <w:p w14:paraId="26BC3AEC" w14:textId="0317523A" w:rsidR="00F94086" w:rsidRPr="00561FE1" w:rsidRDefault="00F94086" w:rsidP="00561FE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7DAC" w:rsidRPr="00842BAE" w14:paraId="3B81E962" w14:textId="77777777" w:rsidTr="00D6420C">
        <w:tc>
          <w:tcPr>
            <w:tcW w:w="7569" w:type="dxa"/>
            <w:gridSpan w:val="2"/>
            <w:vAlign w:val="center"/>
          </w:tcPr>
          <w:p w14:paraId="48D43070" w14:textId="4D2306CC" w:rsidR="00577DAC" w:rsidRPr="00842BAE" w:rsidRDefault="00577DAC" w:rsidP="000F4D52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414" w:type="dxa"/>
            <w:vAlign w:val="center"/>
          </w:tcPr>
          <w:p w14:paraId="4456A93B" w14:textId="77777777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273416C5" w14:textId="4BA7117A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2321" w:type="dxa"/>
            <w:vAlign w:val="center"/>
          </w:tcPr>
          <w:p w14:paraId="025F06AF" w14:textId="2F0EB8D4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806" w:type="dxa"/>
            <w:gridSpan w:val="3"/>
          </w:tcPr>
          <w:p w14:paraId="73407737" w14:textId="77777777" w:rsidR="00577DAC" w:rsidRPr="00842BAE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1"/>
              <w:gridCol w:w="4141"/>
            </w:tblGrid>
            <w:tr w:rsidR="00577DAC" w:rsidRPr="00842BAE" w14:paraId="432429F3" w14:textId="77777777" w:rsidTr="00D6420C">
              <w:tc>
                <w:tcPr>
                  <w:tcW w:w="421" w:type="dxa"/>
                </w:tcPr>
                <w:p w14:paraId="083F36DF" w14:textId="7781FE8F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141" w:type="dxa"/>
                </w:tcPr>
                <w:p w14:paraId="7C28C540" w14:textId="510FAA09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:rsidRPr="00842BAE" w14:paraId="5D5553CF" w14:textId="77777777" w:rsidTr="00D6420C">
              <w:tc>
                <w:tcPr>
                  <w:tcW w:w="421" w:type="dxa"/>
                </w:tcPr>
                <w:p w14:paraId="5D6A394D" w14:textId="60FAFF4C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141" w:type="dxa"/>
                </w:tcPr>
                <w:p w14:paraId="4F2519A3" w14:textId="1820F342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:rsidRPr="00842BAE" w14:paraId="75828191" w14:textId="77777777" w:rsidTr="00D6420C">
              <w:tc>
                <w:tcPr>
                  <w:tcW w:w="421" w:type="dxa"/>
                </w:tcPr>
                <w:p w14:paraId="2D7D24FC" w14:textId="4320ECFD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141" w:type="dxa"/>
                </w:tcPr>
                <w:p w14:paraId="3500A9E5" w14:textId="613080B9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2900E51" w14:textId="2795D621" w:rsidR="00577DAC" w:rsidRPr="00842BAE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131EB" w:rsidRPr="00842BAE" w14:paraId="0D31F890" w14:textId="77777777" w:rsidTr="00D6420C">
        <w:trPr>
          <w:trHeight w:val="50"/>
        </w:trPr>
        <w:tc>
          <w:tcPr>
            <w:tcW w:w="7569" w:type="dxa"/>
            <w:gridSpan w:val="2"/>
          </w:tcPr>
          <w:p w14:paraId="009C3FE0" w14:textId="6AE6275E" w:rsidR="00A131EB" w:rsidRPr="00842BAE" w:rsidRDefault="00A131EB" w:rsidP="00A131EB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Duties and Responsibilities</w:t>
            </w:r>
          </w:p>
        </w:tc>
        <w:tc>
          <w:tcPr>
            <w:tcW w:w="1414" w:type="dxa"/>
          </w:tcPr>
          <w:p w14:paraId="47706EEE" w14:textId="443AC33F" w:rsidR="00A131EB" w:rsidRPr="00842BAE" w:rsidRDefault="00A131E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054B36EA" w14:textId="093623BA" w:rsidR="00A131EB" w:rsidRPr="00842BAE" w:rsidRDefault="00A131EB" w:rsidP="0009651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06" w:type="dxa"/>
            <w:gridSpan w:val="3"/>
          </w:tcPr>
          <w:p w14:paraId="31866DE0" w14:textId="77777777" w:rsidR="00A131EB" w:rsidRPr="00842BAE" w:rsidRDefault="00A131E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6420C" w:rsidRPr="00842BAE" w14:paraId="222E6B60" w14:textId="77777777" w:rsidTr="00D6420C">
        <w:tc>
          <w:tcPr>
            <w:tcW w:w="7569" w:type="dxa"/>
            <w:gridSpan w:val="2"/>
          </w:tcPr>
          <w:p w14:paraId="07DC5769" w14:textId="77777777" w:rsidR="00E300FB" w:rsidRDefault="00E300FB" w:rsidP="00E300FB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0824DED" w14:textId="023BF84B" w:rsidR="00842BAE" w:rsidRPr="00E300FB" w:rsidRDefault="00F94086" w:rsidP="00E300FB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Operational</w:t>
            </w:r>
            <w:r w:rsidR="00842BAE" w:rsidRPr="00E300FB">
              <w:rPr>
                <w:rFonts w:ascii="Arial" w:hAnsi="Arial" w:cs="Arial"/>
                <w:b/>
                <w:sz w:val="20"/>
                <w:szCs w:val="20"/>
              </w:rPr>
              <w:t xml:space="preserve"> Efficiency</w:t>
            </w:r>
          </w:p>
          <w:p w14:paraId="3C598E74" w14:textId="30CCD18B" w:rsidR="00E300FB" w:rsidRDefault="00E300FB" w:rsidP="00E300FB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Level of Competency:</w:t>
            </w:r>
            <w:r w:rsidR="00C16CA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3336C">
              <w:rPr>
                <w:rFonts w:ascii="Arial" w:hAnsi="Arial" w:cs="Arial"/>
                <w:b/>
                <w:sz w:val="20"/>
                <w:szCs w:val="20"/>
              </w:rPr>
              <w:t>CRO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</w:t>
            </w:r>
            <w:r w:rsidR="00A90C66">
              <w:rPr>
                <w:rFonts w:ascii="Arial" w:hAnsi="Arial" w:cs="Arial"/>
                <w:b/>
                <w:sz w:val="20"/>
                <w:szCs w:val="20"/>
              </w:rPr>
              <w:t xml:space="preserve"> (2), </w:t>
            </w:r>
            <w:r w:rsidR="0033336C">
              <w:rPr>
                <w:rFonts w:ascii="Arial" w:hAnsi="Arial" w:cs="Arial"/>
                <w:b/>
                <w:sz w:val="20"/>
                <w:szCs w:val="20"/>
              </w:rPr>
              <w:t>CRO</w:t>
            </w:r>
            <w:r w:rsidR="00A90C6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II</w:t>
            </w:r>
            <w:r w:rsidR="00A90C66">
              <w:rPr>
                <w:rFonts w:ascii="Arial" w:hAnsi="Arial" w:cs="Arial"/>
                <w:b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III (3</w:t>
            </w:r>
            <w:r w:rsidR="00A90C66">
              <w:rPr>
                <w:rFonts w:ascii="Arial" w:hAnsi="Arial" w:cs="Arial"/>
                <w:b/>
                <w:sz w:val="20"/>
                <w:szCs w:val="20"/>
              </w:rPr>
              <w:t xml:space="preserve">), </w:t>
            </w:r>
            <w:r w:rsidR="0033336C">
              <w:rPr>
                <w:rFonts w:ascii="Arial" w:hAnsi="Arial" w:cs="Arial"/>
                <w:b/>
                <w:sz w:val="20"/>
                <w:szCs w:val="20"/>
              </w:rPr>
              <w:t>CRO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IV (</w:t>
            </w:r>
            <w:r w:rsidR="00A90C66">
              <w:rPr>
                <w:rFonts w:ascii="Arial" w:hAnsi="Arial" w:cs="Arial"/>
                <w:b/>
                <w:sz w:val="20"/>
                <w:szCs w:val="20"/>
              </w:rPr>
              <w:t>4)</w:t>
            </w:r>
          </w:p>
          <w:p w14:paraId="0B6CCD8B" w14:textId="0B9709A4" w:rsidR="00A90C66" w:rsidRPr="00842BAE" w:rsidRDefault="00A90C66" w:rsidP="00E300FB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4" w:type="dxa"/>
          </w:tcPr>
          <w:p w14:paraId="68160F81" w14:textId="5CF2DE44" w:rsidR="00842BAE" w:rsidRPr="00842BAE" w:rsidRDefault="00C16CAD" w:rsidP="00D83D5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="00842BAE" w:rsidRPr="00842BAE">
              <w:rPr>
                <w:rFonts w:ascii="Arial" w:hAnsi="Arial" w:cs="Arial"/>
                <w:b/>
                <w:sz w:val="20"/>
                <w:szCs w:val="20"/>
              </w:rPr>
              <w:t>0%</w:t>
            </w:r>
          </w:p>
        </w:tc>
        <w:tc>
          <w:tcPr>
            <w:tcW w:w="2321" w:type="dxa"/>
          </w:tcPr>
          <w:p w14:paraId="315DC90A" w14:textId="77777777" w:rsidR="00842BAE" w:rsidRPr="00842BAE" w:rsidRDefault="00842BAE" w:rsidP="000965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CEF3D82" w14:textId="38DA44B9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7117797E" w14:textId="5E09A70B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6E327E91" w14:textId="2FDC2E76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B3C7A" w:rsidRPr="00842BAE" w14:paraId="3AF15E52" w14:textId="77777777" w:rsidTr="00567944">
        <w:tc>
          <w:tcPr>
            <w:tcW w:w="1948" w:type="dxa"/>
            <w:vMerge w:val="restart"/>
          </w:tcPr>
          <w:p w14:paraId="456359B2" w14:textId="1E3EE167" w:rsidR="00DB3C7A" w:rsidRPr="00E300FB" w:rsidRDefault="00DB3C7A" w:rsidP="00DB3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F32CB44" w14:textId="77777777" w:rsidR="00DB3C7A" w:rsidRPr="00E300FB" w:rsidRDefault="00DB3C7A" w:rsidP="00DB3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A7CCA60" w14:textId="77777777" w:rsidR="00DB3C7A" w:rsidRDefault="00DB3C7A" w:rsidP="00DB3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61C8DAB" w14:textId="77777777" w:rsidR="00DB3C7A" w:rsidRDefault="00DB3C7A" w:rsidP="00DB3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A88FED" w14:textId="77777777" w:rsidR="00DB3C7A" w:rsidRDefault="00DB3C7A" w:rsidP="00DB3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6442176" w14:textId="77777777" w:rsidR="00DB3C7A" w:rsidRDefault="00DB3C7A" w:rsidP="00DB3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FD7F5A3" w14:textId="77777777" w:rsidR="00DB3C7A" w:rsidRDefault="00DB3C7A" w:rsidP="00DB3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E9C2FD6" w14:textId="77777777" w:rsidR="00DB3C7A" w:rsidRDefault="00DB3C7A" w:rsidP="00DB3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5A7ECB" w14:textId="2E52FAFA" w:rsidR="00DB3C7A" w:rsidRPr="00E300FB" w:rsidRDefault="0033336C" w:rsidP="00DB3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CRO</w:t>
            </w:r>
            <w:r w:rsidR="00DB3C7A"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 w:rsidR="00DB3C7A">
              <w:rPr>
                <w:rFonts w:ascii="Arial" w:hAnsi="Arial" w:cs="Arial"/>
                <w:b/>
                <w:bCs/>
                <w:sz w:val="20"/>
                <w:szCs w:val="20"/>
              </w:rPr>
              <w:t>, II, III, IV</w:t>
            </w:r>
          </w:p>
          <w:p w14:paraId="7A07BB0C" w14:textId="61A6B831" w:rsidR="00DB3C7A" w:rsidRPr="00E300FB" w:rsidRDefault="00DB3C7A" w:rsidP="00DB3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  <w:vAlign w:val="center"/>
          </w:tcPr>
          <w:p w14:paraId="369F0AF7" w14:textId="24D5A7C6" w:rsidR="00C27307" w:rsidRPr="00C16CAD" w:rsidRDefault="00FD63B3" w:rsidP="00A2151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  <w:r w:rsidR="00DB3C7A">
              <w:rPr>
                <w:rFonts w:ascii="Arial" w:hAnsi="Arial" w:cs="Arial"/>
                <w:sz w:val="20"/>
                <w:szCs w:val="20"/>
              </w:rPr>
              <w:t>Monitors the implementation and compliance to agreements stipulated in the contracts, standards and regulations of the LGUs, government and private agencies in relation to the operation of the power plant</w:t>
            </w:r>
            <w:r w:rsidR="00C2730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4" w:type="dxa"/>
          </w:tcPr>
          <w:p w14:paraId="0E747F59" w14:textId="77777777" w:rsidR="00DB3C7A" w:rsidRPr="00842BAE" w:rsidRDefault="00DB3C7A" w:rsidP="00DB3C7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2646361A" w14:textId="07ED1547" w:rsidR="00DB3C7A" w:rsidRPr="00842BAE" w:rsidRDefault="000401E1" w:rsidP="00DB3C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Updated on latest issuances on compliance.</w:t>
            </w:r>
          </w:p>
        </w:tc>
        <w:tc>
          <w:tcPr>
            <w:tcW w:w="1701" w:type="dxa"/>
            <w:vAlign w:val="center"/>
          </w:tcPr>
          <w:p w14:paraId="288B2C4D" w14:textId="77777777" w:rsidR="00DB3C7A" w:rsidRDefault="00DB3C7A" w:rsidP="00DB3C7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9642D5" w14:textId="7E2F42A9" w:rsidR="00DB3C7A" w:rsidRPr="00754A49" w:rsidRDefault="00DB3C7A" w:rsidP="00DB3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7405D4EE" w14:textId="77777777" w:rsidR="00DB3C7A" w:rsidRDefault="00DB3C7A" w:rsidP="00DB3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58ED8D9" w14:textId="06D35238" w:rsidR="00DB3C7A" w:rsidRPr="00842BAE" w:rsidRDefault="00DB3C7A" w:rsidP="00DB3C7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761D528A" w14:textId="77777777" w:rsidR="00DB3C7A" w:rsidRDefault="00DB3C7A" w:rsidP="00DB3C7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21ACDD" w14:textId="5DF46FCB" w:rsidR="00DB3C7A" w:rsidRPr="00754A49" w:rsidRDefault="00DB3C7A" w:rsidP="00DB3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B3C7A" w:rsidRPr="00842BAE" w14:paraId="4E6F500F" w14:textId="77777777" w:rsidTr="00567944">
        <w:tc>
          <w:tcPr>
            <w:tcW w:w="1948" w:type="dxa"/>
            <w:vMerge/>
          </w:tcPr>
          <w:p w14:paraId="09A7D96C" w14:textId="08FF2023" w:rsidR="00DB3C7A" w:rsidRPr="00E300FB" w:rsidRDefault="00DB3C7A" w:rsidP="00DB3C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  <w:vAlign w:val="center"/>
          </w:tcPr>
          <w:p w14:paraId="074CB35E" w14:textId="33922ED2" w:rsidR="00C27307" w:rsidRDefault="00C27307" w:rsidP="00A2151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  <w:r w:rsidR="00E9726E" w:rsidRPr="00E9726E">
              <w:rPr>
                <w:rFonts w:ascii="Arial" w:hAnsi="Arial" w:cs="Arial"/>
                <w:sz w:val="20"/>
                <w:szCs w:val="20"/>
              </w:rPr>
              <w:t>To serve as a liaison or an intermediary between BENECO and the overseeing bodies, including regulating agencies and government authorities.</w:t>
            </w:r>
          </w:p>
        </w:tc>
        <w:tc>
          <w:tcPr>
            <w:tcW w:w="1414" w:type="dxa"/>
          </w:tcPr>
          <w:p w14:paraId="2489DA4B" w14:textId="77777777" w:rsidR="00DB3C7A" w:rsidRPr="00842BAE" w:rsidRDefault="00DB3C7A" w:rsidP="00DB3C7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57882B1D" w14:textId="696A4F71" w:rsidR="00DB3C7A" w:rsidRPr="00842BAE" w:rsidRDefault="000401E1" w:rsidP="00DB3C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Verbal communication</w:t>
            </w:r>
            <w:r w:rsidR="00DB3C7A">
              <w:rPr>
                <w:rFonts w:ascii="Arial" w:hAnsi="Arial" w:cs="Arial"/>
                <w:sz w:val="20"/>
                <w:szCs w:val="20"/>
              </w:rPr>
              <w:t xml:space="preserve"> skills</w:t>
            </w:r>
          </w:p>
        </w:tc>
        <w:tc>
          <w:tcPr>
            <w:tcW w:w="1701" w:type="dxa"/>
            <w:vAlign w:val="center"/>
          </w:tcPr>
          <w:p w14:paraId="1DEAD666" w14:textId="4D4E29DF" w:rsidR="00DB3C7A" w:rsidRPr="00754A49" w:rsidRDefault="00DB3C7A" w:rsidP="00DB3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552FB8E2" w14:textId="2C52E625" w:rsidR="00DB3C7A" w:rsidRPr="00A0568C" w:rsidRDefault="00DB3C7A" w:rsidP="00DB3C7A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22D487ED" w14:textId="559ACEAB" w:rsidR="00DB3C7A" w:rsidRDefault="00DB3C7A" w:rsidP="00DB3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61FE1" w:rsidRPr="00842BAE" w14:paraId="63BDE112" w14:textId="77777777" w:rsidTr="00561FE1">
        <w:trPr>
          <w:trHeight w:val="437"/>
        </w:trPr>
        <w:tc>
          <w:tcPr>
            <w:tcW w:w="1948" w:type="dxa"/>
            <w:vMerge/>
          </w:tcPr>
          <w:p w14:paraId="3EB612B0" w14:textId="6858028A" w:rsidR="00561FE1" w:rsidRPr="00E300FB" w:rsidRDefault="00561FE1" w:rsidP="00561FE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5C02A480" w14:textId="70BD198D" w:rsidR="00561FE1" w:rsidRPr="00842BAE" w:rsidRDefault="00C27307" w:rsidP="00561F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  <w:r w:rsidR="003E5861">
              <w:rPr>
                <w:rFonts w:ascii="Arial" w:hAnsi="Arial" w:cs="Arial"/>
                <w:sz w:val="20"/>
                <w:szCs w:val="20"/>
              </w:rPr>
              <w:t xml:space="preserve"> Prepares/drafts legal documents re: MOA for lot rental of the Man-asok HEPP, affidavits, contracts, resolutions and others which will be reviewed by the Legal Officer prior to approval of the BENECO management or Board of Directors</w:t>
            </w:r>
          </w:p>
        </w:tc>
        <w:tc>
          <w:tcPr>
            <w:tcW w:w="1414" w:type="dxa"/>
            <w:vMerge w:val="restart"/>
          </w:tcPr>
          <w:p w14:paraId="6C6DA195" w14:textId="77777777" w:rsidR="00561FE1" w:rsidRPr="00842BAE" w:rsidRDefault="00561FE1" w:rsidP="00561F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1A4F6083" w14:textId="77777777" w:rsidR="00B00495" w:rsidRDefault="00B00495" w:rsidP="00561FE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DCBE39" w14:textId="7A8D5052" w:rsidR="00561FE1" w:rsidRPr="00842BAE" w:rsidRDefault="00B00495" w:rsidP="00561F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communications skills</w:t>
            </w:r>
          </w:p>
        </w:tc>
        <w:tc>
          <w:tcPr>
            <w:tcW w:w="1701" w:type="dxa"/>
          </w:tcPr>
          <w:p w14:paraId="0B9E2F13" w14:textId="77777777" w:rsidR="00561FE1" w:rsidRDefault="00561FE1" w:rsidP="00561F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37A7C87" w14:textId="7C3EADCB" w:rsidR="00561FE1" w:rsidRPr="00842BAE" w:rsidRDefault="00561FE1" w:rsidP="00561F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E063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6D082F7E" w14:textId="4297B8AE" w:rsidR="00561FE1" w:rsidRPr="00842BAE" w:rsidRDefault="00561FE1" w:rsidP="00561F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6E12D68D" w14:textId="77A73B41" w:rsidR="00561FE1" w:rsidRPr="00842BAE" w:rsidRDefault="00561FE1" w:rsidP="00561F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068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61FE1" w:rsidRPr="00842BAE" w14:paraId="002130C1" w14:textId="77777777" w:rsidTr="00D6420C">
        <w:trPr>
          <w:trHeight w:val="436"/>
        </w:trPr>
        <w:tc>
          <w:tcPr>
            <w:tcW w:w="1948" w:type="dxa"/>
            <w:vMerge/>
          </w:tcPr>
          <w:p w14:paraId="57C16FC4" w14:textId="77777777" w:rsidR="00561FE1" w:rsidRPr="00E300FB" w:rsidRDefault="00561FE1" w:rsidP="00561FE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531782EF" w14:textId="77777777" w:rsidR="00F8768B" w:rsidRDefault="00C27307" w:rsidP="00F8768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3E5861" w:rsidRPr="00752215">
              <w:rPr>
                <w:rFonts w:ascii="Arial" w:hAnsi="Arial" w:cs="Arial"/>
                <w:sz w:val="20"/>
                <w:szCs w:val="20"/>
              </w:rPr>
              <w:t xml:space="preserve"> Prepares/drafts BENECO’s application for RE Service Contracts including the prerequisites or other requirements </w:t>
            </w:r>
            <w:r w:rsidR="003E5861">
              <w:rPr>
                <w:rFonts w:ascii="Arial" w:hAnsi="Arial" w:cs="Arial"/>
                <w:sz w:val="20"/>
                <w:szCs w:val="20"/>
              </w:rPr>
              <w:t>of said application</w:t>
            </w:r>
          </w:p>
          <w:p w14:paraId="32E99197" w14:textId="5256919B" w:rsidR="00A21510" w:rsidRDefault="00A21510" w:rsidP="00F8768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vMerge/>
          </w:tcPr>
          <w:p w14:paraId="45830A19" w14:textId="77777777" w:rsidR="00561FE1" w:rsidRPr="00842BAE" w:rsidRDefault="00561FE1" w:rsidP="00561F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4F273C6B" w14:textId="0F52E7A5" w:rsidR="00561FE1" w:rsidRDefault="00B00495" w:rsidP="00561F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communications skills</w:t>
            </w:r>
          </w:p>
        </w:tc>
        <w:tc>
          <w:tcPr>
            <w:tcW w:w="1701" w:type="dxa"/>
          </w:tcPr>
          <w:p w14:paraId="68F4290B" w14:textId="77777777" w:rsidR="00561FE1" w:rsidRDefault="00561FE1" w:rsidP="00561F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F45BED2" w14:textId="24FF15CD" w:rsidR="00561FE1" w:rsidRDefault="00561FE1" w:rsidP="00561F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21B651FC" w14:textId="79D78773" w:rsidR="00561FE1" w:rsidRPr="00754A49" w:rsidRDefault="00561FE1" w:rsidP="00561F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6A740643" w14:textId="5C743BAA" w:rsidR="00561FE1" w:rsidRPr="00F00685" w:rsidRDefault="00561FE1" w:rsidP="00561F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6420C" w:rsidRPr="00842BAE" w14:paraId="4E03EA45" w14:textId="77777777" w:rsidTr="00D6420C">
        <w:tc>
          <w:tcPr>
            <w:tcW w:w="7569" w:type="dxa"/>
            <w:gridSpan w:val="2"/>
          </w:tcPr>
          <w:p w14:paraId="6F0A150D" w14:textId="77777777" w:rsidR="00A90C66" w:rsidRDefault="00A90C66" w:rsidP="00A90C66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50310F0" w14:textId="5BE9ED53" w:rsidR="00AB1B22" w:rsidRPr="00AB1B22" w:rsidRDefault="00AB1B22" w:rsidP="00AB1B2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B1B22">
              <w:rPr>
                <w:rFonts w:ascii="Arial" w:hAnsi="Arial" w:cs="Arial"/>
                <w:b/>
                <w:sz w:val="20"/>
                <w:szCs w:val="20"/>
              </w:rPr>
              <w:t xml:space="preserve">Administrative Efficiency </w:t>
            </w:r>
          </w:p>
          <w:p w14:paraId="4A6BDD0D" w14:textId="789CE4F8" w:rsidR="00A90C66" w:rsidRDefault="00A90C66" w:rsidP="00A90C66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Level of Competency: </w:t>
            </w:r>
            <w:r w:rsidR="00C27307">
              <w:rPr>
                <w:rFonts w:ascii="Arial" w:hAnsi="Arial" w:cs="Arial"/>
                <w:b/>
                <w:sz w:val="20"/>
                <w:szCs w:val="20"/>
              </w:rPr>
              <w:t>CRO I (2), CRO II &amp; III (3), CRO IV (4)</w:t>
            </w:r>
          </w:p>
          <w:p w14:paraId="4BB78236" w14:textId="312EEB40" w:rsidR="00A90C66" w:rsidRPr="00842BAE" w:rsidRDefault="00A90C66" w:rsidP="00A90C66">
            <w:pPr>
              <w:tabs>
                <w:tab w:val="left" w:pos="180"/>
              </w:tabs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4" w:type="dxa"/>
          </w:tcPr>
          <w:p w14:paraId="7605B23D" w14:textId="77777777" w:rsidR="00D6420C" w:rsidRDefault="00D6420C" w:rsidP="00D642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0B3C50" w14:textId="19D6C87A" w:rsidR="00065CC2" w:rsidRPr="00842BAE" w:rsidRDefault="00AB1B2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</w:t>
            </w:r>
            <w:r w:rsidR="00065CC2" w:rsidRPr="00842BAE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2321" w:type="dxa"/>
          </w:tcPr>
          <w:p w14:paraId="7C15BC13" w14:textId="77777777" w:rsidR="00065CC2" w:rsidRPr="00842BAE" w:rsidRDefault="00065CC2" w:rsidP="00AB1B2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99BEEE6" w14:textId="58BB815E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E28D362" w14:textId="77777777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166C263F" w14:textId="700A639A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9726E" w:rsidRPr="00842BAE" w14:paraId="6046CC86" w14:textId="77777777" w:rsidTr="00D6420C">
        <w:tc>
          <w:tcPr>
            <w:tcW w:w="1948" w:type="dxa"/>
            <w:vMerge w:val="restart"/>
          </w:tcPr>
          <w:p w14:paraId="3A1E9B4F" w14:textId="77777777" w:rsidR="00E9726E" w:rsidRDefault="00E9726E" w:rsidP="00E9726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91E0BED" w14:textId="77777777" w:rsidR="00E9726E" w:rsidRDefault="00E9726E" w:rsidP="00E9726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BE068E4" w14:textId="77777777" w:rsidR="00E9726E" w:rsidRDefault="00E9726E" w:rsidP="00E9726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DD52D68" w14:textId="77777777" w:rsidR="00E9726E" w:rsidRDefault="00E9726E" w:rsidP="00E9726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970B649" w14:textId="77777777" w:rsidR="0033336C" w:rsidRPr="00E300FB" w:rsidRDefault="0033336C" w:rsidP="003333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CRO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II, III, IV</w:t>
            </w:r>
          </w:p>
          <w:p w14:paraId="63177AD7" w14:textId="59438940" w:rsidR="00E9726E" w:rsidRPr="00842BAE" w:rsidRDefault="00E9726E" w:rsidP="00E9726E">
            <w:pPr>
              <w:ind w:left="88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21" w:type="dxa"/>
          </w:tcPr>
          <w:p w14:paraId="77962F04" w14:textId="02ABAFD8" w:rsidR="00E9726E" w:rsidRPr="00842BAE" w:rsidRDefault="000401E1" w:rsidP="00E9726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1.Prepare and process documents, clearances, permits with concerned government agencies and updates the Power Generation Department Manager and the management of the status</w:t>
            </w:r>
          </w:p>
        </w:tc>
        <w:tc>
          <w:tcPr>
            <w:tcW w:w="1414" w:type="dxa"/>
          </w:tcPr>
          <w:p w14:paraId="5796AC0E" w14:textId="77777777" w:rsidR="00E9726E" w:rsidRPr="00842BAE" w:rsidRDefault="00E9726E" w:rsidP="00E972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4A537BD0" w14:textId="769A5BDF" w:rsidR="00E9726E" w:rsidRPr="00842BAE" w:rsidRDefault="00E9726E" w:rsidP="00E9726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communications skills</w:t>
            </w:r>
          </w:p>
        </w:tc>
        <w:tc>
          <w:tcPr>
            <w:tcW w:w="1701" w:type="dxa"/>
            <w:vAlign w:val="center"/>
          </w:tcPr>
          <w:p w14:paraId="7FC1B586" w14:textId="4C280D64" w:rsidR="00E9726E" w:rsidRPr="00842BAE" w:rsidRDefault="00E9726E" w:rsidP="00E972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455DC326" w14:textId="73B2911D" w:rsidR="00E9726E" w:rsidRPr="00842BAE" w:rsidRDefault="00E9726E" w:rsidP="00E972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3914712E" w14:textId="2D958BA9" w:rsidR="00E9726E" w:rsidRPr="00842BAE" w:rsidRDefault="00E9726E" w:rsidP="00E972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9726E" w:rsidRPr="00842BAE" w14:paraId="24E29540" w14:textId="77777777" w:rsidTr="00D6420C">
        <w:tc>
          <w:tcPr>
            <w:tcW w:w="1948" w:type="dxa"/>
            <w:vMerge/>
          </w:tcPr>
          <w:p w14:paraId="451FC57A" w14:textId="31AEC0F3" w:rsidR="00E9726E" w:rsidRPr="00842BAE" w:rsidRDefault="00E9726E" w:rsidP="00E9726E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21" w:type="dxa"/>
          </w:tcPr>
          <w:p w14:paraId="1464CEE7" w14:textId="174BF01D" w:rsidR="00E9726E" w:rsidRPr="00842BAE" w:rsidRDefault="000401E1" w:rsidP="00E9726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2.Compiles and keeps records of all contracts and documents relative to the affected lot owners, LGUs, IPs and communities within the location of the power plant</w:t>
            </w:r>
          </w:p>
        </w:tc>
        <w:tc>
          <w:tcPr>
            <w:tcW w:w="1414" w:type="dxa"/>
          </w:tcPr>
          <w:p w14:paraId="7A622A2A" w14:textId="77777777" w:rsidR="00E9726E" w:rsidRPr="00842BAE" w:rsidRDefault="00E9726E" w:rsidP="00E972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22F87A95" w14:textId="69D537BA" w:rsidR="00E9726E" w:rsidRPr="00842BAE" w:rsidRDefault="003E5861" w:rsidP="00E9726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5861">
              <w:rPr>
                <w:rFonts w:ascii="Arial" w:hAnsi="Arial" w:cs="Arial"/>
                <w:sz w:val="20"/>
                <w:szCs w:val="20"/>
              </w:rPr>
              <w:t>Record keeping skills</w:t>
            </w:r>
          </w:p>
        </w:tc>
        <w:tc>
          <w:tcPr>
            <w:tcW w:w="1701" w:type="dxa"/>
            <w:vAlign w:val="center"/>
          </w:tcPr>
          <w:p w14:paraId="31835A35" w14:textId="37969995" w:rsidR="00E9726E" w:rsidRPr="00842BAE" w:rsidRDefault="00E9726E" w:rsidP="00E972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17285FF3" w14:textId="7641A2AF" w:rsidR="00E9726E" w:rsidRPr="00842BAE" w:rsidRDefault="00E9726E" w:rsidP="00E972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02F5A5B4" w14:textId="5D1BA976" w:rsidR="00E9726E" w:rsidRPr="00842BAE" w:rsidRDefault="00E9726E" w:rsidP="00E972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E5861" w:rsidRPr="00842BAE" w14:paraId="5045469F" w14:textId="77777777" w:rsidTr="00D6420C">
        <w:trPr>
          <w:trHeight w:val="72"/>
        </w:trPr>
        <w:tc>
          <w:tcPr>
            <w:tcW w:w="1948" w:type="dxa"/>
            <w:vMerge/>
          </w:tcPr>
          <w:p w14:paraId="68C35386" w14:textId="77777777" w:rsidR="003E5861" w:rsidRPr="00842BAE" w:rsidRDefault="003E5861" w:rsidP="003E5861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21" w:type="dxa"/>
          </w:tcPr>
          <w:p w14:paraId="28681F69" w14:textId="6548B491" w:rsidR="003E5861" w:rsidRDefault="003E5861" w:rsidP="003E586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  <w:r w:rsidRPr="000A0F61">
              <w:rPr>
                <w:rFonts w:ascii="Arial" w:hAnsi="Arial" w:cs="Arial"/>
                <w:sz w:val="20"/>
                <w:szCs w:val="20"/>
              </w:rPr>
              <w:t>Observes the highest ethical standards and manifests corporate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0F61">
              <w:rPr>
                <w:rFonts w:ascii="Arial" w:hAnsi="Arial" w:cs="Arial"/>
                <w:sz w:val="20"/>
                <w:szCs w:val="20"/>
              </w:rPr>
              <w:t>values in all activities</w:t>
            </w:r>
          </w:p>
        </w:tc>
        <w:tc>
          <w:tcPr>
            <w:tcW w:w="1414" w:type="dxa"/>
          </w:tcPr>
          <w:p w14:paraId="3D89CFEB" w14:textId="77777777" w:rsidR="003E5861" w:rsidRPr="00842BAE" w:rsidRDefault="003E5861" w:rsidP="003E586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6AFA3CDD" w14:textId="23384327" w:rsidR="003E5861" w:rsidRDefault="003E5861" w:rsidP="003E58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Integrity and professionalism</w:t>
            </w:r>
          </w:p>
        </w:tc>
        <w:tc>
          <w:tcPr>
            <w:tcW w:w="1701" w:type="dxa"/>
            <w:vAlign w:val="center"/>
          </w:tcPr>
          <w:p w14:paraId="1CFDE9F7" w14:textId="2DDB71D8" w:rsidR="003E5861" w:rsidRPr="00CD5E70" w:rsidRDefault="003E5861" w:rsidP="003E58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54056FFD" w14:textId="56AB2ED4" w:rsidR="003E5861" w:rsidRPr="00754A49" w:rsidRDefault="003E5861" w:rsidP="003E58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6FA60CC8" w14:textId="0030602C" w:rsidR="003E5861" w:rsidRPr="0069417C" w:rsidRDefault="003E5861" w:rsidP="003E58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E5861" w:rsidRPr="00842BAE" w14:paraId="0C5B2C5B" w14:textId="77777777" w:rsidTr="00D6420C">
        <w:trPr>
          <w:trHeight w:val="72"/>
        </w:trPr>
        <w:tc>
          <w:tcPr>
            <w:tcW w:w="1948" w:type="dxa"/>
            <w:vMerge/>
          </w:tcPr>
          <w:p w14:paraId="504F415C" w14:textId="77777777" w:rsidR="003E5861" w:rsidRPr="00842BAE" w:rsidRDefault="003E5861" w:rsidP="003E5861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21" w:type="dxa"/>
          </w:tcPr>
          <w:p w14:paraId="0B8B565E" w14:textId="1AE90BDD" w:rsidR="003E5861" w:rsidRDefault="003E5861" w:rsidP="003E586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Pr="009064B2">
              <w:rPr>
                <w:rFonts w:ascii="Arial" w:hAnsi="Arial" w:cs="Arial"/>
                <w:sz w:val="20"/>
                <w:szCs w:val="20"/>
              </w:rPr>
              <w:t>Performs other related functions that may be assigned from time to time</w:t>
            </w:r>
          </w:p>
        </w:tc>
        <w:tc>
          <w:tcPr>
            <w:tcW w:w="1414" w:type="dxa"/>
          </w:tcPr>
          <w:p w14:paraId="7B7D15DB" w14:textId="77777777" w:rsidR="003E5861" w:rsidRPr="00842BAE" w:rsidRDefault="003E5861" w:rsidP="003E586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08BC7E3B" w14:textId="40750111" w:rsidR="003E5861" w:rsidRDefault="003E5861" w:rsidP="003E58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701" w:type="dxa"/>
            <w:vAlign w:val="center"/>
          </w:tcPr>
          <w:p w14:paraId="424340BA" w14:textId="396639A2" w:rsidR="003E5861" w:rsidRPr="00CD5E70" w:rsidRDefault="003E5861" w:rsidP="003E58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2916E841" w14:textId="21BDBFE3" w:rsidR="003E5861" w:rsidRPr="00754A49" w:rsidRDefault="003E5861" w:rsidP="003E58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6ED8C06E" w14:textId="07773E9C" w:rsidR="003E5861" w:rsidRPr="0069417C" w:rsidRDefault="003E5861" w:rsidP="003E58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9726E" w:rsidRPr="00842BAE" w14:paraId="44B0D8CA" w14:textId="77777777" w:rsidTr="00FC6C2C">
        <w:tc>
          <w:tcPr>
            <w:tcW w:w="1948" w:type="dxa"/>
          </w:tcPr>
          <w:p w14:paraId="393C09C0" w14:textId="77777777" w:rsidR="00E9726E" w:rsidRPr="00842BAE" w:rsidRDefault="00E9726E" w:rsidP="00E9726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62" w:type="dxa"/>
            <w:gridSpan w:val="6"/>
          </w:tcPr>
          <w:p w14:paraId="31C2975B" w14:textId="3C5C3A79" w:rsidR="00E9726E" w:rsidRPr="00842BAE" w:rsidRDefault="00E9726E" w:rsidP="00E9726E">
            <w:pPr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60CECD5C" w14:textId="77777777" w:rsidR="00E9726E" w:rsidRDefault="00E9726E" w:rsidP="00E9726E">
            <w:pPr>
              <w:numPr>
                <w:ilvl w:val="1"/>
                <w:numId w:val="2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  <w:p w14:paraId="11354BFD" w14:textId="4F354DC9" w:rsidR="00E9726E" w:rsidRPr="00842BAE" w:rsidRDefault="00E9726E" w:rsidP="00E9726E">
            <w:pPr>
              <w:numPr>
                <w:ilvl w:val="1"/>
                <w:numId w:val="2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 work long hours and is a team player.</w:t>
            </w:r>
          </w:p>
        </w:tc>
      </w:tr>
      <w:tr w:rsidR="00E9726E" w:rsidRPr="00842BAE" w14:paraId="5AC3C6EA" w14:textId="77777777" w:rsidTr="00D35D32">
        <w:tc>
          <w:tcPr>
            <w:tcW w:w="16110" w:type="dxa"/>
            <w:gridSpan w:val="7"/>
          </w:tcPr>
          <w:p w14:paraId="49146538" w14:textId="77777777" w:rsidR="00E9726E" w:rsidRDefault="00E9726E" w:rsidP="00E9726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45D72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32BEBF75" w14:textId="4B63A742" w:rsidR="00E9726E" w:rsidRPr="00842BAE" w:rsidRDefault="00E9726E" w:rsidP="00E9726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9726E" w:rsidRPr="00842BAE" w14:paraId="0A046239" w14:textId="77777777" w:rsidTr="00FC6C2C">
        <w:tc>
          <w:tcPr>
            <w:tcW w:w="1948" w:type="dxa"/>
          </w:tcPr>
          <w:p w14:paraId="241C48A8" w14:textId="789CEF41" w:rsidR="0033336C" w:rsidRPr="00E300FB" w:rsidRDefault="0033336C" w:rsidP="003333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CRO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</w:p>
          <w:p w14:paraId="2084A7F4" w14:textId="040DE524" w:rsidR="00E9726E" w:rsidRPr="00842BAE" w:rsidRDefault="00E9726E" w:rsidP="00E972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62" w:type="dxa"/>
            <w:gridSpan w:val="6"/>
          </w:tcPr>
          <w:p w14:paraId="4F05FD17" w14:textId="486829BD" w:rsidR="00BA450F" w:rsidRPr="00BA450F" w:rsidRDefault="00BA450F" w:rsidP="00BA450F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 xml:space="preserve">Graduate of any four-year course preferably </w:t>
            </w:r>
            <w:r>
              <w:rPr>
                <w:rFonts w:ascii="Arial" w:hAnsi="Arial" w:cs="Arial"/>
                <w:sz w:val="20"/>
                <w:szCs w:val="20"/>
              </w:rPr>
              <w:t xml:space="preserve">Bachelor of Arts and </w:t>
            </w:r>
            <w:r w:rsidRPr="00842BAE">
              <w:rPr>
                <w:rFonts w:ascii="Arial" w:hAnsi="Arial" w:cs="Arial"/>
                <w:sz w:val="20"/>
                <w:szCs w:val="20"/>
              </w:rPr>
              <w:t>Social Science</w:t>
            </w:r>
          </w:p>
          <w:p w14:paraId="6785130C" w14:textId="554EBB60" w:rsidR="00BA450F" w:rsidRPr="00842BAE" w:rsidRDefault="00BA450F" w:rsidP="00BA450F">
            <w:pPr>
              <w:numPr>
                <w:ilvl w:val="0"/>
                <w:numId w:val="3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one (1) year experience in similar and related function in an Electric Utility Company</w:t>
            </w:r>
          </w:p>
          <w:p w14:paraId="7738A912" w14:textId="68984F1B" w:rsidR="00BA450F" w:rsidRPr="00842BAE" w:rsidRDefault="00BA450F" w:rsidP="00BA450F">
            <w:pPr>
              <w:numPr>
                <w:ilvl w:val="0"/>
                <w:numId w:val="3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Must be knowledgeable in the business and functions of an electric power plant and electric distribution system.</w:t>
            </w:r>
          </w:p>
          <w:p w14:paraId="63B3F67F" w14:textId="3DD12489" w:rsidR="00E9726E" w:rsidRPr="00BA450F" w:rsidRDefault="00BA450F" w:rsidP="00BA450F">
            <w:pPr>
              <w:numPr>
                <w:ilvl w:val="0"/>
                <w:numId w:val="3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Must be computer literate and can write effective reports.</w:t>
            </w:r>
          </w:p>
        </w:tc>
      </w:tr>
      <w:tr w:rsidR="00E9726E" w:rsidRPr="00842BAE" w14:paraId="32B8D285" w14:textId="77777777" w:rsidTr="00FC6C2C">
        <w:tc>
          <w:tcPr>
            <w:tcW w:w="1948" w:type="dxa"/>
          </w:tcPr>
          <w:p w14:paraId="0DFD2CAE" w14:textId="2455B7DF" w:rsidR="0033336C" w:rsidRPr="00E300FB" w:rsidRDefault="0033336C" w:rsidP="003333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CRO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</w:p>
          <w:p w14:paraId="2821FFB2" w14:textId="6C1C1FCF" w:rsidR="00E9726E" w:rsidRPr="00842BAE" w:rsidRDefault="00E9726E" w:rsidP="00E972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62" w:type="dxa"/>
            <w:gridSpan w:val="6"/>
          </w:tcPr>
          <w:p w14:paraId="46C5A84A" w14:textId="266064B7" w:rsidR="00E9726E" w:rsidRDefault="00E9726E" w:rsidP="00E9726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4BA2">
              <w:rPr>
                <w:rFonts w:ascii="Arial" w:hAnsi="Arial" w:cs="Arial"/>
                <w:sz w:val="20"/>
                <w:szCs w:val="20"/>
              </w:rPr>
              <w:t xml:space="preserve">At least 1 year experience as </w:t>
            </w:r>
            <w:r w:rsidR="00BA450F">
              <w:rPr>
                <w:rFonts w:ascii="Arial" w:hAnsi="Arial" w:cs="Arial"/>
                <w:sz w:val="20"/>
                <w:szCs w:val="20"/>
              </w:rPr>
              <w:t>CRO I</w:t>
            </w:r>
          </w:p>
          <w:p w14:paraId="3B5B2575" w14:textId="1CB6EC04" w:rsidR="00E9726E" w:rsidRPr="00394BA2" w:rsidRDefault="00E9726E" w:rsidP="00E9726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At least 8 hours of training specialized in the operation and maintenance of mini hydro power plant </w:t>
            </w:r>
          </w:p>
        </w:tc>
      </w:tr>
      <w:tr w:rsidR="00E9726E" w:rsidRPr="00842BAE" w14:paraId="5BE09DB9" w14:textId="77777777" w:rsidTr="00FC6C2C">
        <w:tc>
          <w:tcPr>
            <w:tcW w:w="1948" w:type="dxa"/>
          </w:tcPr>
          <w:p w14:paraId="763D4511" w14:textId="576BE733" w:rsidR="0033336C" w:rsidRPr="00E300FB" w:rsidRDefault="0033336C" w:rsidP="003333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CRO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II</w:t>
            </w:r>
          </w:p>
          <w:p w14:paraId="70E20D23" w14:textId="44A7D904" w:rsidR="00E9726E" w:rsidRPr="00842BAE" w:rsidRDefault="00E9726E" w:rsidP="00E972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62" w:type="dxa"/>
            <w:gridSpan w:val="6"/>
          </w:tcPr>
          <w:p w14:paraId="5B6D77F7" w14:textId="1707FB0C" w:rsidR="00E9726E" w:rsidRDefault="00E9726E" w:rsidP="00E9726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4BA2">
              <w:rPr>
                <w:rFonts w:ascii="Arial" w:hAnsi="Arial" w:cs="Arial"/>
                <w:sz w:val="20"/>
                <w:szCs w:val="20"/>
              </w:rPr>
              <w:t xml:space="preserve">At least 1 year experience as </w:t>
            </w:r>
            <w:r w:rsidR="000D4246">
              <w:rPr>
                <w:rFonts w:ascii="Arial" w:hAnsi="Arial" w:cs="Arial"/>
                <w:sz w:val="20"/>
                <w:szCs w:val="20"/>
              </w:rPr>
              <w:t>CRO II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B1EE915" w14:textId="30279C61" w:rsidR="00E9726E" w:rsidRPr="00394BA2" w:rsidRDefault="00E9726E" w:rsidP="00E9726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16 hours training specialized in mini hydro power plant operation.</w:t>
            </w:r>
          </w:p>
        </w:tc>
      </w:tr>
      <w:tr w:rsidR="00E9726E" w:rsidRPr="00842BAE" w14:paraId="6DA248CB" w14:textId="77777777" w:rsidTr="00FC6C2C">
        <w:tc>
          <w:tcPr>
            <w:tcW w:w="1948" w:type="dxa"/>
          </w:tcPr>
          <w:p w14:paraId="76C9F929" w14:textId="7BE51688" w:rsidR="00E9726E" w:rsidRPr="0033336C" w:rsidRDefault="0033336C" w:rsidP="0033336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CRO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IV</w:t>
            </w:r>
          </w:p>
        </w:tc>
        <w:tc>
          <w:tcPr>
            <w:tcW w:w="14162" w:type="dxa"/>
            <w:gridSpan w:val="6"/>
          </w:tcPr>
          <w:p w14:paraId="3D688425" w14:textId="069DA606" w:rsidR="00E9726E" w:rsidRPr="00F8768B" w:rsidRDefault="00E9726E" w:rsidP="00E9726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4BA2">
              <w:rPr>
                <w:rFonts w:ascii="Arial" w:hAnsi="Arial" w:cs="Arial"/>
                <w:sz w:val="20"/>
                <w:szCs w:val="20"/>
              </w:rPr>
              <w:t xml:space="preserve">At least 1 year experience as </w:t>
            </w:r>
            <w:r w:rsidR="000D4246">
              <w:rPr>
                <w:rFonts w:ascii="Arial" w:hAnsi="Arial" w:cs="Arial"/>
                <w:sz w:val="20"/>
                <w:szCs w:val="20"/>
              </w:rPr>
              <w:t xml:space="preserve">CRO </w:t>
            </w:r>
            <w:r w:rsidRPr="00394BA2">
              <w:rPr>
                <w:rFonts w:ascii="Arial" w:hAnsi="Arial" w:cs="Arial"/>
                <w:sz w:val="20"/>
                <w:szCs w:val="20"/>
              </w:rPr>
              <w:t>III</w:t>
            </w:r>
          </w:p>
        </w:tc>
      </w:tr>
      <w:tr w:rsidR="00E9726E" w:rsidRPr="00842BAE" w14:paraId="020344ED" w14:textId="77777777" w:rsidTr="00FC6C2C">
        <w:tc>
          <w:tcPr>
            <w:tcW w:w="1948" w:type="dxa"/>
          </w:tcPr>
          <w:p w14:paraId="5D7B3851" w14:textId="77777777" w:rsidR="00E9726E" w:rsidRPr="00842BAE" w:rsidRDefault="00E9726E" w:rsidP="00E9726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62" w:type="dxa"/>
            <w:gridSpan w:val="6"/>
          </w:tcPr>
          <w:p w14:paraId="44CC03F8" w14:textId="77777777" w:rsidR="00730F95" w:rsidRDefault="00730F95" w:rsidP="00730F95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61C108F3" w14:textId="77777777" w:rsidR="00730F95" w:rsidRDefault="00730F95" w:rsidP="00730F95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8A2DFC5" w14:textId="77777777" w:rsidR="00730F95" w:rsidRPr="00F76CB1" w:rsidRDefault="00730F95" w:rsidP="00730F95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6B6F499A" w14:textId="77777777" w:rsidR="00730F95" w:rsidRDefault="00730F95" w:rsidP="00730F9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27678C43" w14:textId="77777777" w:rsidR="00730F95" w:rsidRDefault="00730F95" w:rsidP="00730F9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A7CAECC" w14:textId="77777777" w:rsidR="00730F95" w:rsidRDefault="00730F95" w:rsidP="00730F9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2C4A9463" w14:textId="77777777" w:rsidR="00730F95" w:rsidRDefault="00730F95" w:rsidP="00730F9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442B705B" w14:textId="77777777" w:rsidR="00730F95" w:rsidRPr="00F76CB1" w:rsidRDefault="00730F95" w:rsidP="00730F95">
            <w:pPr>
              <w:rPr>
                <w:rFonts w:ascii="Arial" w:hAnsi="Arial" w:cs="Arial"/>
                <w:sz w:val="20"/>
                <w:szCs w:val="20"/>
              </w:rPr>
            </w:pPr>
          </w:p>
          <w:p w14:paraId="47256E3F" w14:textId="18D7005D" w:rsidR="00E9726E" w:rsidRPr="00842BAE" w:rsidRDefault="00730F95" w:rsidP="00A215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5D58DACA" w14:textId="77777777" w:rsidR="00673DB4" w:rsidRPr="00842BAE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842BAE" w:rsidSect="00A21510">
      <w:footerReference w:type="default" r:id="rId8"/>
      <w:pgSz w:w="18720" w:h="12240" w:orient="landscape" w:code="1000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D9D0D" w14:textId="77777777" w:rsidR="00E54CEE" w:rsidRDefault="00E54CEE">
      <w:r>
        <w:separator/>
      </w:r>
    </w:p>
  </w:endnote>
  <w:endnote w:type="continuationSeparator" w:id="0">
    <w:p w14:paraId="120B9333" w14:textId="77777777" w:rsidR="00E54CEE" w:rsidRDefault="00E54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62954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206428" w14:textId="1E477B4F" w:rsidR="00A21510" w:rsidRDefault="00A215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AC4453" w14:textId="77777777" w:rsidR="00A21510" w:rsidRDefault="00A215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BA9D4" w14:textId="77777777" w:rsidR="00E54CEE" w:rsidRDefault="00E54CEE">
      <w:r>
        <w:separator/>
      </w:r>
    </w:p>
  </w:footnote>
  <w:footnote w:type="continuationSeparator" w:id="0">
    <w:p w14:paraId="682A5385" w14:textId="77777777" w:rsidR="00E54CEE" w:rsidRDefault="00E54C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152"/>
    <w:multiLevelType w:val="hybridMultilevel"/>
    <w:tmpl w:val="76566546"/>
    <w:lvl w:ilvl="0" w:tplc="7E7AB48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50C48"/>
    <w:multiLevelType w:val="hybridMultilevel"/>
    <w:tmpl w:val="DF2E6E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6863AD"/>
    <w:multiLevelType w:val="hybridMultilevel"/>
    <w:tmpl w:val="46D6F6B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87465D"/>
    <w:multiLevelType w:val="hybridMultilevel"/>
    <w:tmpl w:val="3B72E2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E33A0"/>
    <w:multiLevelType w:val="hybridMultilevel"/>
    <w:tmpl w:val="7A3027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E4313"/>
    <w:multiLevelType w:val="hybridMultilevel"/>
    <w:tmpl w:val="DFECE6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9245FE"/>
    <w:multiLevelType w:val="hybridMultilevel"/>
    <w:tmpl w:val="480C5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758CD"/>
    <w:multiLevelType w:val="hybridMultilevel"/>
    <w:tmpl w:val="73808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834F7"/>
    <w:multiLevelType w:val="hybridMultilevel"/>
    <w:tmpl w:val="8370C1EA"/>
    <w:lvl w:ilvl="0" w:tplc="93EADD68">
      <w:start w:val="1"/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  <w:b w:val="0"/>
        <w:sz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E20AB"/>
    <w:multiLevelType w:val="hybridMultilevel"/>
    <w:tmpl w:val="A70E40C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2F13CC"/>
    <w:multiLevelType w:val="hybridMultilevel"/>
    <w:tmpl w:val="E1A2AFD4"/>
    <w:lvl w:ilvl="0" w:tplc="1702EBF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3" w15:restartNumberingAfterBreak="0">
    <w:nsid w:val="395656A7"/>
    <w:multiLevelType w:val="hybridMultilevel"/>
    <w:tmpl w:val="087277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06511"/>
    <w:multiLevelType w:val="hybridMultilevel"/>
    <w:tmpl w:val="0C52F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E40564"/>
    <w:multiLevelType w:val="hybridMultilevel"/>
    <w:tmpl w:val="241E061C"/>
    <w:lvl w:ilvl="0" w:tplc="409ADBF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05305D"/>
    <w:multiLevelType w:val="hybridMultilevel"/>
    <w:tmpl w:val="4C445C86"/>
    <w:lvl w:ilvl="0" w:tplc="D1DA3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3A36D3"/>
    <w:multiLevelType w:val="hybridMultilevel"/>
    <w:tmpl w:val="5E50B502"/>
    <w:lvl w:ilvl="0" w:tplc="D1DA3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CAC1B78"/>
    <w:multiLevelType w:val="hybridMultilevel"/>
    <w:tmpl w:val="042697DE"/>
    <w:lvl w:ilvl="0" w:tplc="B2B67F8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648B9"/>
    <w:multiLevelType w:val="hybridMultilevel"/>
    <w:tmpl w:val="1CC86FBC"/>
    <w:lvl w:ilvl="0" w:tplc="25885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5072C4"/>
    <w:multiLevelType w:val="hybridMultilevel"/>
    <w:tmpl w:val="AD38E770"/>
    <w:lvl w:ilvl="0" w:tplc="3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D92DC9"/>
    <w:multiLevelType w:val="hybridMultilevel"/>
    <w:tmpl w:val="E50697F2"/>
    <w:lvl w:ilvl="0" w:tplc="769221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1FE6F4F"/>
    <w:multiLevelType w:val="hybridMultilevel"/>
    <w:tmpl w:val="701EC1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2E076F"/>
    <w:multiLevelType w:val="hybridMultilevel"/>
    <w:tmpl w:val="9A0ADF9E"/>
    <w:lvl w:ilvl="0" w:tplc="2418FF8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7B0502"/>
    <w:multiLevelType w:val="hybridMultilevel"/>
    <w:tmpl w:val="545CA5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B984354"/>
    <w:multiLevelType w:val="hybridMultilevel"/>
    <w:tmpl w:val="2550D9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C33404"/>
    <w:multiLevelType w:val="hybridMultilevel"/>
    <w:tmpl w:val="5B74F6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8098230">
    <w:abstractNumId w:val="14"/>
  </w:num>
  <w:num w:numId="2" w16cid:durableId="2115123694">
    <w:abstractNumId w:val="22"/>
  </w:num>
  <w:num w:numId="3" w16cid:durableId="1171413242">
    <w:abstractNumId w:val="25"/>
  </w:num>
  <w:num w:numId="4" w16cid:durableId="361172162">
    <w:abstractNumId w:val="4"/>
  </w:num>
  <w:num w:numId="5" w16cid:durableId="112754591">
    <w:abstractNumId w:val="24"/>
  </w:num>
  <w:num w:numId="6" w16cid:durableId="931208551">
    <w:abstractNumId w:val="3"/>
  </w:num>
  <w:num w:numId="7" w16cid:durableId="1826898436">
    <w:abstractNumId w:val="29"/>
  </w:num>
  <w:num w:numId="8" w16cid:durableId="1714232865">
    <w:abstractNumId w:val="6"/>
  </w:num>
  <w:num w:numId="9" w16cid:durableId="1919630674">
    <w:abstractNumId w:val="21"/>
  </w:num>
  <w:num w:numId="10" w16cid:durableId="2138908887">
    <w:abstractNumId w:val="11"/>
  </w:num>
  <w:num w:numId="11" w16cid:durableId="1694379547">
    <w:abstractNumId w:val="28"/>
  </w:num>
  <w:num w:numId="12" w16cid:durableId="1585264273">
    <w:abstractNumId w:val="7"/>
  </w:num>
  <w:num w:numId="13" w16cid:durableId="64575844">
    <w:abstractNumId w:val="15"/>
  </w:num>
  <w:num w:numId="14" w16cid:durableId="500703862">
    <w:abstractNumId w:val="10"/>
  </w:num>
  <w:num w:numId="15" w16cid:durableId="1965382637">
    <w:abstractNumId w:val="20"/>
  </w:num>
  <w:num w:numId="16" w16cid:durableId="539050711">
    <w:abstractNumId w:val="16"/>
  </w:num>
  <w:num w:numId="17" w16cid:durableId="329451173">
    <w:abstractNumId w:val="0"/>
  </w:num>
  <w:num w:numId="18" w16cid:durableId="2055032626">
    <w:abstractNumId w:val="26"/>
  </w:num>
  <w:num w:numId="19" w16cid:durableId="2031639803">
    <w:abstractNumId w:val="19"/>
  </w:num>
  <w:num w:numId="20" w16cid:durableId="1709377558">
    <w:abstractNumId w:val="18"/>
  </w:num>
  <w:num w:numId="21" w16cid:durableId="214393161">
    <w:abstractNumId w:val="2"/>
  </w:num>
  <w:num w:numId="22" w16cid:durableId="90397122">
    <w:abstractNumId w:val="13"/>
  </w:num>
  <w:num w:numId="23" w16cid:durableId="381442772">
    <w:abstractNumId w:val="1"/>
  </w:num>
  <w:num w:numId="24" w16cid:durableId="410204325">
    <w:abstractNumId w:val="17"/>
  </w:num>
  <w:num w:numId="25" w16cid:durableId="535894789">
    <w:abstractNumId w:val="23"/>
  </w:num>
  <w:num w:numId="26" w16cid:durableId="467479204">
    <w:abstractNumId w:val="8"/>
  </w:num>
  <w:num w:numId="27" w16cid:durableId="1408188611">
    <w:abstractNumId w:val="12"/>
  </w:num>
  <w:num w:numId="28" w16cid:durableId="1456559327">
    <w:abstractNumId w:val="9"/>
  </w:num>
  <w:num w:numId="29" w16cid:durableId="1544512663">
    <w:abstractNumId w:val="27"/>
  </w:num>
  <w:num w:numId="30" w16cid:durableId="1831232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D48"/>
    <w:rsid w:val="000401E1"/>
    <w:rsid w:val="0004048D"/>
    <w:rsid w:val="00065CC2"/>
    <w:rsid w:val="000707DC"/>
    <w:rsid w:val="00073721"/>
    <w:rsid w:val="00074C3C"/>
    <w:rsid w:val="000843F9"/>
    <w:rsid w:val="00096514"/>
    <w:rsid w:val="000A30BF"/>
    <w:rsid w:val="000C7355"/>
    <w:rsid w:val="000D2138"/>
    <w:rsid w:val="000D4246"/>
    <w:rsid w:val="000E221B"/>
    <w:rsid w:val="000F4D52"/>
    <w:rsid w:val="00100FE5"/>
    <w:rsid w:val="00104D17"/>
    <w:rsid w:val="001351CE"/>
    <w:rsid w:val="00137757"/>
    <w:rsid w:val="00142DDA"/>
    <w:rsid w:val="00153B74"/>
    <w:rsid w:val="001613A8"/>
    <w:rsid w:val="0016395B"/>
    <w:rsid w:val="00166B33"/>
    <w:rsid w:val="00171C88"/>
    <w:rsid w:val="00182748"/>
    <w:rsid w:val="00187DD4"/>
    <w:rsid w:val="00191442"/>
    <w:rsid w:val="001A0FFC"/>
    <w:rsid w:val="001C1D7E"/>
    <w:rsid w:val="001D1FEE"/>
    <w:rsid w:val="001D7040"/>
    <w:rsid w:val="001D7643"/>
    <w:rsid w:val="001E6DCB"/>
    <w:rsid w:val="00200850"/>
    <w:rsid w:val="002123A0"/>
    <w:rsid w:val="0021605B"/>
    <w:rsid w:val="00233AEC"/>
    <w:rsid w:val="002343BD"/>
    <w:rsid w:val="002461FE"/>
    <w:rsid w:val="00246DC2"/>
    <w:rsid w:val="002507C1"/>
    <w:rsid w:val="0026386D"/>
    <w:rsid w:val="002647A1"/>
    <w:rsid w:val="00270BE8"/>
    <w:rsid w:val="0028799E"/>
    <w:rsid w:val="002A25DD"/>
    <w:rsid w:val="002B6F47"/>
    <w:rsid w:val="002C104C"/>
    <w:rsid w:val="002C3BE1"/>
    <w:rsid w:val="002D39E6"/>
    <w:rsid w:val="002D4644"/>
    <w:rsid w:val="002E16AD"/>
    <w:rsid w:val="002E34B2"/>
    <w:rsid w:val="002F4E42"/>
    <w:rsid w:val="002F76E0"/>
    <w:rsid w:val="002F76F9"/>
    <w:rsid w:val="003047DA"/>
    <w:rsid w:val="00311786"/>
    <w:rsid w:val="0033336C"/>
    <w:rsid w:val="00336CC4"/>
    <w:rsid w:val="00361BA4"/>
    <w:rsid w:val="00361E6F"/>
    <w:rsid w:val="00363997"/>
    <w:rsid w:val="00370ADB"/>
    <w:rsid w:val="00370B87"/>
    <w:rsid w:val="0037375B"/>
    <w:rsid w:val="00385062"/>
    <w:rsid w:val="003851D2"/>
    <w:rsid w:val="00394BA2"/>
    <w:rsid w:val="00396253"/>
    <w:rsid w:val="0039689D"/>
    <w:rsid w:val="003A328A"/>
    <w:rsid w:val="003A5D5F"/>
    <w:rsid w:val="003B2A72"/>
    <w:rsid w:val="003C302B"/>
    <w:rsid w:val="003E5861"/>
    <w:rsid w:val="003F5A0C"/>
    <w:rsid w:val="003F5FF5"/>
    <w:rsid w:val="003F6AA3"/>
    <w:rsid w:val="00400DCB"/>
    <w:rsid w:val="00404AA3"/>
    <w:rsid w:val="00412B18"/>
    <w:rsid w:val="00412C78"/>
    <w:rsid w:val="00415B12"/>
    <w:rsid w:val="00425BB3"/>
    <w:rsid w:val="00443BCA"/>
    <w:rsid w:val="00446511"/>
    <w:rsid w:val="004545AD"/>
    <w:rsid w:val="004709FA"/>
    <w:rsid w:val="0047264A"/>
    <w:rsid w:val="004751C6"/>
    <w:rsid w:val="00484056"/>
    <w:rsid w:val="004849ED"/>
    <w:rsid w:val="00484A98"/>
    <w:rsid w:val="00520149"/>
    <w:rsid w:val="0053249D"/>
    <w:rsid w:val="005478B9"/>
    <w:rsid w:val="00550443"/>
    <w:rsid w:val="00561D84"/>
    <w:rsid w:val="00561FE1"/>
    <w:rsid w:val="00564233"/>
    <w:rsid w:val="00564AA7"/>
    <w:rsid w:val="00570861"/>
    <w:rsid w:val="00576DE6"/>
    <w:rsid w:val="00577DAC"/>
    <w:rsid w:val="005870FD"/>
    <w:rsid w:val="005871B6"/>
    <w:rsid w:val="005910FB"/>
    <w:rsid w:val="0059212D"/>
    <w:rsid w:val="00594C30"/>
    <w:rsid w:val="005A37D3"/>
    <w:rsid w:val="005A42F6"/>
    <w:rsid w:val="005C6A61"/>
    <w:rsid w:val="005D0CB3"/>
    <w:rsid w:val="005D6CF2"/>
    <w:rsid w:val="0061570C"/>
    <w:rsid w:val="00622626"/>
    <w:rsid w:val="006450C2"/>
    <w:rsid w:val="00651C7C"/>
    <w:rsid w:val="00673DB4"/>
    <w:rsid w:val="00693EE6"/>
    <w:rsid w:val="0069403F"/>
    <w:rsid w:val="006D0463"/>
    <w:rsid w:val="006E7C9A"/>
    <w:rsid w:val="00715B38"/>
    <w:rsid w:val="007228A6"/>
    <w:rsid w:val="00730F95"/>
    <w:rsid w:val="00731FCC"/>
    <w:rsid w:val="00737B88"/>
    <w:rsid w:val="00745D72"/>
    <w:rsid w:val="00754A49"/>
    <w:rsid w:val="00755001"/>
    <w:rsid w:val="007973D5"/>
    <w:rsid w:val="007A6833"/>
    <w:rsid w:val="007A734A"/>
    <w:rsid w:val="007F04FA"/>
    <w:rsid w:val="0080621E"/>
    <w:rsid w:val="00823558"/>
    <w:rsid w:val="00826801"/>
    <w:rsid w:val="00833F55"/>
    <w:rsid w:val="00834A8E"/>
    <w:rsid w:val="00841558"/>
    <w:rsid w:val="00842BAE"/>
    <w:rsid w:val="00844443"/>
    <w:rsid w:val="00862B21"/>
    <w:rsid w:val="00865FAD"/>
    <w:rsid w:val="0089656E"/>
    <w:rsid w:val="008B277B"/>
    <w:rsid w:val="008C4E0E"/>
    <w:rsid w:val="008C60C4"/>
    <w:rsid w:val="008D5392"/>
    <w:rsid w:val="008D5976"/>
    <w:rsid w:val="008E5617"/>
    <w:rsid w:val="008F0620"/>
    <w:rsid w:val="008F3E16"/>
    <w:rsid w:val="008F7970"/>
    <w:rsid w:val="00907521"/>
    <w:rsid w:val="009173AE"/>
    <w:rsid w:val="009260DA"/>
    <w:rsid w:val="00930E19"/>
    <w:rsid w:val="009319B5"/>
    <w:rsid w:val="00934925"/>
    <w:rsid w:val="00956D58"/>
    <w:rsid w:val="009723E8"/>
    <w:rsid w:val="009B2D92"/>
    <w:rsid w:val="009B57DA"/>
    <w:rsid w:val="009D0211"/>
    <w:rsid w:val="009E630A"/>
    <w:rsid w:val="00A131EB"/>
    <w:rsid w:val="00A21510"/>
    <w:rsid w:val="00A230F2"/>
    <w:rsid w:val="00A24048"/>
    <w:rsid w:val="00A31C0B"/>
    <w:rsid w:val="00A36375"/>
    <w:rsid w:val="00A41855"/>
    <w:rsid w:val="00A41F6D"/>
    <w:rsid w:val="00A568F4"/>
    <w:rsid w:val="00A6073D"/>
    <w:rsid w:val="00A60771"/>
    <w:rsid w:val="00A63197"/>
    <w:rsid w:val="00A722AB"/>
    <w:rsid w:val="00A75CED"/>
    <w:rsid w:val="00A80F40"/>
    <w:rsid w:val="00A90C66"/>
    <w:rsid w:val="00AA07A8"/>
    <w:rsid w:val="00AA4442"/>
    <w:rsid w:val="00AA51C3"/>
    <w:rsid w:val="00AA72D4"/>
    <w:rsid w:val="00AB1B22"/>
    <w:rsid w:val="00AB3AC5"/>
    <w:rsid w:val="00AC0CF5"/>
    <w:rsid w:val="00AC1560"/>
    <w:rsid w:val="00AD593E"/>
    <w:rsid w:val="00AD7E8C"/>
    <w:rsid w:val="00AE2DD3"/>
    <w:rsid w:val="00AE6084"/>
    <w:rsid w:val="00AF1CF9"/>
    <w:rsid w:val="00AF2886"/>
    <w:rsid w:val="00B00495"/>
    <w:rsid w:val="00B02A6E"/>
    <w:rsid w:val="00B12A7B"/>
    <w:rsid w:val="00B30F5B"/>
    <w:rsid w:val="00B44AEA"/>
    <w:rsid w:val="00B56DDD"/>
    <w:rsid w:val="00B66D20"/>
    <w:rsid w:val="00B87C39"/>
    <w:rsid w:val="00B90B10"/>
    <w:rsid w:val="00BA165C"/>
    <w:rsid w:val="00BA450F"/>
    <w:rsid w:val="00BA6FF6"/>
    <w:rsid w:val="00BA766C"/>
    <w:rsid w:val="00BC56BA"/>
    <w:rsid w:val="00BF1482"/>
    <w:rsid w:val="00BF4EBC"/>
    <w:rsid w:val="00C01EBF"/>
    <w:rsid w:val="00C04F2D"/>
    <w:rsid w:val="00C0664D"/>
    <w:rsid w:val="00C1111B"/>
    <w:rsid w:val="00C16BB1"/>
    <w:rsid w:val="00C16CAD"/>
    <w:rsid w:val="00C27307"/>
    <w:rsid w:val="00C3260E"/>
    <w:rsid w:val="00C43144"/>
    <w:rsid w:val="00C457B3"/>
    <w:rsid w:val="00C45C56"/>
    <w:rsid w:val="00C7078F"/>
    <w:rsid w:val="00C7180E"/>
    <w:rsid w:val="00C850E9"/>
    <w:rsid w:val="00CB1152"/>
    <w:rsid w:val="00CB2A9A"/>
    <w:rsid w:val="00CD3674"/>
    <w:rsid w:val="00D02CC7"/>
    <w:rsid w:val="00D056C4"/>
    <w:rsid w:val="00D12D95"/>
    <w:rsid w:val="00D31C6D"/>
    <w:rsid w:val="00D31D9D"/>
    <w:rsid w:val="00D51AA5"/>
    <w:rsid w:val="00D556FA"/>
    <w:rsid w:val="00D56E7B"/>
    <w:rsid w:val="00D6420C"/>
    <w:rsid w:val="00D71F96"/>
    <w:rsid w:val="00D83D50"/>
    <w:rsid w:val="00D86551"/>
    <w:rsid w:val="00D912A0"/>
    <w:rsid w:val="00DB12B2"/>
    <w:rsid w:val="00DB3C7A"/>
    <w:rsid w:val="00DB49FA"/>
    <w:rsid w:val="00DE202A"/>
    <w:rsid w:val="00DE6490"/>
    <w:rsid w:val="00E05CD7"/>
    <w:rsid w:val="00E16B31"/>
    <w:rsid w:val="00E2370C"/>
    <w:rsid w:val="00E300FB"/>
    <w:rsid w:val="00E3594C"/>
    <w:rsid w:val="00E47391"/>
    <w:rsid w:val="00E54CEE"/>
    <w:rsid w:val="00E80122"/>
    <w:rsid w:val="00E87C9E"/>
    <w:rsid w:val="00E9726E"/>
    <w:rsid w:val="00EA40BD"/>
    <w:rsid w:val="00EB7310"/>
    <w:rsid w:val="00EC1659"/>
    <w:rsid w:val="00EE7F93"/>
    <w:rsid w:val="00EF32FE"/>
    <w:rsid w:val="00EF7F36"/>
    <w:rsid w:val="00F057DF"/>
    <w:rsid w:val="00F06543"/>
    <w:rsid w:val="00F12992"/>
    <w:rsid w:val="00F26752"/>
    <w:rsid w:val="00F306E3"/>
    <w:rsid w:val="00F40CD2"/>
    <w:rsid w:val="00F572D1"/>
    <w:rsid w:val="00F73BF8"/>
    <w:rsid w:val="00F8768B"/>
    <w:rsid w:val="00F94086"/>
    <w:rsid w:val="00F95637"/>
    <w:rsid w:val="00FA116E"/>
    <w:rsid w:val="00FA261D"/>
    <w:rsid w:val="00FA7616"/>
    <w:rsid w:val="00FB0265"/>
    <w:rsid w:val="00FB0A61"/>
    <w:rsid w:val="00FC04DB"/>
    <w:rsid w:val="00FC6C2C"/>
    <w:rsid w:val="00FC6D21"/>
    <w:rsid w:val="00FD63B3"/>
    <w:rsid w:val="00FE37AB"/>
    <w:rsid w:val="00FF2B3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7B0C6"/>
  <w14:defaultImageDpi w14:val="300"/>
  <w15:docId w15:val="{6DC9FE09-E59A-4F54-947A-10C30691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C2C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21510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7B2A1-5B17-40B8-BB33-B0F427C5D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591</Words>
  <Characters>3371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2023-04-11T09:23:00Z</cp:lastPrinted>
  <dcterms:created xsi:type="dcterms:W3CDTF">2026-09-01T14:43:00Z</dcterms:created>
  <dcterms:modified xsi:type="dcterms:W3CDTF">2026-09-01T14:43:00Z</dcterms:modified>
</cp:coreProperties>
</file>