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0"/>
        <w:gridCol w:w="3330"/>
        <w:gridCol w:w="2303"/>
        <w:gridCol w:w="1297"/>
        <w:gridCol w:w="3120"/>
        <w:gridCol w:w="2122"/>
        <w:gridCol w:w="2122"/>
        <w:gridCol w:w="2123"/>
      </w:tblGrid>
      <w:tr w:rsidR="003B2A72" w:rsidRPr="00361BA4" w14:paraId="325FEB25" w14:textId="77777777" w:rsidTr="00B5103B">
        <w:trPr>
          <w:trHeight w:val="231"/>
        </w:trPr>
        <w:tc>
          <w:tcPr>
            <w:tcW w:w="4860" w:type="dxa"/>
            <w:gridSpan w:val="2"/>
          </w:tcPr>
          <w:p w14:paraId="3CAD3A19" w14:textId="77777777" w:rsidR="003B2A72" w:rsidRPr="00361BA4" w:rsidRDefault="0069240C" w:rsidP="00B94AEE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0D5BB73" wp14:editId="028523B7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686DD295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60D5BB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772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686DD295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2A72" w:rsidRPr="00361BA4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B94AE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94AEE">
              <w:rPr>
                <w:rFonts w:ascii="Arial" w:hAnsi="Arial" w:cs="Arial"/>
                <w:sz w:val="20"/>
                <w:szCs w:val="20"/>
              </w:rPr>
              <w:t>Department Secretary</w:t>
            </w:r>
            <w:r w:rsidR="00784C5F">
              <w:rPr>
                <w:rFonts w:ascii="Arial" w:hAnsi="Arial" w:cs="Arial"/>
                <w:sz w:val="20"/>
                <w:szCs w:val="20"/>
              </w:rPr>
              <w:t xml:space="preserve"> I, II, III</w:t>
            </w:r>
            <w:r w:rsidR="007B04F1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13087" w:type="dxa"/>
            <w:gridSpan w:val="6"/>
          </w:tcPr>
          <w:p w14:paraId="5C9A9C02" w14:textId="7E6AF9EE" w:rsidR="003B2A72" w:rsidRPr="00361BA4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0A46ED">
              <w:rPr>
                <w:rFonts w:ascii="Arial" w:hAnsi="Arial" w:cs="Arial"/>
                <w:sz w:val="20"/>
                <w:szCs w:val="20"/>
              </w:rPr>
              <w:t>Corporate Planning Department</w:t>
            </w:r>
            <w:r w:rsidRPr="00361BA4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0A46ED">
              <w:rPr>
                <w:rFonts w:ascii="Arial" w:hAnsi="Arial" w:cs="Arial"/>
                <w:sz w:val="20"/>
                <w:szCs w:val="20"/>
              </w:rPr>
              <w:t>CP</w:t>
            </w:r>
            <w:r w:rsidRPr="00361BA4">
              <w:rPr>
                <w:rFonts w:ascii="Arial" w:hAnsi="Arial" w:cs="Arial"/>
                <w:sz w:val="20"/>
                <w:szCs w:val="20"/>
              </w:rPr>
              <w:t>D)</w:t>
            </w:r>
          </w:p>
        </w:tc>
      </w:tr>
      <w:tr w:rsidR="003B2A72" w:rsidRPr="00361BA4" w14:paraId="41D762F1" w14:textId="77777777" w:rsidTr="00B5103B">
        <w:trPr>
          <w:trHeight w:val="208"/>
        </w:trPr>
        <w:tc>
          <w:tcPr>
            <w:tcW w:w="4860" w:type="dxa"/>
            <w:gridSpan w:val="2"/>
          </w:tcPr>
          <w:p w14:paraId="24CCABEE" w14:textId="77777777" w:rsidR="003B2A72" w:rsidRPr="00B40E7B" w:rsidRDefault="003B2A72" w:rsidP="00B94AEE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="0069240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40E7B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3087" w:type="dxa"/>
            <w:gridSpan w:val="6"/>
          </w:tcPr>
          <w:p w14:paraId="5AEC99DC" w14:textId="77777777" w:rsidR="003B2A72" w:rsidRPr="00361BA4" w:rsidRDefault="003B2A72" w:rsidP="00B94AEE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</w:p>
        </w:tc>
      </w:tr>
      <w:tr w:rsidR="003B2A72" w:rsidRPr="00361BA4" w14:paraId="162F9B38" w14:textId="77777777" w:rsidTr="00B5103B">
        <w:trPr>
          <w:trHeight w:val="231"/>
        </w:trPr>
        <w:tc>
          <w:tcPr>
            <w:tcW w:w="4860" w:type="dxa"/>
            <w:gridSpan w:val="2"/>
          </w:tcPr>
          <w:p w14:paraId="7EFB7F1B" w14:textId="77777777" w:rsidR="003B2A72" w:rsidRPr="00361BA4" w:rsidRDefault="003B2A72" w:rsidP="00B94AEE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B94AEE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13087" w:type="dxa"/>
            <w:gridSpan w:val="6"/>
          </w:tcPr>
          <w:p w14:paraId="11481A8F" w14:textId="77777777" w:rsidR="003B2A72" w:rsidRPr="00361BA4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361BA4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361BA4" w14:paraId="6EF4040F" w14:textId="77777777" w:rsidTr="00B5103B">
        <w:trPr>
          <w:trHeight w:val="201"/>
        </w:trPr>
        <w:tc>
          <w:tcPr>
            <w:tcW w:w="4860" w:type="dxa"/>
            <w:gridSpan w:val="2"/>
          </w:tcPr>
          <w:p w14:paraId="3B6280D2" w14:textId="77777777" w:rsidR="003B2A72" w:rsidRPr="00361BA4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4CF4CB16" w14:textId="77777777" w:rsidR="003B2A72" w:rsidRPr="00361BA4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087" w:type="dxa"/>
            <w:gridSpan w:val="6"/>
          </w:tcPr>
          <w:p w14:paraId="661FD9D1" w14:textId="77777777" w:rsidR="003B2A72" w:rsidRPr="00361BA4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361BA4" w14:paraId="0439E818" w14:textId="77777777" w:rsidTr="00D21411">
        <w:trPr>
          <w:trHeight w:val="441"/>
        </w:trPr>
        <w:tc>
          <w:tcPr>
            <w:tcW w:w="17947" w:type="dxa"/>
            <w:gridSpan w:val="8"/>
          </w:tcPr>
          <w:p w14:paraId="224CAB30" w14:textId="77777777" w:rsidR="005910FB" w:rsidRDefault="003B2A72" w:rsidP="002F4E4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F4E42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2F4E42">
              <w:rPr>
                <w:rFonts w:ascii="Arial" w:hAnsi="Arial" w:cs="Arial"/>
                <w:sz w:val="20"/>
                <w:szCs w:val="20"/>
              </w:rPr>
              <w:t xml:space="preserve">:  </w:t>
            </w:r>
          </w:p>
          <w:p w14:paraId="72500E1A" w14:textId="0BD0999D" w:rsidR="003B2A72" w:rsidRPr="00784C5F" w:rsidRDefault="000A46ED" w:rsidP="00784C5F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0A46ED">
              <w:rPr>
                <w:rFonts w:ascii="Arial" w:hAnsi="Arial" w:cs="Arial"/>
                <w:sz w:val="20"/>
                <w:szCs w:val="20"/>
              </w:rPr>
              <w:t>Responsible for providing efficient and reliable administrative and secretarial support to the Corporate Planning Department. Maintains and manages departmental records and confidential documents, coordinates communications, meetings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0A46ED">
              <w:rPr>
                <w:rFonts w:ascii="Arial" w:hAnsi="Arial" w:cs="Arial"/>
                <w:sz w:val="20"/>
                <w:szCs w:val="20"/>
              </w:rPr>
              <w:t>reports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46ED">
              <w:rPr>
                <w:rFonts w:ascii="Arial" w:hAnsi="Arial" w:cs="Arial"/>
                <w:sz w:val="20"/>
                <w:szCs w:val="20"/>
              </w:rPr>
              <w:t>and ensures the timely organization and availability of information and documents necessary to support the Department Manager in planning, monitoring and operational decision-making.</w:t>
            </w:r>
          </w:p>
        </w:tc>
      </w:tr>
      <w:tr w:rsidR="00996974" w:rsidRPr="00361BA4" w14:paraId="3249EC22" w14:textId="77777777" w:rsidTr="0049381D">
        <w:trPr>
          <w:trHeight w:val="1601"/>
        </w:trPr>
        <w:tc>
          <w:tcPr>
            <w:tcW w:w="7163" w:type="dxa"/>
            <w:gridSpan w:val="3"/>
            <w:vAlign w:val="center"/>
          </w:tcPr>
          <w:p w14:paraId="3C89A2E2" w14:textId="77777777" w:rsidR="00577DAC" w:rsidRPr="00361BA4" w:rsidRDefault="00577DAC" w:rsidP="00784C5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1297" w:type="dxa"/>
            <w:vAlign w:val="center"/>
          </w:tcPr>
          <w:p w14:paraId="073A7A7E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6979E4B3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3120" w:type="dxa"/>
            <w:vAlign w:val="center"/>
          </w:tcPr>
          <w:p w14:paraId="04479853" w14:textId="77777777" w:rsidR="00577DAC" w:rsidRPr="00361BA4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6367" w:type="dxa"/>
            <w:gridSpan w:val="3"/>
          </w:tcPr>
          <w:p w14:paraId="49AB4DD7" w14:textId="77777777" w:rsidR="00577DAC" w:rsidRPr="00361BA4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6132" w:type="dxa"/>
              <w:tblLook w:val="04A0" w:firstRow="1" w:lastRow="0" w:firstColumn="1" w:lastColumn="0" w:noHBand="0" w:noVBand="1"/>
            </w:tblPr>
            <w:tblGrid>
              <w:gridCol w:w="370"/>
              <w:gridCol w:w="5762"/>
            </w:tblGrid>
            <w:tr w:rsidR="00577DAC" w:rsidRPr="00361BA4" w14:paraId="58F5286F" w14:textId="77777777" w:rsidTr="0049381D">
              <w:trPr>
                <w:trHeight w:val="208"/>
              </w:trPr>
              <w:tc>
                <w:tcPr>
                  <w:tcW w:w="370" w:type="dxa"/>
                </w:tcPr>
                <w:p w14:paraId="4BD618F5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762" w:type="dxa"/>
                </w:tcPr>
                <w:p w14:paraId="6F883F66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Basic (basic/general understanding of the field to perform job duties)</w:t>
                  </w:r>
                </w:p>
              </w:tc>
            </w:tr>
            <w:tr w:rsidR="00577DAC" w:rsidRPr="00361BA4" w14:paraId="07BCAE8D" w14:textId="77777777" w:rsidTr="0049381D">
              <w:trPr>
                <w:trHeight w:val="580"/>
              </w:trPr>
              <w:tc>
                <w:tcPr>
                  <w:tcW w:w="370" w:type="dxa"/>
                </w:tcPr>
                <w:p w14:paraId="501D183E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762" w:type="dxa"/>
                </w:tcPr>
                <w:p w14:paraId="0737EE46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361BA4" w14:paraId="20E1B2E4" w14:textId="77777777" w:rsidTr="0049381D">
              <w:trPr>
                <w:trHeight w:val="604"/>
              </w:trPr>
              <w:tc>
                <w:tcPr>
                  <w:tcW w:w="370" w:type="dxa"/>
                </w:tcPr>
                <w:p w14:paraId="6C8116C2" w14:textId="77777777" w:rsidR="00577DAC" w:rsidRPr="00361BA4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762" w:type="dxa"/>
                </w:tcPr>
                <w:p w14:paraId="2F5311E1" w14:textId="77777777" w:rsidR="00577DAC" w:rsidRPr="00361BA4" w:rsidRDefault="00577DAC" w:rsidP="000F4D5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361BA4">
                    <w:rPr>
                      <w:rFonts w:ascii="Arial" w:hAnsi="Arial" w:cs="Arial"/>
                      <w:sz w:val="18"/>
                      <w:szCs w:val="18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0D98999E" w14:textId="77777777" w:rsidR="00577DAC" w:rsidRPr="00361BA4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E302C" w:rsidRPr="00361BA4" w14:paraId="3780F74A" w14:textId="77777777" w:rsidTr="00FE7AD1">
        <w:trPr>
          <w:trHeight w:val="46"/>
        </w:trPr>
        <w:tc>
          <w:tcPr>
            <w:tcW w:w="7163" w:type="dxa"/>
            <w:gridSpan w:val="3"/>
          </w:tcPr>
          <w:p w14:paraId="58F4B4DC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ECB33F7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Document Circulation/tracking</w:t>
            </w:r>
          </w:p>
          <w:p w14:paraId="14954E9E" w14:textId="77777777" w:rsidR="00DE302C" w:rsidRDefault="00DE302C" w:rsidP="007B04F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>
              <w:rPr>
                <w:rFonts w:ascii="Arial" w:hAnsi="Arial" w:cs="Arial"/>
                <w:b/>
                <w:sz w:val="20"/>
                <w:szCs w:val="20"/>
              </w:rPr>
              <w:t>DS I (2), DS II (3), DS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DS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3EF5CC9B" w14:textId="77777777" w:rsidR="00DE302C" w:rsidRPr="005910FB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97" w:type="dxa"/>
          </w:tcPr>
          <w:p w14:paraId="76B71B8A" w14:textId="77777777" w:rsidR="00DE302C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A8770A" w14:textId="77777777" w:rsidR="00DE302C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EEBA8D9" w14:textId="77777777" w:rsidR="00DE302C" w:rsidRPr="00361BA4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60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487" w:type="dxa"/>
            <w:gridSpan w:val="4"/>
          </w:tcPr>
          <w:p w14:paraId="31B99474" w14:textId="77777777" w:rsidR="00DE302C" w:rsidRPr="00361BA4" w:rsidRDefault="00DE302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04F1" w:rsidRPr="00361BA4" w14:paraId="2761F6F1" w14:textId="77777777" w:rsidTr="007B04F1">
        <w:trPr>
          <w:trHeight w:val="649"/>
        </w:trPr>
        <w:tc>
          <w:tcPr>
            <w:tcW w:w="1530" w:type="dxa"/>
            <w:vMerge w:val="restart"/>
          </w:tcPr>
          <w:p w14:paraId="699BA0DB" w14:textId="77777777" w:rsidR="007B04F1" w:rsidRDefault="007B04F1" w:rsidP="00784C5F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76DCA2" w14:textId="77777777" w:rsidR="007B04F1" w:rsidRPr="002963F1" w:rsidRDefault="007B04F1" w:rsidP="00784C5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DS I, II, III,IV</w:t>
            </w:r>
          </w:p>
        </w:tc>
        <w:tc>
          <w:tcPr>
            <w:tcW w:w="5633" w:type="dxa"/>
            <w:gridSpan w:val="2"/>
          </w:tcPr>
          <w:p w14:paraId="74FAFBFB" w14:textId="77777777" w:rsidR="007B04F1" w:rsidRPr="002963F1" w:rsidRDefault="007B04F1" w:rsidP="002E2C93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Receives and/or routes documents, circulars, reports and other documents through available channels, i.e. hardcopies, Zimbra local email system</w:t>
            </w:r>
            <w:r>
              <w:rPr>
                <w:rFonts w:ascii="Arial" w:hAnsi="Arial" w:cs="Arial"/>
                <w:sz w:val="20"/>
                <w:szCs w:val="20"/>
              </w:rPr>
              <w:t xml:space="preserve"> and</w:t>
            </w:r>
            <w:r w:rsidRPr="002963F1">
              <w:rPr>
                <w:rFonts w:ascii="Arial" w:hAnsi="Arial" w:cs="Arial"/>
                <w:sz w:val="20"/>
                <w:szCs w:val="20"/>
              </w:rPr>
              <w:t xml:space="preserve"> e-mail</w:t>
            </w:r>
          </w:p>
        </w:tc>
        <w:tc>
          <w:tcPr>
            <w:tcW w:w="1297" w:type="dxa"/>
          </w:tcPr>
          <w:p w14:paraId="5BA1B0D0" w14:textId="77777777" w:rsidR="007B04F1" w:rsidRPr="002963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0" w:type="dxa"/>
          </w:tcPr>
          <w:p w14:paraId="6508F34D" w14:textId="77777777" w:rsidR="007B04F1" w:rsidRPr="00996974" w:rsidRDefault="007B04F1" w:rsidP="00996974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the use of in-house system</w:t>
            </w:r>
          </w:p>
          <w:p w14:paraId="236AC5B7" w14:textId="77777777" w:rsidR="007B04F1" w:rsidRPr="002E2C93" w:rsidRDefault="007B04F1" w:rsidP="002E2C93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522FB0CE" w14:textId="77777777" w:rsidR="007B04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A9EB8F0" w14:textId="77777777" w:rsidR="007B04F1" w:rsidRPr="00361BA4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06298A76" w14:textId="77777777" w:rsidR="007B04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B177FC" w14:textId="77777777" w:rsidR="00DE302C" w:rsidRPr="00361BA4" w:rsidRDefault="00DE302C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D54AAFA" w14:textId="77777777" w:rsidR="007B04F1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302E02" w14:textId="77777777" w:rsidR="007B04F1" w:rsidRPr="00361BA4" w:rsidRDefault="007B04F1" w:rsidP="00784C5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420C1CEF" w14:textId="77777777" w:rsidTr="007B04F1">
        <w:trPr>
          <w:trHeight w:val="18"/>
        </w:trPr>
        <w:tc>
          <w:tcPr>
            <w:tcW w:w="1530" w:type="dxa"/>
            <w:vMerge/>
          </w:tcPr>
          <w:p w14:paraId="744B4AD2" w14:textId="77777777" w:rsidR="00DE302C" w:rsidRPr="002963F1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0782613D" w14:textId="77777777" w:rsidR="00DE302C" w:rsidRPr="002963F1" w:rsidRDefault="00DE302C" w:rsidP="00DE302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Logs document details for future tracking needs</w:t>
            </w:r>
          </w:p>
        </w:tc>
        <w:tc>
          <w:tcPr>
            <w:tcW w:w="1297" w:type="dxa"/>
          </w:tcPr>
          <w:p w14:paraId="2FD919E2" w14:textId="77777777" w:rsidR="00DE302C" w:rsidRPr="002963F1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0" w:type="dxa"/>
          </w:tcPr>
          <w:p w14:paraId="36C2B9D6" w14:textId="77777777" w:rsidR="00DE302C" w:rsidRPr="002963F1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Records management skills</w:t>
            </w:r>
          </w:p>
        </w:tc>
        <w:tc>
          <w:tcPr>
            <w:tcW w:w="2122" w:type="dxa"/>
            <w:vAlign w:val="center"/>
          </w:tcPr>
          <w:p w14:paraId="67600C3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C0E8FA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05B6A09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A3C0F5C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7D2606F9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E67465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6978F8EE" w14:textId="77777777" w:rsidTr="007B04F1">
        <w:trPr>
          <w:trHeight w:val="520"/>
        </w:trPr>
        <w:tc>
          <w:tcPr>
            <w:tcW w:w="1530" w:type="dxa"/>
            <w:vMerge/>
          </w:tcPr>
          <w:p w14:paraId="65BED949" w14:textId="77777777" w:rsidR="00DE302C" w:rsidRPr="002963F1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65A2A4E7" w14:textId="77777777" w:rsidR="00DE302C" w:rsidRPr="002963F1" w:rsidRDefault="00DE302C" w:rsidP="00DE302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2963F1">
              <w:rPr>
                <w:rFonts w:ascii="Arial" w:hAnsi="Arial" w:cs="Arial"/>
                <w:sz w:val="20"/>
                <w:szCs w:val="20"/>
              </w:rPr>
              <w:t>Maintains scanned copies (softcopy) of routed documents to facilitate efficient tracing</w:t>
            </w:r>
          </w:p>
        </w:tc>
        <w:tc>
          <w:tcPr>
            <w:tcW w:w="1297" w:type="dxa"/>
          </w:tcPr>
          <w:p w14:paraId="2B9D1486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44293404" w14:textId="77777777" w:rsidR="00DE302C" w:rsidRDefault="00DE302C" w:rsidP="00DE302C">
            <w:pPr>
              <w:pStyle w:val="ListParagraph"/>
              <w:numPr>
                <w:ilvl w:val="0"/>
                <w:numId w:val="16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Records management skills</w:t>
            </w:r>
          </w:p>
          <w:p w14:paraId="7BBD6766" w14:textId="77777777" w:rsidR="00DE302C" w:rsidRPr="00361BA4" w:rsidRDefault="00DE302C" w:rsidP="00DE302C">
            <w:pPr>
              <w:pStyle w:val="ListParagraph"/>
              <w:numPr>
                <w:ilvl w:val="0"/>
                <w:numId w:val="16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the use of office equipment</w:t>
            </w:r>
          </w:p>
        </w:tc>
        <w:tc>
          <w:tcPr>
            <w:tcW w:w="2122" w:type="dxa"/>
            <w:vAlign w:val="center"/>
          </w:tcPr>
          <w:p w14:paraId="2C34AE1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C08645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68FDC387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430A27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28E95A87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42B726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2363D724" w14:textId="77777777" w:rsidTr="007B04F1">
        <w:trPr>
          <w:trHeight w:val="411"/>
        </w:trPr>
        <w:tc>
          <w:tcPr>
            <w:tcW w:w="1530" w:type="dxa"/>
            <w:vMerge/>
          </w:tcPr>
          <w:p w14:paraId="60F2B147" w14:textId="77777777" w:rsidR="00DE302C" w:rsidRPr="000B3FAC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5987E36F" w14:textId="77777777" w:rsidR="00DE302C" w:rsidRPr="000B3FAC" w:rsidRDefault="00DE302C" w:rsidP="00DE302C">
            <w:pPr>
              <w:numPr>
                <w:ilvl w:val="0"/>
                <w:numId w:val="5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0B3FAC">
              <w:rPr>
                <w:rFonts w:ascii="Arial" w:hAnsi="Arial" w:cs="Arial"/>
                <w:sz w:val="20"/>
                <w:szCs w:val="20"/>
              </w:rPr>
              <w:t>Prints and transmits copies of documents to all indicated recipients</w:t>
            </w:r>
          </w:p>
        </w:tc>
        <w:tc>
          <w:tcPr>
            <w:tcW w:w="1297" w:type="dxa"/>
          </w:tcPr>
          <w:p w14:paraId="4D2CEFB7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4FF529E1" w14:textId="77777777" w:rsidR="00DE302C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on the use of office equipment</w:t>
            </w:r>
          </w:p>
        </w:tc>
        <w:tc>
          <w:tcPr>
            <w:tcW w:w="2122" w:type="dxa"/>
            <w:vAlign w:val="center"/>
          </w:tcPr>
          <w:p w14:paraId="0B5473E2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1EE621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7136070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0B7E53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9E0603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D9036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2EB020AA" w14:textId="77777777" w:rsidTr="005666A4">
        <w:trPr>
          <w:trHeight w:val="142"/>
        </w:trPr>
        <w:tc>
          <w:tcPr>
            <w:tcW w:w="7163" w:type="dxa"/>
            <w:gridSpan w:val="3"/>
          </w:tcPr>
          <w:p w14:paraId="48414251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99E6C9" w14:textId="77777777" w:rsidR="00DE302C" w:rsidRDefault="00DE302C" w:rsidP="00577DA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5910FB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5F7DE551" w14:textId="450A78A0" w:rsidR="00DE302C" w:rsidRPr="005910FB" w:rsidRDefault="00DE302C" w:rsidP="000A46E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Competency level: </w:t>
            </w:r>
            <w:r>
              <w:rPr>
                <w:rFonts w:ascii="Arial" w:hAnsi="Arial" w:cs="Arial"/>
                <w:b/>
                <w:sz w:val="20"/>
                <w:szCs w:val="20"/>
              </w:rPr>
              <w:t>DS I (2), DS II (3), DS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DS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</w:tc>
        <w:tc>
          <w:tcPr>
            <w:tcW w:w="1297" w:type="dxa"/>
          </w:tcPr>
          <w:p w14:paraId="7BD34351" w14:textId="77777777" w:rsidR="00DE302C" w:rsidRDefault="00DE302C" w:rsidP="00A83BC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2CA7408" w14:textId="77777777" w:rsidR="00DE302C" w:rsidRDefault="00DE302C" w:rsidP="00A83BC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D24F9D" w14:textId="77777777" w:rsidR="00DE302C" w:rsidRPr="00361BA4" w:rsidRDefault="00DE302C" w:rsidP="00A83BC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35</w:t>
            </w:r>
            <w:r w:rsidRPr="00361BA4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9487" w:type="dxa"/>
            <w:gridSpan w:val="4"/>
          </w:tcPr>
          <w:p w14:paraId="2E452BDA" w14:textId="77777777" w:rsidR="00DE302C" w:rsidRPr="00361BA4" w:rsidRDefault="00DE302C" w:rsidP="00B40E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E302C" w:rsidRPr="00361BA4" w14:paraId="3BFE8CA1" w14:textId="77777777" w:rsidTr="007B04F1">
        <w:trPr>
          <w:trHeight w:val="649"/>
        </w:trPr>
        <w:tc>
          <w:tcPr>
            <w:tcW w:w="1530" w:type="dxa"/>
            <w:vMerge w:val="restart"/>
          </w:tcPr>
          <w:p w14:paraId="35E1E4C3" w14:textId="77777777" w:rsidR="00DE302C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11DFDC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DS I, II, III,IV</w:t>
            </w:r>
          </w:p>
        </w:tc>
        <w:tc>
          <w:tcPr>
            <w:tcW w:w="5633" w:type="dxa"/>
            <w:gridSpan w:val="2"/>
          </w:tcPr>
          <w:p w14:paraId="66C5DEA6" w14:textId="5CA1C4DF" w:rsidR="00DE302C" w:rsidRPr="00323F56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Takes dictation, transcribes and types letters and reports</w:t>
            </w:r>
          </w:p>
        </w:tc>
        <w:tc>
          <w:tcPr>
            <w:tcW w:w="1297" w:type="dxa"/>
          </w:tcPr>
          <w:p w14:paraId="4FFB7D7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7E082A8B" w14:textId="77777777" w:rsidR="00DE302C" w:rsidRDefault="00DE302C" w:rsidP="00DE302C">
            <w:pPr>
              <w:pStyle w:val="ListParagraph"/>
              <w:numPr>
                <w:ilvl w:val="0"/>
                <w:numId w:val="18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  <w:p w14:paraId="1A55162D" w14:textId="77777777" w:rsidR="00DE302C" w:rsidRPr="00996974" w:rsidRDefault="00DE302C" w:rsidP="00DE302C">
            <w:pPr>
              <w:pStyle w:val="ListParagraph"/>
              <w:numPr>
                <w:ilvl w:val="0"/>
                <w:numId w:val="18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knowledge on MS Word and MS Excel</w:t>
            </w:r>
          </w:p>
        </w:tc>
        <w:tc>
          <w:tcPr>
            <w:tcW w:w="2122" w:type="dxa"/>
            <w:vAlign w:val="center"/>
          </w:tcPr>
          <w:p w14:paraId="4D40839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F05A12F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560553A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67F84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20AB9860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2016EA4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5F1E6CFB" w14:textId="77777777" w:rsidTr="007B04F1">
        <w:trPr>
          <w:trHeight w:val="464"/>
        </w:trPr>
        <w:tc>
          <w:tcPr>
            <w:tcW w:w="1530" w:type="dxa"/>
            <w:vMerge/>
          </w:tcPr>
          <w:p w14:paraId="2F65CA7D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6F15FA9E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Takes the department’s minutes of the meeting</w:t>
            </w:r>
          </w:p>
        </w:tc>
        <w:tc>
          <w:tcPr>
            <w:tcW w:w="1297" w:type="dxa"/>
          </w:tcPr>
          <w:p w14:paraId="393C7E1A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60BE8B47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Report writing skills</w:t>
            </w:r>
          </w:p>
        </w:tc>
        <w:tc>
          <w:tcPr>
            <w:tcW w:w="2122" w:type="dxa"/>
            <w:vAlign w:val="center"/>
          </w:tcPr>
          <w:p w14:paraId="08F208D9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4A2F7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610AEE3F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62CBD0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831DE1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C2268E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04CC6E58" w14:textId="77777777" w:rsidTr="007B04F1">
        <w:trPr>
          <w:trHeight w:val="464"/>
        </w:trPr>
        <w:tc>
          <w:tcPr>
            <w:tcW w:w="1530" w:type="dxa"/>
            <w:vMerge/>
          </w:tcPr>
          <w:p w14:paraId="2D47D2F2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  <w:gridSpan w:val="2"/>
          </w:tcPr>
          <w:p w14:paraId="377447C2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Receives and/or places telephone calls and messages from and to other departments/ employees</w:t>
            </w:r>
          </w:p>
        </w:tc>
        <w:tc>
          <w:tcPr>
            <w:tcW w:w="1297" w:type="dxa"/>
          </w:tcPr>
          <w:p w14:paraId="02F1C00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F5FE119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2122" w:type="dxa"/>
            <w:vAlign w:val="center"/>
          </w:tcPr>
          <w:p w14:paraId="6C4B43CA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7486B5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77609E00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09A5472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4BA6695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A24E75B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14:paraId="31B1E91B" w14:textId="77777777" w:rsidR="007B04F1" w:rsidRDefault="007B04F1"/>
    <w:tbl>
      <w:tblPr>
        <w:tblW w:w="1794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0"/>
        <w:gridCol w:w="5633"/>
        <w:gridCol w:w="1297"/>
        <w:gridCol w:w="3120"/>
        <w:gridCol w:w="2122"/>
        <w:gridCol w:w="2122"/>
        <w:gridCol w:w="2123"/>
      </w:tblGrid>
      <w:tr w:rsidR="00DE302C" w:rsidRPr="00361BA4" w14:paraId="56B9213F" w14:textId="77777777" w:rsidTr="007B04F1">
        <w:trPr>
          <w:trHeight w:val="649"/>
        </w:trPr>
        <w:tc>
          <w:tcPr>
            <w:tcW w:w="1530" w:type="dxa"/>
            <w:vMerge w:val="restart"/>
          </w:tcPr>
          <w:p w14:paraId="1148810F" w14:textId="77777777" w:rsidR="00DE302C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8BE488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DS I, II, III,IV</w:t>
            </w:r>
            <w:r w:rsidRPr="002E2C9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633" w:type="dxa"/>
          </w:tcPr>
          <w:p w14:paraId="02CB0535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Encodes data for monthly time slip generation through respective system channels, i.e. Gate Pass, Travel Order as preparation of payroll dat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97" w:type="dxa"/>
          </w:tcPr>
          <w:p w14:paraId="419386E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53AA9AFE" w14:textId="77777777" w:rsidR="00DE302C" w:rsidRPr="0099697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the use of in-house system</w:t>
            </w:r>
          </w:p>
          <w:p w14:paraId="5308DBA9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15DFD6FC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7474D4D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156D4EF4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7AA129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0485766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1C9627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6DFE4657" w14:textId="77777777" w:rsidTr="007B04F1">
        <w:trPr>
          <w:trHeight w:val="464"/>
        </w:trPr>
        <w:tc>
          <w:tcPr>
            <w:tcW w:w="1530" w:type="dxa"/>
            <w:vMerge/>
          </w:tcPr>
          <w:p w14:paraId="173D47E1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24FB3BFC" w14:textId="77777777" w:rsidR="00DE302C" w:rsidRPr="00323F56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064B2">
              <w:rPr>
                <w:rFonts w:ascii="Arial" w:hAnsi="Arial" w:cs="Arial"/>
                <w:sz w:val="20"/>
                <w:szCs w:val="20"/>
              </w:rPr>
              <w:t>Tracks and controls Gas Slip issuance</w:t>
            </w:r>
          </w:p>
        </w:tc>
        <w:tc>
          <w:tcPr>
            <w:tcW w:w="1297" w:type="dxa"/>
          </w:tcPr>
          <w:p w14:paraId="553903B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74F92A4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996974">
              <w:rPr>
                <w:rFonts w:ascii="Arial" w:hAnsi="Arial" w:cs="Arial"/>
                <w:sz w:val="20"/>
                <w:szCs w:val="20"/>
              </w:rPr>
              <w:t>Working knowledge the use of in-house system</w:t>
            </w:r>
          </w:p>
        </w:tc>
        <w:tc>
          <w:tcPr>
            <w:tcW w:w="2122" w:type="dxa"/>
            <w:vAlign w:val="center"/>
          </w:tcPr>
          <w:p w14:paraId="12B9624A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FC7A03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2CE1A9B8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38CF95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66807BDD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A1CCD56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2F359DDD" w14:textId="77777777" w:rsidTr="007B04F1">
        <w:trPr>
          <w:trHeight w:val="487"/>
        </w:trPr>
        <w:tc>
          <w:tcPr>
            <w:tcW w:w="1530" w:type="dxa"/>
            <w:vMerge/>
          </w:tcPr>
          <w:p w14:paraId="4EDD593D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1CB546B7" w14:textId="77777777" w:rsidR="00DE302C" w:rsidRPr="00323F56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A0F61">
              <w:rPr>
                <w:rFonts w:ascii="Arial" w:hAnsi="Arial" w:cs="Arial"/>
                <w:sz w:val="20"/>
                <w:szCs w:val="20"/>
              </w:rPr>
              <w:t>Coordinates, monitors and reminds appointments of the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0F61">
              <w:rPr>
                <w:rFonts w:ascii="Arial" w:hAnsi="Arial" w:cs="Arial"/>
                <w:sz w:val="20"/>
                <w:szCs w:val="20"/>
              </w:rPr>
              <w:t>Department Manager</w:t>
            </w:r>
          </w:p>
        </w:tc>
        <w:tc>
          <w:tcPr>
            <w:tcW w:w="1297" w:type="dxa"/>
          </w:tcPr>
          <w:p w14:paraId="71668DE1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065DE1CF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Record keeping skills</w:t>
            </w:r>
          </w:p>
        </w:tc>
        <w:tc>
          <w:tcPr>
            <w:tcW w:w="2122" w:type="dxa"/>
            <w:vAlign w:val="center"/>
          </w:tcPr>
          <w:p w14:paraId="5AAC796C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5BAF90E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10F1593E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F95A1F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A030C6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1FF037E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302C" w:rsidRPr="00361BA4" w14:paraId="122AB1A4" w14:textId="77777777" w:rsidTr="007B04F1">
        <w:trPr>
          <w:trHeight w:val="464"/>
        </w:trPr>
        <w:tc>
          <w:tcPr>
            <w:tcW w:w="1530" w:type="dxa"/>
            <w:vMerge/>
          </w:tcPr>
          <w:p w14:paraId="36F5FDC1" w14:textId="77777777" w:rsidR="00DE302C" w:rsidRPr="002E2C93" w:rsidRDefault="00DE302C" w:rsidP="00DE302C">
            <w:pPr>
              <w:autoSpaceDE w:val="0"/>
              <w:autoSpaceDN w:val="0"/>
              <w:adjustRightInd w:val="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1614B71F" w14:textId="77777777" w:rsidR="00DE302C" w:rsidRPr="00361BA4" w:rsidRDefault="00DE302C" w:rsidP="00DE302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0"/>
              <w:jc w:val="both"/>
              <w:rPr>
                <w:rFonts w:ascii="Arial" w:eastAsiaTheme="minorHAnsi" w:hAnsi="Arial" w:cs="Arial"/>
                <w:sz w:val="20"/>
                <w:szCs w:val="20"/>
              </w:rPr>
            </w:pPr>
            <w:r w:rsidRPr="000A0F61">
              <w:rPr>
                <w:rFonts w:ascii="Arial" w:hAnsi="Arial" w:cs="Arial"/>
                <w:sz w:val="20"/>
                <w:szCs w:val="20"/>
              </w:rPr>
              <w:t>Keeps an efficient and inventory level o</w:t>
            </w:r>
            <w:r>
              <w:rPr>
                <w:rFonts w:ascii="Arial" w:hAnsi="Arial" w:cs="Arial"/>
                <w:sz w:val="20"/>
                <w:szCs w:val="20"/>
              </w:rPr>
              <w:t xml:space="preserve">f office supplies needed by </w:t>
            </w:r>
            <w:r w:rsidRPr="000A0F61">
              <w:rPr>
                <w:rFonts w:ascii="Arial" w:hAnsi="Arial" w:cs="Arial"/>
                <w:sz w:val="20"/>
                <w:szCs w:val="20"/>
              </w:rPr>
              <w:t>the Department and keeps record of the same</w:t>
            </w:r>
          </w:p>
        </w:tc>
        <w:tc>
          <w:tcPr>
            <w:tcW w:w="1297" w:type="dxa"/>
          </w:tcPr>
          <w:p w14:paraId="33C1EA3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31432489" w14:textId="77777777" w:rsidR="00DE302C" w:rsidRPr="00361BA4" w:rsidRDefault="00DE302C" w:rsidP="00DE302C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Record keeping skills</w:t>
            </w:r>
          </w:p>
        </w:tc>
        <w:tc>
          <w:tcPr>
            <w:tcW w:w="2122" w:type="dxa"/>
            <w:vAlign w:val="center"/>
          </w:tcPr>
          <w:p w14:paraId="77DD6C77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970320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2" w:type="dxa"/>
            <w:vAlign w:val="center"/>
          </w:tcPr>
          <w:p w14:paraId="305F99B3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E982EE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0F4C740B" w14:textId="77777777" w:rsidR="00DE302C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0C83D8" w14:textId="77777777" w:rsidR="00DE302C" w:rsidRPr="00361BA4" w:rsidRDefault="00DE302C" w:rsidP="00DE30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82F9D" w:rsidRPr="00361BA4" w14:paraId="25B42D82" w14:textId="77777777" w:rsidTr="007D5267">
        <w:trPr>
          <w:trHeight w:val="231"/>
        </w:trPr>
        <w:tc>
          <w:tcPr>
            <w:tcW w:w="7163" w:type="dxa"/>
            <w:gridSpan w:val="2"/>
          </w:tcPr>
          <w:p w14:paraId="0AED8E97" w14:textId="77777777" w:rsidR="00D82F9D" w:rsidRPr="00361BA4" w:rsidRDefault="00D82F9D" w:rsidP="00D82F9D">
            <w:pPr>
              <w:tabs>
                <w:tab w:val="left" w:pos="35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</w:tc>
        <w:tc>
          <w:tcPr>
            <w:tcW w:w="1297" w:type="dxa"/>
          </w:tcPr>
          <w:p w14:paraId="5683EF33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9487" w:type="dxa"/>
            <w:gridSpan w:val="4"/>
          </w:tcPr>
          <w:p w14:paraId="1E7C6826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23694EE0" w14:textId="77777777" w:rsidTr="007B04F1">
        <w:trPr>
          <w:trHeight w:val="464"/>
        </w:trPr>
        <w:tc>
          <w:tcPr>
            <w:tcW w:w="1530" w:type="dxa"/>
            <w:vMerge w:val="restart"/>
          </w:tcPr>
          <w:p w14:paraId="0C429472" w14:textId="77777777" w:rsidR="00D82F9D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458013" w14:textId="77777777" w:rsidR="00D82F9D" w:rsidRPr="00996974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E2C93">
              <w:rPr>
                <w:rFonts w:ascii="Arial" w:hAnsi="Arial" w:cs="Arial"/>
                <w:sz w:val="20"/>
                <w:szCs w:val="20"/>
              </w:rPr>
              <w:t>DS I, II, III</w:t>
            </w:r>
            <w:r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5633" w:type="dxa"/>
          </w:tcPr>
          <w:p w14:paraId="124F4E9E" w14:textId="77777777" w:rsidR="00D82F9D" w:rsidRPr="00361BA4" w:rsidRDefault="00D82F9D" w:rsidP="00D82F9D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1297" w:type="dxa"/>
          </w:tcPr>
          <w:p w14:paraId="0787C4AA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7E90693F" w14:textId="77777777" w:rsidR="00D82F9D" w:rsidRPr="00361BA4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2122" w:type="dxa"/>
            <w:vAlign w:val="center"/>
          </w:tcPr>
          <w:p w14:paraId="05229EA3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2C735D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70526756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453430F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294050D2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70B912E6" w14:textId="77777777" w:rsidTr="007B04F1">
        <w:trPr>
          <w:trHeight w:val="464"/>
        </w:trPr>
        <w:tc>
          <w:tcPr>
            <w:tcW w:w="1530" w:type="dxa"/>
            <w:vMerge/>
          </w:tcPr>
          <w:p w14:paraId="1A039EE6" w14:textId="77777777" w:rsidR="00D82F9D" w:rsidRPr="00996974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3" w:type="dxa"/>
          </w:tcPr>
          <w:p w14:paraId="17F3A7E3" w14:textId="77777777" w:rsidR="00D82F9D" w:rsidRPr="00361BA4" w:rsidRDefault="00D82F9D" w:rsidP="00D82F9D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1297" w:type="dxa"/>
          </w:tcPr>
          <w:p w14:paraId="797C6A21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</w:tcPr>
          <w:p w14:paraId="35007CCF" w14:textId="77777777" w:rsidR="00D82F9D" w:rsidRPr="00361BA4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ISO Awareness</w:t>
            </w:r>
          </w:p>
        </w:tc>
        <w:tc>
          <w:tcPr>
            <w:tcW w:w="2122" w:type="dxa"/>
            <w:vAlign w:val="center"/>
          </w:tcPr>
          <w:p w14:paraId="6EC0DEBF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82E4583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222DA3CF" w14:textId="77777777" w:rsidR="00D82F9D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BF2015C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23" w:type="dxa"/>
            <w:vAlign w:val="center"/>
          </w:tcPr>
          <w:p w14:paraId="1E2AF300" w14:textId="77777777" w:rsidR="00D82F9D" w:rsidRPr="00361BA4" w:rsidRDefault="00D82F9D" w:rsidP="00D82F9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6B359215" w14:textId="77777777" w:rsidTr="00D21411">
        <w:trPr>
          <w:trHeight w:val="441"/>
        </w:trPr>
        <w:tc>
          <w:tcPr>
            <w:tcW w:w="17947" w:type="dxa"/>
            <w:gridSpan w:val="7"/>
          </w:tcPr>
          <w:p w14:paraId="071701D6" w14:textId="77777777" w:rsidR="00D82F9D" w:rsidRPr="00361BA4" w:rsidRDefault="00D82F9D" w:rsidP="00D82F9D">
            <w:pPr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18AE2106" w14:textId="77777777" w:rsidR="00D82F9D" w:rsidRPr="00361BA4" w:rsidRDefault="00D82F9D" w:rsidP="00D82F9D">
            <w:pPr>
              <w:ind w:left="252"/>
              <w:rPr>
                <w:rFonts w:ascii="Arial" w:hAnsi="Arial" w:cs="Arial"/>
                <w:sz w:val="20"/>
                <w:szCs w:val="20"/>
              </w:rPr>
            </w:pPr>
            <w:r w:rsidRPr="00361BA4">
              <w:rPr>
                <w:rFonts w:ascii="Arial" w:hAnsi="Arial" w:cs="Arial"/>
                <w:sz w:val="20"/>
                <w:szCs w:val="20"/>
              </w:rPr>
              <w:t>All Divisions/All levels</w:t>
            </w:r>
          </w:p>
        </w:tc>
      </w:tr>
      <w:tr w:rsidR="00D82F9D" w:rsidRPr="00361BA4" w14:paraId="29236F23" w14:textId="77777777" w:rsidTr="00D21411">
        <w:trPr>
          <w:trHeight w:val="1137"/>
        </w:trPr>
        <w:tc>
          <w:tcPr>
            <w:tcW w:w="17947" w:type="dxa"/>
            <w:gridSpan w:val="7"/>
          </w:tcPr>
          <w:p w14:paraId="01322499" w14:textId="77777777" w:rsidR="00D82F9D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61BA4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7BB2A385" w14:textId="77777777" w:rsidR="00D82F9D" w:rsidRDefault="00D82F9D" w:rsidP="00D82F9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2"/>
              <w:gridCol w:w="16489"/>
            </w:tblGrid>
            <w:tr w:rsidR="00D82F9D" w14:paraId="5CC9FFC2" w14:textId="77777777" w:rsidTr="00D21411">
              <w:tc>
                <w:tcPr>
                  <w:tcW w:w="1232" w:type="dxa"/>
                </w:tcPr>
                <w:p w14:paraId="0F383063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21411">
                    <w:rPr>
                      <w:rFonts w:ascii="Arial" w:hAnsi="Arial" w:cs="Arial"/>
                      <w:sz w:val="20"/>
                      <w:szCs w:val="20"/>
                    </w:rPr>
                    <w:t>DS I</w:t>
                  </w:r>
                </w:p>
              </w:tc>
              <w:tc>
                <w:tcPr>
                  <w:tcW w:w="16489" w:type="dxa"/>
                </w:tcPr>
                <w:p w14:paraId="79A509C6" w14:textId="77777777" w:rsidR="00D82F9D" w:rsidRPr="00361BA4" w:rsidRDefault="00D82F9D" w:rsidP="00D82F9D">
                  <w:pPr>
                    <w:pStyle w:val="ListParagraph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>Graduate of any four year course preferably Social Science or Communication</w:t>
                  </w:r>
                </w:p>
                <w:p w14:paraId="505E68BC" w14:textId="31DAFBCB" w:rsidR="00D82F9D" w:rsidRPr="00D82F9D" w:rsidRDefault="00D82F9D" w:rsidP="00D82F9D">
                  <w:pPr>
                    <w:pStyle w:val="ListParagraph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>Has completed at least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8</w:t>
                  </w: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 xml:space="preserve"> hours of Customer Relations Training</w:t>
                  </w:r>
                </w:p>
                <w:p w14:paraId="4B74D987" w14:textId="7A8E3937" w:rsidR="00D82F9D" w:rsidRPr="00D21411" w:rsidRDefault="00D82F9D" w:rsidP="00D82F9D">
                  <w:pPr>
                    <w:pStyle w:val="ListParagraph"/>
                    <w:numPr>
                      <w:ilvl w:val="0"/>
                      <w:numId w:val="1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  <w:r w:rsidRPr="00361BA4"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D82F9D" w14:paraId="0AFBD5F5" w14:textId="77777777" w:rsidTr="00D21411">
              <w:tc>
                <w:tcPr>
                  <w:tcW w:w="1232" w:type="dxa"/>
                </w:tcPr>
                <w:p w14:paraId="4C65AF03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21411">
                    <w:rPr>
                      <w:rFonts w:ascii="Arial" w:hAnsi="Arial" w:cs="Arial"/>
                      <w:sz w:val="20"/>
                      <w:szCs w:val="20"/>
                    </w:rPr>
                    <w:t>DS II</w:t>
                  </w:r>
                </w:p>
              </w:tc>
              <w:tc>
                <w:tcPr>
                  <w:tcW w:w="16489" w:type="dxa"/>
                </w:tcPr>
                <w:p w14:paraId="73F7D164" w14:textId="4FCC99E0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DS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I</w:t>
                  </w:r>
                </w:p>
                <w:p w14:paraId="6C098FF4" w14:textId="02B74F22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16 hours of Customer Relations Training</w:t>
                  </w:r>
                </w:p>
                <w:p w14:paraId="0528D83A" w14:textId="011C2A51" w:rsidR="00D82F9D" w:rsidRPr="008E2E22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48 hours related training for this position</w:t>
                  </w:r>
                </w:p>
              </w:tc>
            </w:tr>
            <w:tr w:rsidR="00D82F9D" w14:paraId="1DE88865" w14:textId="77777777" w:rsidTr="00D21411">
              <w:tc>
                <w:tcPr>
                  <w:tcW w:w="1232" w:type="dxa"/>
                </w:tcPr>
                <w:p w14:paraId="7A4BC3E9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21411">
                    <w:rPr>
                      <w:rFonts w:ascii="Arial" w:hAnsi="Arial" w:cs="Arial"/>
                      <w:sz w:val="20"/>
                      <w:szCs w:val="20"/>
                    </w:rPr>
                    <w:t>DS III</w:t>
                  </w:r>
                </w:p>
              </w:tc>
              <w:tc>
                <w:tcPr>
                  <w:tcW w:w="16489" w:type="dxa"/>
                </w:tcPr>
                <w:p w14:paraId="47A7AC6B" w14:textId="648A9F99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1 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DS I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068E5892" w14:textId="3A60132D" w:rsidR="00D82F9D" w:rsidRPr="00425047" w:rsidRDefault="00D82F9D" w:rsidP="000A2650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0A2650">
                    <w:rPr>
                      <w:rFonts w:ascii="Arial" w:hAnsi="Arial" w:cs="Arial"/>
                      <w:sz w:val="20"/>
                      <w:szCs w:val="20"/>
                    </w:rPr>
                    <w:t>80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D82F9D" w14:paraId="64E5DF2D" w14:textId="77777777" w:rsidTr="00D21411">
              <w:tc>
                <w:tcPr>
                  <w:tcW w:w="1232" w:type="dxa"/>
                </w:tcPr>
                <w:p w14:paraId="7CC55CBC" w14:textId="77777777" w:rsidR="00D82F9D" w:rsidRPr="00D21411" w:rsidRDefault="00D82F9D" w:rsidP="00D82F9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DS IV</w:t>
                  </w:r>
                </w:p>
              </w:tc>
              <w:tc>
                <w:tcPr>
                  <w:tcW w:w="16489" w:type="dxa"/>
                </w:tcPr>
                <w:p w14:paraId="7D80E00E" w14:textId="77777777" w:rsidR="00D82F9D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1 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DS I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3A839487" w14:textId="54206462" w:rsidR="00D82F9D" w:rsidRPr="00425047" w:rsidRDefault="00D82F9D" w:rsidP="00D82F9D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</w:tc>
            </w:tr>
          </w:tbl>
          <w:p w14:paraId="61AF9CE9" w14:textId="77777777" w:rsidR="00D82F9D" w:rsidRPr="00D21411" w:rsidRDefault="00D82F9D" w:rsidP="00D82F9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82F9D" w:rsidRPr="00361BA4" w14:paraId="1CD0FA0D" w14:textId="77777777" w:rsidTr="00D21411">
        <w:trPr>
          <w:trHeight w:val="1299"/>
        </w:trPr>
        <w:tc>
          <w:tcPr>
            <w:tcW w:w="17947" w:type="dxa"/>
            <w:gridSpan w:val="7"/>
          </w:tcPr>
          <w:p w14:paraId="4F6B590C" w14:textId="77777777" w:rsidR="00D82F9D" w:rsidRDefault="00D82F9D" w:rsidP="00D82F9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B37845E" w14:textId="77777777" w:rsidR="002D0902" w:rsidRDefault="002D0902" w:rsidP="002D0902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7BDDED93" w14:textId="77777777" w:rsidR="002D0902" w:rsidRDefault="002D0902" w:rsidP="002D0902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65649AD" w14:textId="77777777" w:rsidR="002D0902" w:rsidRPr="00F76CB1" w:rsidRDefault="002D0902" w:rsidP="002D0902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0755313E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6A4EBE42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9E5E6A8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33CE9E76" w14:textId="77777777" w:rsidR="002D0902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178604F9" w14:textId="77777777" w:rsidR="002D0902" w:rsidRPr="00E721E9" w:rsidRDefault="002D0902" w:rsidP="002D090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7C7482F5" w14:textId="0B7975EA" w:rsidR="00D82F9D" w:rsidRPr="00361BA4" w:rsidRDefault="002D0902" w:rsidP="002D09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181580BE" w14:textId="77777777" w:rsidR="001D7040" w:rsidRPr="00361BA4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0BF8BF76" w14:textId="77777777" w:rsidR="00673DB4" w:rsidRPr="00361BA4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361BA4" w:rsidSect="002D0902">
      <w:footerReference w:type="default" r:id="rId8"/>
      <w:pgSz w:w="18720" w:h="12240" w:orient="landscape" w:code="5"/>
      <w:pgMar w:top="1080" w:right="36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4C73" w14:textId="77777777" w:rsidR="005B08B9" w:rsidRDefault="005B08B9">
      <w:r>
        <w:separator/>
      </w:r>
    </w:p>
  </w:endnote>
  <w:endnote w:type="continuationSeparator" w:id="0">
    <w:p w14:paraId="362A6022" w14:textId="77777777" w:rsidR="005B08B9" w:rsidRDefault="005B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122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41047" w14:textId="6B61D2DA" w:rsidR="002D0902" w:rsidRDefault="002D09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C386" w14:textId="77777777" w:rsidR="002D0902" w:rsidRDefault="002D0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04CDA" w14:textId="77777777" w:rsidR="005B08B9" w:rsidRDefault="005B08B9">
      <w:r>
        <w:separator/>
      </w:r>
    </w:p>
  </w:footnote>
  <w:footnote w:type="continuationSeparator" w:id="0">
    <w:p w14:paraId="2D13FB66" w14:textId="77777777" w:rsidR="005B08B9" w:rsidRDefault="005B0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7144A"/>
    <w:multiLevelType w:val="hybridMultilevel"/>
    <w:tmpl w:val="FD82F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F6384"/>
    <w:multiLevelType w:val="hybridMultilevel"/>
    <w:tmpl w:val="FF72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E4313"/>
    <w:multiLevelType w:val="hybridMultilevel"/>
    <w:tmpl w:val="DFECE6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2F13CC"/>
    <w:multiLevelType w:val="hybridMultilevel"/>
    <w:tmpl w:val="E1A2AFD4"/>
    <w:lvl w:ilvl="0" w:tplc="1702EBF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54C17"/>
    <w:multiLevelType w:val="hybridMultilevel"/>
    <w:tmpl w:val="85BE5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73611C"/>
    <w:multiLevelType w:val="hybridMultilevel"/>
    <w:tmpl w:val="38DA8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D9298B"/>
    <w:multiLevelType w:val="hybridMultilevel"/>
    <w:tmpl w:val="1BDE9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A7877"/>
    <w:multiLevelType w:val="hybridMultilevel"/>
    <w:tmpl w:val="38DA8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5307E"/>
    <w:multiLevelType w:val="hybridMultilevel"/>
    <w:tmpl w:val="325A0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91120"/>
    <w:multiLevelType w:val="hybridMultilevel"/>
    <w:tmpl w:val="38DA8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984354"/>
    <w:multiLevelType w:val="hybridMultilevel"/>
    <w:tmpl w:val="2550D9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33404"/>
    <w:multiLevelType w:val="hybridMultilevel"/>
    <w:tmpl w:val="5B74F6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F9467D"/>
    <w:multiLevelType w:val="hybridMultilevel"/>
    <w:tmpl w:val="85BE5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34357">
    <w:abstractNumId w:val="7"/>
  </w:num>
  <w:num w:numId="2" w16cid:durableId="1372420652">
    <w:abstractNumId w:val="14"/>
  </w:num>
  <w:num w:numId="3" w16cid:durableId="615409234">
    <w:abstractNumId w:val="16"/>
  </w:num>
  <w:num w:numId="4" w16cid:durableId="722022375">
    <w:abstractNumId w:val="1"/>
  </w:num>
  <w:num w:numId="5" w16cid:durableId="279078">
    <w:abstractNumId w:val="15"/>
  </w:num>
  <w:num w:numId="6" w16cid:durableId="805272709">
    <w:abstractNumId w:val="0"/>
  </w:num>
  <w:num w:numId="7" w16cid:durableId="1644381679">
    <w:abstractNumId w:val="18"/>
  </w:num>
  <w:num w:numId="8" w16cid:durableId="1012027456">
    <w:abstractNumId w:val="4"/>
  </w:num>
  <w:num w:numId="9" w16cid:durableId="556863488">
    <w:abstractNumId w:val="13"/>
  </w:num>
  <w:num w:numId="10" w16cid:durableId="1432435244">
    <w:abstractNumId w:val="5"/>
  </w:num>
  <w:num w:numId="11" w16cid:durableId="433015153">
    <w:abstractNumId w:val="17"/>
  </w:num>
  <w:num w:numId="12" w16cid:durableId="1713186054">
    <w:abstractNumId w:val="2"/>
  </w:num>
  <w:num w:numId="13" w16cid:durableId="763065673">
    <w:abstractNumId w:val="11"/>
  </w:num>
  <w:num w:numId="14" w16cid:durableId="1806269734">
    <w:abstractNumId w:val="3"/>
  </w:num>
  <w:num w:numId="15" w16cid:durableId="1450246764">
    <w:abstractNumId w:val="12"/>
  </w:num>
  <w:num w:numId="16" w16cid:durableId="999310861">
    <w:abstractNumId w:val="19"/>
  </w:num>
  <w:num w:numId="17" w16cid:durableId="1429816623">
    <w:abstractNumId w:val="6"/>
  </w:num>
  <w:num w:numId="18" w16cid:durableId="900871066">
    <w:abstractNumId w:val="9"/>
  </w:num>
  <w:num w:numId="19" w16cid:durableId="1325937310">
    <w:abstractNumId w:val="10"/>
  </w:num>
  <w:num w:numId="20" w16cid:durableId="805271600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D48"/>
    <w:rsid w:val="0004048D"/>
    <w:rsid w:val="000461C6"/>
    <w:rsid w:val="00073721"/>
    <w:rsid w:val="00074C3C"/>
    <w:rsid w:val="000843F9"/>
    <w:rsid w:val="00096514"/>
    <w:rsid w:val="000A2650"/>
    <w:rsid w:val="000A30BF"/>
    <w:rsid w:val="000A46ED"/>
    <w:rsid w:val="000B3FAC"/>
    <w:rsid w:val="000B5B45"/>
    <w:rsid w:val="000C66D7"/>
    <w:rsid w:val="000C7355"/>
    <w:rsid w:val="000D2138"/>
    <w:rsid w:val="000F4D52"/>
    <w:rsid w:val="000F7C64"/>
    <w:rsid w:val="00104D17"/>
    <w:rsid w:val="001351CE"/>
    <w:rsid w:val="00137757"/>
    <w:rsid w:val="00142DDA"/>
    <w:rsid w:val="001613A8"/>
    <w:rsid w:val="00162355"/>
    <w:rsid w:val="0016395B"/>
    <w:rsid w:val="00171C88"/>
    <w:rsid w:val="00182748"/>
    <w:rsid w:val="00187DD4"/>
    <w:rsid w:val="001A0FFC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6386D"/>
    <w:rsid w:val="00270BE8"/>
    <w:rsid w:val="0028799E"/>
    <w:rsid w:val="002963F1"/>
    <w:rsid w:val="002A25DD"/>
    <w:rsid w:val="002C104C"/>
    <w:rsid w:val="002C3BE1"/>
    <w:rsid w:val="002D0902"/>
    <w:rsid w:val="002D7E0E"/>
    <w:rsid w:val="002E16AD"/>
    <w:rsid w:val="002E2C93"/>
    <w:rsid w:val="002E34B2"/>
    <w:rsid w:val="002F4E42"/>
    <w:rsid w:val="002F76E0"/>
    <w:rsid w:val="002F76F9"/>
    <w:rsid w:val="003047DA"/>
    <w:rsid w:val="00323F56"/>
    <w:rsid w:val="00336CC4"/>
    <w:rsid w:val="00361BA4"/>
    <w:rsid w:val="00364491"/>
    <w:rsid w:val="00370ADB"/>
    <w:rsid w:val="00370B87"/>
    <w:rsid w:val="0037375B"/>
    <w:rsid w:val="003851D2"/>
    <w:rsid w:val="00396253"/>
    <w:rsid w:val="003A5D5F"/>
    <w:rsid w:val="003B2A72"/>
    <w:rsid w:val="003C302B"/>
    <w:rsid w:val="003D7B9B"/>
    <w:rsid w:val="003F5FF5"/>
    <w:rsid w:val="003F6AA3"/>
    <w:rsid w:val="00404AA3"/>
    <w:rsid w:val="00412B18"/>
    <w:rsid w:val="00412C78"/>
    <w:rsid w:val="00425BB3"/>
    <w:rsid w:val="004332B6"/>
    <w:rsid w:val="00443BCA"/>
    <w:rsid w:val="00446511"/>
    <w:rsid w:val="0047264A"/>
    <w:rsid w:val="004751C6"/>
    <w:rsid w:val="00484056"/>
    <w:rsid w:val="004849ED"/>
    <w:rsid w:val="00484A98"/>
    <w:rsid w:val="0049381D"/>
    <w:rsid w:val="004D2849"/>
    <w:rsid w:val="005137A4"/>
    <w:rsid w:val="0053249D"/>
    <w:rsid w:val="005478B9"/>
    <w:rsid w:val="00550443"/>
    <w:rsid w:val="00561D84"/>
    <w:rsid w:val="00564233"/>
    <w:rsid w:val="00564AA7"/>
    <w:rsid w:val="00570861"/>
    <w:rsid w:val="00577DAC"/>
    <w:rsid w:val="005870FD"/>
    <w:rsid w:val="005871B6"/>
    <w:rsid w:val="005910FB"/>
    <w:rsid w:val="0059212D"/>
    <w:rsid w:val="00594C30"/>
    <w:rsid w:val="005A37D3"/>
    <w:rsid w:val="005A42F6"/>
    <w:rsid w:val="005B08B9"/>
    <w:rsid w:val="005C6A61"/>
    <w:rsid w:val="005D0CB3"/>
    <w:rsid w:val="005D6CF2"/>
    <w:rsid w:val="0061570C"/>
    <w:rsid w:val="00622626"/>
    <w:rsid w:val="00645F53"/>
    <w:rsid w:val="00651C7C"/>
    <w:rsid w:val="00673DB4"/>
    <w:rsid w:val="0069240C"/>
    <w:rsid w:val="0069403F"/>
    <w:rsid w:val="006D0463"/>
    <w:rsid w:val="006E7C9A"/>
    <w:rsid w:val="00717024"/>
    <w:rsid w:val="007228A6"/>
    <w:rsid w:val="007310AF"/>
    <w:rsid w:val="00731FCC"/>
    <w:rsid w:val="00737B88"/>
    <w:rsid w:val="00755001"/>
    <w:rsid w:val="00784C5F"/>
    <w:rsid w:val="007973D5"/>
    <w:rsid w:val="007A6833"/>
    <w:rsid w:val="007B04F1"/>
    <w:rsid w:val="007B3D41"/>
    <w:rsid w:val="007F04FA"/>
    <w:rsid w:val="0080621E"/>
    <w:rsid w:val="00826801"/>
    <w:rsid w:val="00833F55"/>
    <w:rsid w:val="00841558"/>
    <w:rsid w:val="00844443"/>
    <w:rsid w:val="00862B21"/>
    <w:rsid w:val="00865FAD"/>
    <w:rsid w:val="008A4346"/>
    <w:rsid w:val="008C4E0E"/>
    <w:rsid w:val="008C60C4"/>
    <w:rsid w:val="008D5392"/>
    <w:rsid w:val="008E5617"/>
    <w:rsid w:val="008F0620"/>
    <w:rsid w:val="008F3E16"/>
    <w:rsid w:val="008F7970"/>
    <w:rsid w:val="00907521"/>
    <w:rsid w:val="009173AE"/>
    <w:rsid w:val="00930E19"/>
    <w:rsid w:val="009319B5"/>
    <w:rsid w:val="00934925"/>
    <w:rsid w:val="00956D58"/>
    <w:rsid w:val="009723E8"/>
    <w:rsid w:val="00996974"/>
    <w:rsid w:val="009B2D92"/>
    <w:rsid w:val="009B57DA"/>
    <w:rsid w:val="009D0211"/>
    <w:rsid w:val="009E630A"/>
    <w:rsid w:val="00A04EF3"/>
    <w:rsid w:val="00A150E3"/>
    <w:rsid w:val="00A230F2"/>
    <w:rsid w:val="00A24048"/>
    <w:rsid w:val="00A31C0B"/>
    <w:rsid w:val="00A36375"/>
    <w:rsid w:val="00A41855"/>
    <w:rsid w:val="00A41F6D"/>
    <w:rsid w:val="00A52B2D"/>
    <w:rsid w:val="00A568F4"/>
    <w:rsid w:val="00A6073D"/>
    <w:rsid w:val="00A63197"/>
    <w:rsid w:val="00A722AB"/>
    <w:rsid w:val="00A75CED"/>
    <w:rsid w:val="00A80F40"/>
    <w:rsid w:val="00A83BC9"/>
    <w:rsid w:val="00AA07A8"/>
    <w:rsid w:val="00AA4442"/>
    <w:rsid w:val="00AA51C3"/>
    <w:rsid w:val="00AA72D4"/>
    <w:rsid w:val="00AB3AC5"/>
    <w:rsid w:val="00AC0CF5"/>
    <w:rsid w:val="00AC1560"/>
    <w:rsid w:val="00AD593E"/>
    <w:rsid w:val="00AD7E8C"/>
    <w:rsid w:val="00AE6084"/>
    <w:rsid w:val="00AF2886"/>
    <w:rsid w:val="00B07866"/>
    <w:rsid w:val="00B12A7B"/>
    <w:rsid w:val="00B30F5B"/>
    <w:rsid w:val="00B40E7B"/>
    <w:rsid w:val="00B44AEA"/>
    <w:rsid w:val="00B5103B"/>
    <w:rsid w:val="00B56DDD"/>
    <w:rsid w:val="00B66D20"/>
    <w:rsid w:val="00B87C39"/>
    <w:rsid w:val="00B90B10"/>
    <w:rsid w:val="00B94AEE"/>
    <w:rsid w:val="00BA766C"/>
    <w:rsid w:val="00BC56BA"/>
    <w:rsid w:val="00BF1482"/>
    <w:rsid w:val="00BF4EBC"/>
    <w:rsid w:val="00C01EBF"/>
    <w:rsid w:val="00C04F2D"/>
    <w:rsid w:val="00C0664D"/>
    <w:rsid w:val="00C1111B"/>
    <w:rsid w:val="00C16BB1"/>
    <w:rsid w:val="00C21038"/>
    <w:rsid w:val="00C3260E"/>
    <w:rsid w:val="00C35C7D"/>
    <w:rsid w:val="00C424F0"/>
    <w:rsid w:val="00C43144"/>
    <w:rsid w:val="00C457B3"/>
    <w:rsid w:val="00C7078F"/>
    <w:rsid w:val="00C7180E"/>
    <w:rsid w:val="00C850E9"/>
    <w:rsid w:val="00CB1152"/>
    <w:rsid w:val="00CB2A9A"/>
    <w:rsid w:val="00CD3674"/>
    <w:rsid w:val="00D056C4"/>
    <w:rsid w:val="00D12D95"/>
    <w:rsid w:val="00D21411"/>
    <w:rsid w:val="00D31D9D"/>
    <w:rsid w:val="00D51AA5"/>
    <w:rsid w:val="00D556FA"/>
    <w:rsid w:val="00D56E7B"/>
    <w:rsid w:val="00D71F96"/>
    <w:rsid w:val="00D82F9D"/>
    <w:rsid w:val="00D84F7B"/>
    <w:rsid w:val="00D852DF"/>
    <w:rsid w:val="00D86551"/>
    <w:rsid w:val="00D912A0"/>
    <w:rsid w:val="00D97D64"/>
    <w:rsid w:val="00DB12B2"/>
    <w:rsid w:val="00DE202A"/>
    <w:rsid w:val="00DE302C"/>
    <w:rsid w:val="00DF42F5"/>
    <w:rsid w:val="00E05CD7"/>
    <w:rsid w:val="00E16B31"/>
    <w:rsid w:val="00E3594C"/>
    <w:rsid w:val="00E47391"/>
    <w:rsid w:val="00E87C9E"/>
    <w:rsid w:val="00EA40BD"/>
    <w:rsid w:val="00EC1659"/>
    <w:rsid w:val="00EE7F93"/>
    <w:rsid w:val="00EF32FE"/>
    <w:rsid w:val="00EF7F36"/>
    <w:rsid w:val="00F00831"/>
    <w:rsid w:val="00F057DF"/>
    <w:rsid w:val="00F12992"/>
    <w:rsid w:val="00F26752"/>
    <w:rsid w:val="00F306E3"/>
    <w:rsid w:val="00F40CD2"/>
    <w:rsid w:val="00F50159"/>
    <w:rsid w:val="00F56FF6"/>
    <w:rsid w:val="00F73BF8"/>
    <w:rsid w:val="00F95637"/>
    <w:rsid w:val="00FA116E"/>
    <w:rsid w:val="00FA261D"/>
    <w:rsid w:val="00FA7616"/>
    <w:rsid w:val="00FB0A61"/>
    <w:rsid w:val="00FC04DB"/>
    <w:rsid w:val="00FC6D21"/>
    <w:rsid w:val="00FD0341"/>
    <w:rsid w:val="00FE37AB"/>
    <w:rsid w:val="00FF2B3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C2262C"/>
  <w15:docId w15:val="{B39D7320-7445-4CA7-940A-E5C07D20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4F1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0F7C6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F7C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F7C64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0F7C64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2D090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DE851-7187-4253-9E6E-FCA20DA86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637</Words>
  <Characters>3633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2024-03-21T07:38:00Z</cp:lastPrinted>
  <dcterms:created xsi:type="dcterms:W3CDTF">2026-09-01T14:44:00Z</dcterms:created>
  <dcterms:modified xsi:type="dcterms:W3CDTF">2026-09-01T14:44:00Z</dcterms:modified>
</cp:coreProperties>
</file>