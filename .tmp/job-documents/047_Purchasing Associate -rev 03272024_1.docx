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99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9"/>
        <w:gridCol w:w="3900"/>
        <w:gridCol w:w="539"/>
        <w:gridCol w:w="2348"/>
        <w:gridCol w:w="4418"/>
        <w:gridCol w:w="216"/>
        <w:gridCol w:w="957"/>
        <w:gridCol w:w="216"/>
        <w:gridCol w:w="1542"/>
        <w:gridCol w:w="1500"/>
      </w:tblGrid>
      <w:tr w:rsidR="003B2A72" w:rsidRPr="00BB496F" w14:paraId="31F9E0A2" w14:textId="77777777" w:rsidTr="00FE03BE">
        <w:tc>
          <w:tcPr>
            <w:tcW w:w="5991" w:type="dxa"/>
            <w:gridSpan w:val="2"/>
          </w:tcPr>
          <w:p w14:paraId="76AC1ED2" w14:textId="77777777" w:rsidR="003B2A72" w:rsidRPr="00BB496F" w:rsidRDefault="00FA65A9" w:rsidP="002978F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DD53C22" wp14:editId="48709AE6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4018915" cy="256540"/>
                      <wp:effectExtent l="0" t="0" r="0" b="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1891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14:paraId="6720AE11" w14:textId="77777777" w:rsidR="003B2A72" w:rsidRPr="00D12D95" w:rsidRDefault="003B2A72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D53C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316.45pt;height:20.2pt;z-index:25165721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" filled="f" stroked="f">
                      <v:textbox>
                        <w:txbxContent>
                          <w:p w14:paraId="6720AE11" w14:textId="77777777" w:rsidR="003B2A72" w:rsidRPr="00D12D95" w:rsidRDefault="003B2A72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2A72" w:rsidRPr="00BB496F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2978F5" w:rsidRPr="00BB496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2978F5" w:rsidRPr="00BB496F">
              <w:rPr>
                <w:rFonts w:ascii="Arial" w:hAnsi="Arial" w:cs="Arial"/>
                <w:sz w:val="20"/>
                <w:szCs w:val="20"/>
              </w:rPr>
              <w:t>Procurement Associate</w:t>
            </w:r>
            <w:r w:rsidR="00061BF7" w:rsidRPr="00BB496F">
              <w:rPr>
                <w:rFonts w:ascii="Arial" w:hAnsi="Arial" w:cs="Arial"/>
                <w:sz w:val="20"/>
                <w:szCs w:val="20"/>
              </w:rPr>
              <w:t xml:space="preserve"> I, II, III</w:t>
            </w:r>
            <w:r w:rsidR="00CD1AF1"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12004" w:type="dxa"/>
            <w:gridSpan w:val="8"/>
          </w:tcPr>
          <w:p w14:paraId="442747CA" w14:textId="77777777" w:rsidR="003B2A72" w:rsidRPr="00BB496F" w:rsidRDefault="003B2A72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BB496F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BB496F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3B2A72" w:rsidRPr="00BB496F" w14:paraId="21DE3CC3" w14:textId="77777777" w:rsidTr="00FE03BE">
        <w:tc>
          <w:tcPr>
            <w:tcW w:w="5991" w:type="dxa"/>
            <w:gridSpan w:val="2"/>
          </w:tcPr>
          <w:p w14:paraId="5A2B6EEE" w14:textId="77777777" w:rsidR="003B2A72" w:rsidRPr="00BB496F" w:rsidRDefault="003B2A72" w:rsidP="00082B1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BB496F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082B19" w:rsidRPr="00BB496F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2004" w:type="dxa"/>
            <w:gridSpan w:val="8"/>
          </w:tcPr>
          <w:p w14:paraId="4F4B969F" w14:textId="563048F7" w:rsidR="003B2A72" w:rsidRPr="00BB496F" w:rsidRDefault="003B2A72" w:rsidP="00A41F6D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0B093B">
              <w:rPr>
                <w:rFonts w:ascii="Arial" w:hAnsi="Arial" w:cs="Arial"/>
                <w:sz w:val="20"/>
                <w:szCs w:val="20"/>
              </w:rPr>
              <w:t>Human Resource Office</w:t>
            </w:r>
          </w:p>
        </w:tc>
      </w:tr>
      <w:tr w:rsidR="003B2A72" w:rsidRPr="00BB496F" w14:paraId="2CC6240B" w14:textId="77777777" w:rsidTr="00FE03BE">
        <w:tc>
          <w:tcPr>
            <w:tcW w:w="5991" w:type="dxa"/>
            <w:gridSpan w:val="2"/>
          </w:tcPr>
          <w:p w14:paraId="65CDC700" w14:textId="4DCE1CA0" w:rsidR="003B2A72" w:rsidRPr="00BB496F" w:rsidRDefault="003B2A72" w:rsidP="00A86C7F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0B093B">
              <w:rPr>
                <w:rFonts w:ascii="Arial" w:hAnsi="Arial" w:cs="Arial"/>
                <w:sz w:val="20"/>
                <w:szCs w:val="20"/>
              </w:rPr>
              <w:t>Human Resource Officer</w:t>
            </w:r>
          </w:p>
        </w:tc>
        <w:tc>
          <w:tcPr>
            <w:tcW w:w="12004" w:type="dxa"/>
            <w:gridSpan w:val="8"/>
          </w:tcPr>
          <w:p w14:paraId="225833C0" w14:textId="77777777" w:rsidR="003B2A72" w:rsidRPr="00BB496F" w:rsidRDefault="003B2A7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BB496F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3B2A72" w:rsidRPr="00BB496F" w14:paraId="4CA3F66E" w14:textId="77777777" w:rsidTr="00FE03BE">
        <w:trPr>
          <w:trHeight w:val="215"/>
        </w:trPr>
        <w:tc>
          <w:tcPr>
            <w:tcW w:w="5991" w:type="dxa"/>
            <w:gridSpan w:val="2"/>
          </w:tcPr>
          <w:p w14:paraId="486184ED" w14:textId="77777777" w:rsidR="003B2A72" w:rsidRPr="00BB496F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60354426" w14:textId="77777777" w:rsidR="003B2A72" w:rsidRPr="00BB496F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004" w:type="dxa"/>
            <w:gridSpan w:val="8"/>
          </w:tcPr>
          <w:p w14:paraId="76844DA7" w14:textId="77777777" w:rsidR="003B2A72" w:rsidRPr="00BB496F" w:rsidRDefault="003B2A7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B2A72" w:rsidRPr="00BB496F" w14:paraId="123BD79D" w14:textId="77777777" w:rsidTr="00FE03BE">
        <w:tc>
          <w:tcPr>
            <w:tcW w:w="17995" w:type="dxa"/>
            <w:gridSpan w:val="10"/>
          </w:tcPr>
          <w:p w14:paraId="4931B00E" w14:textId="77777777" w:rsidR="003B2A72" w:rsidRPr="00BB496F" w:rsidRDefault="003B2A72" w:rsidP="007228A6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BB496F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A86C7F" w:rsidRPr="00BB496F">
              <w:rPr>
                <w:rFonts w:ascii="Arial" w:hAnsi="Arial" w:cs="Arial"/>
                <w:sz w:val="20"/>
                <w:szCs w:val="20"/>
              </w:rPr>
              <w:t>Primarily responsible for the purchase and canvass of office supplies, office equipment and line materials.</w:t>
            </w:r>
          </w:p>
        </w:tc>
      </w:tr>
      <w:tr w:rsidR="00577DAC" w:rsidRPr="00BB496F" w14:paraId="3E48A250" w14:textId="77777777" w:rsidTr="00FE03BE">
        <w:tc>
          <w:tcPr>
            <w:tcW w:w="6615" w:type="dxa"/>
            <w:gridSpan w:val="3"/>
            <w:vAlign w:val="center"/>
          </w:tcPr>
          <w:p w14:paraId="1CCB634D" w14:textId="77777777" w:rsidR="00577DAC" w:rsidRPr="00BB496F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2226" w:type="dxa"/>
            <w:vAlign w:val="center"/>
          </w:tcPr>
          <w:p w14:paraId="41AD3C77" w14:textId="77777777" w:rsidR="00577DAC" w:rsidRPr="00BB496F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DF5839D" w14:textId="77777777" w:rsidR="00577DAC" w:rsidRPr="00BB496F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609" w:type="dxa"/>
            <w:gridSpan w:val="2"/>
            <w:vAlign w:val="center"/>
          </w:tcPr>
          <w:p w14:paraId="3EC6E478" w14:textId="77777777" w:rsidR="00577DAC" w:rsidRPr="00BB496F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545" w:type="dxa"/>
            <w:gridSpan w:val="4"/>
          </w:tcPr>
          <w:p w14:paraId="6F379F8A" w14:textId="77777777" w:rsidR="00577DAC" w:rsidRPr="00BB496F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85"/>
              <w:gridCol w:w="3504"/>
            </w:tblGrid>
            <w:tr w:rsidR="00577DAC" w:rsidRPr="00BB496F" w14:paraId="25CBA7BF" w14:textId="77777777" w:rsidTr="00BB496F">
              <w:tc>
                <w:tcPr>
                  <w:tcW w:w="572" w:type="dxa"/>
                </w:tcPr>
                <w:p w14:paraId="43F06A11" w14:textId="77777777" w:rsidR="00577DAC" w:rsidRPr="00BB496F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628" w:type="dxa"/>
                </w:tcPr>
                <w:p w14:paraId="7921EE9B" w14:textId="77777777" w:rsidR="00577DAC" w:rsidRPr="00BB496F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:rsidRPr="00BB496F" w14:paraId="2FB33238" w14:textId="77777777" w:rsidTr="00BB496F">
              <w:tc>
                <w:tcPr>
                  <w:tcW w:w="572" w:type="dxa"/>
                </w:tcPr>
                <w:p w14:paraId="10EF128C" w14:textId="77777777" w:rsidR="00577DAC" w:rsidRPr="00BB496F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628" w:type="dxa"/>
                </w:tcPr>
                <w:p w14:paraId="3EA73543" w14:textId="77777777" w:rsidR="00577DAC" w:rsidRPr="00BB496F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BB496F" w14:paraId="448168C8" w14:textId="77777777" w:rsidTr="00BB496F">
              <w:tc>
                <w:tcPr>
                  <w:tcW w:w="572" w:type="dxa"/>
                </w:tcPr>
                <w:p w14:paraId="089A50E2" w14:textId="77777777" w:rsidR="00577DAC" w:rsidRPr="00BB496F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628" w:type="dxa"/>
                </w:tcPr>
                <w:p w14:paraId="231DACF8" w14:textId="77777777" w:rsidR="00577DAC" w:rsidRPr="00BB496F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339D8D75" w14:textId="77777777" w:rsidR="00577DAC" w:rsidRPr="00BB496F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275B" w:rsidRPr="00BB496F" w14:paraId="3C67B6DF" w14:textId="77777777" w:rsidTr="00FE03BE">
        <w:tc>
          <w:tcPr>
            <w:tcW w:w="6615" w:type="dxa"/>
            <w:gridSpan w:val="3"/>
          </w:tcPr>
          <w:p w14:paraId="0387A49E" w14:textId="77777777" w:rsidR="00A3275B" w:rsidRDefault="00A3275B" w:rsidP="00A86C7F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5C2F4CE" w14:textId="77777777" w:rsidR="00A3275B" w:rsidRDefault="00A3275B" w:rsidP="00A86C7F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Supply Management</w:t>
            </w:r>
          </w:p>
          <w:p w14:paraId="2336272E" w14:textId="21028F35" w:rsidR="00A3275B" w:rsidRDefault="00A3275B" w:rsidP="00254B95">
            <w:pPr>
              <w:tabs>
                <w:tab w:val="left" w:pos="5748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PA I (2), PA II (3), P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PA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  <w:r w:rsidR="00254B95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6F89C6DB" w14:textId="77777777" w:rsidR="00A3275B" w:rsidRDefault="00A3275B" w:rsidP="00A86C7F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9EB3C7" w14:textId="77777777" w:rsidR="00A3275B" w:rsidRPr="00BB496F" w:rsidRDefault="00A3275B" w:rsidP="00A86C7F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26" w:type="dxa"/>
          </w:tcPr>
          <w:p w14:paraId="4A638247" w14:textId="77777777" w:rsidR="00A3275B" w:rsidRDefault="00A3275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689C558" w14:textId="77777777" w:rsidR="00A3275B" w:rsidRDefault="00A3275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649BDB" w14:textId="77777777" w:rsidR="00A3275B" w:rsidRPr="00BB496F" w:rsidRDefault="00A3275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70%</w:t>
            </w:r>
          </w:p>
        </w:tc>
        <w:tc>
          <w:tcPr>
            <w:tcW w:w="9154" w:type="dxa"/>
            <w:gridSpan w:val="6"/>
          </w:tcPr>
          <w:p w14:paraId="04BC0710" w14:textId="77777777" w:rsidR="00A3275B" w:rsidRPr="00BB496F" w:rsidRDefault="00A3275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3397C" w:rsidRPr="00BB496F" w14:paraId="0B8326A6" w14:textId="77777777" w:rsidTr="00FE03BE">
        <w:tc>
          <w:tcPr>
            <w:tcW w:w="2169" w:type="dxa"/>
            <w:vMerge w:val="restart"/>
          </w:tcPr>
          <w:p w14:paraId="71DF5C7B" w14:textId="77777777" w:rsidR="0003397C" w:rsidRDefault="0003397C" w:rsidP="00635A0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EBC1DD" w14:textId="77777777" w:rsidR="0003397C" w:rsidRPr="00BB496F" w:rsidRDefault="0003397C" w:rsidP="00635A06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PA I, II,III</w:t>
            </w:r>
            <w:r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4446" w:type="dxa"/>
            <w:gridSpan w:val="2"/>
          </w:tcPr>
          <w:p w14:paraId="0F78F369" w14:textId="77777777" w:rsidR="0003397C" w:rsidRPr="00BB496F" w:rsidRDefault="0003397C" w:rsidP="00635A06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Encodes submitted Purchase Requisition Slip (PRS) in the system.</w:t>
            </w:r>
          </w:p>
        </w:tc>
        <w:tc>
          <w:tcPr>
            <w:tcW w:w="2226" w:type="dxa"/>
          </w:tcPr>
          <w:p w14:paraId="2E1EB87F" w14:textId="77777777" w:rsidR="0003397C" w:rsidRPr="00BB496F" w:rsidRDefault="0003397C" w:rsidP="00635A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</w:tcPr>
          <w:p w14:paraId="6B98A033" w14:textId="77777777" w:rsidR="0003397C" w:rsidRPr="00BB496F" w:rsidRDefault="0003397C" w:rsidP="00635A06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Operational knowledge on the use of system</w:t>
            </w:r>
          </w:p>
        </w:tc>
        <w:tc>
          <w:tcPr>
            <w:tcW w:w="1270" w:type="dxa"/>
            <w:gridSpan w:val="2"/>
            <w:vAlign w:val="center"/>
          </w:tcPr>
          <w:p w14:paraId="5946A9F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06F3D9EE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53FC2779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0284373B" w14:textId="77777777" w:rsidTr="00FE03BE">
        <w:tc>
          <w:tcPr>
            <w:tcW w:w="2169" w:type="dxa"/>
            <w:vMerge/>
          </w:tcPr>
          <w:p w14:paraId="416E720A" w14:textId="77777777" w:rsidR="0003397C" w:rsidRPr="00BB496F" w:rsidRDefault="0003397C" w:rsidP="000339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4519CB44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Canvasses and purchases, office supplies, office equipment and electrical materials.</w:t>
            </w:r>
          </w:p>
        </w:tc>
        <w:tc>
          <w:tcPr>
            <w:tcW w:w="2226" w:type="dxa"/>
          </w:tcPr>
          <w:p w14:paraId="0997BD2F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</w:tcPr>
          <w:p w14:paraId="1D416082" w14:textId="77777777" w:rsidR="0003397C" w:rsidRPr="00BB496F" w:rsidRDefault="0003397C" w:rsidP="0003397C">
            <w:pPr>
              <w:pStyle w:val="ListParagraph"/>
              <w:numPr>
                <w:ilvl w:val="0"/>
                <w:numId w:val="10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  <w:p w14:paraId="70202A0C" w14:textId="77777777" w:rsidR="0003397C" w:rsidRPr="00BB496F" w:rsidRDefault="0003397C" w:rsidP="0003397C">
            <w:pPr>
              <w:pStyle w:val="ListParagraph"/>
              <w:numPr>
                <w:ilvl w:val="0"/>
                <w:numId w:val="10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Knowledge on 220v to 23KV electrical line materials</w:t>
            </w:r>
          </w:p>
        </w:tc>
        <w:tc>
          <w:tcPr>
            <w:tcW w:w="1270" w:type="dxa"/>
            <w:gridSpan w:val="2"/>
            <w:vAlign w:val="center"/>
          </w:tcPr>
          <w:p w14:paraId="1CFA11DC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408BF65F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54775EFF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7ED14A54" w14:textId="77777777" w:rsidTr="00FE03BE">
        <w:trPr>
          <w:trHeight w:val="521"/>
        </w:trPr>
        <w:tc>
          <w:tcPr>
            <w:tcW w:w="2169" w:type="dxa"/>
            <w:vMerge/>
          </w:tcPr>
          <w:p w14:paraId="254776B3" w14:textId="77777777" w:rsidR="0003397C" w:rsidRPr="00BB496F" w:rsidRDefault="0003397C" w:rsidP="000339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41A18792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Coordinates with the concerned offices regarding canvass documents and results prior to purchase.</w:t>
            </w:r>
          </w:p>
        </w:tc>
        <w:tc>
          <w:tcPr>
            <w:tcW w:w="2226" w:type="dxa"/>
          </w:tcPr>
          <w:p w14:paraId="6CDAD503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</w:tcPr>
          <w:p w14:paraId="222AC04A" w14:textId="77777777" w:rsidR="0003397C" w:rsidRPr="00BB496F" w:rsidRDefault="0003397C" w:rsidP="0003397C">
            <w:pPr>
              <w:pStyle w:val="ListParagraph"/>
              <w:numPr>
                <w:ilvl w:val="0"/>
                <w:numId w:val="11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  <w:p w14:paraId="5D1F9572" w14:textId="77777777" w:rsidR="0003397C" w:rsidRPr="00BB496F" w:rsidRDefault="0003397C" w:rsidP="0003397C">
            <w:pPr>
              <w:pStyle w:val="ListParagraph"/>
              <w:numPr>
                <w:ilvl w:val="0"/>
                <w:numId w:val="11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Operational knowledge on the use of system</w:t>
            </w:r>
          </w:p>
          <w:p w14:paraId="1FB529F5" w14:textId="77777777" w:rsidR="0003397C" w:rsidRPr="00BB496F" w:rsidRDefault="0003397C" w:rsidP="0003397C">
            <w:pPr>
              <w:pStyle w:val="ListParagraph"/>
              <w:numPr>
                <w:ilvl w:val="0"/>
                <w:numId w:val="11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Working knowledge on  procurement policy procedures</w:t>
            </w:r>
          </w:p>
        </w:tc>
        <w:tc>
          <w:tcPr>
            <w:tcW w:w="1270" w:type="dxa"/>
            <w:gridSpan w:val="2"/>
            <w:vAlign w:val="center"/>
          </w:tcPr>
          <w:p w14:paraId="041752EE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0DD52D69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463BCA6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30805D7E" w14:textId="77777777" w:rsidTr="00FE03BE">
        <w:tc>
          <w:tcPr>
            <w:tcW w:w="2169" w:type="dxa"/>
            <w:vMerge/>
          </w:tcPr>
          <w:p w14:paraId="3E1D6217" w14:textId="77777777" w:rsidR="0003397C" w:rsidRPr="00BB496F" w:rsidRDefault="0003397C" w:rsidP="000339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0848E3A7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Prepare and process purchase orders and documents.</w:t>
            </w:r>
          </w:p>
        </w:tc>
        <w:tc>
          <w:tcPr>
            <w:tcW w:w="2226" w:type="dxa"/>
          </w:tcPr>
          <w:p w14:paraId="6F52223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</w:tcPr>
          <w:p w14:paraId="3CF823DA" w14:textId="77777777" w:rsidR="0003397C" w:rsidRPr="00BB496F" w:rsidRDefault="0003397C" w:rsidP="0003397C">
            <w:pPr>
              <w:pStyle w:val="ListParagraph"/>
              <w:numPr>
                <w:ilvl w:val="0"/>
                <w:numId w:val="1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  <w:p w14:paraId="168423C3" w14:textId="77777777" w:rsidR="0003397C" w:rsidRPr="00BB496F" w:rsidRDefault="0003397C" w:rsidP="0003397C">
            <w:pPr>
              <w:pStyle w:val="ListParagraph"/>
              <w:numPr>
                <w:ilvl w:val="0"/>
                <w:numId w:val="1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Working knowledge on  procurement policy procedures</w:t>
            </w:r>
          </w:p>
        </w:tc>
        <w:tc>
          <w:tcPr>
            <w:tcW w:w="1270" w:type="dxa"/>
            <w:gridSpan w:val="2"/>
            <w:vAlign w:val="center"/>
          </w:tcPr>
          <w:p w14:paraId="665CA0D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0A93505E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507EEE14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52454E14" w14:textId="77777777" w:rsidTr="00FE03BE">
        <w:tc>
          <w:tcPr>
            <w:tcW w:w="2169" w:type="dxa"/>
            <w:vMerge/>
          </w:tcPr>
          <w:p w14:paraId="478F77A6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65EE0314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Transmit Purchase Order to suppliers email.</w:t>
            </w:r>
          </w:p>
        </w:tc>
        <w:tc>
          <w:tcPr>
            <w:tcW w:w="2226" w:type="dxa"/>
          </w:tcPr>
          <w:p w14:paraId="76F9060E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  <w:vMerge w:val="restart"/>
          </w:tcPr>
          <w:p w14:paraId="4A6A4796" w14:textId="77777777" w:rsidR="0003397C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A49331C" w14:textId="77777777" w:rsidR="0003397C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53AAF69" w14:textId="77777777" w:rsidR="0003397C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7681AC0" w14:textId="77777777" w:rsidR="0003397C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D6F5CA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270" w:type="dxa"/>
            <w:gridSpan w:val="2"/>
            <w:vAlign w:val="center"/>
          </w:tcPr>
          <w:p w14:paraId="34A02F82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004B6200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66FB5052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64F3A48C" w14:textId="77777777" w:rsidTr="00FE03BE">
        <w:tc>
          <w:tcPr>
            <w:tcW w:w="2169" w:type="dxa"/>
            <w:vMerge/>
          </w:tcPr>
          <w:p w14:paraId="47D139E5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40A6DDDC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Monitor and follow-up deliveries of line hardware.</w:t>
            </w:r>
          </w:p>
        </w:tc>
        <w:tc>
          <w:tcPr>
            <w:tcW w:w="2226" w:type="dxa"/>
          </w:tcPr>
          <w:p w14:paraId="5C9A0854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  <w:vMerge/>
          </w:tcPr>
          <w:p w14:paraId="1C3E5C54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vAlign w:val="center"/>
          </w:tcPr>
          <w:p w14:paraId="1F68C5E1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117C0788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5E39A81F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0144CF82" w14:textId="77777777" w:rsidTr="00FE03BE">
        <w:tc>
          <w:tcPr>
            <w:tcW w:w="2169" w:type="dxa"/>
            <w:vMerge/>
          </w:tcPr>
          <w:p w14:paraId="71FC6F4A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7C466151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Coordinate with suppliers to ensure on-time delivery.</w:t>
            </w:r>
          </w:p>
        </w:tc>
        <w:tc>
          <w:tcPr>
            <w:tcW w:w="2226" w:type="dxa"/>
          </w:tcPr>
          <w:p w14:paraId="33104EF2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  <w:vMerge/>
          </w:tcPr>
          <w:p w14:paraId="13B170C2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vAlign w:val="center"/>
          </w:tcPr>
          <w:p w14:paraId="193F89F6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359C60C9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4B39BE42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46861F62" w14:textId="77777777" w:rsidTr="00FE03BE">
        <w:tc>
          <w:tcPr>
            <w:tcW w:w="2169" w:type="dxa"/>
            <w:vMerge/>
          </w:tcPr>
          <w:p w14:paraId="47D9666C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7A3B1FEA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Preparation of checklist for supplier’s documents for payment</w:t>
            </w:r>
          </w:p>
        </w:tc>
        <w:tc>
          <w:tcPr>
            <w:tcW w:w="2226" w:type="dxa"/>
          </w:tcPr>
          <w:p w14:paraId="494441C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  <w:vMerge/>
          </w:tcPr>
          <w:p w14:paraId="5A9C4D2D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vAlign w:val="center"/>
          </w:tcPr>
          <w:p w14:paraId="3949A80A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59C068AA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457C243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5B2A810E" w14:textId="77777777" w:rsidTr="00FE03BE">
        <w:tc>
          <w:tcPr>
            <w:tcW w:w="2169" w:type="dxa"/>
            <w:vMerge/>
          </w:tcPr>
          <w:p w14:paraId="226EBE6E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0D8C54E9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Submits and process documents for payments</w:t>
            </w:r>
          </w:p>
        </w:tc>
        <w:tc>
          <w:tcPr>
            <w:tcW w:w="2226" w:type="dxa"/>
          </w:tcPr>
          <w:p w14:paraId="5BA2250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  <w:vMerge/>
          </w:tcPr>
          <w:p w14:paraId="7673EBE3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vAlign w:val="center"/>
          </w:tcPr>
          <w:p w14:paraId="582D5BF3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5F2D561D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694D7265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57F5C463" w14:textId="77777777" w:rsidTr="00FE03BE">
        <w:tc>
          <w:tcPr>
            <w:tcW w:w="2169" w:type="dxa"/>
            <w:vMerge w:val="restart"/>
          </w:tcPr>
          <w:p w14:paraId="08A5D34D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 I,II,III,IV</w:t>
            </w:r>
          </w:p>
        </w:tc>
        <w:tc>
          <w:tcPr>
            <w:tcW w:w="4446" w:type="dxa"/>
            <w:gridSpan w:val="2"/>
          </w:tcPr>
          <w:p w14:paraId="5CA7E2F3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Receive delivered non-inventory materials</w:t>
            </w:r>
          </w:p>
        </w:tc>
        <w:tc>
          <w:tcPr>
            <w:tcW w:w="2226" w:type="dxa"/>
          </w:tcPr>
          <w:p w14:paraId="2FBA6409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</w:tcPr>
          <w:p w14:paraId="1C9C8C5B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Working knowledge on  procurement policy procedures</w:t>
            </w:r>
          </w:p>
        </w:tc>
        <w:tc>
          <w:tcPr>
            <w:tcW w:w="1280" w:type="dxa"/>
            <w:gridSpan w:val="2"/>
            <w:vAlign w:val="center"/>
          </w:tcPr>
          <w:p w14:paraId="3CC145C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5D9F4234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41BBAD5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7EAF9EB0" w14:textId="77777777" w:rsidTr="00FE03BE">
        <w:tc>
          <w:tcPr>
            <w:tcW w:w="2169" w:type="dxa"/>
            <w:vMerge/>
          </w:tcPr>
          <w:p w14:paraId="0A7BE562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4E1B84CB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Continuously update the OGM on payables</w:t>
            </w:r>
          </w:p>
        </w:tc>
        <w:tc>
          <w:tcPr>
            <w:tcW w:w="2226" w:type="dxa"/>
          </w:tcPr>
          <w:p w14:paraId="10C22F53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</w:tcPr>
          <w:p w14:paraId="049E32E3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280" w:type="dxa"/>
            <w:gridSpan w:val="2"/>
            <w:vAlign w:val="center"/>
          </w:tcPr>
          <w:p w14:paraId="4412D6A0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21C09FC1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75BD6A9A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333934F8" w14:textId="77777777" w:rsidTr="00FE03BE">
        <w:tc>
          <w:tcPr>
            <w:tcW w:w="2169" w:type="dxa"/>
            <w:vMerge/>
          </w:tcPr>
          <w:p w14:paraId="3267B2CF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4F438631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Initiate evaluation of suppliers and service providers</w:t>
            </w:r>
          </w:p>
        </w:tc>
        <w:tc>
          <w:tcPr>
            <w:tcW w:w="2226" w:type="dxa"/>
          </w:tcPr>
          <w:p w14:paraId="6C7FDB3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</w:tcPr>
          <w:p w14:paraId="0009CFE2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280" w:type="dxa"/>
            <w:gridSpan w:val="2"/>
            <w:vAlign w:val="center"/>
          </w:tcPr>
          <w:p w14:paraId="1378D12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1CFD1DB7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3569B45D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7568AA6B" w14:textId="77777777" w:rsidTr="00FE03BE">
        <w:tc>
          <w:tcPr>
            <w:tcW w:w="2169" w:type="dxa"/>
            <w:vMerge/>
          </w:tcPr>
          <w:p w14:paraId="34B1D820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25BD08C9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Summarize evaluation and make recommendation to management</w:t>
            </w:r>
          </w:p>
        </w:tc>
        <w:tc>
          <w:tcPr>
            <w:tcW w:w="2226" w:type="dxa"/>
          </w:tcPr>
          <w:p w14:paraId="6006D398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</w:tcPr>
          <w:p w14:paraId="00F0607D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Analytical skills</w:t>
            </w:r>
          </w:p>
        </w:tc>
        <w:tc>
          <w:tcPr>
            <w:tcW w:w="1280" w:type="dxa"/>
            <w:gridSpan w:val="2"/>
            <w:vAlign w:val="center"/>
          </w:tcPr>
          <w:p w14:paraId="20B24EF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738C0C01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5EB5897F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93D51" w:rsidRPr="00BB496F" w14:paraId="29190A9E" w14:textId="77777777" w:rsidTr="00FE03BE">
        <w:trPr>
          <w:trHeight w:val="152"/>
        </w:trPr>
        <w:tc>
          <w:tcPr>
            <w:tcW w:w="6615" w:type="dxa"/>
            <w:gridSpan w:val="3"/>
          </w:tcPr>
          <w:p w14:paraId="4B5ED08B" w14:textId="77777777" w:rsidR="00593D51" w:rsidRDefault="00593D51" w:rsidP="0003397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34023" w14:textId="77777777" w:rsidR="00593D51" w:rsidRDefault="00593D51" w:rsidP="0003397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537037CF" w14:textId="77777777" w:rsidR="00593D51" w:rsidRDefault="00593D51" w:rsidP="0003397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PA I (2), PA II (3), P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PA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1319E9C7" w14:textId="77777777" w:rsidR="00593D51" w:rsidRPr="00BB496F" w:rsidRDefault="00593D51" w:rsidP="0003397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26" w:type="dxa"/>
          </w:tcPr>
          <w:p w14:paraId="642A2825" w14:textId="77777777" w:rsidR="00593D51" w:rsidRDefault="00593D51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052FDC4" w14:textId="77777777" w:rsidR="00593D51" w:rsidRDefault="00593D51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ADE1860" w14:textId="77777777" w:rsidR="00593D51" w:rsidRPr="00BB496F" w:rsidRDefault="00593D51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25%</w:t>
            </w:r>
          </w:p>
        </w:tc>
        <w:tc>
          <w:tcPr>
            <w:tcW w:w="9154" w:type="dxa"/>
            <w:gridSpan w:val="6"/>
          </w:tcPr>
          <w:p w14:paraId="455A025A" w14:textId="77777777" w:rsidR="00593D51" w:rsidRPr="00A3275B" w:rsidRDefault="00593D51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7C" w:rsidRPr="00BB496F" w14:paraId="3EB7E6F1" w14:textId="77777777" w:rsidTr="00FE03BE">
        <w:tc>
          <w:tcPr>
            <w:tcW w:w="2169" w:type="dxa"/>
          </w:tcPr>
          <w:p w14:paraId="40B913A9" w14:textId="77777777" w:rsidR="0003397C" w:rsidRPr="00BB496F" w:rsidRDefault="0003397C" w:rsidP="0003397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PA I, II,III</w:t>
            </w:r>
            <w:r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4446" w:type="dxa"/>
            <w:gridSpan w:val="2"/>
          </w:tcPr>
          <w:p w14:paraId="17340015" w14:textId="77777777" w:rsidR="0003397C" w:rsidRPr="00BB496F" w:rsidRDefault="0003397C" w:rsidP="0003397C">
            <w:p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Prepares memorandum receipt of accountabilities.</w:t>
            </w:r>
          </w:p>
        </w:tc>
        <w:tc>
          <w:tcPr>
            <w:tcW w:w="2226" w:type="dxa"/>
          </w:tcPr>
          <w:p w14:paraId="40F3D642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</w:tcPr>
          <w:p w14:paraId="656F7765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Working knowledge on MS Excel and MS Word</w:t>
            </w:r>
          </w:p>
        </w:tc>
        <w:tc>
          <w:tcPr>
            <w:tcW w:w="1280" w:type="dxa"/>
            <w:gridSpan w:val="2"/>
            <w:vAlign w:val="center"/>
          </w:tcPr>
          <w:p w14:paraId="00443A3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547AA96C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00C272B9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150E1" w:rsidRPr="00BB496F" w14:paraId="2072DEBD" w14:textId="77777777" w:rsidTr="00FE03BE">
        <w:tc>
          <w:tcPr>
            <w:tcW w:w="6615" w:type="dxa"/>
            <w:gridSpan w:val="3"/>
          </w:tcPr>
          <w:p w14:paraId="392A54A9" w14:textId="77777777" w:rsidR="004150E1" w:rsidRDefault="004150E1" w:rsidP="0003397C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14:paraId="30238D2F" w14:textId="22C49E08" w:rsidR="0042175E" w:rsidRPr="00BB496F" w:rsidRDefault="0042175E" w:rsidP="004217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PA I and  PA II (2), P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PA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2226" w:type="dxa"/>
          </w:tcPr>
          <w:p w14:paraId="5EEC1D03" w14:textId="77777777" w:rsidR="004150E1" w:rsidRPr="00BB496F" w:rsidRDefault="004150E1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5849" w:type="dxa"/>
            <w:gridSpan w:val="3"/>
          </w:tcPr>
          <w:p w14:paraId="2321ED3C" w14:textId="77777777" w:rsidR="004150E1" w:rsidRPr="00BB496F" w:rsidRDefault="004150E1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5" w:type="dxa"/>
            <w:gridSpan w:val="3"/>
            <w:vAlign w:val="center"/>
          </w:tcPr>
          <w:p w14:paraId="6796D4E9" w14:textId="77777777" w:rsidR="004150E1" w:rsidRPr="00A3275B" w:rsidRDefault="004150E1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7C" w:rsidRPr="00BB496F" w14:paraId="22B0760B" w14:textId="77777777" w:rsidTr="00FE03BE">
        <w:tc>
          <w:tcPr>
            <w:tcW w:w="2169" w:type="dxa"/>
            <w:vMerge w:val="restart"/>
          </w:tcPr>
          <w:p w14:paraId="71D7C84E" w14:textId="77777777" w:rsidR="0003397C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2C5BC2" w14:textId="77777777" w:rsidR="0003397C" w:rsidRPr="00BB496F" w:rsidRDefault="0003397C" w:rsidP="00033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PA I, II,III</w:t>
            </w:r>
            <w:r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4446" w:type="dxa"/>
            <w:gridSpan w:val="2"/>
          </w:tcPr>
          <w:p w14:paraId="06C91266" w14:textId="77777777" w:rsidR="0003397C" w:rsidRPr="00BB496F" w:rsidRDefault="0003397C" w:rsidP="0003397C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2226" w:type="dxa"/>
          </w:tcPr>
          <w:p w14:paraId="6AD37C5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  <w:vMerge w:val="restart"/>
          </w:tcPr>
          <w:p w14:paraId="4E55F2AA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 xml:space="preserve">Awareness in ISO </w:t>
            </w:r>
          </w:p>
        </w:tc>
        <w:tc>
          <w:tcPr>
            <w:tcW w:w="1280" w:type="dxa"/>
            <w:gridSpan w:val="2"/>
            <w:vAlign w:val="center"/>
          </w:tcPr>
          <w:p w14:paraId="524B54AD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2EFC406C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1E404554" w14:textId="6BEF5F90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7C" w:rsidRPr="00BB496F" w14:paraId="3951A4F2" w14:textId="77777777" w:rsidTr="00FE03BE">
        <w:tc>
          <w:tcPr>
            <w:tcW w:w="2169" w:type="dxa"/>
            <w:vMerge/>
          </w:tcPr>
          <w:p w14:paraId="66AD4542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2046D6D6" w14:textId="77777777" w:rsidR="0003397C" w:rsidRPr="00BB496F" w:rsidRDefault="0003397C" w:rsidP="0003397C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2226" w:type="dxa"/>
          </w:tcPr>
          <w:p w14:paraId="58AC8BC2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  <w:vMerge/>
          </w:tcPr>
          <w:p w14:paraId="6E7A7E45" w14:textId="77777777" w:rsidR="0003397C" w:rsidRPr="00BB496F" w:rsidRDefault="0003397C" w:rsidP="000339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6C4B1360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173342E3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2499BF6E" w14:textId="5931FC2A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496F" w:rsidRPr="00BB496F" w14:paraId="501DF9DF" w14:textId="77777777" w:rsidTr="00FE03BE">
        <w:tc>
          <w:tcPr>
            <w:tcW w:w="17995" w:type="dxa"/>
            <w:gridSpan w:val="10"/>
          </w:tcPr>
          <w:p w14:paraId="0C31A46B" w14:textId="77777777" w:rsidR="00BB496F" w:rsidRPr="00BB496F" w:rsidRDefault="00BB496F" w:rsidP="00577DA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677D61CE" w14:textId="77777777" w:rsidR="00BB496F" w:rsidRPr="00BB496F" w:rsidRDefault="00BB496F" w:rsidP="00BB496F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BB496F" w:rsidRPr="00BB496F" w14:paraId="19C95BDC" w14:textId="77777777" w:rsidTr="00FE03BE">
        <w:tc>
          <w:tcPr>
            <w:tcW w:w="17995" w:type="dxa"/>
            <w:gridSpan w:val="10"/>
          </w:tcPr>
          <w:p w14:paraId="2907B847" w14:textId="77777777" w:rsidR="00BB496F" w:rsidRPr="00BB496F" w:rsidRDefault="00BB496F" w:rsidP="00577DA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28355496" w14:textId="77777777" w:rsidR="00BB496F" w:rsidRPr="00BB496F" w:rsidRDefault="00BB496F" w:rsidP="00577DA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Grid"/>
              <w:tblW w:w="17892" w:type="dxa"/>
              <w:tblLook w:val="04A0" w:firstRow="1" w:lastRow="0" w:firstColumn="1" w:lastColumn="0" w:noHBand="0" w:noVBand="1"/>
            </w:tblPr>
            <w:tblGrid>
              <w:gridCol w:w="1093"/>
              <w:gridCol w:w="16799"/>
            </w:tblGrid>
            <w:tr w:rsidR="00BB496F" w:rsidRPr="00BB496F" w14:paraId="43E1BCC6" w14:textId="77777777" w:rsidTr="00FE03BE">
              <w:tc>
                <w:tcPr>
                  <w:tcW w:w="1093" w:type="dxa"/>
                </w:tcPr>
                <w:p w14:paraId="20FABB56" w14:textId="77777777" w:rsidR="00BB496F" w:rsidRPr="00A3275B" w:rsidRDefault="00BB496F" w:rsidP="00577DA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3275B">
                    <w:rPr>
                      <w:rFonts w:ascii="Arial" w:hAnsi="Arial" w:cs="Arial"/>
                      <w:sz w:val="20"/>
                      <w:szCs w:val="20"/>
                    </w:rPr>
                    <w:t>PA I</w:t>
                  </w:r>
                </w:p>
              </w:tc>
              <w:tc>
                <w:tcPr>
                  <w:tcW w:w="16799" w:type="dxa"/>
                </w:tcPr>
                <w:p w14:paraId="4DF19899" w14:textId="6C01C500" w:rsidR="00BB496F" w:rsidRPr="00BB496F" w:rsidRDefault="00BB496F" w:rsidP="00B84628">
                  <w:pPr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Graduate of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 xml:space="preserve"> four year course preferably business or </w:t>
                  </w: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technical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 xml:space="preserve"> rel</w:t>
                  </w:r>
                  <w:r w:rsidR="000B093B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ted</w:t>
                  </w: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 xml:space="preserve"> course</w:t>
                  </w:r>
                </w:p>
                <w:p w14:paraId="487814ED" w14:textId="37B6DDC6" w:rsidR="00BB496F" w:rsidRPr="00BB496F" w:rsidRDefault="00BB496F" w:rsidP="00B84628">
                  <w:pPr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one</w:t>
                  </w: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 xml:space="preserve"> year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</w:t>
                  </w: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 xml:space="preserve"> in similar and related function </w:t>
                  </w:r>
                </w:p>
                <w:p w14:paraId="41C79ECA" w14:textId="77777777" w:rsidR="00BB496F" w:rsidRPr="00BB496F" w:rsidRDefault="00BB496F" w:rsidP="00B84628">
                  <w:pPr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Knowledgeable on electrical line hardware/material</w:t>
                  </w:r>
                </w:p>
                <w:p w14:paraId="22238B4B" w14:textId="24DC0445" w:rsidR="00BB496F" w:rsidRPr="00BB496F" w:rsidRDefault="00FE03BE" w:rsidP="00B84628">
                  <w:pPr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16 hours of customer relations training; 24 hours related training for this position</w:t>
                  </w:r>
                </w:p>
                <w:p w14:paraId="48A382E7" w14:textId="77777777" w:rsidR="00BB496F" w:rsidRPr="00BB496F" w:rsidRDefault="00BB496F" w:rsidP="00B84628">
                  <w:pPr>
                    <w:pStyle w:val="ListParagraph"/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Can write effective report</w:t>
                  </w:r>
                </w:p>
              </w:tc>
            </w:tr>
          </w:tbl>
          <w:p w14:paraId="04151AD4" w14:textId="77777777" w:rsidR="00FE03BE" w:rsidRDefault="00FE03BE"/>
          <w:tbl>
            <w:tblPr>
              <w:tblStyle w:val="TableGrid"/>
              <w:tblW w:w="17892" w:type="dxa"/>
              <w:tblLook w:val="04A0" w:firstRow="1" w:lastRow="0" w:firstColumn="1" w:lastColumn="0" w:noHBand="0" w:noVBand="1"/>
            </w:tblPr>
            <w:tblGrid>
              <w:gridCol w:w="1093"/>
              <w:gridCol w:w="16799"/>
            </w:tblGrid>
            <w:tr w:rsidR="00BB496F" w:rsidRPr="00BB496F" w14:paraId="71B72765" w14:textId="77777777" w:rsidTr="00FE03BE">
              <w:tc>
                <w:tcPr>
                  <w:tcW w:w="1093" w:type="dxa"/>
                </w:tcPr>
                <w:p w14:paraId="4613BE23" w14:textId="77777777" w:rsidR="00BB496F" w:rsidRPr="00A3275B" w:rsidRDefault="00BB496F" w:rsidP="00577DA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3275B">
                    <w:rPr>
                      <w:rFonts w:ascii="Arial" w:hAnsi="Arial" w:cs="Arial"/>
                      <w:sz w:val="20"/>
                      <w:szCs w:val="20"/>
                    </w:rPr>
                    <w:t>PA II</w:t>
                  </w:r>
                </w:p>
              </w:tc>
              <w:tc>
                <w:tcPr>
                  <w:tcW w:w="16799" w:type="dxa"/>
                </w:tcPr>
                <w:p w14:paraId="7E72261E" w14:textId="75ACE8B5" w:rsidR="00BB496F" w:rsidRPr="0099090C" w:rsidRDefault="00A3275B" w:rsidP="0099090C">
                  <w:pPr>
                    <w:pStyle w:val="ListParagraph"/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99090C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one</w:t>
                  </w:r>
                  <w:r w:rsidR="00BB496F" w:rsidRPr="0099090C">
                    <w:rPr>
                      <w:rFonts w:ascii="Arial" w:hAnsi="Arial" w:cs="Arial"/>
                      <w:sz w:val="20"/>
                      <w:szCs w:val="20"/>
                    </w:rPr>
                    <w:t xml:space="preserve"> year work experience as PA I</w:t>
                  </w:r>
                </w:p>
                <w:p w14:paraId="7C2D5231" w14:textId="679CFE01" w:rsidR="00FE03BE" w:rsidRPr="0099090C" w:rsidRDefault="0099090C" w:rsidP="00FE03BE">
                  <w:pPr>
                    <w:pStyle w:val="ListParagraph"/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40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</w:t>
                  </w:r>
                </w:p>
              </w:tc>
            </w:tr>
            <w:tr w:rsidR="0099090C" w:rsidRPr="00BB496F" w14:paraId="4CF4C52D" w14:textId="77777777" w:rsidTr="00FE03BE">
              <w:tc>
                <w:tcPr>
                  <w:tcW w:w="1093" w:type="dxa"/>
                </w:tcPr>
                <w:p w14:paraId="1A6F48CD" w14:textId="77777777" w:rsidR="0099090C" w:rsidRPr="00A3275B" w:rsidRDefault="0099090C" w:rsidP="0099090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3275B">
                    <w:rPr>
                      <w:rFonts w:ascii="Arial" w:hAnsi="Arial" w:cs="Arial"/>
                      <w:sz w:val="20"/>
                      <w:szCs w:val="20"/>
                    </w:rPr>
                    <w:t>PA III</w:t>
                  </w:r>
                </w:p>
              </w:tc>
              <w:tc>
                <w:tcPr>
                  <w:tcW w:w="16799" w:type="dxa"/>
                </w:tcPr>
                <w:p w14:paraId="3A48A4BC" w14:textId="1C14318B" w:rsidR="0099090C" w:rsidRDefault="0099090C" w:rsidP="0099090C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one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PA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  <w:p w14:paraId="0FE485FC" w14:textId="73EDA3E6" w:rsidR="0099090C" w:rsidRPr="00425047" w:rsidRDefault="0099090C" w:rsidP="0099090C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96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</w:t>
                  </w:r>
                </w:p>
              </w:tc>
            </w:tr>
            <w:tr w:rsidR="0099090C" w:rsidRPr="00BB496F" w14:paraId="3AD7EC03" w14:textId="77777777" w:rsidTr="00FE03BE">
              <w:tc>
                <w:tcPr>
                  <w:tcW w:w="1093" w:type="dxa"/>
                </w:tcPr>
                <w:p w14:paraId="653D24C4" w14:textId="77777777" w:rsidR="0099090C" w:rsidRPr="00A3275B" w:rsidRDefault="0099090C" w:rsidP="0099090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PA IV</w:t>
                  </w:r>
                </w:p>
              </w:tc>
              <w:tc>
                <w:tcPr>
                  <w:tcW w:w="16799" w:type="dxa"/>
                </w:tcPr>
                <w:p w14:paraId="6A90257C" w14:textId="77777777" w:rsidR="0099090C" w:rsidRDefault="0099090C" w:rsidP="00FE03BE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1245"/>
                    </w:tabs>
                    <w:ind w:left="315" w:hanging="315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E03BE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two</w:t>
                  </w:r>
                  <w:r w:rsidRPr="00FE03BE">
                    <w:rPr>
                      <w:rFonts w:ascii="Arial" w:hAnsi="Arial" w:cs="Arial"/>
                      <w:sz w:val="20"/>
                      <w:szCs w:val="20"/>
                    </w:rPr>
                    <w:t xml:space="preserve"> years work experience as PA III</w:t>
                  </w:r>
                </w:p>
                <w:p w14:paraId="75B84FBD" w14:textId="5D000C98" w:rsidR="00FE03BE" w:rsidRPr="00FE03BE" w:rsidRDefault="00FE03BE" w:rsidP="00FE03BE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1245"/>
                    </w:tabs>
                    <w:ind w:left="315" w:hanging="315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112 hours related training for this position</w:t>
                  </w:r>
                </w:p>
              </w:tc>
            </w:tr>
          </w:tbl>
          <w:p w14:paraId="08860DBA" w14:textId="77777777" w:rsidR="00BB496F" w:rsidRPr="00BB496F" w:rsidRDefault="00BB496F" w:rsidP="00D66D53">
            <w:pPr>
              <w:pStyle w:val="ListParagraph"/>
              <w:ind w:left="108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496F" w:rsidRPr="00BB496F" w14:paraId="65D6A52A" w14:textId="77777777" w:rsidTr="00FE03BE">
        <w:tc>
          <w:tcPr>
            <w:tcW w:w="17995" w:type="dxa"/>
            <w:gridSpan w:val="10"/>
          </w:tcPr>
          <w:p w14:paraId="44562460" w14:textId="77777777" w:rsidR="00FE03BE" w:rsidRDefault="00FE03BE" w:rsidP="00FE03BE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D4C2035" w14:textId="38B2F462" w:rsidR="00FE03BE" w:rsidRDefault="00FE03BE" w:rsidP="00FE03BE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0C7C5943" w14:textId="77777777" w:rsidR="00FE03BE" w:rsidRDefault="00FE03BE" w:rsidP="00FE03BE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979282C" w14:textId="77777777" w:rsidR="00FE03BE" w:rsidRPr="00D35182" w:rsidRDefault="00FE03BE" w:rsidP="00FE03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06E8BD" w14:textId="77777777" w:rsidR="00FE03BE" w:rsidRPr="00F76CB1" w:rsidRDefault="00FE03BE" w:rsidP="00FE03BE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1C1B82D0" w14:textId="77777777" w:rsidR="00FE03BE" w:rsidRDefault="00FE03BE" w:rsidP="00FE03B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66762B78" w14:textId="77777777" w:rsidR="00FE03BE" w:rsidRDefault="00FE03BE" w:rsidP="00FE03B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E6E867D" w14:textId="77777777" w:rsidR="00FE03BE" w:rsidRDefault="00FE03BE" w:rsidP="00FE03B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512A58D4" w14:textId="77777777" w:rsidR="00FE03BE" w:rsidRDefault="00FE03BE" w:rsidP="00FE03B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609E9AAD" w14:textId="77777777" w:rsidR="00FE03BE" w:rsidRPr="00F76CB1" w:rsidRDefault="00FE03BE" w:rsidP="00FE03BE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A0BAA3" w14:textId="77777777" w:rsidR="00FE03BE" w:rsidRPr="00E721E9" w:rsidRDefault="00FE03BE" w:rsidP="00FE03B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29B9602" w14:textId="1424C640" w:rsidR="00BB496F" w:rsidRPr="00BB496F" w:rsidRDefault="00FE03BE" w:rsidP="00FE03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768B1F4F" w14:textId="77777777" w:rsidR="001D7040" w:rsidRPr="00BB496F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23D1ED9" w14:textId="77777777" w:rsidR="00673DB4" w:rsidRPr="00BB496F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BB496F" w:rsidSect="00FE03BE">
      <w:footerReference w:type="default" r:id="rId8"/>
      <w:pgSz w:w="18720" w:h="12240" w:orient="landscape" w:code="5"/>
      <w:pgMar w:top="1440" w:right="360" w:bottom="144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F71F6" w14:textId="77777777" w:rsidR="001D1872" w:rsidRDefault="001D1872">
      <w:r>
        <w:separator/>
      </w:r>
    </w:p>
  </w:endnote>
  <w:endnote w:type="continuationSeparator" w:id="0">
    <w:p w14:paraId="73DEB498" w14:textId="77777777" w:rsidR="001D1872" w:rsidRDefault="001D1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07691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A5782A" w14:textId="3BC564CA" w:rsidR="00FE03BE" w:rsidRDefault="00FE03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FD01DD" w14:textId="77777777" w:rsidR="00FE03BE" w:rsidRDefault="00FE03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9C384" w14:textId="77777777" w:rsidR="001D1872" w:rsidRDefault="001D1872">
      <w:r>
        <w:separator/>
      </w:r>
    </w:p>
  </w:footnote>
  <w:footnote w:type="continuationSeparator" w:id="0">
    <w:p w14:paraId="2659284D" w14:textId="77777777" w:rsidR="001D1872" w:rsidRDefault="001D18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65D"/>
    <w:multiLevelType w:val="hybridMultilevel"/>
    <w:tmpl w:val="3B72E2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758CD"/>
    <w:multiLevelType w:val="hybridMultilevel"/>
    <w:tmpl w:val="B32C4B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FC7CB7"/>
    <w:multiLevelType w:val="hybridMultilevel"/>
    <w:tmpl w:val="AFB8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06511"/>
    <w:multiLevelType w:val="hybridMultilevel"/>
    <w:tmpl w:val="31E2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1C2E79"/>
    <w:multiLevelType w:val="hybridMultilevel"/>
    <w:tmpl w:val="56F68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9374F6"/>
    <w:multiLevelType w:val="hybridMultilevel"/>
    <w:tmpl w:val="30EC3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C69D9"/>
    <w:multiLevelType w:val="hybridMultilevel"/>
    <w:tmpl w:val="A260B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725B1"/>
    <w:multiLevelType w:val="hybridMultilevel"/>
    <w:tmpl w:val="EA5E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FE6F4F"/>
    <w:multiLevelType w:val="hybridMultilevel"/>
    <w:tmpl w:val="9732F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398676">
    <w:abstractNumId w:val="4"/>
  </w:num>
  <w:num w:numId="2" w16cid:durableId="1232425371">
    <w:abstractNumId w:val="10"/>
  </w:num>
  <w:num w:numId="3" w16cid:durableId="679241263">
    <w:abstractNumId w:val="12"/>
  </w:num>
  <w:num w:numId="4" w16cid:durableId="1854950295">
    <w:abstractNumId w:val="1"/>
  </w:num>
  <w:num w:numId="5" w16cid:durableId="1887176742">
    <w:abstractNumId w:val="11"/>
  </w:num>
  <w:num w:numId="6" w16cid:durableId="2019891508">
    <w:abstractNumId w:val="0"/>
  </w:num>
  <w:num w:numId="7" w16cid:durableId="1537083254">
    <w:abstractNumId w:val="2"/>
  </w:num>
  <w:num w:numId="8" w16cid:durableId="2129347039">
    <w:abstractNumId w:val="9"/>
  </w:num>
  <w:num w:numId="9" w16cid:durableId="1212376211">
    <w:abstractNumId w:val="7"/>
  </w:num>
  <w:num w:numId="10" w16cid:durableId="1828325445">
    <w:abstractNumId w:val="6"/>
  </w:num>
  <w:num w:numId="11" w16cid:durableId="1062018213">
    <w:abstractNumId w:val="5"/>
  </w:num>
  <w:num w:numId="12" w16cid:durableId="403383567">
    <w:abstractNumId w:val="8"/>
  </w:num>
  <w:num w:numId="13" w16cid:durableId="1727529070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97C"/>
    <w:rsid w:val="00033D48"/>
    <w:rsid w:val="0004048D"/>
    <w:rsid w:val="00061BF7"/>
    <w:rsid w:val="00073721"/>
    <w:rsid w:val="00074C3C"/>
    <w:rsid w:val="00082B19"/>
    <w:rsid w:val="000843F9"/>
    <w:rsid w:val="00096514"/>
    <w:rsid w:val="000A30BF"/>
    <w:rsid w:val="000B093B"/>
    <w:rsid w:val="000C7355"/>
    <w:rsid w:val="000D2138"/>
    <w:rsid w:val="000F4D52"/>
    <w:rsid w:val="00104D17"/>
    <w:rsid w:val="00111071"/>
    <w:rsid w:val="001351CE"/>
    <w:rsid w:val="00137757"/>
    <w:rsid w:val="0014214F"/>
    <w:rsid w:val="00142DDA"/>
    <w:rsid w:val="001613A8"/>
    <w:rsid w:val="0016395B"/>
    <w:rsid w:val="00171C88"/>
    <w:rsid w:val="001810B9"/>
    <w:rsid w:val="00182748"/>
    <w:rsid w:val="00187DD4"/>
    <w:rsid w:val="001A0FFC"/>
    <w:rsid w:val="001D1872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46DC2"/>
    <w:rsid w:val="002507C1"/>
    <w:rsid w:val="00254B95"/>
    <w:rsid w:val="0026386D"/>
    <w:rsid w:val="00270BE8"/>
    <w:rsid w:val="00271BA0"/>
    <w:rsid w:val="00271CD5"/>
    <w:rsid w:val="002746A4"/>
    <w:rsid w:val="0028799E"/>
    <w:rsid w:val="002978F5"/>
    <w:rsid w:val="002A25DD"/>
    <w:rsid w:val="002C104C"/>
    <w:rsid w:val="002C3BE1"/>
    <w:rsid w:val="002E16AD"/>
    <w:rsid w:val="002E34B2"/>
    <w:rsid w:val="002F76E0"/>
    <w:rsid w:val="002F76F9"/>
    <w:rsid w:val="003047DA"/>
    <w:rsid w:val="00336CC4"/>
    <w:rsid w:val="00370ADB"/>
    <w:rsid w:val="00370B87"/>
    <w:rsid w:val="0037375B"/>
    <w:rsid w:val="003851D2"/>
    <w:rsid w:val="00396253"/>
    <w:rsid w:val="003A5D5F"/>
    <w:rsid w:val="003B2A72"/>
    <w:rsid w:val="003C302B"/>
    <w:rsid w:val="003C7E11"/>
    <w:rsid w:val="003F5FF5"/>
    <w:rsid w:val="003F6AA3"/>
    <w:rsid w:val="00404AA3"/>
    <w:rsid w:val="00412B18"/>
    <w:rsid w:val="00412C78"/>
    <w:rsid w:val="004150E1"/>
    <w:rsid w:val="0042175E"/>
    <w:rsid w:val="00425BB3"/>
    <w:rsid w:val="00443BCA"/>
    <w:rsid w:val="00446511"/>
    <w:rsid w:val="0047264A"/>
    <w:rsid w:val="004751C6"/>
    <w:rsid w:val="00484056"/>
    <w:rsid w:val="004849ED"/>
    <w:rsid w:val="00484A98"/>
    <w:rsid w:val="004D4FBB"/>
    <w:rsid w:val="00520AB0"/>
    <w:rsid w:val="0053249D"/>
    <w:rsid w:val="005478B9"/>
    <w:rsid w:val="00550443"/>
    <w:rsid w:val="0055383D"/>
    <w:rsid w:val="00561D84"/>
    <w:rsid w:val="00564233"/>
    <w:rsid w:val="00564AA7"/>
    <w:rsid w:val="00570861"/>
    <w:rsid w:val="00577DAC"/>
    <w:rsid w:val="00583400"/>
    <w:rsid w:val="005870FD"/>
    <w:rsid w:val="005871B6"/>
    <w:rsid w:val="0059212D"/>
    <w:rsid w:val="00593D51"/>
    <w:rsid w:val="00594C30"/>
    <w:rsid w:val="005A37D3"/>
    <w:rsid w:val="005A42F6"/>
    <w:rsid w:val="005C6A61"/>
    <w:rsid w:val="005D0CB3"/>
    <w:rsid w:val="005D6CF2"/>
    <w:rsid w:val="0061013D"/>
    <w:rsid w:val="0061570C"/>
    <w:rsid w:val="00622626"/>
    <w:rsid w:val="00635A06"/>
    <w:rsid w:val="00651C7C"/>
    <w:rsid w:val="00673DB4"/>
    <w:rsid w:val="0069403F"/>
    <w:rsid w:val="006C14E2"/>
    <w:rsid w:val="006D0463"/>
    <w:rsid w:val="006E7C9A"/>
    <w:rsid w:val="00703BF7"/>
    <w:rsid w:val="007228A6"/>
    <w:rsid w:val="00731FCC"/>
    <w:rsid w:val="00735301"/>
    <w:rsid w:val="00737B88"/>
    <w:rsid w:val="007420E6"/>
    <w:rsid w:val="007477B7"/>
    <w:rsid w:val="00755001"/>
    <w:rsid w:val="007814C3"/>
    <w:rsid w:val="00786441"/>
    <w:rsid w:val="007973D5"/>
    <w:rsid w:val="007A6833"/>
    <w:rsid w:val="007F04FA"/>
    <w:rsid w:val="0080621E"/>
    <w:rsid w:val="00826801"/>
    <w:rsid w:val="00833F55"/>
    <w:rsid w:val="00841558"/>
    <w:rsid w:val="00844443"/>
    <w:rsid w:val="00862B21"/>
    <w:rsid w:val="00865FAD"/>
    <w:rsid w:val="00866BD3"/>
    <w:rsid w:val="00877874"/>
    <w:rsid w:val="008B597C"/>
    <w:rsid w:val="008C4E0E"/>
    <w:rsid w:val="008C60C4"/>
    <w:rsid w:val="008D5392"/>
    <w:rsid w:val="008E5617"/>
    <w:rsid w:val="008F0620"/>
    <w:rsid w:val="008F7970"/>
    <w:rsid w:val="00907521"/>
    <w:rsid w:val="009173AE"/>
    <w:rsid w:val="00917CAB"/>
    <w:rsid w:val="0092291B"/>
    <w:rsid w:val="00930E19"/>
    <w:rsid w:val="009319B5"/>
    <w:rsid w:val="00934925"/>
    <w:rsid w:val="00956D58"/>
    <w:rsid w:val="009723E8"/>
    <w:rsid w:val="0098314F"/>
    <w:rsid w:val="0099090C"/>
    <w:rsid w:val="009A1979"/>
    <w:rsid w:val="009B2D92"/>
    <w:rsid w:val="009B57DA"/>
    <w:rsid w:val="009D0211"/>
    <w:rsid w:val="009D2326"/>
    <w:rsid w:val="009E630A"/>
    <w:rsid w:val="00A230F2"/>
    <w:rsid w:val="00A24048"/>
    <w:rsid w:val="00A31C0B"/>
    <w:rsid w:val="00A3275B"/>
    <w:rsid w:val="00A36375"/>
    <w:rsid w:val="00A41855"/>
    <w:rsid w:val="00A41F6D"/>
    <w:rsid w:val="00A568F4"/>
    <w:rsid w:val="00A6073D"/>
    <w:rsid w:val="00A63197"/>
    <w:rsid w:val="00A722AB"/>
    <w:rsid w:val="00A75CED"/>
    <w:rsid w:val="00A80F40"/>
    <w:rsid w:val="00A86C7F"/>
    <w:rsid w:val="00AA07A8"/>
    <w:rsid w:val="00AA4442"/>
    <w:rsid w:val="00AA51C3"/>
    <w:rsid w:val="00AA72D4"/>
    <w:rsid w:val="00AB3AC5"/>
    <w:rsid w:val="00AB7522"/>
    <w:rsid w:val="00AC0CF5"/>
    <w:rsid w:val="00AC1560"/>
    <w:rsid w:val="00AD593E"/>
    <w:rsid w:val="00AD7E8C"/>
    <w:rsid w:val="00AE6084"/>
    <w:rsid w:val="00AF2886"/>
    <w:rsid w:val="00B12A7B"/>
    <w:rsid w:val="00B30F5B"/>
    <w:rsid w:val="00B33A70"/>
    <w:rsid w:val="00B44AEA"/>
    <w:rsid w:val="00B56DDD"/>
    <w:rsid w:val="00B66D20"/>
    <w:rsid w:val="00B84628"/>
    <w:rsid w:val="00B87C39"/>
    <w:rsid w:val="00B90B10"/>
    <w:rsid w:val="00BB496F"/>
    <w:rsid w:val="00BC56BA"/>
    <w:rsid w:val="00BF1482"/>
    <w:rsid w:val="00BF4EBC"/>
    <w:rsid w:val="00BF75E6"/>
    <w:rsid w:val="00C01EBF"/>
    <w:rsid w:val="00C04F2D"/>
    <w:rsid w:val="00C0664D"/>
    <w:rsid w:val="00C1111B"/>
    <w:rsid w:val="00C16BB1"/>
    <w:rsid w:val="00C3260E"/>
    <w:rsid w:val="00C43144"/>
    <w:rsid w:val="00C457B3"/>
    <w:rsid w:val="00C7078F"/>
    <w:rsid w:val="00C7180E"/>
    <w:rsid w:val="00C850E9"/>
    <w:rsid w:val="00CB1152"/>
    <w:rsid w:val="00CB2A9A"/>
    <w:rsid w:val="00CC3567"/>
    <w:rsid w:val="00CD1AF1"/>
    <w:rsid w:val="00CD3674"/>
    <w:rsid w:val="00D056C4"/>
    <w:rsid w:val="00D12D95"/>
    <w:rsid w:val="00D31D9D"/>
    <w:rsid w:val="00D514D8"/>
    <w:rsid w:val="00D51AA5"/>
    <w:rsid w:val="00D556FA"/>
    <w:rsid w:val="00D56E7B"/>
    <w:rsid w:val="00D607B9"/>
    <w:rsid w:val="00D66D53"/>
    <w:rsid w:val="00D71F96"/>
    <w:rsid w:val="00D86551"/>
    <w:rsid w:val="00DB12B2"/>
    <w:rsid w:val="00DC5E00"/>
    <w:rsid w:val="00DE202A"/>
    <w:rsid w:val="00E05CD7"/>
    <w:rsid w:val="00E16B31"/>
    <w:rsid w:val="00E3594C"/>
    <w:rsid w:val="00E47391"/>
    <w:rsid w:val="00E87C9E"/>
    <w:rsid w:val="00EA40BD"/>
    <w:rsid w:val="00EC1659"/>
    <w:rsid w:val="00EE7F93"/>
    <w:rsid w:val="00EF32FE"/>
    <w:rsid w:val="00EF7F36"/>
    <w:rsid w:val="00F057DF"/>
    <w:rsid w:val="00F12992"/>
    <w:rsid w:val="00F26752"/>
    <w:rsid w:val="00F306E3"/>
    <w:rsid w:val="00F40CD2"/>
    <w:rsid w:val="00F73BF8"/>
    <w:rsid w:val="00F95637"/>
    <w:rsid w:val="00FA116E"/>
    <w:rsid w:val="00FA261D"/>
    <w:rsid w:val="00FA65A9"/>
    <w:rsid w:val="00FA7616"/>
    <w:rsid w:val="00FB0A61"/>
    <w:rsid w:val="00FC04DB"/>
    <w:rsid w:val="00FC6D21"/>
    <w:rsid w:val="00FE03BE"/>
    <w:rsid w:val="00FE37AB"/>
    <w:rsid w:val="00FF2B3F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56AC4A"/>
  <w15:docId w15:val="{9C411FBC-A9D8-423A-8710-D8D92E9B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75E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3C7E11"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E1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C7E11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rsid w:val="003C7E11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FE03BE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5BF7B3-3334-46D8-AB58-EA0A8A0C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606</Words>
  <Characters>3455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2024-04-04T03:39:00Z</cp:lastPrinted>
  <dcterms:created xsi:type="dcterms:W3CDTF">2026-09-01T14:44:00Z</dcterms:created>
  <dcterms:modified xsi:type="dcterms:W3CDTF">2026-09-01T14:44:00Z</dcterms:modified>
</cp:coreProperties>
</file>