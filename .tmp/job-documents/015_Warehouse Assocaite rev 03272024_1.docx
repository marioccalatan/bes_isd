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806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00"/>
        <w:gridCol w:w="5363"/>
        <w:gridCol w:w="217"/>
        <w:gridCol w:w="1189"/>
        <w:gridCol w:w="3120"/>
        <w:gridCol w:w="2122"/>
        <w:gridCol w:w="2122"/>
        <w:gridCol w:w="2123"/>
        <w:gridCol w:w="10"/>
      </w:tblGrid>
      <w:tr w:rsidR="00E66742" w14:paraId="29D21014" w14:textId="77777777" w:rsidTr="004338F7">
        <w:trPr>
          <w:trHeight w:val="231"/>
        </w:trPr>
        <w:tc>
          <w:tcPr>
            <w:tcW w:w="7380" w:type="dxa"/>
            <w:gridSpan w:val="3"/>
          </w:tcPr>
          <w:p w14:paraId="794939DE" w14:textId="3A7A051E" w:rsidR="00E66742" w:rsidRDefault="008E1166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35438DF" wp14:editId="0116B8E1">
                      <wp:simplePos x="0" y="0"/>
                      <wp:positionH relativeFrom="column">
                        <wp:posOffset>-52070</wp:posOffset>
                      </wp:positionH>
                      <wp:positionV relativeFrom="paragraph">
                        <wp:posOffset>-257810</wp:posOffset>
                      </wp:positionV>
                      <wp:extent cx="4018915" cy="256540"/>
                      <wp:effectExtent l="0" t="0" r="0" b="0"/>
                      <wp:wrapNone/>
                      <wp:docPr id="1" name="Text Box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018915" cy="256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FBF3893" w14:textId="77777777" w:rsidR="00E66742" w:rsidRDefault="008E1166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22"/>
                                    </w:rPr>
                                    <w:t>JOB DESCRIPTION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40000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35438DF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" o:spid="_x0000_s1026" type="#_x0000_t202" style="position:absolute;margin-left:-4.1pt;margin-top:-20.3pt;width:316.45pt;height:20.2pt;z-index:251659264;visibility:visible;mso-wrap-style:square;mso-width-percent:40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" filled="f" stroked="f">
                      <v:textbox>
                        <w:txbxContent>
                          <w:p w14:paraId="5FBF3893" w14:textId="77777777" w:rsidR="00E66742" w:rsidRDefault="008E1166">
                            <w:pPr>
                              <w:rPr>
                                <w:rFonts w:ascii="Arial" w:hAnsi="Arial" w:cs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2"/>
                              </w:rPr>
                              <w:t>JOB DESCRIPTION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hAnsi="Arial" w:cs="Arial"/>
                <w:b/>
                <w:sz w:val="20"/>
                <w:szCs w:val="20"/>
              </w:rPr>
              <w:t>Position Title:</w:t>
            </w:r>
            <w:r w:rsidR="00A725C0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Cs/>
                <w:sz w:val="20"/>
                <w:szCs w:val="20"/>
              </w:rPr>
              <w:t>Warehouse Associate</w:t>
            </w:r>
            <w:r>
              <w:rPr>
                <w:rFonts w:ascii="Arial" w:hAnsi="Arial" w:cs="Arial"/>
                <w:sz w:val="20"/>
                <w:szCs w:val="20"/>
              </w:rPr>
              <w:t xml:space="preserve"> I, II, III</w:t>
            </w:r>
            <w:r w:rsidR="004338F7">
              <w:rPr>
                <w:rFonts w:ascii="Arial" w:hAnsi="Arial" w:cs="Arial"/>
                <w:sz w:val="20"/>
                <w:szCs w:val="20"/>
              </w:rPr>
              <w:t>,IV</w:t>
            </w:r>
          </w:p>
        </w:tc>
        <w:tc>
          <w:tcPr>
            <w:tcW w:w="10686" w:type="dxa"/>
            <w:gridSpan w:val="6"/>
          </w:tcPr>
          <w:p w14:paraId="093DFAFA" w14:textId="77777777" w:rsidR="00E66742" w:rsidRDefault="008E1166">
            <w:pPr>
              <w:tabs>
                <w:tab w:val="left" w:pos="1242"/>
              </w:tabs>
              <w:ind w:left="1422" w:hanging="1422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Department:</w:t>
            </w:r>
            <w:r>
              <w:rPr>
                <w:rFonts w:ascii="Arial" w:hAnsi="Arial" w:cs="Arial"/>
                <w:b/>
                <w:sz w:val="20"/>
                <w:szCs w:val="20"/>
              </w:rPr>
              <w:tab/>
            </w:r>
            <w:r>
              <w:rPr>
                <w:rFonts w:ascii="Arial" w:hAnsi="Arial" w:cs="Arial"/>
                <w:sz w:val="20"/>
                <w:szCs w:val="20"/>
              </w:rPr>
              <w:t>Institutional Services Department (ISD)</w:t>
            </w:r>
          </w:p>
        </w:tc>
      </w:tr>
      <w:tr w:rsidR="00E66742" w14:paraId="1DB93EB1" w14:textId="77777777" w:rsidTr="004338F7">
        <w:trPr>
          <w:trHeight w:val="208"/>
        </w:trPr>
        <w:tc>
          <w:tcPr>
            <w:tcW w:w="7380" w:type="dxa"/>
            <w:gridSpan w:val="3"/>
          </w:tcPr>
          <w:p w14:paraId="7ABF9F23" w14:textId="77777777" w:rsidR="00E66742" w:rsidRDefault="008E116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Employment Level: </w:t>
            </w:r>
            <w:r>
              <w:rPr>
                <w:rFonts w:ascii="Arial" w:hAnsi="Arial" w:cs="Arial"/>
                <w:sz w:val="20"/>
                <w:szCs w:val="20"/>
              </w:rPr>
              <w:t>Rank and File</w:t>
            </w:r>
          </w:p>
        </w:tc>
        <w:tc>
          <w:tcPr>
            <w:tcW w:w="10686" w:type="dxa"/>
            <w:gridSpan w:val="6"/>
          </w:tcPr>
          <w:p w14:paraId="2448F3AF" w14:textId="77777777" w:rsidR="00E66742" w:rsidRDefault="008E1166">
            <w:pPr>
              <w:tabs>
                <w:tab w:val="left" w:pos="1692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Office:  </w:t>
            </w:r>
          </w:p>
        </w:tc>
      </w:tr>
      <w:tr w:rsidR="00E66742" w14:paraId="7280E4A5" w14:textId="77777777" w:rsidTr="004338F7">
        <w:trPr>
          <w:trHeight w:val="231"/>
        </w:trPr>
        <w:tc>
          <w:tcPr>
            <w:tcW w:w="7380" w:type="dxa"/>
            <w:gridSpan w:val="3"/>
          </w:tcPr>
          <w:p w14:paraId="66A6D607" w14:textId="77777777" w:rsidR="00E66742" w:rsidRDefault="008E1166">
            <w:pPr>
              <w:ind w:left="1205" w:hangingChars="600" w:hanging="1205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Reports to:  </w:t>
            </w:r>
            <w:r>
              <w:rPr>
                <w:rFonts w:ascii="Arial" w:hAnsi="Arial" w:cs="Arial"/>
                <w:sz w:val="20"/>
                <w:szCs w:val="20"/>
              </w:rPr>
              <w:t>Materials and Equipment Management Officer  (MEMO)</w:t>
            </w:r>
          </w:p>
        </w:tc>
        <w:tc>
          <w:tcPr>
            <w:tcW w:w="10686" w:type="dxa"/>
            <w:gridSpan w:val="6"/>
          </w:tcPr>
          <w:p w14:paraId="296DC08F" w14:textId="77777777" w:rsidR="00E66742" w:rsidRDefault="008E1166">
            <w:pPr>
              <w:tabs>
                <w:tab w:val="left" w:pos="1692"/>
              </w:tabs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Area of Work: </w:t>
            </w:r>
            <w:r>
              <w:rPr>
                <w:rFonts w:ascii="Arial" w:hAnsi="Arial" w:cs="Arial"/>
                <w:sz w:val="20"/>
                <w:szCs w:val="20"/>
              </w:rPr>
              <w:t xml:space="preserve">Alapang warehouse </w:t>
            </w:r>
          </w:p>
        </w:tc>
      </w:tr>
      <w:tr w:rsidR="00E66742" w14:paraId="1DA9CA72" w14:textId="77777777" w:rsidTr="004338F7">
        <w:trPr>
          <w:trHeight w:val="201"/>
        </w:trPr>
        <w:tc>
          <w:tcPr>
            <w:tcW w:w="7380" w:type="dxa"/>
            <w:gridSpan w:val="3"/>
          </w:tcPr>
          <w:p w14:paraId="55D07EB5" w14:textId="77777777" w:rsidR="00E66742" w:rsidRDefault="008E1166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Approved:          </w:t>
            </w:r>
          </w:p>
          <w:p w14:paraId="3A99CDD4" w14:textId="77777777" w:rsidR="00E66742" w:rsidRDefault="00E6674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0686" w:type="dxa"/>
            <w:gridSpan w:val="6"/>
          </w:tcPr>
          <w:p w14:paraId="397A2352" w14:textId="77777777" w:rsidR="00E66742" w:rsidRDefault="008E1166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Date: </w:t>
            </w:r>
          </w:p>
        </w:tc>
      </w:tr>
      <w:tr w:rsidR="00E66742" w14:paraId="139B9CF3" w14:textId="77777777" w:rsidTr="004338F7">
        <w:trPr>
          <w:trHeight w:val="441"/>
        </w:trPr>
        <w:tc>
          <w:tcPr>
            <w:tcW w:w="18066" w:type="dxa"/>
            <w:gridSpan w:val="9"/>
          </w:tcPr>
          <w:p w14:paraId="15C84019" w14:textId="77777777" w:rsidR="00E66742" w:rsidRDefault="008E1166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Purpose of the Position</w:t>
            </w:r>
            <w:r>
              <w:rPr>
                <w:rFonts w:ascii="Arial" w:hAnsi="Arial" w:cs="Arial"/>
                <w:sz w:val="20"/>
                <w:szCs w:val="20"/>
              </w:rPr>
              <w:t xml:space="preserve">:  </w:t>
            </w:r>
          </w:p>
          <w:p w14:paraId="3E4FB9E7" w14:textId="77777777" w:rsidR="00E66742" w:rsidRDefault="008E1166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Responsible for providing support in the maintenance of an efficient and effective materials management system</w:t>
            </w:r>
          </w:p>
        </w:tc>
      </w:tr>
      <w:tr w:rsidR="00E66742" w14:paraId="09D76768" w14:textId="77777777" w:rsidTr="004338F7">
        <w:trPr>
          <w:gridAfter w:val="1"/>
          <w:wAfter w:w="10" w:type="dxa"/>
          <w:trHeight w:val="1601"/>
        </w:trPr>
        <w:tc>
          <w:tcPr>
            <w:tcW w:w="7163" w:type="dxa"/>
            <w:gridSpan w:val="2"/>
            <w:vAlign w:val="center"/>
          </w:tcPr>
          <w:p w14:paraId="53E0DB6F" w14:textId="77777777" w:rsidR="00E66742" w:rsidRDefault="008E1166">
            <w:pPr>
              <w:tabs>
                <w:tab w:val="left" w:pos="180"/>
              </w:tabs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Key Result Areas/Duties and Responsibilities</w:t>
            </w:r>
          </w:p>
        </w:tc>
        <w:tc>
          <w:tcPr>
            <w:tcW w:w="1406" w:type="dxa"/>
            <w:gridSpan w:val="2"/>
            <w:vAlign w:val="center"/>
          </w:tcPr>
          <w:p w14:paraId="744F2443" w14:textId="77777777" w:rsidR="00E66742" w:rsidRDefault="008E116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Frequency/</w:t>
            </w:r>
          </w:p>
          <w:p w14:paraId="1B2F109C" w14:textId="77777777" w:rsidR="00E66742" w:rsidRDefault="008E116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Percentage</w:t>
            </w:r>
          </w:p>
        </w:tc>
        <w:tc>
          <w:tcPr>
            <w:tcW w:w="3120" w:type="dxa"/>
            <w:vAlign w:val="center"/>
          </w:tcPr>
          <w:p w14:paraId="779CE44B" w14:textId="77777777" w:rsidR="00E66742" w:rsidRDefault="008E116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COMPETENCIES NEEDED (SKILLS, KNOWLEDGE, BEHAVIOR)</w:t>
            </w:r>
          </w:p>
        </w:tc>
        <w:tc>
          <w:tcPr>
            <w:tcW w:w="6367" w:type="dxa"/>
            <w:gridSpan w:val="3"/>
          </w:tcPr>
          <w:p w14:paraId="58EF1737" w14:textId="77777777" w:rsidR="00E66742" w:rsidRDefault="008E116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Level of competencies required</w:t>
            </w:r>
          </w:p>
          <w:tbl>
            <w:tblPr>
              <w:tblStyle w:val="TableGrid"/>
              <w:tblW w:w="6132" w:type="dxa"/>
              <w:tblLook w:val="04A0" w:firstRow="1" w:lastRow="0" w:firstColumn="1" w:lastColumn="0" w:noHBand="0" w:noVBand="1"/>
            </w:tblPr>
            <w:tblGrid>
              <w:gridCol w:w="370"/>
              <w:gridCol w:w="5762"/>
            </w:tblGrid>
            <w:tr w:rsidR="00E66742" w14:paraId="1C378A76" w14:textId="77777777">
              <w:trPr>
                <w:trHeight w:val="208"/>
              </w:trPr>
              <w:tc>
                <w:tcPr>
                  <w:tcW w:w="370" w:type="dxa"/>
                </w:tcPr>
                <w:p w14:paraId="675A907D" w14:textId="77777777" w:rsidR="00E66742" w:rsidRDefault="008E1166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5762" w:type="dxa"/>
                </w:tcPr>
                <w:p w14:paraId="186600C0" w14:textId="77777777" w:rsidR="00E66742" w:rsidRDefault="008E1166">
                  <w:pPr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Basic (basic/general understanding of the field to perform job duties)</w:t>
                  </w:r>
                </w:p>
              </w:tc>
            </w:tr>
            <w:tr w:rsidR="00E66742" w14:paraId="5355F85E" w14:textId="77777777">
              <w:trPr>
                <w:trHeight w:val="580"/>
              </w:trPr>
              <w:tc>
                <w:tcPr>
                  <w:tcW w:w="370" w:type="dxa"/>
                </w:tcPr>
                <w:p w14:paraId="19C79A00" w14:textId="77777777" w:rsidR="00E66742" w:rsidRDefault="008E1166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5762" w:type="dxa"/>
                </w:tcPr>
                <w:p w14:paraId="196BB045" w14:textId="77777777" w:rsidR="00E66742" w:rsidRDefault="008E1166">
                  <w:pPr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Proficient (sufficient understanding and experience to perform job duties. Can generalize basic principles to effectively function in both predictable and new situations)</w:t>
                  </w:r>
                </w:p>
              </w:tc>
            </w:tr>
            <w:tr w:rsidR="00E66742" w14:paraId="4783A26F" w14:textId="77777777">
              <w:trPr>
                <w:trHeight w:val="604"/>
              </w:trPr>
              <w:tc>
                <w:tcPr>
                  <w:tcW w:w="370" w:type="dxa"/>
                </w:tcPr>
                <w:p w14:paraId="24261BEC" w14:textId="77777777" w:rsidR="00E66742" w:rsidRDefault="008E1166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5762" w:type="dxa"/>
                </w:tcPr>
                <w:p w14:paraId="6509E42E" w14:textId="77777777" w:rsidR="00E66742" w:rsidRDefault="008E1166">
                  <w:pPr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Advanced (broad and deep understanding and skills, with substantial experience in this area. Can apply the competency regularly and display this competency in complex, varied situations)</w:t>
                  </w:r>
                </w:p>
              </w:tc>
            </w:tr>
          </w:tbl>
          <w:p w14:paraId="1FFB617B" w14:textId="77777777" w:rsidR="00E66742" w:rsidRDefault="00E6674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E66742" w14:paraId="566FE9AB" w14:textId="77777777" w:rsidTr="004338F7">
        <w:trPr>
          <w:gridAfter w:val="1"/>
          <w:wAfter w:w="10" w:type="dxa"/>
          <w:trHeight w:val="46"/>
        </w:trPr>
        <w:tc>
          <w:tcPr>
            <w:tcW w:w="7163" w:type="dxa"/>
            <w:gridSpan w:val="2"/>
          </w:tcPr>
          <w:p w14:paraId="684B1DF9" w14:textId="77777777" w:rsidR="00E66742" w:rsidRDefault="008E1166" w:rsidP="004338F7">
            <w:pPr>
              <w:tabs>
                <w:tab w:val="left" w:pos="180"/>
                <w:tab w:val="left" w:pos="4055"/>
              </w:tabs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Materials Management</w:t>
            </w:r>
            <w:r w:rsidR="004338F7">
              <w:rPr>
                <w:rFonts w:ascii="Arial" w:hAnsi="Arial" w:cs="Arial"/>
                <w:b/>
                <w:sz w:val="20"/>
                <w:szCs w:val="20"/>
              </w:rPr>
              <w:tab/>
            </w:r>
          </w:p>
          <w:p w14:paraId="27A6AB58" w14:textId="03639B5F" w:rsidR="004338F7" w:rsidRDefault="004338F7" w:rsidP="004338F7">
            <w:pPr>
              <w:tabs>
                <w:tab w:val="left" w:pos="180"/>
                <w:tab w:val="left" w:pos="4055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03763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Competency level : </w:t>
            </w:r>
            <w:r w:rsidRPr="0060102E">
              <w:rPr>
                <w:rFonts w:ascii="Arial" w:hAnsi="Arial" w:cs="Arial"/>
                <w:b/>
                <w:bCs/>
                <w:sz w:val="20"/>
                <w:szCs w:val="20"/>
              </w:rPr>
              <w:t>WA I (2); WA II (3); WA III (4) ; WA IV (4)</w:t>
            </w:r>
          </w:p>
        </w:tc>
        <w:tc>
          <w:tcPr>
            <w:tcW w:w="1406" w:type="dxa"/>
            <w:gridSpan w:val="2"/>
          </w:tcPr>
          <w:p w14:paraId="4008090A" w14:textId="77777777" w:rsidR="00E66742" w:rsidRDefault="008E116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90%</w:t>
            </w:r>
          </w:p>
        </w:tc>
        <w:tc>
          <w:tcPr>
            <w:tcW w:w="3120" w:type="dxa"/>
          </w:tcPr>
          <w:p w14:paraId="0F4F95B5" w14:textId="77777777" w:rsidR="00E66742" w:rsidRDefault="00E6674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367" w:type="dxa"/>
            <w:gridSpan w:val="3"/>
          </w:tcPr>
          <w:p w14:paraId="7B2F08C2" w14:textId="77777777" w:rsidR="00E66742" w:rsidRDefault="00E6674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E66742" w14:paraId="1E13EA92" w14:textId="77777777" w:rsidTr="004338F7">
        <w:trPr>
          <w:gridAfter w:val="1"/>
          <w:wAfter w:w="10" w:type="dxa"/>
          <w:trHeight w:val="18"/>
        </w:trPr>
        <w:tc>
          <w:tcPr>
            <w:tcW w:w="1800" w:type="dxa"/>
          </w:tcPr>
          <w:p w14:paraId="6F58E330" w14:textId="5ECB1649" w:rsidR="00E66742" w:rsidRDefault="002F09A3">
            <w:pPr>
              <w:rPr>
                <w:rFonts w:ascii="Arial" w:hAnsi="Arial" w:cs="Arial"/>
                <w:sz w:val="20"/>
                <w:szCs w:val="20"/>
              </w:rPr>
            </w:pPr>
            <w:r w:rsidRPr="002F09A3">
              <w:rPr>
                <w:rFonts w:ascii="Arial" w:hAnsi="Arial" w:cs="Arial"/>
                <w:sz w:val="20"/>
                <w:szCs w:val="20"/>
              </w:rPr>
              <w:t>WA I, II, III,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2F09A3">
              <w:rPr>
                <w:rFonts w:ascii="Arial" w:hAnsi="Arial" w:cs="Arial"/>
                <w:sz w:val="20"/>
                <w:szCs w:val="20"/>
              </w:rPr>
              <w:t>IV</w:t>
            </w:r>
          </w:p>
        </w:tc>
        <w:tc>
          <w:tcPr>
            <w:tcW w:w="5363" w:type="dxa"/>
          </w:tcPr>
          <w:p w14:paraId="40109CF4" w14:textId="32692E94" w:rsidR="00E66742" w:rsidRDefault="00E5070F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</w:t>
            </w:r>
            <w:r w:rsidR="008E1166">
              <w:rPr>
                <w:rFonts w:ascii="Arial" w:hAnsi="Arial" w:cs="Arial"/>
                <w:sz w:val="20"/>
                <w:szCs w:val="20"/>
              </w:rPr>
              <w:t>ncode</w:t>
            </w:r>
            <w:r w:rsidR="006A2EED">
              <w:rPr>
                <w:rFonts w:ascii="Arial" w:hAnsi="Arial" w:cs="Arial"/>
                <w:sz w:val="20"/>
                <w:szCs w:val="20"/>
              </w:rPr>
              <w:t>s</w:t>
            </w:r>
            <w:r w:rsidR="008E1166">
              <w:rPr>
                <w:rFonts w:ascii="Arial" w:hAnsi="Arial" w:cs="Arial"/>
                <w:sz w:val="20"/>
                <w:szCs w:val="20"/>
              </w:rPr>
              <w:t xml:space="preserve"> in the Warehousing Inventory System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8E1166">
              <w:rPr>
                <w:rFonts w:ascii="Arial" w:hAnsi="Arial" w:cs="Arial"/>
                <w:sz w:val="20"/>
                <w:szCs w:val="20"/>
              </w:rPr>
              <w:t>(WIS)</w:t>
            </w:r>
            <w:r>
              <w:rPr>
                <w:rFonts w:ascii="Arial" w:hAnsi="Arial" w:cs="Arial"/>
                <w:sz w:val="20"/>
                <w:szCs w:val="20"/>
              </w:rPr>
              <w:t xml:space="preserve">, duly signed Material Request Forms </w:t>
            </w:r>
          </w:p>
          <w:p w14:paraId="58620180" w14:textId="77777777" w:rsidR="00E66742" w:rsidRDefault="00E6674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06" w:type="dxa"/>
            <w:gridSpan w:val="2"/>
          </w:tcPr>
          <w:p w14:paraId="42E06291" w14:textId="6F60CEDA" w:rsidR="00E66742" w:rsidRDefault="00E667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20" w:type="dxa"/>
          </w:tcPr>
          <w:p w14:paraId="35323110" w14:textId="6188A0D5" w:rsidR="00E66742" w:rsidRPr="004338F7" w:rsidRDefault="008E1166" w:rsidP="004338F7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  <w:sz w:val="20"/>
                <w:szCs w:val="20"/>
              </w:rPr>
            </w:pPr>
            <w:r w:rsidRPr="004338F7">
              <w:rPr>
                <w:rFonts w:ascii="Arial" w:hAnsi="Arial" w:cs="Arial"/>
                <w:sz w:val="20"/>
                <w:szCs w:val="20"/>
              </w:rPr>
              <w:t xml:space="preserve">Computer literacy </w:t>
            </w:r>
          </w:p>
          <w:p w14:paraId="61910B3A" w14:textId="5ED48CD9" w:rsidR="00E66742" w:rsidRDefault="008E1166" w:rsidP="004338F7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  <w:sz w:val="20"/>
                <w:szCs w:val="20"/>
              </w:rPr>
            </w:pPr>
            <w:r w:rsidRPr="004338F7">
              <w:rPr>
                <w:rFonts w:ascii="Arial" w:hAnsi="Arial" w:cs="Arial"/>
                <w:sz w:val="20"/>
                <w:szCs w:val="20"/>
              </w:rPr>
              <w:t xml:space="preserve">Knowledge in the use of (WIS) and other in-house system </w:t>
            </w:r>
          </w:p>
          <w:p w14:paraId="146896CD" w14:textId="5018BDA1" w:rsidR="00E66742" w:rsidRPr="004338F7" w:rsidRDefault="008E1166" w:rsidP="004338F7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  <w:sz w:val="20"/>
                <w:szCs w:val="20"/>
              </w:rPr>
            </w:pPr>
            <w:r w:rsidRPr="004338F7">
              <w:rPr>
                <w:rFonts w:ascii="Arial" w:eastAsia="Arial" w:hAnsi="Arial" w:cs="Arial"/>
                <w:sz w:val="20"/>
                <w:szCs w:val="20"/>
                <w:shd w:val="clear" w:color="auto" w:fill="FFFFFF"/>
              </w:rPr>
              <w:t xml:space="preserve">Familiar with line hardware, automotive parts , and communication materials. </w:t>
            </w:r>
          </w:p>
          <w:p w14:paraId="12DFFF03" w14:textId="5106523E" w:rsidR="00E66742" w:rsidRPr="004338F7" w:rsidRDefault="008E1166" w:rsidP="004338F7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  <w:sz w:val="20"/>
                <w:szCs w:val="20"/>
              </w:rPr>
            </w:pPr>
            <w:r w:rsidRPr="004338F7">
              <w:rPr>
                <w:rFonts w:ascii="Arial" w:hAnsi="Arial" w:cs="Arial"/>
                <w:sz w:val="20"/>
                <w:szCs w:val="20"/>
              </w:rPr>
              <w:t xml:space="preserve">Good communication skill </w:t>
            </w:r>
          </w:p>
        </w:tc>
        <w:tc>
          <w:tcPr>
            <w:tcW w:w="2122" w:type="dxa"/>
            <w:vAlign w:val="center"/>
          </w:tcPr>
          <w:p w14:paraId="3646D807" w14:textId="77777777" w:rsidR="00E66742" w:rsidRDefault="008E1166"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22" w:type="dxa"/>
            <w:vAlign w:val="center"/>
          </w:tcPr>
          <w:p w14:paraId="56DA5863" w14:textId="5B7D6534" w:rsidR="00E66742" w:rsidRPr="00553858" w:rsidRDefault="00553858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553858">
              <w:rPr>
                <w:rFonts w:ascii="Arial Unicode MS" w:eastAsia="Arial Unicode MS" w:hAnsi="Arial Unicode MS" w:cs="Arial Unicode MS"/>
                <w:bCs/>
                <w:sz w:val="20"/>
                <w:szCs w:val="20"/>
              </w:rPr>
              <w:t>3</w:t>
            </w:r>
          </w:p>
        </w:tc>
        <w:tc>
          <w:tcPr>
            <w:tcW w:w="2123" w:type="dxa"/>
            <w:vAlign w:val="center"/>
          </w:tcPr>
          <w:p w14:paraId="117DB19F" w14:textId="77777777" w:rsidR="00E66742" w:rsidRDefault="008E1166"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E66742" w14:paraId="06873733" w14:textId="77777777" w:rsidTr="004338F7">
        <w:trPr>
          <w:gridAfter w:val="1"/>
          <w:wAfter w:w="10" w:type="dxa"/>
          <w:trHeight w:val="514"/>
        </w:trPr>
        <w:tc>
          <w:tcPr>
            <w:tcW w:w="1800" w:type="dxa"/>
          </w:tcPr>
          <w:p w14:paraId="7D1A934A" w14:textId="3022C536" w:rsidR="00E66742" w:rsidRDefault="002F09A3">
            <w:pPr>
              <w:rPr>
                <w:rFonts w:ascii="Arial" w:hAnsi="Arial" w:cs="Arial"/>
                <w:sz w:val="20"/>
                <w:szCs w:val="20"/>
              </w:rPr>
            </w:pPr>
            <w:r w:rsidRPr="002F09A3">
              <w:rPr>
                <w:rFonts w:ascii="Arial" w:hAnsi="Arial" w:cs="Arial"/>
                <w:sz w:val="20"/>
                <w:szCs w:val="20"/>
              </w:rPr>
              <w:t>WA I, II, III,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2F09A3">
              <w:rPr>
                <w:rFonts w:ascii="Arial" w:hAnsi="Arial" w:cs="Arial"/>
                <w:sz w:val="20"/>
                <w:szCs w:val="20"/>
              </w:rPr>
              <w:t>IV</w:t>
            </w:r>
          </w:p>
        </w:tc>
        <w:tc>
          <w:tcPr>
            <w:tcW w:w="5363" w:type="dxa"/>
          </w:tcPr>
          <w:p w14:paraId="7F917D2F" w14:textId="1F5CC4A9" w:rsidR="00E66742" w:rsidRDefault="008E1166">
            <w:pPr>
              <w:spacing w:after="6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202124"/>
                <w:sz w:val="20"/>
                <w:szCs w:val="20"/>
                <w:shd w:val="clear" w:color="auto" w:fill="FFFFFF"/>
              </w:rPr>
              <w:t>Organizes and archives records and documents related to warehouse management.</w:t>
            </w:r>
          </w:p>
          <w:p w14:paraId="0B7C654B" w14:textId="77777777" w:rsidR="00E66742" w:rsidRDefault="00E6674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06" w:type="dxa"/>
            <w:gridSpan w:val="2"/>
          </w:tcPr>
          <w:p w14:paraId="3E46B368" w14:textId="6FEC7110" w:rsidR="00E66742" w:rsidRDefault="00E6674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20" w:type="dxa"/>
          </w:tcPr>
          <w:p w14:paraId="395D695C" w14:textId="0783C7B0" w:rsidR="00E66742" w:rsidRDefault="008E116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 management  skill</w:t>
            </w:r>
          </w:p>
        </w:tc>
        <w:tc>
          <w:tcPr>
            <w:tcW w:w="2122" w:type="dxa"/>
            <w:vAlign w:val="center"/>
          </w:tcPr>
          <w:p w14:paraId="4F9FBA53" w14:textId="77777777" w:rsidR="00E66742" w:rsidRDefault="008E11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22" w:type="dxa"/>
            <w:vAlign w:val="center"/>
          </w:tcPr>
          <w:p w14:paraId="3DBBDC11" w14:textId="22B0B82C" w:rsidR="00E66742" w:rsidRPr="00553858" w:rsidRDefault="00553858">
            <w:pPr>
              <w:jc w:val="center"/>
              <w:rPr>
                <w:rFonts w:ascii="Arial Unicode MS" w:eastAsia="Arial Unicode MS" w:hAnsi="Arial Unicode MS" w:cs="Arial Unicode MS"/>
                <w:bCs/>
                <w:sz w:val="20"/>
                <w:szCs w:val="20"/>
              </w:rPr>
            </w:pPr>
            <w:r w:rsidRPr="00553858">
              <w:rPr>
                <w:rFonts w:ascii="Arial Unicode MS" w:eastAsia="Arial Unicode MS" w:hAnsi="Arial Unicode MS" w:cs="Arial Unicode MS"/>
                <w:bCs/>
                <w:sz w:val="20"/>
                <w:szCs w:val="20"/>
              </w:rPr>
              <w:t>3</w:t>
            </w:r>
          </w:p>
        </w:tc>
        <w:tc>
          <w:tcPr>
            <w:tcW w:w="2123" w:type="dxa"/>
            <w:vAlign w:val="center"/>
          </w:tcPr>
          <w:p w14:paraId="6AF650D0" w14:textId="77777777" w:rsidR="00E66742" w:rsidRDefault="008E11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E66742" w14:paraId="6BC8DDE7" w14:textId="77777777" w:rsidTr="004338F7">
        <w:trPr>
          <w:gridAfter w:val="1"/>
          <w:wAfter w:w="10" w:type="dxa"/>
          <w:trHeight w:val="520"/>
        </w:trPr>
        <w:tc>
          <w:tcPr>
            <w:tcW w:w="1800" w:type="dxa"/>
          </w:tcPr>
          <w:p w14:paraId="0C5D47EB" w14:textId="40F48887" w:rsidR="00E66742" w:rsidRDefault="008D295A">
            <w:pPr>
              <w:rPr>
                <w:rFonts w:ascii="Arial" w:hAnsi="Arial" w:cs="Arial"/>
                <w:sz w:val="20"/>
                <w:szCs w:val="20"/>
              </w:rPr>
            </w:pPr>
            <w:r w:rsidRPr="002F09A3">
              <w:rPr>
                <w:rFonts w:ascii="Arial" w:hAnsi="Arial" w:cs="Arial"/>
                <w:sz w:val="20"/>
                <w:szCs w:val="20"/>
              </w:rPr>
              <w:t>WA I, II, III,</w:t>
            </w:r>
            <w:r w:rsidR="002F09A3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2F09A3">
              <w:rPr>
                <w:rFonts w:ascii="Arial" w:hAnsi="Arial" w:cs="Arial"/>
                <w:sz w:val="20"/>
                <w:szCs w:val="20"/>
              </w:rPr>
              <w:t>IV</w:t>
            </w:r>
          </w:p>
        </w:tc>
        <w:tc>
          <w:tcPr>
            <w:tcW w:w="5363" w:type="dxa"/>
          </w:tcPr>
          <w:p w14:paraId="719CB22C" w14:textId="69F047B2" w:rsidR="00E66742" w:rsidRDefault="008E1166">
            <w:pPr>
              <w:spacing w:after="6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202124"/>
                <w:sz w:val="20"/>
                <w:szCs w:val="20"/>
                <w:shd w:val="clear" w:color="auto" w:fill="FFFFFF"/>
              </w:rPr>
              <w:t>Inspect</w:t>
            </w:r>
            <w:r w:rsidR="00E5070F">
              <w:rPr>
                <w:rFonts w:ascii="Arial" w:eastAsia="Arial" w:hAnsi="Arial" w:cs="Arial"/>
                <w:color w:val="202124"/>
                <w:sz w:val="20"/>
                <w:szCs w:val="20"/>
                <w:shd w:val="clear" w:color="auto" w:fill="FFFFFF"/>
              </w:rPr>
              <w:t>s</w:t>
            </w:r>
            <w:r>
              <w:rPr>
                <w:rFonts w:ascii="Arial" w:eastAsia="Arial" w:hAnsi="Arial" w:cs="Arial"/>
                <w:color w:val="202124"/>
                <w:sz w:val="20"/>
                <w:szCs w:val="20"/>
                <w:shd w:val="clear" w:color="auto" w:fill="FFFFFF"/>
              </w:rPr>
              <w:t xml:space="preserve"> inventory for damage</w:t>
            </w:r>
            <w:r w:rsidR="00E5070F">
              <w:rPr>
                <w:rFonts w:ascii="Arial" w:eastAsia="Arial" w:hAnsi="Arial" w:cs="Arial"/>
                <w:color w:val="202124"/>
                <w:sz w:val="20"/>
                <w:szCs w:val="20"/>
                <w:shd w:val="clear" w:color="auto" w:fill="FFFFFF"/>
              </w:rPr>
              <w:t>s</w:t>
            </w:r>
            <w:r>
              <w:rPr>
                <w:rFonts w:ascii="Arial" w:eastAsia="Arial" w:hAnsi="Arial" w:cs="Arial"/>
                <w:color w:val="202124"/>
                <w:sz w:val="20"/>
                <w:szCs w:val="20"/>
                <w:shd w:val="clear" w:color="auto" w:fill="FFFFFF"/>
              </w:rPr>
              <w:t xml:space="preserve"> </w:t>
            </w:r>
            <w:r w:rsidR="00E5070F">
              <w:rPr>
                <w:rFonts w:ascii="Arial" w:eastAsia="Arial" w:hAnsi="Arial" w:cs="Arial"/>
                <w:color w:val="202124"/>
                <w:sz w:val="20"/>
                <w:szCs w:val="20"/>
                <w:shd w:val="clear" w:color="auto" w:fill="FFFFFF"/>
              </w:rPr>
              <w:t xml:space="preserve">/ </w:t>
            </w:r>
            <w:r>
              <w:rPr>
                <w:rFonts w:ascii="Arial" w:eastAsia="Arial" w:hAnsi="Arial" w:cs="Arial"/>
                <w:color w:val="202124"/>
                <w:sz w:val="20"/>
                <w:szCs w:val="20"/>
                <w:shd w:val="clear" w:color="auto" w:fill="FFFFFF"/>
              </w:rPr>
              <w:t>faults and report to MEMO</w:t>
            </w:r>
          </w:p>
          <w:p w14:paraId="236C3DD8" w14:textId="77777777" w:rsidR="00E66742" w:rsidRDefault="00E6674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06" w:type="dxa"/>
            <w:gridSpan w:val="2"/>
          </w:tcPr>
          <w:p w14:paraId="0A8D44B0" w14:textId="5CBA53FE" w:rsidR="00E66742" w:rsidRDefault="00E6674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20" w:type="dxa"/>
          </w:tcPr>
          <w:p w14:paraId="6890D6C5" w14:textId="65906D06" w:rsidR="00E66742" w:rsidRDefault="008E1166">
            <w:pPr>
              <w:spacing w:after="60"/>
              <w:ind w:left="-360" w:firstLineChars="200" w:firstLine="4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202124"/>
                <w:sz w:val="20"/>
                <w:szCs w:val="20"/>
                <w:shd w:val="clear" w:color="auto" w:fill="FFFFFF"/>
              </w:rPr>
              <w:t xml:space="preserve"> Detail oriented</w:t>
            </w:r>
          </w:p>
          <w:p w14:paraId="178C44AC" w14:textId="77777777" w:rsidR="00E66742" w:rsidRDefault="00E6674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2" w:type="dxa"/>
            <w:vAlign w:val="center"/>
          </w:tcPr>
          <w:p w14:paraId="7B332CAF" w14:textId="77777777" w:rsidR="00E66742" w:rsidRDefault="008E11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22" w:type="dxa"/>
            <w:vAlign w:val="center"/>
          </w:tcPr>
          <w:p w14:paraId="75462A3C" w14:textId="52A22571" w:rsidR="00E66742" w:rsidRPr="00553858" w:rsidRDefault="00553858">
            <w:pPr>
              <w:jc w:val="center"/>
              <w:rPr>
                <w:rFonts w:ascii="Arial Unicode MS" w:eastAsia="Arial Unicode MS" w:hAnsi="Arial Unicode MS" w:cs="Arial Unicode MS"/>
                <w:bCs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Cs/>
                <w:sz w:val="20"/>
                <w:szCs w:val="20"/>
              </w:rPr>
              <w:t>3</w:t>
            </w:r>
          </w:p>
        </w:tc>
        <w:tc>
          <w:tcPr>
            <w:tcW w:w="2123" w:type="dxa"/>
            <w:vAlign w:val="center"/>
          </w:tcPr>
          <w:p w14:paraId="1FCF38F5" w14:textId="77777777" w:rsidR="00E66742" w:rsidRDefault="008E11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E66742" w14:paraId="29E16A08" w14:textId="77777777" w:rsidTr="004338F7">
        <w:trPr>
          <w:gridAfter w:val="1"/>
          <w:wAfter w:w="10" w:type="dxa"/>
          <w:trHeight w:val="520"/>
        </w:trPr>
        <w:tc>
          <w:tcPr>
            <w:tcW w:w="1800" w:type="dxa"/>
          </w:tcPr>
          <w:p w14:paraId="13F5CB06" w14:textId="002669B4" w:rsidR="00E66742" w:rsidRDefault="008D295A">
            <w:pPr>
              <w:rPr>
                <w:rFonts w:ascii="Arial" w:hAnsi="Arial" w:cs="Arial"/>
                <w:sz w:val="20"/>
                <w:szCs w:val="20"/>
              </w:rPr>
            </w:pPr>
            <w:r w:rsidRPr="002F09A3">
              <w:rPr>
                <w:rFonts w:ascii="Arial" w:hAnsi="Arial" w:cs="Arial"/>
                <w:sz w:val="20"/>
                <w:szCs w:val="20"/>
              </w:rPr>
              <w:t>WA I, II, III,</w:t>
            </w:r>
            <w:r w:rsidR="002F09A3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2F09A3">
              <w:rPr>
                <w:rFonts w:ascii="Arial" w:hAnsi="Arial" w:cs="Arial"/>
                <w:sz w:val="20"/>
                <w:szCs w:val="20"/>
              </w:rPr>
              <w:t>IV</w:t>
            </w:r>
          </w:p>
        </w:tc>
        <w:tc>
          <w:tcPr>
            <w:tcW w:w="5363" w:type="dxa"/>
          </w:tcPr>
          <w:p w14:paraId="577A726E" w14:textId="77777777" w:rsidR="00E66742" w:rsidRDefault="008E1166">
            <w:pPr>
              <w:spacing w:after="6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202124"/>
                <w:sz w:val="20"/>
                <w:szCs w:val="20"/>
                <w:shd w:val="clear" w:color="auto" w:fill="FFFFFF"/>
              </w:rPr>
              <w:t>Performs physical count of inventory.</w:t>
            </w:r>
          </w:p>
          <w:p w14:paraId="0F84CA38" w14:textId="77777777" w:rsidR="00E66742" w:rsidRDefault="00E6674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06" w:type="dxa"/>
            <w:gridSpan w:val="2"/>
          </w:tcPr>
          <w:p w14:paraId="744E7B2A" w14:textId="733527BD" w:rsidR="00E66742" w:rsidRDefault="00E6674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20" w:type="dxa"/>
          </w:tcPr>
          <w:p w14:paraId="4ECEF5AB" w14:textId="73B43A50" w:rsidR="004338F7" w:rsidRPr="004338F7" w:rsidRDefault="004338F7" w:rsidP="004338F7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  <w:sz w:val="20"/>
                <w:szCs w:val="20"/>
              </w:rPr>
            </w:pPr>
            <w:r w:rsidRPr="004338F7">
              <w:rPr>
                <w:rFonts w:ascii="Arial" w:eastAsia="Arial" w:hAnsi="Arial" w:cs="Arial"/>
                <w:sz w:val="20"/>
                <w:szCs w:val="20"/>
                <w:shd w:val="clear" w:color="auto" w:fill="FFFFFF"/>
              </w:rPr>
              <w:t xml:space="preserve">Familiar with line hardware, automotive parts , and communication materials. </w:t>
            </w:r>
          </w:p>
          <w:p w14:paraId="71F87CC9" w14:textId="69100603" w:rsidR="00E66742" w:rsidRDefault="008E1166" w:rsidP="004338F7">
            <w:pPr>
              <w:pStyle w:val="ListParagraph"/>
              <w:numPr>
                <w:ilvl w:val="0"/>
                <w:numId w:val="5"/>
              </w:numPr>
              <w:rPr>
                <w:rFonts w:ascii="Arial" w:eastAsia="Arial" w:hAnsi="Arial" w:cs="Arial"/>
                <w:sz w:val="20"/>
                <w:szCs w:val="20"/>
                <w:shd w:val="clear" w:color="auto" w:fill="FFFFFF"/>
              </w:rPr>
            </w:pPr>
            <w:r w:rsidRPr="004338F7">
              <w:rPr>
                <w:rFonts w:ascii="Arial" w:eastAsia="Arial" w:hAnsi="Arial" w:cs="Arial"/>
                <w:sz w:val="20"/>
                <w:szCs w:val="20"/>
                <w:shd w:val="clear" w:color="auto" w:fill="FFFFFF"/>
              </w:rPr>
              <w:t xml:space="preserve">Basic  mathematics  skill </w:t>
            </w:r>
          </w:p>
        </w:tc>
        <w:tc>
          <w:tcPr>
            <w:tcW w:w="2122" w:type="dxa"/>
            <w:vAlign w:val="center"/>
          </w:tcPr>
          <w:p w14:paraId="64D82108" w14:textId="77777777" w:rsidR="00E66742" w:rsidRDefault="008E11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22" w:type="dxa"/>
            <w:vAlign w:val="center"/>
          </w:tcPr>
          <w:p w14:paraId="52780D0B" w14:textId="07E0EC35" w:rsidR="00E66742" w:rsidRPr="00553858" w:rsidRDefault="00553858">
            <w:pPr>
              <w:jc w:val="center"/>
              <w:rPr>
                <w:rFonts w:ascii="Arial Unicode MS" w:eastAsia="Arial Unicode MS" w:hAnsi="Arial Unicode MS" w:cs="Arial Unicode MS"/>
                <w:bCs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Cs/>
                <w:sz w:val="20"/>
                <w:szCs w:val="20"/>
              </w:rPr>
              <w:t>3</w:t>
            </w:r>
          </w:p>
        </w:tc>
        <w:tc>
          <w:tcPr>
            <w:tcW w:w="2123" w:type="dxa"/>
            <w:vAlign w:val="center"/>
          </w:tcPr>
          <w:p w14:paraId="6299305E" w14:textId="77777777" w:rsidR="00E66742" w:rsidRDefault="008E11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E66742" w14:paraId="13E28F09" w14:textId="77777777" w:rsidTr="004338F7">
        <w:trPr>
          <w:gridAfter w:val="1"/>
          <w:wAfter w:w="10" w:type="dxa"/>
          <w:trHeight w:val="520"/>
        </w:trPr>
        <w:tc>
          <w:tcPr>
            <w:tcW w:w="1800" w:type="dxa"/>
          </w:tcPr>
          <w:p w14:paraId="1EAFAA56" w14:textId="5CB1DCE1" w:rsidR="00E66742" w:rsidRDefault="008D295A">
            <w:pPr>
              <w:rPr>
                <w:rFonts w:ascii="Arial" w:hAnsi="Arial" w:cs="Arial"/>
                <w:sz w:val="20"/>
                <w:szCs w:val="20"/>
              </w:rPr>
            </w:pPr>
            <w:r w:rsidRPr="002F09A3">
              <w:rPr>
                <w:rFonts w:ascii="Arial" w:hAnsi="Arial" w:cs="Arial"/>
                <w:sz w:val="20"/>
                <w:szCs w:val="20"/>
              </w:rPr>
              <w:t>WA I, II, III,</w:t>
            </w:r>
            <w:r w:rsidR="002F09A3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2F09A3">
              <w:rPr>
                <w:rFonts w:ascii="Arial" w:hAnsi="Arial" w:cs="Arial"/>
                <w:sz w:val="20"/>
                <w:szCs w:val="20"/>
              </w:rPr>
              <w:t>IV</w:t>
            </w:r>
          </w:p>
        </w:tc>
        <w:tc>
          <w:tcPr>
            <w:tcW w:w="5363" w:type="dxa"/>
          </w:tcPr>
          <w:p w14:paraId="54267A96" w14:textId="46AFBAE1" w:rsidR="00E66742" w:rsidRDefault="008E116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202124"/>
                <w:sz w:val="20"/>
                <w:szCs w:val="20"/>
                <w:shd w:val="clear" w:color="auto" w:fill="FFFFFF"/>
              </w:rPr>
              <w:t>Mark</w:t>
            </w:r>
            <w:r w:rsidR="006A2EED">
              <w:rPr>
                <w:rFonts w:ascii="Arial" w:eastAsia="Arial" w:hAnsi="Arial" w:cs="Arial"/>
                <w:color w:val="202124"/>
                <w:sz w:val="20"/>
                <w:szCs w:val="20"/>
                <w:shd w:val="clear" w:color="auto" w:fill="FFFFFF"/>
              </w:rPr>
              <w:t xml:space="preserve">s </w:t>
            </w:r>
            <w:r>
              <w:rPr>
                <w:rFonts w:ascii="Arial" w:eastAsia="Arial" w:hAnsi="Arial" w:cs="Arial"/>
                <w:color w:val="202124"/>
                <w:sz w:val="20"/>
                <w:szCs w:val="20"/>
                <w:shd w:val="clear" w:color="auto" w:fill="FFFFFF"/>
              </w:rPr>
              <w:t>and label</w:t>
            </w:r>
            <w:r w:rsidR="006A2EED">
              <w:rPr>
                <w:rFonts w:ascii="Arial" w:eastAsia="Arial" w:hAnsi="Arial" w:cs="Arial"/>
                <w:color w:val="202124"/>
                <w:sz w:val="20"/>
                <w:szCs w:val="20"/>
                <w:shd w:val="clear" w:color="auto" w:fill="FFFFFF"/>
              </w:rPr>
              <w:t>s</w:t>
            </w:r>
            <w:r w:rsidR="00E5070F">
              <w:rPr>
                <w:rFonts w:ascii="Arial" w:eastAsia="Arial" w:hAnsi="Arial" w:cs="Arial"/>
                <w:color w:val="202124"/>
                <w:sz w:val="20"/>
                <w:szCs w:val="20"/>
                <w:shd w:val="clear" w:color="auto" w:fill="FFFFFF"/>
              </w:rPr>
              <w:t xml:space="preserve"> </w:t>
            </w:r>
            <w:r>
              <w:rPr>
                <w:rFonts w:ascii="Arial" w:eastAsia="Arial" w:hAnsi="Arial" w:cs="Arial"/>
                <w:color w:val="202124"/>
                <w:sz w:val="20"/>
                <w:szCs w:val="20"/>
                <w:shd w:val="clear" w:color="auto" w:fill="FFFFFF"/>
              </w:rPr>
              <w:t>stock bins</w:t>
            </w:r>
          </w:p>
        </w:tc>
        <w:tc>
          <w:tcPr>
            <w:tcW w:w="1406" w:type="dxa"/>
            <w:gridSpan w:val="2"/>
          </w:tcPr>
          <w:p w14:paraId="6339A20F" w14:textId="59427026" w:rsidR="00E66742" w:rsidRDefault="00E6674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20" w:type="dxa"/>
          </w:tcPr>
          <w:p w14:paraId="350B03EC" w14:textId="39C5A0E4" w:rsidR="006A2EED" w:rsidRDefault="006A2EED" w:rsidP="004338F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Computer literate</w:t>
            </w:r>
          </w:p>
        </w:tc>
        <w:tc>
          <w:tcPr>
            <w:tcW w:w="2122" w:type="dxa"/>
            <w:vAlign w:val="center"/>
          </w:tcPr>
          <w:p w14:paraId="02A252D9" w14:textId="4AB1211D" w:rsidR="00E66742" w:rsidRPr="00553858" w:rsidRDefault="00553858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553858">
              <w:rPr>
                <w:rFonts w:ascii="Arial Unicode MS" w:eastAsia="Arial Unicode MS" w:hAnsi="Arial Unicode MS" w:cs="Arial Unicode MS" w:hint="eastAsia"/>
                <w:bCs/>
                <w:sz w:val="20"/>
                <w:szCs w:val="20"/>
              </w:rPr>
              <w:t>2</w:t>
            </w:r>
          </w:p>
        </w:tc>
        <w:tc>
          <w:tcPr>
            <w:tcW w:w="2122" w:type="dxa"/>
            <w:vAlign w:val="center"/>
          </w:tcPr>
          <w:p w14:paraId="285107B4" w14:textId="77777777" w:rsidR="00E66742" w:rsidRPr="00553858" w:rsidRDefault="008E1166">
            <w:pPr>
              <w:jc w:val="center"/>
              <w:rPr>
                <w:rFonts w:ascii="Arial Unicode MS" w:eastAsia="Arial Unicode MS" w:hAnsi="Arial Unicode MS" w:cs="Arial Unicode MS"/>
                <w:b/>
                <w:sz w:val="20"/>
                <w:szCs w:val="20"/>
              </w:rPr>
            </w:pPr>
            <w:r w:rsidRPr="00553858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123" w:type="dxa"/>
            <w:vAlign w:val="center"/>
          </w:tcPr>
          <w:p w14:paraId="47A15910" w14:textId="77777777" w:rsidR="00E66742" w:rsidRDefault="008E11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E66742" w14:paraId="719B5C80" w14:textId="77777777" w:rsidTr="004338F7">
        <w:trPr>
          <w:gridAfter w:val="1"/>
          <w:wAfter w:w="10" w:type="dxa"/>
          <w:trHeight w:val="520"/>
        </w:trPr>
        <w:tc>
          <w:tcPr>
            <w:tcW w:w="1800" w:type="dxa"/>
          </w:tcPr>
          <w:p w14:paraId="75960609" w14:textId="2E739050" w:rsidR="00E66742" w:rsidRDefault="008D295A">
            <w:pPr>
              <w:rPr>
                <w:rFonts w:ascii="Arial" w:hAnsi="Arial" w:cs="Arial"/>
                <w:sz w:val="20"/>
                <w:szCs w:val="20"/>
              </w:rPr>
            </w:pPr>
            <w:r w:rsidRPr="002F09A3">
              <w:rPr>
                <w:rFonts w:ascii="Arial" w:hAnsi="Arial" w:cs="Arial"/>
                <w:sz w:val="20"/>
                <w:szCs w:val="20"/>
              </w:rPr>
              <w:t>WA I, II, III,</w:t>
            </w:r>
            <w:r w:rsidR="002F09A3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2F09A3">
              <w:rPr>
                <w:rFonts w:ascii="Arial" w:hAnsi="Arial" w:cs="Arial"/>
                <w:sz w:val="20"/>
                <w:szCs w:val="20"/>
              </w:rPr>
              <w:t>IV</w:t>
            </w:r>
          </w:p>
        </w:tc>
        <w:tc>
          <w:tcPr>
            <w:tcW w:w="5363" w:type="dxa"/>
          </w:tcPr>
          <w:p w14:paraId="17728933" w14:textId="613662B3" w:rsidR="00E66742" w:rsidRDefault="004338F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Photocopy</w:t>
            </w:r>
            <w:r w:rsidR="008E1166">
              <w:rPr>
                <w:rFonts w:ascii="Arial" w:hAnsi="Arial" w:cs="Arial"/>
                <w:sz w:val="20"/>
                <w:szCs w:val="20"/>
              </w:rPr>
              <w:t xml:space="preserve"> MIT / MST / MCT to be transmitted to Accounting and Audit office </w:t>
            </w:r>
          </w:p>
        </w:tc>
        <w:tc>
          <w:tcPr>
            <w:tcW w:w="1406" w:type="dxa"/>
            <w:gridSpan w:val="2"/>
          </w:tcPr>
          <w:p w14:paraId="20061BCE" w14:textId="64D5509F" w:rsidR="00E66742" w:rsidRDefault="00E6674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20" w:type="dxa"/>
          </w:tcPr>
          <w:p w14:paraId="2565831B" w14:textId="1B562416" w:rsidR="00E66742" w:rsidRDefault="008E1166">
            <w:pPr>
              <w:ind w:left="100" w:hangingChars="50" w:hanging="10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Knowledge in operating the </w:t>
            </w:r>
            <w:r w:rsidR="004338F7">
              <w:rPr>
                <w:rFonts w:ascii="Arial" w:eastAsia="Arial" w:hAnsi="Arial" w:cs="Arial"/>
                <w:sz w:val="20"/>
                <w:szCs w:val="20"/>
              </w:rPr>
              <w:t xml:space="preserve">photocopying 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machine </w:t>
            </w:r>
          </w:p>
        </w:tc>
        <w:tc>
          <w:tcPr>
            <w:tcW w:w="2122" w:type="dxa"/>
            <w:vAlign w:val="center"/>
          </w:tcPr>
          <w:p w14:paraId="42637169" w14:textId="77777777" w:rsidR="00E66742" w:rsidRDefault="00E667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2" w:type="dxa"/>
            <w:vAlign w:val="center"/>
          </w:tcPr>
          <w:p w14:paraId="7C02915F" w14:textId="77777777" w:rsidR="00E66742" w:rsidRDefault="00E66742">
            <w:pPr>
              <w:jc w:val="center"/>
              <w:rPr>
                <w:rFonts w:ascii="Arial Unicode MS" w:eastAsia="Arial Unicode MS" w:hAnsi="Arial Unicode MS" w:cs="Arial Unicode MS"/>
                <w:b/>
                <w:sz w:val="28"/>
                <w:szCs w:val="20"/>
              </w:rPr>
            </w:pPr>
          </w:p>
        </w:tc>
        <w:tc>
          <w:tcPr>
            <w:tcW w:w="2123" w:type="dxa"/>
            <w:vAlign w:val="center"/>
          </w:tcPr>
          <w:p w14:paraId="098FED9D" w14:textId="77777777" w:rsidR="00E66742" w:rsidRDefault="00E6674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66742" w14:paraId="056FED2D" w14:textId="77777777" w:rsidTr="004338F7">
        <w:trPr>
          <w:gridAfter w:val="1"/>
          <w:wAfter w:w="10" w:type="dxa"/>
          <w:trHeight w:val="520"/>
        </w:trPr>
        <w:tc>
          <w:tcPr>
            <w:tcW w:w="1800" w:type="dxa"/>
          </w:tcPr>
          <w:p w14:paraId="70388ABD" w14:textId="2274167F" w:rsidR="00E66742" w:rsidRDefault="008D295A">
            <w:pPr>
              <w:rPr>
                <w:rFonts w:ascii="Arial" w:hAnsi="Arial" w:cs="Arial"/>
                <w:sz w:val="20"/>
                <w:szCs w:val="20"/>
              </w:rPr>
            </w:pPr>
            <w:r w:rsidRPr="002F09A3">
              <w:rPr>
                <w:rFonts w:ascii="Arial" w:hAnsi="Arial" w:cs="Arial"/>
                <w:sz w:val="20"/>
                <w:szCs w:val="20"/>
              </w:rPr>
              <w:lastRenderedPageBreak/>
              <w:t>WA I, II, III,</w:t>
            </w:r>
            <w:r w:rsidR="002F09A3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2F09A3">
              <w:rPr>
                <w:rFonts w:ascii="Arial" w:hAnsi="Arial" w:cs="Arial"/>
                <w:sz w:val="20"/>
                <w:szCs w:val="20"/>
              </w:rPr>
              <w:t>IV</w:t>
            </w:r>
          </w:p>
        </w:tc>
        <w:tc>
          <w:tcPr>
            <w:tcW w:w="5363" w:type="dxa"/>
          </w:tcPr>
          <w:p w14:paraId="442F78C2" w14:textId="5EA124D9" w:rsidR="00E66742" w:rsidRDefault="008E116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Report</w:t>
            </w:r>
            <w:r w:rsidR="006A2EED">
              <w:rPr>
                <w:rFonts w:ascii="Arial" w:hAnsi="Arial" w:cs="Arial"/>
                <w:sz w:val="20"/>
                <w:szCs w:val="20"/>
              </w:rPr>
              <w:t>s</w:t>
            </w:r>
            <w:r>
              <w:rPr>
                <w:rFonts w:ascii="Arial" w:hAnsi="Arial" w:cs="Arial"/>
                <w:sz w:val="20"/>
                <w:szCs w:val="20"/>
              </w:rPr>
              <w:t xml:space="preserve"> to MEMO  materials on critical inventory level </w:t>
            </w:r>
          </w:p>
        </w:tc>
        <w:tc>
          <w:tcPr>
            <w:tcW w:w="1406" w:type="dxa"/>
            <w:gridSpan w:val="2"/>
          </w:tcPr>
          <w:p w14:paraId="6C388D4E" w14:textId="6682D666" w:rsidR="00E66742" w:rsidRDefault="00E6674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20" w:type="dxa"/>
          </w:tcPr>
          <w:p w14:paraId="5091D994" w14:textId="52B33124" w:rsidR="00E66742" w:rsidRDefault="008E1166">
            <w:pPr>
              <w:ind w:left="100" w:hangingChars="50" w:hanging="10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Good verbal and written communication skills</w:t>
            </w:r>
            <w:r>
              <w:rPr>
                <w:rFonts w:ascii="Arial" w:eastAsia="Arial" w:hAnsi="Arial" w:cs="Arial"/>
                <w:sz w:val="20"/>
                <w:szCs w:val="20"/>
                <w:shd w:val="clear" w:color="auto" w:fill="FFFFFF"/>
              </w:rPr>
              <w:t>.</w:t>
            </w:r>
            <w:r>
              <w:rPr>
                <w:rFonts w:ascii="Arial" w:eastAsia="Arial" w:hAnsi="Arial" w:cs="Arial"/>
                <w:color w:val="4D5156"/>
                <w:shd w:val="clear" w:color="auto" w:fill="FFFFFF"/>
              </w:rPr>
              <w:t xml:space="preserve"> </w:t>
            </w:r>
          </w:p>
        </w:tc>
        <w:tc>
          <w:tcPr>
            <w:tcW w:w="2122" w:type="dxa"/>
            <w:vAlign w:val="center"/>
          </w:tcPr>
          <w:p w14:paraId="0654E081" w14:textId="77777777" w:rsidR="00E66742" w:rsidRDefault="008E11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22" w:type="dxa"/>
            <w:vAlign w:val="center"/>
          </w:tcPr>
          <w:p w14:paraId="01357142" w14:textId="2C0D4033" w:rsidR="00E66742" w:rsidRPr="00553858" w:rsidRDefault="00553858">
            <w:pPr>
              <w:jc w:val="center"/>
              <w:rPr>
                <w:rFonts w:ascii="Arial Unicode MS" w:eastAsia="Arial Unicode MS" w:hAnsi="Arial Unicode MS" w:cs="Arial Unicode MS"/>
                <w:bCs/>
                <w:sz w:val="20"/>
                <w:szCs w:val="20"/>
              </w:rPr>
            </w:pPr>
            <w:r w:rsidRPr="00553858">
              <w:rPr>
                <w:rFonts w:ascii="Arial Unicode MS" w:eastAsia="Arial Unicode MS" w:hAnsi="Arial Unicode MS" w:cs="Arial Unicode MS"/>
                <w:bCs/>
                <w:sz w:val="20"/>
                <w:szCs w:val="20"/>
              </w:rPr>
              <w:t>3</w:t>
            </w:r>
          </w:p>
        </w:tc>
        <w:tc>
          <w:tcPr>
            <w:tcW w:w="2123" w:type="dxa"/>
            <w:vAlign w:val="center"/>
          </w:tcPr>
          <w:p w14:paraId="7A46B3E2" w14:textId="77777777" w:rsidR="00E66742" w:rsidRDefault="008E11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E66742" w14:paraId="55CD966A" w14:textId="77777777" w:rsidTr="004338F7">
        <w:trPr>
          <w:gridAfter w:val="1"/>
          <w:wAfter w:w="10" w:type="dxa"/>
          <w:trHeight w:val="520"/>
        </w:trPr>
        <w:tc>
          <w:tcPr>
            <w:tcW w:w="1800" w:type="dxa"/>
          </w:tcPr>
          <w:p w14:paraId="31EA90F8" w14:textId="5A8FB9E9" w:rsidR="00E66742" w:rsidRDefault="008D295A">
            <w:pPr>
              <w:rPr>
                <w:rFonts w:ascii="Arial" w:hAnsi="Arial" w:cs="Arial"/>
                <w:sz w:val="20"/>
                <w:szCs w:val="20"/>
              </w:rPr>
            </w:pPr>
            <w:r w:rsidRPr="002F09A3">
              <w:rPr>
                <w:rFonts w:ascii="Arial" w:hAnsi="Arial" w:cs="Arial"/>
                <w:sz w:val="20"/>
                <w:szCs w:val="20"/>
              </w:rPr>
              <w:t>WA I, II, III,</w:t>
            </w:r>
            <w:r w:rsidR="002F09A3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2F09A3">
              <w:rPr>
                <w:rFonts w:ascii="Arial" w:hAnsi="Arial" w:cs="Arial"/>
                <w:sz w:val="20"/>
                <w:szCs w:val="20"/>
              </w:rPr>
              <w:t>IV</w:t>
            </w:r>
          </w:p>
        </w:tc>
        <w:tc>
          <w:tcPr>
            <w:tcW w:w="5363" w:type="dxa"/>
          </w:tcPr>
          <w:p w14:paraId="34743E94" w14:textId="31928FE2" w:rsidR="00E66742" w:rsidRDefault="008E1166" w:rsidP="003D43EE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Maintain</w:t>
            </w:r>
            <w:r w:rsidR="006A2EED">
              <w:rPr>
                <w:rFonts w:ascii="Arial" w:hAnsi="Arial" w:cs="Arial"/>
                <w:sz w:val="20"/>
                <w:szCs w:val="20"/>
              </w:rPr>
              <w:t>s</w:t>
            </w:r>
            <w:r>
              <w:rPr>
                <w:rFonts w:ascii="Arial" w:hAnsi="Arial" w:cs="Arial"/>
                <w:sz w:val="20"/>
                <w:szCs w:val="20"/>
              </w:rPr>
              <w:t xml:space="preserve"> cleanliness inside and surroundings of the warehouse</w:t>
            </w:r>
          </w:p>
        </w:tc>
        <w:tc>
          <w:tcPr>
            <w:tcW w:w="1406" w:type="dxa"/>
            <w:gridSpan w:val="2"/>
          </w:tcPr>
          <w:p w14:paraId="6A917A59" w14:textId="446803CF" w:rsidR="00E66742" w:rsidRDefault="00E6674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20" w:type="dxa"/>
          </w:tcPr>
          <w:p w14:paraId="6A0F8637" w14:textId="3F71010E" w:rsidR="00E66742" w:rsidRDefault="008E116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Good housekeeping skills</w:t>
            </w:r>
          </w:p>
        </w:tc>
        <w:tc>
          <w:tcPr>
            <w:tcW w:w="2122" w:type="dxa"/>
            <w:vAlign w:val="center"/>
          </w:tcPr>
          <w:p w14:paraId="709CDCAC" w14:textId="77777777" w:rsidR="00E66742" w:rsidRDefault="008E1166"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22" w:type="dxa"/>
            <w:vAlign w:val="center"/>
          </w:tcPr>
          <w:p w14:paraId="4CCA9384" w14:textId="5E55A6F5" w:rsidR="00E66742" w:rsidRPr="00553858" w:rsidRDefault="00553858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553858">
              <w:rPr>
                <w:rFonts w:ascii="Arial Unicode MS" w:eastAsia="Arial Unicode MS" w:hAnsi="Arial Unicode MS" w:cs="Arial Unicode MS"/>
                <w:bCs/>
                <w:sz w:val="20"/>
                <w:szCs w:val="20"/>
              </w:rPr>
              <w:t>3</w:t>
            </w:r>
          </w:p>
        </w:tc>
        <w:tc>
          <w:tcPr>
            <w:tcW w:w="2123" w:type="dxa"/>
            <w:vAlign w:val="center"/>
          </w:tcPr>
          <w:p w14:paraId="128A117D" w14:textId="77777777" w:rsidR="00E66742" w:rsidRDefault="008E1166"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E66742" w14:paraId="5F14527E" w14:textId="77777777" w:rsidTr="004338F7">
        <w:trPr>
          <w:gridAfter w:val="1"/>
          <w:wAfter w:w="10" w:type="dxa"/>
          <w:trHeight w:val="295"/>
        </w:trPr>
        <w:tc>
          <w:tcPr>
            <w:tcW w:w="1800" w:type="dxa"/>
          </w:tcPr>
          <w:p w14:paraId="4B104E94" w14:textId="56DC0D30" w:rsidR="00E66742" w:rsidRDefault="008D295A">
            <w:pPr>
              <w:rPr>
                <w:rFonts w:ascii="Arial" w:hAnsi="Arial" w:cs="Arial"/>
                <w:sz w:val="20"/>
                <w:szCs w:val="20"/>
              </w:rPr>
            </w:pPr>
            <w:r w:rsidRPr="002F09A3">
              <w:rPr>
                <w:rFonts w:ascii="Arial" w:hAnsi="Arial" w:cs="Arial"/>
                <w:sz w:val="20"/>
                <w:szCs w:val="20"/>
              </w:rPr>
              <w:t>WA I, II, III,</w:t>
            </w:r>
            <w:r w:rsidR="002F09A3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2F09A3">
              <w:rPr>
                <w:rFonts w:ascii="Arial" w:hAnsi="Arial" w:cs="Arial"/>
                <w:sz w:val="20"/>
                <w:szCs w:val="20"/>
              </w:rPr>
              <w:t>IV</w:t>
            </w:r>
          </w:p>
        </w:tc>
        <w:tc>
          <w:tcPr>
            <w:tcW w:w="5363" w:type="dxa"/>
          </w:tcPr>
          <w:p w14:paraId="4BA35716" w14:textId="5BB6C838" w:rsidR="00E66742" w:rsidRDefault="008E1166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Organize</w:t>
            </w:r>
            <w:r w:rsidR="006A2EED">
              <w:rPr>
                <w:rFonts w:ascii="Arial" w:hAnsi="Arial" w:cs="Arial"/>
                <w:sz w:val="20"/>
                <w:szCs w:val="20"/>
              </w:rPr>
              <w:t>s</w:t>
            </w:r>
            <w:r>
              <w:rPr>
                <w:rFonts w:ascii="Arial" w:hAnsi="Arial" w:cs="Arial"/>
                <w:sz w:val="20"/>
                <w:szCs w:val="20"/>
              </w:rPr>
              <w:t xml:space="preserve"> stocked material inside and outside the warehouse </w:t>
            </w:r>
          </w:p>
          <w:p w14:paraId="5450C03B" w14:textId="77777777" w:rsidR="00E66742" w:rsidRDefault="00E6674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06" w:type="dxa"/>
            <w:gridSpan w:val="2"/>
          </w:tcPr>
          <w:p w14:paraId="38EB7E16" w14:textId="65670698" w:rsidR="00E66742" w:rsidRDefault="00E6674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20" w:type="dxa"/>
          </w:tcPr>
          <w:p w14:paraId="3D50E5FD" w14:textId="6D423ACB" w:rsidR="00E66742" w:rsidRDefault="008E1166" w:rsidP="004338F7">
            <w:pPr>
              <w:pStyle w:val="ListParagraph"/>
              <w:numPr>
                <w:ilvl w:val="0"/>
                <w:numId w:val="6"/>
              </w:numPr>
              <w:rPr>
                <w:rFonts w:ascii="Arial" w:hAnsi="Arial" w:cs="Arial"/>
                <w:sz w:val="20"/>
                <w:szCs w:val="20"/>
              </w:rPr>
            </w:pPr>
            <w:r w:rsidRPr="004338F7">
              <w:rPr>
                <w:rFonts w:ascii="Arial" w:hAnsi="Arial" w:cs="Arial"/>
                <w:sz w:val="20"/>
                <w:szCs w:val="20"/>
              </w:rPr>
              <w:t xml:space="preserve">Organizing skills </w:t>
            </w:r>
          </w:p>
          <w:p w14:paraId="6393E623" w14:textId="5D29A1CA" w:rsidR="00E66742" w:rsidRPr="004338F7" w:rsidRDefault="008E1166" w:rsidP="004338F7">
            <w:pPr>
              <w:pStyle w:val="ListParagraph"/>
              <w:numPr>
                <w:ilvl w:val="0"/>
                <w:numId w:val="6"/>
              </w:numPr>
              <w:rPr>
                <w:rFonts w:ascii="Arial" w:hAnsi="Arial" w:cs="Arial"/>
                <w:sz w:val="20"/>
                <w:szCs w:val="20"/>
              </w:rPr>
            </w:pPr>
            <w:r w:rsidRPr="004338F7">
              <w:rPr>
                <w:rFonts w:ascii="Arial" w:hAnsi="Arial" w:cs="Arial"/>
                <w:sz w:val="20"/>
                <w:szCs w:val="20"/>
              </w:rPr>
              <w:t>Good housekeeping skills</w:t>
            </w:r>
          </w:p>
        </w:tc>
        <w:tc>
          <w:tcPr>
            <w:tcW w:w="2122" w:type="dxa"/>
            <w:vAlign w:val="center"/>
          </w:tcPr>
          <w:p w14:paraId="3BF0B4A4" w14:textId="77777777" w:rsidR="00E66742" w:rsidRDefault="008E1166"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22" w:type="dxa"/>
            <w:vAlign w:val="center"/>
          </w:tcPr>
          <w:p w14:paraId="1C4ECEF2" w14:textId="3ACF2209" w:rsidR="00E66742" w:rsidRDefault="0055385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123" w:type="dxa"/>
            <w:vAlign w:val="center"/>
          </w:tcPr>
          <w:p w14:paraId="1665EBD0" w14:textId="77777777" w:rsidR="00E66742" w:rsidRDefault="008E1166"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795CD5" w14:paraId="48A9C23A" w14:textId="77777777" w:rsidTr="004338F7">
        <w:trPr>
          <w:gridAfter w:val="1"/>
          <w:wAfter w:w="10" w:type="dxa"/>
          <w:trHeight w:val="411"/>
        </w:trPr>
        <w:tc>
          <w:tcPr>
            <w:tcW w:w="1800" w:type="dxa"/>
          </w:tcPr>
          <w:p w14:paraId="625ECCD7" w14:textId="52F2D9B5" w:rsidR="00795CD5" w:rsidRDefault="008D295A">
            <w:pPr>
              <w:rPr>
                <w:rFonts w:ascii="Arial" w:hAnsi="Arial" w:cs="Arial"/>
                <w:sz w:val="20"/>
                <w:szCs w:val="20"/>
              </w:rPr>
            </w:pPr>
            <w:r w:rsidRPr="002F09A3">
              <w:rPr>
                <w:rFonts w:ascii="Arial" w:hAnsi="Arial" w:cs="Arial"/>
                <w:sz w:val="20"/>
                <w:szCs w:val="20"/>
              </w:rPr>
              <w:t>WA I, II, III,</w:t>
            </w:r>
            <w:r w:rsidR="002F09A3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2F09A3">
              <w:rPr>
                <w:rFonts w:ascii="Arial" w:hAnsi="Arial" w:cs="Arial"/>
                <w:sz w:val="20"/>
                <w:szCs w:val="20"/>
              </w:rPr>
              <w:t xml:space="preserve">IV </w:t>
            </w:r>
          </w:p>
        </w:tc>
        <w:tc>
          <w:tcPr>
            <w:tcW w:w="5363" w:type="dxa"/>
          </w:tcPr>
          <w:p w14:paraId="340BE843" w14:textId="3E8904A8" w:rsidR="00795CD5" w:rsidRDefault="00795CD5" w:rsidP="00795CD5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Receives excess and salvaged materials. Ensures correctness of material listed in the M</w:t>
            </w:r>
            <w:r w:rsidR="003D43EE">
              <w:rPr>
                <w:rFonts w:ascii="Arial" w:hAnsi="Arial" w:cs="Arial"/>
                <w:sz w:val="20"/>
                <w:szCs w:val="20"/>
              </w:rPr>
              <w:t>C</w:t>
            </w:r>
            <w:r>
              <w:rPr>
                <w:rFonts w:ascii="Arial" w:hAnsi="Arial" w:cs="Arial"/>
                <w:sz w:val="20"/>
                <w:szCs w:val="20"/>
              </w:rPr>
              <w:t xml:space="preserve">T or MST against material being returned. </w:t>
            </w:r>
          </w:p>
          <w:p w14:paraId="69E53C2E" w14:textId="77777777" w:rsidR="00795CD5" w:rsidRDefault="00795CD5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06" w:type="dxa"/>
            <w:gridSpan w:val="2"/>
          </w:tcPr>
          <w:p w14:paraId="1A429604" w14:textId="3C74F2B9" w:rsidR="00795CD5" w:rsidRDefault="00795CD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20" w:type="dxa"/>
          </w:tcPr>
          <w:p w14:paraId="7A0CECED" w14:textId="7996DB80" w:rsidR="003D43EE" w:rsidRDefault="003D43EE" w:rsidP="004338F7">
            <w:pPr>
              <w:pStyle w:val="ListParagraph"/>
              <w:numPr>
                <w:ilvl w:val="0"/>
                <w:numId w:val="7"/>
              </w:numPr>
              <w:spacing w:after="60"/>
              <w:rPr>
                <w:rFonts w:ascii="Arial" w:eastAsia="Arial" w:hAnsi="Arial" w:cs="Arial"/>
                <w:color w:val="202124"/>
                <w:sz w:val="20"/>
                <w:szCs w:val="20"/>
                <w:shd w:val="clear" w:color="auto" w:fill="FFFFFF"/>
              </w:rPr>
            </w:pPr>
            <w:r w:rsidRPr="004338F7">
              <w:rPr>
                <w:rFonts w:ascii="Arial" w:eastAsia="Arial" w:hAnsi="Arial" w:cs="Arial"/>
                <w:color w:val="202124"/>
                <w:sz w:val="20"/>
                <w:szCs w:val="20"/>
                <w:shd w:val="clear" w:color="auto" w:fill="FFFFFF"/>
              </w:rPr>
              <w:t>Detail oriented</w:t>
            </w:r>
          </w:p>
          <w:p w14:paraId="5CEA2C71" w14:textId="7310574D" w:rsidR="003D43EE" w:rsidRPr="004338F7" w:rsidRDefault="003D43EE" w:rsidP="004338F7">
            <w:pPr>
              <w:pStyle w:val="ListParagraph"/>
              <w:numPr>
                <w:ilvl w:val="0"/>
                <w:numId w:val="7"/>
              </w:numPr>
              <w:spacing w:after="60"/>
              <w:rPr>
                <w:rFonts w:ascii="Arial" w:eastAsia="Arial" w:hAnsi="Arial" w:cs="Arial"/>
                <w:color w:val="202124"/>
                <w:sz w:val="20"/>
                <w:szCs w:val="20"/>
                <w:shd w:val="clear" w:color="auto" w:fill="FFFFFF"/>
              </w:rPr>
            </w:pPr>
            <w:r w:rsidRPr="004338F7">
              <w:rPr>
                <w:rFonts w:ascii="Arial" w:eastAsia="Arial" w:hAnsi="Arial" w:cs="Arial"/>
                <w:color w:val="202124"/>
                <w:sz w:val="20"/>
                <w:szCs w:val="20"/>
                <w:shd w:val="clear" w:color="auto" w:fill="FFFFFF"/>
              </w:rPr>
              <w:t>Good communication skill</w:t>
            </w:r>
          </w:p>
          <w:p w14:paraId="1EB7DE11" w14:textId="77777777" w:rsidR="003D43EE" w:rsidRDefault="003D43EE" w:rsidP="003D43EE">
            <w:pPr>
              <w:rPr>
                <w:rFonts w:ascii="Arial" w:hAnsi="Arial" w:cs="Arial"/>
                <w:sz w:val="20"/>
                <w:szCs w:val="20"/>
              </w:rPr>
            </w:pPr>
          </w:p>
          <w:p w14:paraId="0781E11D" w14:textId="77777777" w:rsidR="00795CD5" w:rsidRDefault="00795CD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2" w:type="dxa"/>
            <w:vAlign w:val="center"/>
          </w:tcPr>
          <w:p w14:paraId="1CA5B7DB" w14:textId="10F0BA31" w:rsidR="00795CD5" w:rsidRDefault="00297E4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22" w:type="dxa"/>
            <w:vAlign w:val="center"/>
          </w:tcPr>
          <w:p w14:paraId="1C8B0761" w14:textId="7F2E77DF" w:rsidR="00795CD5" w:rsidRPr="00553858" w:rsidRDefault="00553858">
            <w:pPr>
              <w:jc w:val="center"/>
              <w:rPr>
                <w:rFonts w:ascii="Arial Unicode MS" w:eastAsia="Arial Unicode MS" w:hAnsi="Arial Unicode MS" w:cs="Arial Unicode MS"/>
                <w:bCs/>
                <w:sz w:val="20"/>
                <w:szCs w:val="20"/>
              </w:rPr>
            </w:pPr>
            <w:r w:rsidRPr="00553858">
              <w:rPr>
                <w:rFonts w:ascii="Arial Unicode MS" w:eastAsia="Arial Unicode MS" w:hAnsi="Arial Unicode MS" w:cs="Arial Unicode MS"/>
                <w:bCs/>
                <w:sz w:val="20"/>
                <w:szCs w:val="20"/>
              </w:rPr>
              <w:t>3</w:t>
            </w:r>
          </w:p>
        </w:tc>
        <w:tc>
          <w:tcPr>
            <w:tcW w:w="2123" w:type="dxa"/>
            <w:vAlign w:val="center"/>
          </w:tcPr>
          <w:p w14:paraId="1CA6DE45" w14:textId="39F8EC79" w:rsidR="00795CD5" w:rsidRDefault="00297E4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795CD5" w14:paraId="64E42F84" w14:textId="77777777" w:rsidTr="004338F7">
        <w:trPr>
          <w:gridAfter w:val="1"/>
          <w:wAfter w:w="10" w:type="dxa"/>
          <w:trHeight w:val="411"/>
        </w:trPr>
        <w:tc>
          <w:tcPr>
            <w:tcW w:w="1800" w:type="dxa"/>
          </w:tcPr>
          <w:p w14:paraId="4F51CF2D" w14:textId="75578772" w:rsidR="00795CD5" w:rsidRDefault="008D295A">
            <w:pPr>
              <w:rPr>
                <w:rFonts w:ascii="Arial" w:hAnsi="Arial" w:cs="Arial"/>
                <w:sz w:val="20"/>
                <w:szCs w:val="20"/>
              </w:rPr>
            </w:pPr>
            <w:r w:rsidRPr="002F09A3">
              <w:rPr>
                <w:rFonts w:ascii="Arial" w:hAnsi="Arial" w:cs="Arial"/>
                <w:sz w:val="20"/>
                <w:szCs w:val="20"/>
              </w:rPr>
              <w:t>WA  II, III,</w:t>
            </w:r>
            <w:r w:rsidR="002F09A3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2F09A3">
              <w:rPr>
                <w:rFonts w:ascii="Arial" w:hAnsi="Arial" w:cs="Arial"/>
                <w:sz w:val="20"/>
                <w:szCs w:val="20"/>
              </w:rPr>
              <w:t xml:space="preserve">IV </w:t>
            </w:r>
          </w:p>
        </w:tc>
        <w:tc>
          <w:tcPr>
            <w:tcW w:w="5363" w:type="dxa"/>
          </w:tcPr>
          <w:p w14:paraId="1085CAE4" w14:textId="172E5A46" w:rsidR="00795CD5" w:rsidRDefault="00795CD5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Oversee the unloading of deliveries</w:t>
            </w:r>
          </w:p>
        </w:tc>
        <w:tc>
          <w:tcPr>
            <w:tcW w:w="1406" w:type="dxa"/>
            <w:gridSpan w:val="2"/>
          </w:tcPr>
          <w:p w14:paraId="77C542A0" w14:textId="6D90868F" w:rsidR="00795CD5" w:rsidRDefault="00795CD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20" w:type="dxa"/>
          </w:tcPr>
          <w:p w14:paraId="25C066CC" w14:textId="77777777" w:rsidR="004338F7" w:rsidRDefault="004338F7" w:rsidP="004338F7">
            <w:pPr>
              <w:pStyle w:val="ListParagraph"/>
              <w:numPr>
                <w:ilvl w:val="0"/>
                <w:numId w:val="7"/>
              </w:numPr>
              <w:spacing w:after="60"/>
              <w:rPr>
                <w:rFonts w:ascii="Arial" w:eastAsia="Arial" w:hAnsi="Arial" w:cs="Arial"/>
                <w:color w:val="202124"/>
                <w:sz w:val="20"/>
                <w:szCs w:val="20"/>
                <w:shd w:val="clear" w:color="auto" w:fill="FFFFFF"/>
              </w:rPr>
            </w:pPr>
            <w:r w:rsidRPr="004338F7">
              <w:rPr>
                <w:rFonts w:ascii="Arial" w:eastAsia="Arial" w:hAnsi="Arial" w:cs="Arial"/>
                <w:color w:val="202124"/>
                <w:sz w:val="20"/>
                <w:szCs w:val="20"/>
                <w:shd w:val="clear" w:color="auto" w:fill="FFFFFF"/>
              </w:rPr>
              <w:t>Detail oriented</w:t>
            </w:r>
          </w:p>
          <w:p w14:paraId="6599DDFF" w14:textId="7B856F3A" w:rsidR="00795CD5" w:rsidRDefault="004338F7" w:rsidP="004338F7">
            <w:pPr>
              <w:pStyle w:val="ListParagraph"/>
              <w:numPr>
                <w:ilvl w:val="0"/>
                <w:numId w:val="7"/>
              </w:numPr>
              <w:spacing w:after="60"/>
              <w:rPr>
                <w:rFonts w:ascii="Arial" w:hAnsi="Arial" w:cs="Arial"/>
                <w:sz w:val="20"/>
                <w:szCs w:val="20"/>
              </w:rPr>
            </w:pPr>
            <w:r w:rsidRPr="004338F7">
              <w:rPr>
                <w:rFonts w:ascii="Arial" w:eastAsia="Arial" w:hAnsi="Arial" w:cs="Arial"/>
                <w:color w:val="202124"/>
                <w:sz w:val="20"/>
                <w:szCs w:val="20"/>
                <w:shd w:val="clear" w:color="auto" w:fill="FFFFFF"/>
              </w:rPr>
              <w:t>Good communication skill</w:t>
            </w:r>
          </w:p>
        </w:tc>
        <w:tc>
          <w:tcPr>
            <w:tcW w:w="2122" w:type="dxa"/>
            <w:vAlign w:val="center"/>
          </w:tcPr>
          <w:p w14:paraId="5AE672CD" w14:textId="7E23B4BA" w:rsidR="00795CD5" w:rsidRDefault="00297E4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22" w:type="dxa"/>
            <w:vAlign w:val="center"/>
          </w:tcPr>
          <w:p w14:paraId="55CF0347" w14:textId="486F887B" w:rsidR="00795CD5" w:rsidRPr="00553858" w:rsidRDefault="00553858">
            <w:pPr>
              <w:jc w:val="center"/>
              <w:rPr>
                <w:rFonts w:ascii="Arial Unicode MS" w:eastAsia="Arial Unicode MS" w:hAnsi="Arial Unicode MS" w:cs="Arial Unicode MS"/>
                <w:bCs/>
                <w:sz w:val="20"/>
                <w:szCs w:val="20"/>
              </w:rPr>
            </w:pPr>
            <w:r w:rsidRPr="00553858">
              <w:rPr>
                <w:rFonts w:ascii="Arial Unicode MS" w:eastAsia="Arial Unicode MS" w:hAnsi="Arial Unicode MS" w:cs="Arial Unicode MS"/>
                <w:bCs/>
                <w:sz w:val="20"/>
                <w:szCs w:val="20"/>
              </w:rPr>
              <w:t>3</w:t>
            </w:r>
          </w:p>
        </w:tc>
        <w:tc>
          <w:tcPr>
            <w:tcW w:w="2123" w:type="dxa"/>
            <w:vAlign w:val="center"/>
          </w:tcPr>
          <w:p w14:paraId="01BDAEB6" w14:textId="1D94B553" w:rsidR="00795CD5" w:rsidRDefault="00297E4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3D43EE" w14:paraId="5DE736FA" w14:textId="77777777" w:rsidTr="004338F7">
        <w:trPr>
          <w:gridAfter w:val="1"/>
          <w:wAfter w:w="10" w:type="dxa"/>
          <w:trHeight w:val="411"/>
        </w:trPr>
        <w:tc>
          <w:tcPr>
            <w:tcW w:w="1800" w:type="dxa"/>
          </w:tcPr>
          <w:p w14:paraId="7E410970" w14:textId="37FC605A" w:rsidR="003D43EE" w:rsidRDefault="002F09A3" w:rsidP="00795CD5">
            <w:pPr>
              <w:rPr>
                <w:rFonts w:ascii="Arial" w:hAnsi="Arial" w:cs="Arial"/>
                <w:sz w:val="20"/>
                <w:szCs w:val="20"/>
              </w:rPr>
            </w:pPr>
            <w:r w:rsidRPr="002F09A3">
              <w:rPr>
                <w:rFonts w:ascii="Arial" w:hAnsi="Arial" w:cs="Arial"/>
                <w:sz w:val="20"/>
                <w:szCs w:val="20"/>
              </w:rPr>
              <w:t>WA III,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2F09A3">
              <w:rPr>
                <w:rFonts w:ascii="Arial" w:hAnsi="Arial" w:cs="Arial"/>
                <w:sz w:val="20"/>
                <w:szCs w:val="20"/>
              </w:rPr>
              <w:t xml:space="preserve">IV </w:t>
            </w:r>
          </w:p>
        </w:tc>
        <w:tc>
          <w:tcPr>
            <w:tcW w:w="5363" w:type="dxa"/>
          </w:tcPr>
          <w:p w14:paraId="2014019B" w14:textId="4788DB50" w:rsidR="003D43EE" w:rsidRDefault="003D43EE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Receives and encode deliveries (MRR)  from suppliers </w:t>
            </w:r>
          </w:p>
        </w:tc>
        <w:tc>
          <w:tcPr>
            <w:tcW w:w="1406" w:type="dxa"/>
            <w:gridSpan w:val="2"/>
          </w:tcPr>
          <w:p w14:paraId="3A8E4AC9" w14:textId="5C87169B" w:rsidR="003D43EE" w:rsidRDefault="003D43EE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20" w:type="dxa"/>
          </w:tcPr>
          <w:p w14:paraId="0AE72DA5" w14:textId="0C1EB41F" w:rsidR="00297E40" w:rsidRPr="004338F7" w:rsidRDefault="00297E40" w:rsidP="004338F7">
            <w:pPr>
              <w:pStyle w:val="ListParagraph"/>
              <w:numPr>
                <w:ilvl w:val="0"/>
                <w:numId w:val="8"/>
              </w:numPr>
              <w:rPr>
                <w:rFonts w:ascii="Arial" w:hAnsi="Arial" w:cs="Arial"/>
                <w:sz w:val="20"/>
                <w:szCs w:val="20"/>
              </w:rPr>
            </w:pPr>
            <w:r w:rsidRPr="004338F7">
              <w:rPr>
                <w:rFonts w:ascii="Arial" w:hAnsi="Arial" w:cs="Arial"/>
                <w:sz w:val="20"/>
                <w:szCs w:val="20"/>
              </w:rPr>
              <w:t xml:space="preserve">Familiar with line hardware, motor pool , and communication materials </w:t>
            </w:r>
          </w:p>
          <w:p w14:paraId="7FD7D2B0" w14:textId="06A1DEA6" w:rsidR="003D43EE" w:rsidRPr="004338F7" w:rsidRDefault="00297E40" w:rsidP="004338F7">
            <w:pPr>
              <w:pStyle w:val="ListParagraph"/>
              <w:numPr>
                <w:ilvl w:val="0"/>
                <w:numId w:val="8"/>
              </w:numPr>
              <w:rPr>
                <w:rFonts w:ascii="Arial" w:hAnsi="Arial" w:cs="Arial"/>
                <w:sz w:val="20"/>
                <w:szCs w:val="20"/>
              </w:rPr>
            </w:pPr>
            <w:r w:rsidRPr="004338F7">
              <w:rPr>
                <w:rFonts w:ascii="Arial" w:hAnsi="Arial" w:cs="Arial"/>
                <w:sz w:val="20"/>
                <w:szCs w:val="20"/>
              </w:rPr>
              <w:t>Detail oriented</w:t>
            </w:r>
          </w:p>
        </w:tc>
        <w:tc>
          <w:tcPr>
            <w:tcW w:w="2122" w:type="dxa"/>
            <w:vAlign w:val="center"/>
          </w:tcPr>
          <w:p w14:paraId="15BAA9B1" w14:textId="3AD935FD" w:rsidR="003D43EE" w:rsidRDefault="00297E4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22" w:type="dxa"/>
            <w:vAlign w:val="center"/>
          </w:tcPr>
          <w:p w14:paraId="350CB99A" w14:textId="7380D726" w:rsidR="003D43EE" w:rsidRPr="00553858" w:rsidRDefault="00553858">
            <w:pPr>
              <w:jc w:val="center"/>
              <w:rPr>
                <w:rFonts w:ascii="Arial Unicode MS" w:eastAsia="Arial Unicode MS" w:hAnsi="Arial Unicode MS" w:cs="Arial Unicode MS"/>
                <w:bCs/>
                <w:sz w:val="20"/>
                <w:szCs w:val="20"/>
              </w:rPr>
            </w:pPr>
            <w:r w:rsidRPr="00553858">
              <w:rPr>
                <w:rFonts w:ascii="Arial Unicode MS" w:eastAsia="Arial Unicode MS" w:hAnsi="Arial Unicode MS" w:cs="Arial Unicode MS"/>
                <w:bCs/>
                <w:sz w:val="20"/>
                <w:szCs w:val="20"/>
              </w:rPr>
              <w:t>3</w:t>
            </w:r>
          </w:p>
        </w:tc>
        <w:tc>
          <w:tcPr>
            <w:tcW w:w="2123" w:type="dxa"/>
            <w:vAlign w:val="center"/>
          </w:tcPr>
          <w:p w14:paraId="44391BAB" w14:textId="6CFD030C" w:rsidR="003D43EE" w:rsidRDefault="00297E4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C23EF1" w14:paraId="774191AD" w14:textId="77777777" w:rsidTr="004338F7">
        <w:trPr>
          <w:gridAfter w:val="1"/>
          <w:wAfter w:w="10" w:type="dxa"/>
          <w:trHeight w:val="900"/>
        </w:trPr>
        <w:tc>
          <w:tcPr>
            <w:tcW w:w="1800" w:type="dxa"/>
          </w:tcPr>
          <w:p w14:paraId="4BFD7FBA" w14:textId="03681003" w:rsidR="00C23EF1" w:rsidRPr="002F09A3" w:rsidRDefault="00C23EF1" w:rsidP="00795CD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WA IV</w:t>
            </w:r>
          </w:p>
        </w:tc>
        <w:tc>
          <w:tcPr>
            <w:tcW w:w="5363" w:type="dxa"/>
          </w:tcPr>
          <w:p w14:paraId="61113552" w14:textId="69534253" w:rsidR="007E73E4" w:rsidRDefault="007E73E4" w:rsidP="007E73E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Check and submit monthly MIT, MST, and MCT to Accounting Department and Audit Office (noted by MEMO </w:t>
            </w:r>
            <w:r w:rsidR="00F3247C">
              <w:rPr>
                <w:rFonts w:ascii="Arial" w:hAnsi="Arial" w:cs="Arial"/>
                <w:sz w:val="20"/>
                <w:szCs w:val="20"/>
              </w:rPr>
              <w:t xml:space="preserve">&amp; ISD Manager) </w:t>
            </w:r>
          </w:p>
          <w:p w14:paraId="5719D630" w14:textId="1876C46E" w:rsidR="00C23EF1" w:rsidRDefault="00C23EF1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06" w:type="dxa"/>
            <w:gridSpan w:val="2"/>
          </w:tcPr>
          <w:p w14:paraId="153AE48E" w14:textId="457B1F7C" w:rsidR="00C23EF1" w:rsidRDefault="00C23EF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20" w:type="dxa"/>
          </w:tcPr>
          <w:p w14:paraId="049759D8" w14:textId="77777777" w:rsidR="007E73E4" w:rsidRPr="004338F7" w:rsidRDefault="007E73E4" w:rsidP="004338F7">
            <w:pPr>
              <w:pStyle w:val="ListParagraph"/>
              <w:numPr>
                <w:ilvl w:val="0"/>
                <w:numId w:val="9"/>
              </w:numPr>
              <w:spacing w:after="60"/>
              <w:rPr>
                <w:rFonts w:ascii="Arial" w:eastAsia="Arial" w:hAnsi="Arial" w:cs="Arial"/>
                <w:color w:val="202124"/>
                <w:sz w:val="20"/>
                <w:szCs w:val="20"/>
                <w:shd w:val="clear" w:color="auto" w:fill="FFFFFF"/>
              </w:rPr>
            </w:pPr>
            <w:r w:rsidRPr="004338F7">
              <w:rPr>
                <w:rFonts w:ascii="Arial" w:eastAsia="Arial" w:hAnsi="Arial" w:cs="Arial"/>
                <w:color w:val="202124"/>
                <w:sz w:val="20"/>
                <w:szCs w:val="20"/>
                <w:shd w:val="clear" w:color="auto" w:fill="FFFFFF"/>
              </w:rPr>
              <w:t xml:space="preserve">Report writing skill </w:t>
            </w:r>
          </w:p>
          <w:p w14:paraId="0F5ECB65" w14:textId="3D5E7388" w:rsidR="00C23EF1" w:rsidRPr="004338F7" w:rsidRDefault="007E73E4" w:rsidP="004338F7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sz w:val="20"/>
                <w:szCs w:val="20"/>
              </w:rPr>
            </w:pPr>
            <w:r w:rsidRPr="004338F7">
              <w:rPr>
                <w:rFonts w:ascii="Arial" w:eastAsia="Arial" w:hAnsi="Arial" w:cs="Arial"/>
                <w:color w:val="202124"/>
                <w:sz w:val="20"/>
                <w:szCs w:val="20"/>
                <w:shd w:val="clear" w:color="auto" w:fill="FFFFFF"/>
              </w:rPr>
              <w:t>Computer literate</w:t>
            </w:r>
          </w:p>
        </w:tc>
        <w:tc>
          <w:tcPr>
            <w:tcW w:w="2122" w:type="dxa"/>
            <w:vAlign w:val="center"/>
          </w:tcPr>
          <w:p w14:paraId="42AD90D2" w14:textId="26080CA6" w:rsidR="00C23EF1" w:rsidRDefault="007E7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22" w:type="dxa"/>
            <w:vAlign w:val="center"/>
          </w:tcPr>
          <w:p w14:paraId="1799ABCC" w14:textId="1DDA0104" w:rsidR="00C23EF1" w:rsidRPr="00553858" w:rsidRDefault="007E73E4">
            <w:pPr>
              <w:jc w:val="center"/>
              <w:rPr>
                <w:rFonts w:ascii="Arial Unicode MS" w:eastAsia="Arial Unicode MS" w:hAnsi="Arial Unicode MS" w:cs="Arial Unicode MS"/>
                <w:bCs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Cs/>
                <w:sz w:val="20"/>
                <w:szCs w:val="20"/>
              </w:rPr>
              <w:t>3</w:t>
            </w:r>
          </w:p>
        </w:tc>
        <w:tc>
          <w:tcPr>
            <w:tcW w:w="2123" w:type="dxa"/>
            <w:vAlign w:val="center"/>
          </w:tcPr>
          <w:p w14:paraId="7D606CF9" w14:textId="4F65BF95" w:rsidR="00C23EF1" w:rsidRDefault="007E7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E66742" w14:paraId="51D4B90B" w14:textId="77777777" w:rsidTr="004338F7">
        <w:trPr>
          <w:gridAfter w:val="1"/>
          <w:wAfter w:w="10" w:type="dxa"/>
          <w:trHeight w:val="649"/>
        </w:trPr>
        <w:tc>
          <w:tcPr>
            <w:tcW w:w="1800" w:type="dxa"/>
          </w:tcPr>
          <w:p w14:paraId="052D75C6" w14:textId="7EA06A9B" w:rsidR="00E66742" w:rsidRDefault="002F09A3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2F09A3">
              <w:rPr>
                <w:rFonts w:ascii="Arial" w:hAnsi="Arial" w:cs="Arial"/>
                <w:sz w:val="20"/>
                <w:szCs w:val="20"/>
              </w:rPr>
              <w:t>WA I, II, III,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2F09A3">
              <w:rPr>
                <w:rFonts w:ascii="Arial" w:hAnsi="Arial" w:cs="Arial"/>
                <w:sz w:val="20"/>
                <w:szCs w:val="20"/>
              </w:rPr>
              <w:t>IV</w:t>
            </w:r>
          </w:p>
        </w:tc>
        <w:tc>
          <w:tcPr>
            <w:tcW w:w="5363" w:type="dxa"/>
          </w:tcPr>
          <w:p w14:paraId="3C0BE3A1" w14:textId="77777777" w:rsidR="00E66742" w:rsidRPr="000A1EE1" w:rsidRDefault="008E1166" w:rsidP="000A1EE1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0A1EE1">
              <w:rPr>
                <w:rFonts w:ascii="Arial" w:hAnsi="Arial" w:cs="Arial"/>
                <w:sz w:val="20"/>
                <w:szCs w:val="20"/>
              </w:rPr>
              <w:t>Performs other related functions that may be assigned from time to time.</w:t>
            </w:r>
          </w:p>
        </w:tc>
        <w:tc>
          <w:tcPr>
            <w:tcW w:w="1406" w:type="dxa"/>
            <w:gridSpan w:val="2"/>
          </w:tcPr>
          <w:p w14:paraId="2F2861E5" w14:textId="3DC24973" w:rsidR="00E66742" w:rsidRDefault="004338F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5%</w:t>
            </w:r>
          </w:p>
        </w:tc>
        <w:tc>
          <w:tcPr>
            <w:tcW w:w="3120" w:type="dxa"/>
          </w:tcPr>
          <w:p w14:paraId="3B404FD4" w14:textId="47A448D7" w:rsidR="00E66742" w:rsidRDefault="008E1166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Flexibility</w:t>
            </w:r>
          </w:p>
        </w:tc>
        <w:tc>
          <w:tcPr>
            <w:tcW w:w="2122" w:type="dxa"/>
            <w:vAlign w:val="center"/>
          </w:tcPr>
          <w:p w14:paraId="2D43565A" w14:textId="77777777" w:rsidR="00E66742" w:rsidRDefault="008E1166"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22" w:type="dxa"/>
            <w:vAlign w:val="center"/>
          </w:tcPr>
          <w:p w14:paraId="0B548879" w14:textId="46BA5E32" w:rsidR="00E66742" w:rsidRPr="00553858" w:rsidRDefault="00553858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553858">
              <w:rPr>
                <w:rFonts w:ascii="Arial Unicode MS" w:eastAsia="Arial Unicode MS" w:hAnsi="Arial Unicode MS" w:cs="Arial Unicode MS"/>
                <w:bCs/>
                <w:sz w:val="20"/>
                <w:szCs w:val="20"/>
              </w:rPr>
              <w:t>3</w:t>
            </w:r>
          </w:p>
        </w:tc>
        <w:tc>
          <w:tcPr>
            <w:tcW w:w="2123" w:type="dxa"/>
            <w:vAlign w:val="center"/>
          </w:tcPr>
          <w:p w14:paraId="45045243" w14:textId="77777777" w:rsidR="00E66742" w:rsidRDefault="008E1166"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E66742" w14:paraId="2B067AE7" w14:textId="77777777" w:rsidTr="004338F7">
        <w:trPr>
          <w:gridAfter w:val="1"/>
          <w:wAfter w:w="10" w:type="dxa"/>
          <w:trHeight w:val="231"/>
        </w:trPr>
        <w:tc>
          <w:tcPr>
            <w:tcW w:w="7163" w:type="dxa"/>
            <w:gridSpan w:val="2"/>
          </w:tcPr>
          <w:p w14:paraId="1B133605" w14:textId="77777777" w:rsidR="00E66742" w:rsidRDefault="008E1166" w:rsidP="004338F7">
            <w:pPr>
              <w:tabs>
                <w:tab w:val="left" w:pos="350"/>
                <w:tab w:val="center" w:pos="3473"/>
              </w:tabs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QMS related responsibilities</w:t>
            </w:r>
            <w:r w:rsidR="004338F7">
              <w:rPr>
                <w:rFonts w:ascii="Arial" w:hAnsi="Arial" w:cs="Arial"/>
                <w:b/>
                <w:sz w:val="20"/>
                <w:szCs w:val="20"/>
              </w:rPr>
              <w:tab/>
            </w:r>
          </w:p>
          <w:p w14:paraId="68CBB9A1" w14:textId="70E20DF4" w:rsidR="004338F7" w:rsidRDefault="004338F7" w:rsidP="004338F7">
            <w:pPr>
              <w:tabs>
                <w:tab w:val="left" w:pos="350"/>
                <w:tab w:val="center" w:pos="3473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06" w:type="dxa"/>
            <w:gridSpan w:val="2"/>
          </w:tcPr>
          <w:p w14:paraId="6A9D3F23" w14:textId="77777777" w:rsidR="00E66742" w:rsidRDefault="008E116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5%</w:t>
            </w:r>
          </w:p>
        </w:tc>
        <w:tc>
          <w:tcPr>
            <w:tcW w:w="3120" w:type="dxa"/>
          </w:tcPr>
          <w:p w14:paraId="2D8BFFE7" w14:textId="77777777" w:rsidR="00E66742" w:rsidRDefault="00E6674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122" w:type="dxa"/>
            <w:vAlign w:val="center"/>
          </w:tcPr>
          <w:p w14:paraId="6EE500C1" w14:textId="77777777" w:rsidR="00E66742" w:rsidRDefault="00E6674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122" w:type="dxa"/>
            <w:vAlign w:val="center"/>
          </w:tcPr>
          <w:p w14:paraId="625AE306" w14:textId="77777777" w:rsidR="00E66742" w:rsidRDefault="00E6674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123" w:type="dxa"/>
            <w:vAlign w:val="center"/>
          </w:tcPr>
          <w:p w14:paraId="53C44135" w14:textId="77777777" w:rsidR="00E66742" w:rsidRDefault="00E6674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4338F7" w14:paraId="6053CAD9" w14:textId="77777777" w:rsidTr="004338F7">
        <w:trPr>
          <w:gridAfter w:val="1"/>
          <w:wAfter w:w="10" w:type="dxa"/>
          <w:trHeight w:val="464"/>
        </w:trPr>
        <w:tc>
          <w:tcPr>
            <w:tcW w:w="1800" w:type="dxa"/>
          </w:tcPr>
          <w:p w14:paraId="32A5B1EE" w14:textId="75BEADE7" w:rsidR="004338F7" w:rsidRDefault="004338F7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F09A3">
              <w:rPr>
                <w:rFonts w:ascii="Arial" w:hAnsi="Arial" w:cs="Arial"/>
                <w:sz w:val="20"/>
                <w:szCs w:val="20"/>
              </w:rPr>
              <w:t>WA I, II, III,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2F09A3">
              <w:rPr>
                <w:rFonts w:ascii="Arial" w:hAnsi="Arial" w:cs="Arial"/>
                <w:sz w:val="20"/>
                <w:szCs w:val="20"/>
              </w:rPr>
              <w:t>IV</w:t>
            </w:r>
          </w:p>
        </w:tc>
        <w:tc>
          <w:tcPr>
            <w:tcW w:w="5363" w:type="dxa"/>
          </w:tcPr>
          <w:p w14:paraId="19A7D247" w14:textId="77777777" w:rsidR="004338F7" w:rsidRDefault="004338F7">
            <w:pPr>
              <w:pStyle w:val="ListParagraph"/>
              <w:numPr>
                <w:ilvl w:val="0"/>
                <w:numId w:val="2"/>
              </w:numPr>
              <w:ind w:left="36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Conform with Quality Policy and related Quality objectives  </w:t>
            </w:r>
          </w:p>
        </w:tc>
        <w:tc>
          <w:tcPr>
            <w:tcW w:w="1406" w:type="dxa"/>
            <w:gridSpan w:val="2"/>
          </w:tcPr>
          <w:p w14:paraId="563AA6F6" w14:textId="77777777" w:rsidR="004338F7" w:rsidRDefault="004338F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20" w:type="dxa"/>
            <w:vMerge w:val="restart"/>
          </w:tcPr>
          <w:p w14:paraId="23241BE9" w14:textId="6CF5A22D" w:rsidR="004338F7" w:rsidRDefault="004338F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ISO Awareness</w:t>
            </w:r>
          </w:p>
        </w:tc>
        <w:tc>
          <w:tcPr>
            <w:tcW w:w="2122" w:type="dxa"/>
            <w:vAlign w:val="center"/>
          </w:tcPr>
          <w:p w14:paraId="3B4F8CBE" w14:textId="41E4E812" w:rsidR="004338F7" w:rsidRPr="00553858" w:rsidRDefault="004338F7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122" w:type="dxa"/>
            <w:vAlign w:val="center"/>
          </w:tcPr>
          <w:p w14:paraId="75D7195B" w14:textId="77777777" w:rsidR="004338F7" w:rsidRDefault="004338F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123" w:type="dxa"/>
            <w:vAlign w:val="center"/>
          </w:tcPr>
          <w:p w14:paraId="57F4AB13" w14:textId="12CA9C11" w:rsidR="004338F7" w:rsidRDefault="004338F7">
            <w:pPr>
              <w:jc w:val="center"/>
            </w:pPr>
          </w:p>
        </w:tc>
      </w:tr>
      <w:tr w:rsidR="004338F7" w14:paraId="6AD7DFD0" w14:textId="77777777" w:rsidTr="004338F7">
        <w:trPr>
          <w:gridAfter w:val="1"/>
          <w:wAfter w:w="10" w:type="dxa"/>
          <w:trHeight w:val="464"/>
        </w:trPr>
        <w:tc>
          <w:tcPr>
            <w:tcW w:w="1800" w:type="dxa"/>
          </w:tcPr>
          <w:p w14:paraId="0999C399" w14:textId="3532530F" w:rsidR="004338F7" w:rsidRDefault="004338F7">
            <w:pPr>
              <w:rPr>
                <w:rFonts w:ascii="Arial" w:hAnsi="Arial" w:cs="Arial"/>
                <w:sz w:val="20"/>
                <w:szCs w:val="20"/>
              </w:rPr>
            </w:pPr>
            <w:r w:rsidRPr="002F09A3">
              <w:rPr>
                <w:rFonts w:ascii="Arial" w:hAnsi="Arial" w:cs="Arial"/>
                <w:sz w:val="20"/>
                <w:szCs w:val="20"/>
              </w:rPr>
              <w:t>WA I, II, III,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2F09A3">
              <w:rPr>
                <w:rFonts w:ascii="Arial" w:hAnsi="Arial" w:cs="Arial"/>
                <w:sz w:val="20"/>
                <w:szCs w:val="20"/>
              </w:rPr>
              <w:t>IV</w:t>
            </w:r>
          </w:p>
        </w:tc>
        <w:tc>
          <w:tcPr>
            <w:tcW w:w="5363" w:type="dxa"/>
          </w:tcPr>
          <w:p w14:paraId="6AF1731C" w14:textId="77777777" w:rsidR="004338F7" w:rsidRDefault="004338F7">
            <w:pPr>
              <w:pStyle w:val="ListParagraph"/>
              <w:numPr>
                <w:ilvl w:val="0"/>
                <w:numId w:val="2"/>
              </w:numPr>
              <w:ind w:left="36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Conform with related Quality procedures and supporting documents.</w:t>
            </w:r>
          </w:p>
        </w:tc>
        <w:tc>
          <w:tcPr>
            <w:tcW w:w="1406" w:type="dxa"/>
            <w:gridSpan w:val="2"/>
          </w:tcPr>
          <w:p w14:paraId="4BD9F1A8" w14:textId="77777777" w:rsidR="004338F7" w:rsidRDefault="004338F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20" w:type="dxa"/>
            <w:vMerge/>
          </w:tcPr>
          <w:p w14:paraId="031896DF" w14:textId="048B3ED2" w:rsidR="004338F7" w:rsidRDefault="004338F7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122" w:type="dxa"/>
            <w:vAlign w:val="center"/>
          </w:tcPr>
          <w:p w14:paraId="61609E82" w14:textId="05A7D608" w:rsidR="004338F7" w:rsidRPr="00553858" w:rsidRDefault="004338F7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122" w:type="dxa"/>
            <w:vAlign w:val="center"/>
          </w:tcPr>
          <w:p w14:paraId="52ADD597" w14:textId="77777777" w:rsidR="004338F7" w:rsidRDefault="004338F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123" w:type="dxa"/>
            <w:vAlign w:val="center"/>
          </w:tcPr>
          <w:p w14:paraId="71E7F611" w14:textId="01D203A2" w:rsidR="004338F7" w:rsidRDefault="004338F7">
            <w:pPr>
              <w:jc w:val="center"/>
            </w:pPr>
          </w:p>
        </w:tc>
      </w:tr>
      <w:tr w:rsidR="00E66742" w14:paraId="60FB1EA1" w14:textId="77777777" w:rsidTr="004338F7">
        <w:trPr>
          <w:trHeight w:val="461"/>
        </w:trPr>
        <w:tc>
          <w:tcPr>
            <w:tcW w:w="18066" w:type="dxa"/>
            <w:gridSpan w:val="9"/>
          </w:tcPr>
          <w:p w14:paraId="077D12DF" w14:textId="77777777" w:rsidR="004338F7" w:rsidRDefault="004338F7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6B20F4B" w14:textId="58388FB5" w:rsidR="00E66742" w:rsidRDefault="008E116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Working Relationship:</w:t>
            </w:r>
          </w:p>
          <w:p w14:paraId="79AC0B40" w14:textId="77777777" w:rsidR="00E66742" w:rsidRDefault="008E1166">
            <w:pPr>
              <w:ind w:left="252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All Divisions/All levels</w:t>
            </w:r>
          </w:p>
          <w:p w14:paraId="28019D45" w14:textId="77777777" w:rsidR="004338F7" w:rsidRDefault="004338F7">
            <w:pPr>
              <w:ind w:left="252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66742" w14:paraId="1D85D975" w14:textId="77777777" w:rsidTr="004338F7">
        <w:trPr>
          <w:trHeight w:val="2156"/>
        </w:trPr>
        <w:tc>
          <w:tcPr>
            <w:tcW w:w="18066" w:type="dxa"/>
            <w:gridSpan w:val="9"/>
          </w:tcPr>
          <w:p w14:paraId="1CD2FA08" w14:textId="77777777" w:rsidR="00E66742" w:rsidRDefault="008E1166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lastRenderedPageBreak/>
              <w:t>Job Specifications:</w:t>
            </w:r>
          </w:p>
          <w:p w14:paraId="64CEBBD4" w14:textId="77777777" w:rsidR="00E66742" w:rsidRDefault="00E6674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232"/>
              <w:gridCol w:w="16489"/>
            </w:tblGrid>
            <w:tr w:rsidR="00E66742" w14:paraId="376EF7AE" w14:textId="77777777">
              <w:trPr>
                <w:trHeight w:val="479"/>
              </w:trPr>
              <w:tc>
                <w:tcPr>
                  <w:tcW w:w="1232" w:type="dxa"/>
                </w:tcPr>
                <w:p w14:paraId="6A089352" w14:textId="77777777" w:rsidR="00E66742" w:rsidRDefault="008E1166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WA I</w:t>
                  </w:r>
                </w:p>
              </w:tc>
              <w:tc>
                <w:tcPr>
                  <w:tcW w:w="16489" w:type="dxa"/>
                </w:tcPr>
                <w:p w14:paraId="6608B2CA" w14:textId="61411F0A" w:rsidR="00E66742" w:rsidRDefault="008E1166" w:rsidP="00CB37B0">
                  <w:pPr>
                    <w:pStyle w:val="ListParagraph"/>
                    <w:numPr>
                      <w:ilvl w:val="0"/>
                      <w:numId w:val="10"/>
                    </w:num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Graduate of at least two</w:t>
                  </w:r>
                  <w:r w:rsidR="00C32D2F">
                    <w:rPr>
                      <w:rFonts w:ascii="Arial" w:hAnsi="Arial" w:cs="Arial"/>
                      <w:sz w:val="20"/>
                      <w:szCs w:val="20"/>
                    </w:rPr>
                    <w:t xml:space="preserve"> (2)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 year course</w:t>
                  </w:r>
                  <w:r w:rsidR="00297E40">
                    <w:rPr>
                      <w:rFonts w:ascii="Arial" w:hAnsi="Arial" w:cs="Arial"/>
                      <w:sz w:val="20"/>
                      <w:szCs w:val="20"/>
                    </w:rPr>
                    <w:t xml:space="preserve"> ,</w:t>
                  </w:r>
                  <w:r w:rsidR="00873090">
                    <w:rPr>
                      <w:rFonts w:ascii="Arial" w:hAnsi="Arial" w:cs="Arial"/>
                      <w:sz w:val="20"/>
                      <w:szCs w:val="20"/>
                    </w:rPr>
                    <w:t xml:space="preserve"> </w:t>
                  </w:r>
                  <w:r w:rsidR="00297E40">
                    <w:rPr>
                      <w:rFonts w:ascii="Arial" w:hAnsi="Arial" w:cs="Arial"/>
                      <w:sz w:val="20"/>
                      <w:szCs w:val="20"/>
                    </w:rPr>
                    <w:t xml:space="preserve"> or </w:t>
                  </w:r>
                  <w:r w:rsidR="00873090">
                    <w:rPr>
                      <w:rFonts w:ascii="Arial" w:hAnsi="Arial" w:cs="Arial"/>
                      <w:sz w:val="20"/>
                      <w:szCs w:val="20"/>
                    </w:rPr>
                    <w:t xml:space="preserve">have reached second year college </w:t>
                  </w:r>
                </w:p>
                <w:p w14:paraId="34C86DF3" w14:textId="77777777" w:rsidR="008D295A" w:rsidRPr="00CB37B0" w:rsidRDefault="008E1166" w:rsidP="00CB37B0">
                  <w:pPr>
                    <w:pStyle w:val="ListParagraph"/>
                    <w:numPr>
                      <w:ilvl w:val="0"/>
                      <w:numId w:val="10"/>
                    </w:numPr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CB37B0">
                    <w:rPr>
                      <w:rFonts w:ascii="Arial" w:hAnsi="Arial" w:cs="Arial"/>
                      <w:sz w:val="20"/>
                      <w:szCs w:val="20"/>
                    </w:rPr>
                    <w:t>With one (1) year  warehousing work experience</w:t>
                  </w:r>
                </w:p>
                <w:p w14:paraId="76BFCED7" w14:textId="43E51C6B" w:rsidR="00CB37B0" w:rsidRDefault="00CB37B0" w:rsidP="00CB37B0">
                  <w:pPr>
                    <w:pStyle w:val="ListParagraph"/>
                    <w:numPr>
                      <w:ilvl w:val="0"/>
                      <w:numId w:val="10"/>
                    </w:numPr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425047">
                    <w:rPr>
                      <w:rFonts w:ascii="Arial" w:hAnsi="Arial" w:cs="Arial"/>
                      <w:sz w:val="20"/>
                      <w:szCs w:val="20"/>
                    </w:rPr>
                    <w:t xml:space="preserve">Has completed at least 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>8</w:t>
                  </w:r>
                  <w:r w:rsidRPr="00425047">
                    <w:rPr>
                      <w:rFonts w:ascii="Arial" w:hAnsi="Arial" w:cs="Arial"/>
                      <w:sz w:val="20"/>
                      <w:szCs w:val="20"/>
                    </w:rPr>
                    <w:t xml:space="preserve"> hours of Customer Relations Training</w:t>
                  </w:r>
                </w:p>
              </w:tc>
            </w:tr>
            <w:tr w:rsidR="00E66742" w14:paraId="37E307CD" w14:textId="77777777">
              <w:tc>
                <w:tcPr>
                  <w:tcW w:w="1232" w:type="dxa"/>
                </w:tcPr>
                <w:p w14:paraId="3720A581" w14:textId="77777777" w:rsidR="00E66742" w:rsidRDefault="008E1166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WA II</w:t>
                  </w:r>
                </w:p>
              </w:tc>
              <w:tc>
                <w:tcPr>
                  <w:tcW w:w="16489" w:type="dxa"/>
                </w:tcPr>
                <w:p w14:paraId="73B286D7" w14:textId="6EB1F55B" w:rsidR="000103B4" w:rsidRPr="000103B4" w:rsidRDefault="00CB37B0" w:rsidP="00CB37B0">
                  <w:pPr>
                    <w:pStyle w:val="ListParagraph"/>
                    <w:numPr>
                      <w:ilvl w:val="0"/>
                      <w:numId w:val="11"/>
                    </w:num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Has completed at least 8 hours</w:t>
                  </w:r>
                  <w:r w:rsidR="000103B4">
                    <w:rPr>
                      <w:rFonts w:ascii="Arial" w:hAnsi="Arial" w:cs="Arial"/>
                      <w:sz w:val="20"/>
                      <w:szCs w:val="20"/>
                    </w:rPr>
                    <w:t xml:space="preserve"> basic warehous</w:t>
                  </w:r>
                  <w:r w:rsidR="009643B9">
                    <w:rPr>
                      <w:rFonts w:ascii="Arial" w:hAnsi="Arial" w:cs="Arial"/>
                      <w:sz w:val="20"/>
                      <w:szCs w:val="20"/>
                    </w:rPr>
                    <w:t>ing</w:t>
                  </w:r>
                  <w:r w:rsidR="000103B4">
                    <w:rPr>
                      <w:rFonts w:ascii="Arial" w:hAnsi="Arial" w:cs="Arial"/>
                      <w:sz w:val="20"/>
                      <w:szCs w:val="20"/>
                    </w:rPr>
                    <w:t xml:space="preserve"> procedure</w:t>
                  </w:r>
                  <w:r w:rsidR="009643B9">
                    <w:rPr>
                      <w:rFonts w:ascii="Arial" w:hAnsi="Arial" w:cs="Arial"/>
                      <w:sz w:val="20"/>
                      <w:szCs w:val="20"/>
                    </w:rPr>
                    <w:t>s</w:t>
                  </w:r>
                  <w:r w:rsidR="000103B4">
                    <w:rPr>
                      <w:rFonts w:ascii="Arial" w:hAnsi="Arial" w:cs="Arial"/>
                      <w:sz w:val="20"/>
                      <w:szCs w:val="20"/>
                    </w:rPr>
                    <w:t xml:space="preserve"> and system</w:t>
                  </w:r>
                  <w:r w:rsidR="009643B9">
                    <w:rPr>
                      <w:rFonts w:ascii="Arial" w:hAnsi="Arial" w:cs="Arial"/>
                      <w:sz w:val="20"/>
                      <w:szCs w:val="20"/>
                    </w:rPr>
                    <w:t>s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 seminar</w:t>
                  </w:r>
                </w:p>
                <w:p w14:paraId="205B037E" w14:textId="77777777" w:rsidR="00CB37B0" w:rsidRPr="00CB37B0" w:rsidRDefault="00CB37B0" w:rsidP="00CB37B0">
                  <w:pPr>
                    <w:pStyle w:val="ListParagraph"/>
                    <w:numPr>
                      <w:ilvl w:val="0"/>
                      <w:numId w:val="11"/>
                    </w:numPr>
                    <w:rPr>
                      <w:rFonts w:ascii="Arial" w:hAnsi="Arial" w:cs="Arial"/>
                      <w:bCs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Has completed at least 8 hours</w:t>
                  </w:r>
                  <w:r>
                    <w:rPr>
                      <w:rFonts w:ascii="Arial" w:hAnsi="Arial" w:cs="Arial"/>
                      <w:bCs/>
                      <w:sz w:val="20"/>
                      <w:szCs w:val="20"/>
                    </w:rPr>
                    <w:t xml:space="preserve"> </w:t>
                  </w:r>
                  <w:r w:rsidR="008F5C32">
                    <w:rPr>
                      <w:rFonts w:ascii="Arial" w:hAnsi="Arial" w:cs="Arial"/>
                      <w:bCs/>
                      <w:sz w:val="20"/>
                      <w:szCs w:val="20"/>
                    </w:rPr>
                    <w:t>warehouse safety</w:t>
                  </w:r>
                  <w:r w:rsidR="000103B4" w:rsidRPr="000103B4">
                    <w:rPr>
                      <w:rFonts w:ascii="Arial" w:hAnsi="Arial" w:cs="Arial"/>
                      <w:color w:val="474747"/>
                      <w:sz w:val="20"/>
                      <w:szCs w:val="20"/>
                      <w:shd w:val="clear" w:color="auto" w:fill="FFFFFF"/>
                    </w:rPr>
                    <w:t>, materials handling, emergency preparedness, lifting techniques and safe use of warehouse equipment.</w:t>
                  </w:r>
                </w:p>
                <w:p w14:paraId="246A62A2" w14:textId="77777777" w:rsidR="00CB37B0" w:rsidRPr="00CB37B0" w:rsidRDefault="00CB37B0" w:rsidP="00CB37B0">
                  <w:pPr>
                    <w:pStyle w:val="ListParagraph"/>
                    <w:numPr>
                      <w:ilvl w:val="0"/>
                      <w:numId w:val="11"/>
                    </w:numPr>
                    <w:rPr>
                      <w:rFonts w:ascii="Arial" w:hAnsi="Arial" w:cs="Arial"/>
                      <w:bCs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Has completed at least 96 hours related training for this position</w:t>
                  </w:r>
                </w:p>
                <w:p w14:paraId="7A7A10CA" w14:textId="37A4483C" w:rsidR="00CB37B0" w:rsidRPr="00F3247C" w:rsidRDefault="00CB37B0" w:rsidP="00CB37B0">
                  <w:pPr>
                    <w:pStyle w:val="ListParagraph"/>
                    <w:numPr>
                      <w:ilvl w:val="0"/>
                      <w:numId w:val="11"/>
                    </w:numPr>
                    <w:rPr>
                      <w:rFonts w:ascii="Arial" w:hAnsi="Arial" w:cs="Arial"/>
                      <w:bCs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At least (1) year work experience as WA I</w:t>
                  </w:r>
                </w:p>
              </w:tc>
            </w:tr>
            <w:tr w:rsidR="00E66742" w14:paraId="38889C1D" w14:textId="77777777" w:rsidTr="00C23EF1">
              <w:trPr>
                <w:trHeight w:val="507"/>
              </w:trPr>
              <w:tc>
                <w:tcPr>
                  <w:tcW w:w="1232" w:type="dxa"/>
                </w:tcPr>
                <w:p w14:paraId="1BAF050A" w14:textId="77777777" w:rsidR="00E66742" w:rsidRDefault="008E1166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WA III</w:t>
                  </w:r>
                </w:p>
              </w:tc>
              <w:tc>
                <w:tcPr>
                  <w:tcW w:w="16489" w:type="dxa"/>
                </w:tcPr>
                <w:p w14:paraId="06648143" w14:textId="10584A30" w:rsidR="00CB37B0" w:rsidRDefault="00CB37B0" w:rsidP="00CB37B0">
                  <w:pPr>
                    <w:pStyle w:val="ListParagraph"/>
                    <w:numPr>
                      <w:ilvl w:val="0"/>
                      <w:numId w:val="12"/>
                    </w:num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Has completed at least 112  hours related training for this position</w:t>
                  </w:r>
                </w:p>
                <w:p w14:paraId="3B7DA607" w14:textId="35512E28" w:rsidR="00CB37B0" w:rsidRDefault="00CB37B0" w:rsidP="00CB37B0">
                  <w:pPr>
                    <w:pStyle w:val="ListParagraph"/>
                    <w:numPr>
                      <w:ilvl w:val="0"/>
                      <w:numId w:val="12"/>
                    </w:num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D1F8F">
                    <w:rPr>
                      <w:rFonts w:ascii="Arial" w:hAnsi="Arial" w:cs="Arial"/>
                      <w:sz w:val="20"/>
                      <w:szCs w:val="20"/>
                    </w:rPr>
                    <w:t xml:space="preserve">Has certificate to operate fork lift  </w:t>
                  </w:r>
                  <w:r w:rsidRPr="00AD1F8F">
                    <w:rPr>
                      <w:rStyle w:val="hgkelc"/>
                      <w:rFonts w:ascii="Arial" w:hAnsi="Arial" w:cs="Arial"/>
                      <w:color w:val="040C28"/>
                      <w:sz w:val="20"/>
                      <w:szCs w:val="20"/>
                      <w:shd w:val="clear" w:color="auto" w:fill="D3E3FD"/>
                      <w:lang w:val="en"/>
                    </w:rPr>
                    <w:t xml:space="preserve"> </w:t>
                  </w:r>
                </w:p>
                <w:p w14:paraId="246101A3" w14:textId="3474046F" w:rsidR="00F3247C" w:rsidRPr="00AD1F8F" w:rsidRDefault="008E1166" w:rsidP="00CB37B0">
                  <w:pPr>
                    <w:pStyle w:val="ListParagraph"/>
                    <w:numPr>
                      <w:ilvl w:val="0"/>
                      <w:numId w:val="12"/>
                    </w:numPr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At least (2) years  work experience as WA II</w:t>
                  </w:r>
                </w:p>
              </w:tc>
            </w:tr>
            <w:tr w:rsidR="002F09A3" w14:paraId="3450E574" w14:textId="77777777" w:rsidTr="00C23EF1">
              <w:trPr>
                <w:trHeight w:val="571"/>
              </w:trPr>
              <w:tc>
                <w:tcPr>
                  <w:tcW w:w="1232" w:type="dxa"/>
                </w:tcPr>
                <w:p w14:paraId="07126E60" w14:textId="6426D165" w:rsidR="002F09A3" w:rsidRDefault="002F09A3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WA IV</w:t>
                  </w:r>
                </w:p>
              </w:tc>
              <w:tc>
                <w:tcPr>
                  <w:tcW w:w="16489" w:type="dxa"/>
                </w:tcPr>
                <w:p w14:paraId="3600A920" w14:textId="77777777" w:rsidR="00CB37B0" w:rsidRDefault="00CB37B0" w:rsidP="00CB37B0">
                  <w:pPr>
                    <w:numPr>
                      <w:ilvl w:val="0"/>
                      <w:numId w:val="13"/>
                    </w:numPr>
                    <w:tabs>
                      <w:tab w:val="clear" w:pos="720"/>
                      <w:tab w:val="left" w:pos="1245"/>
                    </w:tabs>
                    <w:suppressAutoHyphens/>
                    <w:ind w:left="348" w:hanging="348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Has completed at least 112 hours related training for this position</w:t>
                  </w:r>
                </w:p>
                <w:p w14:paraId="69210F32" w14:textId="1FFC7448" w:rsidR="00AD1F8F" w:rsidRDefault="0060102E" w:rsidP="00CB37B0">
                  <w:pPr>
                    <w:numPr>
                      <w:ilvl w:val="0"/>
                      <w:numId w:val="13"/>
                    </w:numPr>
                    <w:tabs>
                      <w:tab w:val="clear" w:pos="720"/>
                      <w:tab w:val="left" w:pos="1245"/>
                    </w:tabs>
                    <w:suppressAutoHyphens/>
                    <w:ind w:left="348" w:hanging="348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B37B0">
                    <w:rPr>
                      <w:rFonts w:ascii="Arial" w:hAnsi="Arial" w:cs="Arial"/>
                      <w:sz w:val="20"/>
                      <w:szCs w:val="20"/>
                    </w:rPr>
                    <w:t>At least (2) years  work experience as WA III</w:t>
                  </w:r>
                </w:p>
              </w:tc>
            </w:tr>
          </w:tbl>
          <w:p w14:paraId="6BD9CC77" w14:textId="77777777" w:rsidR="00E66742" w:rsidRDefault="00E66742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66742" w14:paraId="416AD546" w14:textId="77777777" w:rsidTr="004338F7">
        <w:trPr>
          <w:trHeight w:val="1299"/>
        </w:trPr>
        <w:tc>
          <w:tcPr>
            <w:tcW w:w="18066" w:type="dxa"/>
            <w:gridSpan w:val="9"/>
          </w:tcPr>
          <w:p w14:paraId="42867E43" w14:textId="77777777" w:rsidR="009850F3" w:rsidRDefault="009850F3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1C5E8A4B" w14:textId="77777777" w:rsidR="004338F7" w:rsidRDefault="004338F7" w:rsidP="004338F7">
            <w:pPr>
              <w:rPr>
                <w:rFonts w:ascii="Arial" w:hAnsi="Arial" w:cs="Arial"/>
                <w:b/>
                <w:bCs/>
                <w:i/>
                <w:iCs/>
              </w:rPr>
            </w:pPr>
            <w:r w:rsidRPr="00D35182">
              <w:rPr>
                <w:rFonts w:ascii="Arial" w:hAnsi="Arial" w:cs="Arial"/>
                <w:b/>
                <w:bCs/>
                <w:i/>
                <w:iCs/>
              </w:rPr>
              <w:t>I acknowledge my responsibilities as outlined in the job description for my position, and I will observe and adhere to the highest standards of work ethics in the performance of my duties</w:t>
            </w:r>
            <w:r>
              <w:rPr>
                <w:rFonts w:ascii="Arial" w:hAnsi="Arial" w:cs="Arial"/>
                <w:b/>
                <w:bCs/>
                <w:i/>
                <w:iCs/>
              </w:rPr>
              <w:t>.</w:t>
            </w:r>
          </w:p>
          <w:p w14:paraId="71EC1F15" w14:textId="77777777" w:rsidR="004338F7" w:rsidRDefault="004338F7" w:rsidP="004338F7">
            <w:pPr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0A715F8B" w14:textId="77777777" w:rsidR="004338F7" w:rsidRPr="00D35182" w:rsidRDefault="004338F7" w:rsidP="004338F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3A6B152A" w14:textId="77777777" w:rsidR="004338F7" w:rsidRPr="00F76CB1" w:rsidRDefault="004338F7" w:rsidP="004338F7">
            <w:pPr>
              <w:rPr>
                <w:rFonts w:ascii="Arial" w:hAnsi="Arial" w:cs="Arial"/>
                <w:sz w:val="20"/>
                <w:szCs w:val="20"/>
              </w:rPr>
            </w:pPr>
            <w:r w:rsidRPr="00F76CB1">
              <w:rPr>
                <w:rFonts w:ascii="Arial" w:hAnsi="Arial" w:cs="Arial"/>
                <w:bCs/>
                <w:sz w:val="20"/>
                <w:szCs w:val="20"/>
              </w:rPr>
              <w:t>___________________________________</w:t>
            </w:r>
          </w:p>
          <w:p w14:paraId="3917B28B" w14:textId="77777777" w:rsidR="004338F7" w:rsidRDefault="004338F7" w:rsidP="004338F7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Employee’s Signature over p</w:t>
            </w:r>
            <w:r w:rsidRPr="00F76CB1">
              <w:rPr>
                <w:rFonts w:ascii="Arial" w:hAnsi="Arial" w:cs="Arial"/>
                <w:bCs/>
                <w:sz w:val="20"/>
                <w:szCs w:val="20"/>
              </w:rPr>
              <w:t>rinted Name</w:t>
            </w:r>
          </w:p>
          <w:p w14:paraId="5D294082" w14:textId="77777777" w:rsidR="004338F7" w:rsidRDefault="004338F7" w:rsidP="004338F7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129C960B" w14:textId="77777777" w:rsidR="004338F7" w:rsidRDefault="004338F7" w:rsidP="004338F7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___________________________________</w:t>
            </w:r>
          </w:p>
          <w:p w14:paraId="1C34DD2B" w14:textId="77777777" w:rsidR="004338F7" w:rsidRDefault="004338F7" w:rsidP="004338F7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Position</w:t>
            </w:r>
          </w:p>
          <w:p w14:paraId="331584CD" w14:textId="77777777" w:rsidR="004338F7" w:rsidRPr="00F76CB1" w:rsidRDefault="004338F7" w:rsidP="004338F7">
            <w:pPr>
              <w:rPr>
                <w:rFonts w:ascii="Arial" w:hAnsi="Arial" w:cs="Arial"/>
                <w:sz w:val="20"/>
                <w:szCs w:val="20"/>
              </w:rPr>
            </w:pPr>
          </w:p>
          <w:p w14:paraId="5B947F91" w14:textId="77777777" w:rsidR="004338F7" w:rsidRPr="00E721E9" w:rsidRDefault="004338F7" w:rsidP="004338F7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F76CB1">
              <w:rPr>
                <w:rFonts w:ascii="Arial" w:hAnsi="Arial" w:cs="Arial"/>
                <w:bCs/>
                <w:sz w:val="20"/>
                <w:szCs w:val="20"/>
              </w:rPr>
              <w:t>__________</w:t>
            </w:r>
          </w:p>
          <w:p w14:paraId="3332DD91" w14:textId="6AEEC85F" w:rsidR="00E66742" w:rsidRDefault="004338F7" w:rsidP="004338F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76CB1">
              <w:rPr>
                <w:rFonts w:ascii="Arial" w:hAnsi="Arial" w:cs="Arial"/>
                <w:bCs/>
                <w:sz w:val="20"/>
                <w:szCs w:val="20"/>
              </w:rPr>
              <w:t>Date</w:t>
            </w:r>
          </w:p>
        </w:tc>
      </w:tr>
    </w:tbl>
    <w:p w14:paraId="3A84B0DA" w14:textId="77777777" w:rsidR="00E66742" w:rsidRDefault="00E66742">
      <w:pPr>
        <w:pStyle w:val="Header"/>
        <w:tabs>
          <w:tab w:val="clear" w:pos="4320"/>
          <w:tab w:val="clear" w:pos="8640"/>
        </w:tabs>
        <w:rPr>
          <w:rFonts w:ascii="Arial" w:hAnsi="Arial" w:cs="Arial"/>
          <w:sz w:val="20"/>
          <w:szCs w:val="20"/>
        </w:rPr>
      </w:pPr>
    </w:p>
    <w:p w14:paraId="0F816D8B" w14:textId="77777777" w:rsidR="00E66742" w:rsidRDefault="00E66742">
      <w:pPr>
        <w:pStyle w:val="Header"/>
        <w:tabs>
          <w:tab w:val="clear" w:pos="4320"/>
          <w:tab w:val="clear" w:pos="8640"/>
        </w:tabs>
        <w:rPr>
          <w:rFonts w:ascii="Arial" w:hAnsi="Arial" w:cs="Arial"/>
          <w:sz w:val="20"/>
          <w:szCs w:val="20"/>
        </w:rPr>
      </w:pPr>
    </w:p>
    <w:sectPr w:rsidR="00E66742" w:rsidSect="004338F7">
      <w:footerReference w:type="default" r:id="rId9"/>
      <w:pgSz w:w="18720" w:h="12240" w:orient="landscape"/>
      <w:pgMar w:top="1440" w:right="360" w:bottom="360" w:left="3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E107D8" w14:textId="77777777" w:rsidR="00041464" w:rsidRDefault="00041464" w:rsidP="004338F7">
      <w:r>
        <w:separator/>
      </w:r>
    </w:p>
  </w:endnote>
  <w:endnote w:type="continuationSeparator" w:id="0">
    <w:p w14:paraId="20BF8E07" w14:textId="77777777" w:rsidR="00041464" w:rsidRDefault="00041464" w:rsidP="004338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8113327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08FE02C" w14:textId="76711805" w:rsidR="004338F7" w:rsidRDefault="004338F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1007536" w14:textId="77777777" w:rsidR="004338F7" w:rsidRDefault="004338F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3B894B" w14:textId="77777777" w:rsidR="00041464" w:rsidRDefault="00041464" w:rsidP="004338F7">
      <w:r>
        <w:separator/>
      </w:r>
    </w:p>
  </w:footnote>
  <w:footnote w:type="continuationSeparator" w:id="0">
    <w:p w14:paraId="1D53F952" w14:textId="77777777" w:rsidR="00041464" w:rsidRDefault="00041464" w:rsidP="004338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8"/>
    <w:multiLevelType w:val="singleLevel"/>
    <w:tmpl w:val="00000008"/>
    <w:name w:val="WW8Num8"/>
    <w:lvl w:ilvl="0">
      <w:start w:val="1"/>
      <w:numFmt w:val="bullet"/>
      <w:lvlText w:val=""/>
      <w:lvlJc w:val="left"/>
      <w:pPr>
        <w:tabs>
          <w:tab w:val="num" w:pos="720"/>
        </w:tabs>
        <w:ind w:left="1500" w:hanging="360"/>
      </w:pPr>
      <w:rPr>
        <w:rFonts w:ascii="Symbol" w:hAnsi="Symbol" w:cs="Arial" w:hint="default"/>
        <w:sz w:val="20"/>
        <w:szCs w:val="20"/>
      </w:rPr>
    </w:lvl>
  </w:abstractNum>
  <w:abstractNum w:abstractNumId="1" w15:restartNumberingAfterBreak="0">
    <w:nsid w:val="0E406E3D"/>
    <w:multiLevelType w:val="hybridMultilevel"/>
    <w:tmpl w:val="D1B21AA6"/>
    <w:lvl w:ilvl="0" w:tplc="4566B9A6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87465D"/>
    <w:multiLevelType w:val="multilevel"/>
    <w:tmpl w:val="1087465D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3E65A3"/>
    <w:multiLevelType w:val="multilevel"/>
    <w:tmpl w:val="133E65A3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F56A5A"/>
    <w:multiLevelType w:val="hybridMultilevel"/>
    <w:tmpl w:val="A27E3BEE"/>
    <w:lvl w:ilvl="0" w:tplc="FA8C617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B5573F"/>
    <w:multiLevelType w:val="hybridMultilevel"/>
    <w:tmpl w:val="1F4AACB6"/>
    <w:lvl w:ilvl="0" w:tplc="FA8C617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CD57B9"/>
    <w:multiLevelType w:val="hybridMultilevel"/>
    <w:tmpl w:val="4D7260BE"/>
    <w:lvl w:ilvl="0" w:tplc="FA8C617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A05ADA"/>
    <w:multiLevelType w:val="hybridMultilevel"/>
    <w:tmpl w:val="655C0FD2"/>
    <w:lvl w:ilvl="0" w:tplc="FA8C617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B7F3FBF"/>
    <w:multiLevelType w:val="hybridMultilevel"/>
    <w:tmpl w:val="0DB4EEDC"/>
    <w:lvl w:ilvl="0" w:tplc="FA8C617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7F13DF"/>
    <w:multiLevelType w:val="hybridMultilevel"/>
    <w:tmpl w:val="AB06AC9E"/>
    <w:lvl w:ilvl="0" w:tplc="FA8C617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1C01EFD"/>
    <w:multiLevelType w:val="hybridMultilevel"/>
    <w:tmpl w:val="11F8D902"/>
    <w:lvl w:ilvl="0" w:tplc="FA8C617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2766FFE"/>
    <w:multiLevelType w:val="hybridMultilevel"/>
    <w:tmpl w:val="D466FE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E8F16E7"/>
    <w:multiLevelType w:val="hybridMultilevel"/>
    <w:tmpl w:val="F3AC9B94"/>
    <w:lvl w:ilvl="0" w:tplc="FA8C617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1269437">
    <w:abstractNumId w:val="2"/>
  </w:num>
  <w:num w:numId="2" w16cid:durableId="1645968703">
    <w:abstractNumId w:val="3"/>
  </w:num>
  <w:num w:numId="3" w16cid:durableId="2098206967">
    <w:abstractNumId w:val="11"/>
  </w:num>
  <w:num w:numId="4" w16cid:durableId="2076276550">
    <w:abstractNumId w:val="1"/>
  </w:num>
  <w:num w:numId="5" w16cid:durableId="1060444511">
    <w:abstractNumId w:val="12"/>
  </w:num>
  <w:num w:numId="6" w16cid:durableId="1465467516">
    <w:abstractNumId w:val="6"/>
  </w:num>
  <w:num w:numId="7" w16cid:durableId="1764645854">
    <w:abstractNumId w:val="4"/>
  </w:num>
  <w:num w:numId="8" w16cid:durableId="720247401">
    <w:abstractNumId w:val="7"/>
  </w:num>
  <w:num w:numId="9" w16cid:durableId="1861235757">
    <w:abstractNumId w:val="9"/>
  </w:num>
  <w:num w:numId="10" w16cid:durableId="1026953651">
    <w:abstractNumId w:val="5"/>
  </w:num>
  <w:num w:numId="11" w16cid:durableId="367754641">
    <w:abstractNumId w:val="10"/>
  </w:num>
  <w:num w:numId="12" w16cid:durableId="80953610">
    <w:abstractNumId w:val="8"/>
  </w:num>
  <w:num w:numId="13" w16cid:durableId="13175645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594C"/>
    <w:rsid w:val="000103B4"/>
    <w:rsid w:val="00012310"/>
    <w:rsid w:val="00016E74"/>
    <w:rsid w:val="00024B10"/>
    <w:rsid w:val="00026E41"/>
    <w:rsid w:val="00033D48"/>
    <w:rsid w:val="0003763E"/>
    <w:rsid w:val="0004048D"/>
    <w:rsid w:val="00041464"/>
    <w:rsid w:val="00042D66"/>
    <w:rsid w:val="000461C6"/>
    <w:rsid w:val="00073721"/>
    <w:rsid w:val="00074C3C"/>
    <w:rsid w:val="000843F9"/>
    <w:rsid w:val="00096514"/>
    <w:rsid w:val="000A1EE1"/>
    <w:rsid w:val="000A30BF"/>
    <w:rsid w:val="000B3FAC"/>
    <w:rsid w:val="000B5B45"/>
    <w:rsid w:val="000C66D7"/>
    <w:rsid w:val="000C7355"/>
    <w:rsid w:val="000D2138"/>
    <w:rsid w:val="000F4D52"/>
    <w:rsid w:val="000F7C64"/>
    <w:rsid w:val="00104D17"/>
    <w:rsid w:val="001351CE"/>
    <w:rsid w:val="00137757"/>
    <w:rsid w:val="00142DDA"/>
    <w:rsid w:val="001613A8"/>
    <w:rsid w:val="00162355"/>
    <w:rsid w:val="0016395B"/>
    <w:rsid w:val="00171C88"/>
    <w:rsid w:val="00182748"/>
    <w:rsid w:val="00187DD4"/>
    <w:rsid w:val="001A0FFC"/>
    <w:rsid w:val="001D1FEE"/>
    <w:rsid w:val="001D37D3"/>
    <w:rsid w:val="001D7040"/>
    <w:rsid w:val="001D7643"/>
    <w:rsid w:val="001E6DCB"/>
    <w:rsid w:val="00200850"/>
    <w:rsid w:val="002123A0"/>
    <w:rsid w:val="0021605B"/>
    <w:rsid w:val="00233AEC"/>
    <w:rsid w:val="002343BD"/>
    <w:rsid w:val="00246DC2"/>
    <w:rsid w:val="002507C1"/>
    <w:rsid w:val="0026386D"/>
    <w:rsid w:val="00270BE8"/>
    <w:rsid w:val="0028799E"/>
    <w:rsid w:val="002963F1"/>
    <w:rsid w:val="00297E40"/>
    <w:rsid w:val="002A25DD"/>
    <w:rsid w:val="002C104C"/>
    <w:rsid w:val="002C3BE1"/>
    <w:rsid w:val="002C5005"/>
    <w:rsid w:val="002D2B64"/>
    <w:rsid w:val="002D7E0E"/>
    <w:rsid w:val="002E16AD"/>
    <w:rsid w:val="002E2C93"/>
    <w:rsid w:val="002E34B2"/>
    <w:rsid w:val="002F09A3"/>
    <w:rsid w:val="002F4E42"/>
    <w:rsid w:val="002F76E0"/>
    <w:rsid w:val="002F76F9"/>
    <w:rsid w:val="003047DA"/>
    <w:rsid w:val="00323F56"/>
    <w:rsid w:val="00336CC4"/>
    <w:rsid w:val="00361BA4"/>
    <w:rsid w:val="00361EED"/>
    <w:rsid w:val="00370ADB"/>
    <w:rsid w:val="00370B87"/>
    <w:rsid w:val="0037375B"/>
    <w:rsid w:val="003851D2"/>
    <w:rsid w:val="003947F5"/>
    <w:rsid w:val="00396253"/>
    <w:rsid w:val="003A5D5F"/>
    <w:rsid w:val="003B2A72"/>
    <w:rsid w:val="003C302B"/>
    <w:rsid w:val="003D43EE"/>
    <w:rsid w:val="003D7B9B"/>
    <w:rsid w:val="003E66D0"/>
    <w:rsid w:val="003F5FF5"/>
    <w:rsid w:val="003F6AA3"/>
    <w:rsid w:val="00404AA3"/>
    <w:rsid w:val="00412B18"/>
    <w:rsid w:val="00412C78"/>
    <w:rsid w:val="00425BB3"/>
    <w:rsid w:val="004332B6"/>
    <w:rsid w:val="004338F7"/>
    <w:rsid w:val="00443BCA"/>
    <w:rsid w:val="00446511"/>
    <w:rsid w:val="0047264A"/>
    <w:rsid w:val="004751C6"/>
    <w:rsid w:val="00484056"/>
    <w:rsid w:val="004849ED"/>
    <w:rsid w:val="00484A98"/>
    <w:rsid w:val="0049381D"/>
    <w:rsid w:val="004D2849"/>
    <w:rsid w:val="0053249D"/>
    <w:rsid w:val="005478B9"/>
    <w:rsid w:val="00550443"/>
    <w:rsid w:val="00553337"/>
    <w:rsid w:val="00553858"/>
    <w:rsid w:val="00561D84"/>
    <w:rsid w:val="00564233"/>
    <w:rsid w:val="00564AA7"/>
    <w:rsid w:val="00570861"/>
    <w:rsid w:val="00577DAC"/>
    <w:rsid w:val="005870FD"/>
    <w:rsid w:val="005871B6"/>
    <w:rsid w:val="005910FB"/>
    <w:rsid w:val="0059212D"/>
    <w:rsid w:val="00594C30"/>
    <w:rsid w:val="005A37D3"/>
    <w:rsid w:val="005A42F6"/>
    <w:rsid w:val="005C6A61"/>
    <w:rsid w:val="005D0CB3"/>
    <w:rsid w:val="005D1FE4"/>
    <w:rsid w:val="005D6CF2"/>
    <w:rsid w:val="0060102E"/>
    <w:rsid w:val="0061570C"/>
    <w:rsid w:val="00622626"/>
    <w:rsid w:val="00645F53"/>
    <w:rsid w:val="00651C7C"/>
    <w:rsid w:val="00673DB4"/>
    <w:rsid w:val="0069240C"/>
    <w:rsid w:val="0069403F"/>
    <w:rsid w:val="006A2EED"/>
    <w:rsid w:val="006D0463"/>
    <w:rsid w:val="006E6F14"/>
    <w:rsid w:val="006E7C9A"/>
    <w:rsid w:val="00717024"/>
    <w:rsid w:val="007228A6"/>
    <w:rsid w:val="007310AF"/>
    <w:rsid w:val="00731FCC"/>
    <w:rsid w:val="00737B88"/>
    <w:rsid w:val="00755001"/>
    <w:rsid w:val="00784C5F"/>
    <w:rsid w:val="00795CD5"/>
    <w:rsid w:val="007973D5"/>
    <w:rsid w:val="007A6833"/>
    <w:rsid w:val="007B3D41"/>
    <w:rsid w:val="007E73E4"/>
    <w:rsid w:val="007F04FA"/>
    <w:rsid w:val="0080621E"/>
    <w:rsid w:val="00826801"/>
    <w:rsid w:val="00833F55"/>
    <w:rsid w:val="00841558"/>
    <w:rsid w:val="00844443"/>
    <w:rsid w:val="00862B21"/>
    <w:rsid w:val="00865FAD"/>
    <w:rsid w:val="00873090"/>
    <w:rsid w:val="008A4346"/>
    <w:rsid w:val="008C4E0E"/>
    <w:rsid w:val="008C60C4"/>
    <w:rsid w:val="008D295A"/>
    <w:rsid w:val="008D5392"/>
    <w:rsid w:val="008E1166"/>
    <w:rsid w:val="008E5617"/>
    <w:rsid w:val="008F0620"/>
    <w:rsid w:val="008F3E16"/>
    <w:rsid w:val="008F5C32"/>
    <w:rsid w:val="008F7970"/>
    <w:rsid w:val="00907521"/>
    <w:rsid w:val="009173AE"/>
    <w:rsid w:val="00930E19"/>
    <w:rsid w:val="009319B5"/>
    <w:rsid w:val="00934925"/>
    <w:rsid w:val="00956D58"/>
    <w:rsid w:val="009643B9"/>
    <w:rsid w:val="009723E8"/>
    <w:rsid w:val="009820F7"/>
    <w:rsid w:val="009850F3"/>
    <w:rsid w:val="00996974"/>
    <w:rsid w:val="009A455D"/>
    <w:rsid w:val="009B2D92"/>
    <w:rsid w:val="009B57DA"/>
    <w:rsid w:val="009D0211"/>
    <w:rsid w:val="009E630A"/>
    <w:rsid w:val="00A04EF3"/>
    <w:rsid w:val="00A150E3"/>
    <w:rsid w:val="00A230F2"/>
    <w:rsid w:val="00A24048"/>
    <w:rsid w:val="00A31C0B"/>
    <w:rsid w:val="00A36375"/>
    <w:rsid w:val="00A41855"/>
    <w:rsid w:val="00A41F6D"/>
    <w:rsid w:val="00A568F4"/>
    <w:rsid w:val="00A6073D"/>
    <w:rsid w:val="00A63197"/>
    <w:rsid w:val="00A722AB"/>
    <w:rsid w:val="00A725C0"/>
    <w:rsid w:val="00A75CED"/>
    <w:rsid w:val="00A80F40"/>
    <w:rsid w:val="00A83BC9"/>
    <w:rsid w:val="00AA07A8"/>
    <w:rsid w:val="00AA4442"/>
    <w:rsid w:val="00AA51C3"/>
    <w:rsid w:val="00AA72D4"/>
    <w:rsid w:val="00AB3AC5"/>
    <w:rsid w:val="00AC0CF5"/>
    <w:rsid w:val="00AC1560"/>
    <w:rsid w:val="00AD1F8F"/>
    <w:rsid w:val="00AD593E"/>
    <w:rsid w:val="00AD7E8C"/>
    <w:rsid w:val="00AE6084"/>
    <w:rsid w:val="00AF2886"/>
    <w:rsid w:val="00AF4D87"/>
    <w:rsid w:val="00B07866"/>
    <w:rsid w:val="00B12A7B"/>
    <w:rsid w:val="00B30F5B"/>
    <w:rsid w:val="00B40E7B"/>
    <w:rsid w:val="00B44AEA"/>
    <w:rsid w:val="00B5103B"/>
    <w:rsid w:val="00B56DDD"/>
    <w:rsid w:val="00B66D20"/>
    <w:rsid w:val="00B87C39"/>
    <w:rsid w:val="00B90B10"/>
    <w:rsid w:val="00B94AEE"/>
    <w:rsid w:val="00BA766C"/>
    <w:rsid w:val="00BC56BA"/>
    <w:rsid w:val="00BF1482"/>
    <w:rsid w:val="00BF4EBC"/>
    <w:rsid w:val="00C01EBF"/>
    <w:rsid w:val="00C04F2D"/>
    <w:rsid w:val="00C0664D"/>
    <w:rsid w:val="00C1111B"/>
    <w:rsid w:val="00C16BB1"/>
    <w:rsid w:val="00C21038"/>
    <w:rsid w:val="00C23EF1"/>
    <w:rsid w:val="00C3260E"/>
    <w:rsid w:val="00C32D2F"/>
    <w:rsid w:val="00C35C7D"/>
    <w:rsid w:val="00C43144"/>
    <w:rsid w:val="00C457B3"/>
    <w:rsid w:val="00C7078F"/>
    <w:rsid w:val="00C7180E"/>
    <w:rsid w:val="00C850E9"/>
    <w:rsid w:val="00CB1152"/>
    <w:rsid w:val="00CB2A9A"/>
    <w:rsid w:val="00CB37B0"/>
    <w:rsid w:val="00CD3674"/>
    <w:rsid w:val="00D056C4"/>
    <w:rsid w:val="00D12D95"/>
    <w:rsid w:val="00D21411"/>
    <w:rsid w:val="00D31D9D"/>
    <w:rsid w:val="00D51AA5"/>
    <w:rsid w:val="00D556FA"/>
    <w:rsid w:val="00D56E7B"/>
    <w:rsid w:val="00D71F96"/>
    <w:rsid w:val="00D84F7B"/>
    <w:rsid w:val="00D852DF"/>
    <w:rsid w:val="00D86551"/>
    <w:rsid w:val="00D912A0"/>
    <w:rsid w:val="00DB12B2"/>
    <w:rsid w:val="00DE202A"/>
    <w:rsid w:val="00E0246B"/>
    <w:rsid w:val="00E05CD7"/>
    <w:rsid w:val="00E16B31"/>
    <w:rsid w:val="00E3594C"/>
    <w:rsid w:val="00E47391"/>
    <w:rsid w:val="00E5070F"/>
    <w:rsid w:val="00E66742"/>
    <w:rsid w:val="00E863F5"/>
    <w:rsid w:val="00E87C9E"/>
    <w:rsid w:val="00EA40BD"/>
    <w:rsid w:val="00EC1659"/>
    <w:rsid w:val="00EE7F93"/>
    <w:rsid w:val="00EF32FE"/>
    <w:rsid w:val="00EF7F36"/>
    <w:rsid w:val="00F00831"/>
    <w:rsid w:val="00F057DF"/>
    <w:rsid w:val="00F12992"/>
    <w:rsid w:val="00F26752"/>
    <w:rsid w:val="00F306E3"/>
    <w:rsid w:val="00F3247C"/>
    <w:rsid w:val="00F40CD2"/>
    <w:rsid w:val="00F43122"/>
    <w:rsid w:val="00F50159"/>
    <w:rsid w:val="00F56FF6"/>
    <w:rsid w:val="00F73BF8"/>
    <w:rsid w:val="00F95637"/>
    <w:rsid w:val="00FA116E"/>
    <w:rsid w:val="00FA261D"/>
    <w:rsid w:val="00FA7616"/>
    <w:rsid w:val="00FB0A61"/>
    <w:rsid w:val="00FC04DB"/>
    <w:rsid w:val="00FC6D21"/>
    <w:rsid w:val="00FD0341"/>
    <w:rsid w:val="00FE37AB"/>
    <w:rsid w:val="00FF2B3F"/>
    <w:rsid w:val="091308EF"/>
    <w:rsid w:val="117603CE"/>
    <w:rsid w:val="173B3498"/>
    <w:rsid w:val="26852F23"/>
    <w:rsid w:val="505D3EA7"/>
    <w:rsid w:val="60714E01"/>
    <w:rsid w:val="76927A47"/>
  </w:rsids>
  <m:mathPr>
    <m:mathFont m:val="Cambria Math"/>
    <m:brkBin m:val="before"/>
    <m:brkBinSub m:val="--"/>
    <m:smallFrac/>
    <m:dispDef/>
    <m:lMargin m:val="0"/>
    <m:rMargin m:val="0"/>
    <m:defJc m:val="centerGroup"/>
    <m:wrapRight/>
    <m:intLim m:val="subSup"/>
    <m:naryLim m:val="subSup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4C3227A"/>
  <w15:docId w15:val="{7AB7C468-4089-4622-BFC5-68BC98FF8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 w:qFormat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Times New Roman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/>
      <w:sz w:val="16"/>
      <w:szCs w:val="16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styleId="Header">
    <w:name w:val="header"/>
    <w:basedOn w:val="Normal"/>
    <w:qFormat/>
    <w:pPr>
      <w:tabs>
        <w:tab w:val="center" w:pos="4320"/>
        <w:tab w:val="right" w:pos="8640"/>
      </w:tabs>
    </w:pPr>
  </w:style>
  <w:style w:type="character" w:styleId="LineNumber">
    <w:name w:val="line number"/>
    <w:basedOn w:val="DefaultParagraphFont"/>
    <w:uiPriority w:val="99"/>
    <w:semiHidden/>
    <w:unhideWhenUsed/>
    <w:qFormat/>
  </w:style>
  <w:style w:type="table" w:styleId="TableGrid">
    <w:name w:val="Table Grid"/>
    <w:basedOn w:val="Table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CompanyName">
    <w:name w:val="Company Name"/>
    <w:basedOn w:val="Normal"/>
    <w:pPr>
      <w:framePr w:w="3845" w:h="1584" w:hSpace="187" w:vSpace="187" w:wrap="notBeside" w:vAnchor="page" w:hAnchor="margin" w:y="894" w:anchorLock="1"/>
      <w:spacing w:line="280" w:lineRule="atLeast"/>
      <w:jc w:val="both"/>
    </w:pPr>
    <w:rPr>
      <w:rFonts w:ascii="Arial Black" w:hAnsi="Arial Black"/>
      <w:spacing w:val="-25"/>
      <w:sz w:val="32"/>
      <w:szCs w:val="20"/>
    </w:rPr>
  </w:style>
  <w:style w:type="paragraph" w:customStyle="1" w:styleId="ColorfulList-Accent11">
    <w:name w:val="Colorful List - Accent 11"/>
    <w:basedOn w:val="Normal"/>
    <w:uiPriority w:val="34"/>
    <w:qFormat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customStyle="1" w:styleId="BalloonTextChar">
    <w:name w:val="Balloon Text Char"/>
    <w:link w:val="BalloonText"/>
    <w:uiPriority w:val="99"/>
    <w:semiHidden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gkelc">
    <w:name w:val="hgkelc"/>
    <w:basedOn w:val="DefaultParagraphFont"/>
    <w:rsid w:val="009643B9"/>
  </w:style>
  <w:style w:type="character" w:customStyle="1" w:styleId="kx21rb">
    <w:name w:val="kx21rb"/>
    <w:basedOn w:val="DefaultParagraphFont"/>
    <w:rsid w:val="009643B9"/>
  </w:style>
  <w:style w:type="character" w:customStyle="1" w:styleId="FooterChar">
    <w:name w:val="Footer Char"/>
    <w:basedOn w:val="DefaultParagraphFont"/>
    <w:link w:val="Footer"/>
    <w:uiPriority w:val="99"/>
    <w:rsid w:val="004338F7"/>
    <w:rPr>
      <w:rFonts w:eastAsia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Application%20Data\Microsoft\Templates\EZCI%20Note%20Header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184E484-B751-41D7-A294-8A832901BF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EZCI Note Header.dot</Template>
  <TotalTime>0</TotalTime>
  <Pages>3</Pages>
  <Words>685</Words>
  <Characters>3909</Characters>
  <Application>Microsoft Office Word</Application>
  <DocSecurity>4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Memo Checklist and Template for a Proposal</vt:lpstr>
    </vt:vector>
  </TitlesOfParts>
  <Company/>
  <LinksUpToDate>false</LinksUpToDate>
  <CharactersWithSpaces>4585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 Checklist and Template for a Proposal</dc:title>
  <dc:creator>Ed Zaragiza</dc:creator>
  <cp:lastModifiedBy>Mario Calatan</cp:lastModifiedBy>
  <cp:revision>2</cp:revision>
  <cp:lastPrinted>2024-04-04T02:44:00Z</cp:lastPrinted>
  <dcterms:created xsi:type="dcterms:W3CDTF">2026-09-01T14:43:00Z</dcterms:created>
  <dcterms:modified xsi:type="dcterms:W3CDTF">2026-09-01T14:43:00Z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A3EE19CE934E44E7B3E62577D4EDC785</vt:lpwstr>
  </property>
</Properties>
</file>