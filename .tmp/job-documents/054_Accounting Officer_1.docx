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6110" w:type="dxa"/>
        <w:tblInd w:w="-2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95"/>
        <w:gridCol w:w="5452"/>
        <w:gridCol w:w="1443"/>
        <w:gridCol w:w="3545"/>
        <w:gridCol w:w="1458"/>
        <w:gridCol w:w="1458"/>
        <w:gridCol w:w="1459"/>
      </w:tblGrid>
      <w:tr w:rsidR="007026E9" w:rsidRPr="00AA15E7" w14:paraId="29E901FE" w14:textId="77777777" w:rsidTr="00B218A3">
        <w:tc>
          <w:tcPr>
            <w:tcW w:w="6747" w:type="dxa"/>
            <w:gridSpan w:val="2"/>
          </w:tcPr>
          <w:p w14:paraId="676885A6" w14:textId="77777777" w:rsidR="007026E9" w:rsidRPr="00AA15E7" w:rsidRDefault="007026E9" w:rsidP="005A5533">
            <w:pPr>
              <w:tabs>
                <w:tab w:val="left" w:pos="1242"/>
              </w:tabs>
              <w:ind w:left="1422" w:hanging="1422"/>
              <w:rPr>
                <w:rFonts w:ascii="Arial" w:hAnsi="Arial" w:cs="Arial"/>
                <w:sz w:val="22"/>
                <w:szCs w:val="22"/>
              </w:rPr>
            </w:pPr>
            <w:r w:rsidRPr="00AA15E7">
              <w:rPr>
                <w:rFonts w:ascii="Arial" w:hAnsi="Arial" w:cs="Arial"/>
                <w:sz w:val="22"/>
                <w:szCs w:val="22"/>
              </w:rPr>
              <w:t>Position Title:</w:t>
            </w:r>
            <w:r w:rsidRPr="00AA15E7">
              <w:rPr>
                <w:rFonts w:ascii="Arial" w:hAnsi="Arial" w:cs="Arial"/>
                <w:sz w:val="22"/>
                <w:szCs w:val="22"/>
              </w:rPr>
              <w:tab/>
            </w:r>
            <w:r w:rsidR="00033695" w:rsidRPr="00AA15E7">
              <w:rPr>
                <w:rFonts w:ascii="Arial" w:hAnsi="Arial" w:cs="Arial"/>
                <w:sz w:val="22"/>
                <w:szCs w:val="22"/>
              </w:rPr>
              <w:tab/>
            </w:r>
            <w:r w:rsidR="00033695" w:rsidRPr="00AA15E7">
              <w:rPr>
                <w:rFonts w:ascii="Arial" w:hAnsi="Arial" w:cs="Arial"/>
                <w:sz w:val="22"/>
                <w:szCs w:val="22"/>
              </w:rPr>
              <w:tab/>
            </w:r>
            <w:r w:rsidRPr="00AA15E7">
              <w:rPr>
                <w:rFonts w:ascii="Arial" w:hAnsi="Arial" w:cs="Arial"/>
                <w:b/>
                <w:sz w:val="22"/>
                <w:szCs w:val="22"/>
              </w:rPr>
              <w:t>Accounting Officer I</w:t>
            </w:r>
            <w:r w:rsidR="00096330" w:rsidRPr="00AA15E7">
              <w:rPr>
                <w:rFonts w:ascii="Arial" w:hAnsi="Arial" w:cs="Arial"/>
                <w:b/>
                <w:sz w:val="22"/>
                <w:szCs w:val="22"/>
              </w:rPr>
              <w:t>, II, III</w:t>
            </w:r>
          </w:p>
        </w:tc>
        <w:tc>
          <w:tcPr>
            <w:tcW w:w="9363" w:type="dxa"/>
            <w:gridSpan w:val="5"/>
          </w:tcPr>
          <w:p w14:paraId="2FDC1A48" w14:textId="77777777" w:rsidR="007026E9" w:rsidRPr="00AA15E7" w:rsidRDefault="007026E9" w:rsidP="005A5533">
            <w:pPr>
              <w:tabs>
                <w:tab w:val="left" w:pos="1695"/>
              </w:tabs>
              <w:ind w:left="1422" w:hanging="1422"/>
              <w:rPr>
                <w:rFonts w:ascii="Arial" w:hAnsi="Arial" w:cs="Arial"/>
                <w:sz w:val="22"/>
                <w:szCs w:val="22"/>
              </w:rPr>
            </w:pPr>
            <w:r w:rsidRPr="00AA15E7">
              <w:rPr>
                <w:rFonts w:ascii="Arial" w:hAnsi="Arial" w:cs="Arial"/>
                <w:sz w:val="22"/>
                <w:szCs w:val="22"/>
              </w:rPr>
              <w:t>Department:</w:t>
            </w:r>
            <w:r w:rsidRPr="00AA15E7">
              <w:rPr>
                <w:rFonts w:ascii="Arial" w:hAnsi="Arial" w:cs="Arial"/>
                <w:sz w:val="22"/>
                <w:szCs w:val="22"/>
              </w:rPr>
              <w:tab/>
            </w:r>
            <w:r w:rsidRPr="00AA15E7">
              <w:rPr>
                <w:rFonts w:ascii="Arial" w:hAnsi="Arial" w:cs="Arial"/>
                <w:sz w:val="22"/>
                <w:szCs w:val="22"/>
              </w:rPr>
              <w:tab/>
            </w:r>
            <w:r w:rsidRPr="00AA15E7">
              <w:rPr>
                <w:rFonts w:ascii="Arial" w:hAnsi="Arial" w:cs="Arial"/>
                <w:b/>
                <w:sz w:val="22"/>
                <w:szCs w:val="22"/>
              </w:rPr>
              <w:t>Non-network Services Department (NNSD)</w:t>
            </w:r>
          </w:p>
        </w:tc>
      </w:tr>
      <w:tr w:rsidR="007026E9" w:rsidRPr="00AA15E7" w14:paraId="657F3B97" w14:textId="77777777" w:rsidTr="00B218A3">
        <w:tc>
          <w:tcPr>
            <w:tcW w:w="6747" w:type="dxa"/>
            <w:gridSpan w:val="2"/>
          </w:tcPr>
          <w:p w14:paraId="6AFE2BD6" w14:textId="77777777" w:rsidR="007026E9" w:rsidRPr="00AA15E7" w:rsidRDefault="007026E9" w:rsidP="005A5533">
            <w:pPr>
              <w:tabs>
                <w:tab w:val="left" w:pos="1692"/>
              </w:tabs>
              <w:rPr>
                <w:rFonts w:ascii="Arial" w:hAnsi="Arial" w:cs="Arial"/>
                <w:sz w:val="22"/>
                <w:szCs w:val="22"/>
              </w:rPr>
            </w:pPr>
            <w:r w:rsidRPr="00AA15E7">
              <w:rPr>
                <w:rFonts w:ascii="Arial" w:hAnsi="Arial" w:cs="Arial"/>
                <w:sz w:val="22"/>
                <w:szCs w:val="22"/>
              </w:rPr>
              <w:t>Employment Level:</w:t>
            </w:r>
            <w:r w:rsidRPr="00AA15E7">
              <w:rPr>
                <w:rFonts w:ascii="Arial" w:hAnsi="Arial" w:cs="Arial"/>
                <w:sz w:val="22"/>
                <w:szCs w:val="22"/>
              </w:rPr>
              <w:tab/>
            </w:r>
            <w:r w:rsidRPr="00AA15E7">
              <w:rPr>
                <w:rFonts w:ascii="Arial" w:hAnsi="Arial" w:cs="Arial"/>
                <w:b/>
                <w:sz w:val="22"/>
                <w:szCs w:val="22"/>
              </w:rPr>
              <w:t>Supervisory</w:t>
            </w:r>
          </w:p>
        </w:tc>
        <w:tc>
          <w:tcPr>
            <w:tcW w:w="9363" w:type="dxa"/>
            <w:gridSpan w:val="5"/>
          </w:tcPr>
          <w:p w14:paraId="33E4A448" w14:textId="77777777" w:rsidR="007026E9" w:rsidRPr="00AA15E7" w:rsidRDefault="007026E9" w:rsidP="005A5533">
            <w:pPr>
              <w:tabs>
                <w:tab w:val="left" w:pos="1692"/>
              </w:tabs>
              <w:rPr>
                <w:rFonts w:ascii="Arial" w:hAnsi="Arial" w:cs="Arial"/>
                <w:sz w:val="22"/>
                <w:szCs w:val="22"/>
              </w:rPr>
            </w:pPr>
            <w:r w:rsidRPr="00AA15E7">
              <w:rPr>
                <w:rFonts w:ascii="Arial" w:hAnsi="Arial" w:cs="Arial"/>
                <w:sz w:val="22"/>
                <w:szCs w:val="22"/>
              </w:rPr>
              <w:t xml:space="preserve">Office:  </w:t>
            </w:r>
            <w:r w:rsidRPr="00AA15E7">
              <w:rPr>
                <w:rFonts w:ascii="Arial" w:hAnsi="Arial" w:cs="Arial"/>
                <w:sz w:val="22"/>
                <w:szCs w:val="22"/>
              </w:rPr>
              <w:tab/>
            </w:r>
            <w:r w:rsidRPr="00AA15E7">
              <w:rPr>
                <w:rFonts w:ascii="Arial" w:hAnsi="Arial" w:cs="Arial"/>
                <w:b/>
                <w:sz w:val="22"/>
                <w:szCs w:val="22"/>
              </w:rPr>
              <w:t>Accounting Office</w:t>
            </w:r>
          </w:p>
        </w:tc>
      </w:tr>
      <w:tr w:rsidR="007026E9" w:rsidRPr="00AA15E7" w14:paraId="6EE49550" w14:textId="77777777" w:rsidTr="00B218A3">
        <w:tc>
          <w:tcPr>
            <w:tcW w:w="6747" w:type="dxa"/>
            <w:gridSpan w:val="2"/>
          </w:tcPr>
          <w:p w14:paraId="5D1DFD19" w14:textId="77777777" w:rsidR="007026E9" w:rsidRPr="00AA15E7" w:rsidRDefault="007026E9" w:rsidP="005A5533">
            <w:pPr>
              <w:tabs>
                <w:tab w:val="left" w:pos="1692"/>
              </w:tabs>
              <w:rPr>
                <w:rFonts w:ascii="Arial" w:hAnsi="Arial" w:cs="Arial"/>
                <w:sz w:val="22"/>
                <w:szCs w:val="22"/>
              </w:rPr>
            </w:pPr>
            <w:r w:rsidRPr="00AA15E7">
              <w:rPr>
                <w:rFonts w:ascii="Arial" w:hAnsi="Arial" w:cs="Arial"/>
                <w:sz w:val="22"/>
                <w:szCs w:val="22"/>
              </w:rPr>
              <w:t xml:space="preserve">Reports to:  </w:t>
            </w:r>
            <w:r w:rsidRPr="00AA15E7">
              <w:rPr>
                <w:rFonts w:ascii="Arial" w:hAnsi="Arial" w:cs="Arial"/>
                <w:sz w:val="22"/>
                <w:szCs w:val="22"/>
              </w:rPr>
              <w:tab/>
            </w:r>
            <w:r w:rsidRPr="00AA15E7">
              <w:rPr>
                <w:rFonts w:ascii="Arial" w:hAnsi="Arial" w:cs="Arial"/>
                <w:sz w:val="22"/>
                <w:szCs w:val="22"/>
              </w:rPr>
              <w:tab/>
            </w:r>
            <w:r w:rsidRPr="00AA15E7">
              <w:rPr>
                <w:rFonts w:ascii="Arial" w:hAnsi="Arial" w:cs="Arial"/>
                <w:b/>
                <w:sz w:val="22"/>
                <w:szCs w:val="22"/>
              </w:rPr>
              <w:t>NNSD Manager</w:t>
            </w:r>
          </w:p>
        </w:tc>
        <w:tc>
          <w:tcPr>
            <w:tcW w:w="9363" w:type="dxa"/>
            <w:gridSpan w:val="5"/>
          </w:tcPr>
          <w:p w14:paraId="6283A1D7" w14:textId="77777777" w:rsidR="007026E9" w:rsidRPr="00AA15E7" w:rsidRDefault="007026E9" w:rsidP="005A5533">
            <w:pPr>
              <w:tabs>
                <w:tab w:val="left" w:pos="1692"/>
              </w:tabs>
              <w:rPr>
                <w:rFonts w:ascii="Arial" w:hAnsi="Arial" w:cs="Arial"/>
                <w:sz w:val="22"/>
                <w:szCs w:val="22"/>
              </w:rPr>
            </w:pPr>
            <w:r w:rsidRPr="00AA15E7">
              <w:rPr>
                <w:rFonts w:ascii="Arial" w:hAnsi="Arial" w:cs="Arial"/>
                <w:sz w:val="22"/>
                <w:szCs w:val="22"/>
              </w:rPr>
              <w:t xml:space="preserve">Area of Work: </w:t>
            </w:r>
            <w:r w:rsidRPr="00AA15E7">
              <w:rPr>
                <w:rFonts w:ascii="Arial" w:hAnsi="Arial" w:cs="Arial"/>
                <w:sz w:val="22"/>
                <w:szCs w:val="22"/>
              </w:rPr>
              <w:tab/>
            </w:r>
            <w:r w:rsidRPr="00AA15E7">
              <w:rPr>
                <w:rFonts w:ascii="Arial" w:hAnsi="Arial" w:cs="Arial"/>
                <w:b/>
                <w:sz w:val="22"/>
                <w:szCs w:val="22"/>
              </w:rPr>
              <w:t>Head Office</w:t>
            </w:r>
          </w:p>
        </w:tc>
      </w:tr>
      <w:tr w:rsidR="007026E9" w:rsidRPr="00AA15E7" w14:paraId="475E4C86" w14:textId="77777777" w:rsidTr="00B218A3">
        <w:trPr>
          <w:trHeight w:val="215"/>
        </w:trPr>
        <w:tc>
          <w:tcPr>
            <w:tcW w:w="6747" w:type="dxa"/>
            <w:gridSpan w:val="2"/>
          </w:tcPr>
          <w:p w14:paraId="52410098" w14:textId="77777777" w:rsidR="007026E9" w:rsidRPr="00AA15E7" w:rsidRDefault="007026E9" w:rsidP="005A5533">
            <w:pPr>
              <w:rPr>
                <w:rFonts w:ascii="Arial" w:hAnsi="Arial" w:cs="Arial"/>
                <w:sz w:val="22"/>
                <w:szCs w:val="22"/>
              </w:rPr>
            </w:pPr>
            <w:r w:rsidRPr="00AA15E7">
              <w:rPr>
                <w:rFonts w:ascii="Arial" w:hAnsi="Arial" w:cs="Arial"/>
                <w:sz w:val="22"/>
                <w:szCs w:val="22"/>
              </w:rPr>
              <w:t xml:space="preserve">Approved:          </w:t>
            </w:r>
          </w:p>
          <w:p w14:paraId="22C09BAA" w14:textId="77777777" w:rsidR="007026E9" w:rsidRPr="00AA15E7" w:rsidRDefault="007026E9" w:rsidP="005A553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363" w:type="dxa"/>
            <w:gridSpan w:val="5"/>
          </w:tcPr>
          <w:p w14:paraId="5220976F" w14:textId="77777777" w:rsidR="007026E9" w:rsidRPr="00AA15E7" w:rsidRDefault="007026E9" w:rsidP="005A5533">
            <w:pPr>
              <w:rPr>
                <w:rFonts w:ascii="Arial" w:hAnsi="Arial" w:cs="Arial"/>
                <w:sz w:val="22"/>
                <w:szCs w:val="22"/>
              </w:rPr>
            </w:pPr>
            <w:r w:rsidRPr="00AA15E7">
              <w:rPr>
                <w:rFonts w:ascii="Arial" w:hAnsi="Arial" w:cs="Arial"/>
                <w:sz w:val="22"/>
                <w:szCs w:val="22"/>
              </w:rPr>
              <w:t xml:space="preserve">Date: </w:t>
            </w:r>
          </w:p>
        </w:tc>
      </w:tr>
      <w:tr w:rsidR="007026E9" w:rsidRPr="00AA15E7" w14:paraId="6A6742A0" w14:textId="77777777" w:rsidTr="00B218A3">
        <w:tc>
          <w:tcPr>
            <w:tcW w:w="16110" w:type="dxa"/>
            <w:gridSpan w:val="7"/>
          </w:tcPr>
          <w:p w14:paraId="4DCA5F92" w14:textId="77777777" w:rsidR="00150A0D" w:rsidRDefault="00150A0D" w:rsidP="005A5533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07AA8A4C" w14:textId="65BAE404" w:rsidR="007026E9" w:rsidRPr="00AA15E7" w:rsidRDefault="007026E9" w:rsidP="005A5533">
            <w:pPr>
              <w:rPr>
                <w:rFonts w:ascii="Arial" w:hAnsi="Arial" w:cs="Arial"/>
                <w:sz w:val="22"/>
                <w:szCs w:val="22"/>
              </w:rPr>
            </w:pPr>
            <w:r w:rsidRPr="00AA15E7">
              <w:rPr>
                <w:rFonts w:ascii="Arial" w:hAnsi="Arial" w:cs="Arial"/>
                <w:b/>
                <w:sz w:val="22"/>
                <w:szCs w:val="22"/>
              </w:rPr>
              <w:t>Purpose of the Position</w:t>
            </w:r>
            <w:r w:rsidRPr="00AA15E7">
              <w:rPr>
                <w:rFonts w:ascii="Arial" w:hAnsi="Arial" w:cs="Arial"/>
                <w:sz w:val="22"/>
                <w:szCs w:val="22"/>
              </w:rPr>
              <w:t xml:space="preserve">:  </w:t>
            </w:r>
          </w:p>
          <w:p w14:paraId="39D61A47" w14:textId="77777777" w:rsidR="007026E9" w:rsidRDefault="007026E9" w:rsidP="005A5533">
            <w:pPr>
              <w:rPr>
                <w:rFonts w:ascii="Arial" w:hAnsi="Arial" w:cs="Arial"/>
                <w:sz w:val="22"/>
                <w:szCs w:val="22"/>
              </w:rPr>
            </w:pPr>
            <w:r w:rsidRPr="00AA15E7">
              <w:rPr>
                <w:rFonts w:ascii="Arial" w:hAnsi="Arial" w:cs="Arial"/>
                <w:sz w:val="22"/>
                <w:szCs w:val="22"/>
              </w:rPr>
              <w:t>To assist the management in coming up with an informed judgment regarding the financial condition of the organization by preparing a timely financial report and maintaining reliable and accurate accounting records.</w:t>
            </w:r>
          </w:p>
          <w:p w14:paraId="34884261" w14:textId="5422103F" w:rsidR="00150A0D" w:rsidRPr="00AA15E7" w:rsidRDefault="00150A0D" w:rsidP="005A553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026E9" w:rsidRPr="00AA15E7" w14:paraId="0C0D1EFF" w14:textId="77777777" w:rsidTr="00B218A3">
        <w:tc>
          <w:tcPr>
            <w:tcW w:w="6747" w:type="dxa"/>
            <w:gridSpan w:val="2"/>
            <w:vAlign w:val="center"/>
          </w:tcPr>
          <w:p w14:paraId="1673E798" w14:textId="77777777" w:rsidR="007026E9" w:rsidRPr="00AA15E7" w:rsidRDefault="007026E9" w:rsidP="005A5533">
            <w:pPr>
              <w:tabs>
                <w:tab w:val="left" w:pos="18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AA15E7">
              <w:rPr>
                <w:rFonts w:ascii="Arial" w:hAnsi="Arial" w:cs="Arial"/>
                <w:b/>
                <w:sz w:val="22"/>
                <w:szCs w:val="22"/>
              </w:rPr>
              <w:t>Key Result Areas/Duties and Responsibilities</w:t>
            </w:r>
          </w:p>
        </w:tc>
        <w:tc>
          <w:tcPr>
            <w:tcW w:w="1443" w:type="dxa"/>
            <w:vAlign w:val="center"/>
          </w:tcPr>
          <w:p w14:paraId="7788622B" w14:textId="77777777" w:rsidR="007026E9" w:rsidRPr="00AA15E7" w:rsidRDefault="007026E9" w:rsidP="005A553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AA15E7">
              <w:rPr>
                <w:rFonts w:ascii="Arial" w:hAnsi="Arial" w:cs="Arial"/>
                <w:b/>
                <w:sz w:val="22"/>
                <w:szCs w:val="22"/>
              </w:rPr>
              <w:t>Frequency/</w:t>
            </w:r>
          </w:p>
          <w:p w14:paraId="462B156A" w14:textId="77777777" w:rsidR="007026E9" w:rsidRPr="00AA15E7" w:rsidRDefault="007026E9" w:rsidP="005A553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AA15E7">
              <w:rPr>
                <w:rFonts w:ascii="Arial" w:hAnsi="Arial" w:cs="Arial"/>
                <w:b/>
                <w:sz w:val="22"/>
                <w:szCs w:val="22"/>
              </w:rPr>
              <w:t>Percentage</w:t>
            </w:r>
          </w:p>
        </w:tc>
        <w:tc>
          <w:tcPr>
            <w:tcW w:w="3545" w:type="dxa"/>
            <w:vAlign w:val="center"/>
          </w:tcPr>
          <w:p w14:paraId="7DE15ED8" w14:textId="77777777" w:rsidR="007026E9" w:rsidRPr="00AA15E7" w:rsidRDefault="007026E9" w:rsidP="005A553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AA15E7">
              <w:rPr>
                <w:rFonts w:ascii="Arial" w:hAnsi="Arial" w:cs="Arial"/>
                <w:b/>
                <w:sz w:val="22"/>
                <w:szCs w:val="22"/>
              </w:rPr>
              <w:t>COMPETENCIES NEEDED (SKILLS, KNOWLEDGE, BEHAVIOR)</w:t>
            </w:r>
          </w:p>
        </w:tc>
        <w:tc>
          <w:tcPr>
            <w:tcW w:w="4375" w:type="dxa"/>
            <w:gridSpan w:val="3"/>
          </w:tcPr>
          <w:p w14:paraId="4A006E6B" w14:textId="77777777" w:rsidR="007026E9" w:rsidRPr="00AA15E7" w:rsidRDefault="007026E9" w:rsidP="005A553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AA15E7">
              <w:rPr>
                <w:rFonts w:ascii="Arial" w:hAnsi="Arial" w:cs="Arial"/>
                <w:b/>
                <w:sz w:val="22"/>
                <w:szCs w:val="22"/>
              </w:rPr>
              <w:t>Level of competencies required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572"/>
              <w:gridCol w:w="3572"/>
            </w:tblGrid>
            <w:tr w:rsidR="007026E9" w:rsidRPr="00AA15E7" w14:paraId="229DFA85" w14:textId="77777777" w:rsidTr="005A5533">
              <w:trPr>
                <w:trHeight w:val="440"/>
              </w:trPr>
              <w:tc>
                <w:tcPr>
                  <w:tcW w:w="572" w:type="dxa"/>
                </w:tcPr>
                <w:p w14:paraId="0D98D2B8" w14:textId="77777777" w:rsidR="007026E9" w:rsidRPr="00AA15E7" w:rsidRDefault="007026E9" w:rsidP="005A5533">
                  <w:pPr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AA15E7">
                    <w:rPr>
                      <w:rFonts w:ascii="Arial" w:hAnsi="Arial" w:cs="Arial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3572" w:type="dxa"/>
                </w:tcPr>
                <w:p w14:paraId="3AD89A23" w14:textId="77777777" w:rsidR="007026E9" w:rsidRPr="00AA15E7" w:rsidRDefault="007026E9" w:rsidP="005A5533">
                  <w:pPr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AA15E7">
                    <w:rPr>
                      <w:rFonts w:ascii="Arial" w:hAnsi="Arial" w:cs="Arial"/>
                      <w:sz w:val="22"/>
                      <w:szCs w:val="22"/>
                    </w:rPr>
                    <w:t>Basic (basic/general understanding of the field to perform job duties)</w:t>
                  </w:r>
                </w:p>
              </w:tc>
            </w:tr>
            <w:tr w:rsidR="007026E9" w:rsidRPr="00AA15E7" w14:paraId="14C154FC" w14:textId="77777777" w:rsidTr="005A5533">
              <w:trPr>
                <w:trHeight w:val="800"/>
              </w:trPr>
              <w:tc>
                <w:tcPr>
                  <w:tcW w:w="572" w:type="dxa"/>
                </w:tcPr>
                <w:p w14:paraId="21A096F0" w14:textId="77777777" w:rsidR="007026E9" w:rsidRPr="00AA15E7" w:rsidRDefault="007026E9" w:rsidP="005A5533">
                  <w:pPr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AA15E7">
                    <w:rPr>
                      <w:rFonts w:ascii="Arial" w:hAnsi="Arial" w:cs="Arial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3572" w:type="dxa"/>
                </w:tcPr>
                <w:p w14:paraId="28CB27C4" w14:textId="77777777" w:rsidR="007026E9" w:rsidRPr="00AA15E7" w:rsidRDefault="007026E9" w:rsidP="005A5533">
                  <w:pPr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AA15E7">
                    <w:rPr>
                      <w:rFonts w:ascii="Arial" w:hAnsi="Arial" w:cs="Arial"/>
                      <w:sz w:val="22"/>
                      <w:szCs w:val="22"/>
                    </w:rPr>
                    <w:t>Proficient (sufficient understanding and experience to perform job duties. Can generalize basic principles to effectively function in both predictable and new situations)</w:t>
                  </w:r>
                </w:p>
              </w:tc>
            </w:tr>
            <w:tr w:rsidR="007026E9" w:rsidRPr="00AA15E7" w14:paraId="3642CF0F" w14:textId="77777777" w:rsidTr="005A5533">
              <w:tc>
                <w:tcPr>
                  <w:tcW w:w="572" w:type="dxa"/>
                </w:tcPr>
                <w:p w14:paraId="57E605A9" w14:textId="77777777" w:rsidR="007026E9" w:rsidRPr="00AA15E7" w:rsidRDefault="007026E9" w:rsidP="005A5533">
                  <w:pPr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AA15E7">
                    <w:rPr>
                      <w:rFonts w:ascii="Arial" w:hAnsi="Arial" w:cs="Arial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3572" w:type="dxa"/>
                </w:tcPr>
                <w:p w14:paraId="2E74147D" w14:textId="77777777" w:rsidR="007026E9" w:rsidRPr="00AA15E7" w:rsidRDefault="007026E9" w:rsidP="005A5533">
                  <w:pPr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AA15E7">
                    <w:rPr>
                      <w:rFonts w:ascii="Arial" w:hAnsi="Arial" w:cs="Arial"/>
                      <w:sz w:val="22"/>
                      <w:szCs w:val="22"/>
                    </w:rPr>
                    <w:t>Advanced (broad and deep understanding and skills, with substantial experience in this area. Can apply the competency regularly and display this competency in complex, varied situations)</w:t>
                  </w:r>
                </w:p>
              </w:tc>
            </w:tr>
          </w:tbl>
          <w:p w14:paraId="3C0E4F83" w14:textId="77777777" w:rsidR="007026E9" w:rsidRPr="00AA15E7" w:rsidRDefault="007026E9" w:rsidP="005A553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26E9" w:rsidRPr="00AA15E7" w14:paraId="5C694C01" w14:textId="77777777" w:rsidTr="00B218A3">
        <w:tc>
          <w:tcPr>
            <w:tcW w:w="6747" w:type="dxa"/>
            <w:gridSpan w:val="2"/>
          </w:tcPr>
          <w:p w14:paraId="6E6ADE45" w14:textId="77777777" w:rsidR="007026E9" w:rsidRPr="00AA15E7" w:rsidRDefault="007026E9" w:rsidP="005A5533">
            <w:pPr>
              <w:tabs>
                <w:tab w:val="left" w:pos="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AA15E7">
              <w:rPr>
                <w:rFonts w:ascii="Arial" w:hAnsi="Arial" w:cs="Arial"/>
                <w:b/>
                <w:sz w:val="22"/>
                <w:szCs w:val="22"/>
              </w:rPr>
              <w:t>Operational Efficiency</w:t>
            </w:r>
          </w:p>
        </w:tc>
        <w:tc>
          <w:tcPr>
            <w:tcW w:w="1443" w:type="dxa"/>
          </w:tcPr>
          <w:p w14:paraId="14DE01C4" w14:textId="77777777" w:rsidR="007026E9" w:rsidRPr="00AA15E7" w:rsidRDefault="007026E9" w:rsidP="005A553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AA15E7">
              <w:rPr>
                <w:rFonts w:ascii="Arial" w:hAnsi="Arial" w:cs="Arial"/>
                <w:b/>
                <w:sz w:val="22"/>
                <w:szCs w:val="22"/>
              </w:rPr>
              <w:t>90%</w:t>
            </w:r>
          </w:p>
        </w:tc>
        <w:tc>
          <w:tcPr>
            <w:tcW w:w="3545" w:type="dxa"/>
          </w:tcPr>
          <w:p w14:paraId="23F68A0E" w14:textId="77777777" w:rsidR="007026E9" w:rsidRPr="00AA15E7" w:rsidRDefault="007026E9" w:rsidP="005A553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375" w:type="dxa"/>
            <w:gridSpan w:val="3"/>
          </w:tcPr>
          <w:p w14:paraId="441B0A5C" w14:textId="77777777" w:rsidR="007026E9" w:rsidRPr="00AA15E7" w:rsidRDefault="007026E9" w:rsidP="005A553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B218A3" w:rsidRPr="00AA15E7" w14:paraId="410BD12E" w14:textId="77777777" w:rsidTr="00B218A3">
        <w:tc>
          <w:tcPr>
            <w:tcW w:w="6747" w:type="dxa"/>
            <w:gridSpan w:val="2"/>
          </w:tcPr>
          <w:p w14:paraId="4E95A15F" w14:textId="72DD7E6F" w:rsidR="00B218A3" w:rsidRPr="00AA15E7" w:rsidRDefault="00B218A3" w:rsidP="009A59BF">
            <w:pPr>
              <w:pStyle w:val="ListParagraph"/>
              <w:numPr>
                <w:ilvl w:val="0"/>
                <w:numId w:val="38"/>
              </w:numPr>
              <w:ind w:left="432"/>
              <w:rPr>
                <w:rFonts w:ascii="Arial" w:hAnsi="Arial" w:cs="Arial"/>
                <w:b/>
                <w:sz w:val="22"/>
                <w:szCs w:val="22"/>
              </w:rPr>
            </w:pPr>
            <w:r w:rsidRPr="00AA15E7">
              <w:rPr>
                <w:rFonts w:ascii="Arial" w:hAnsi="Arial" w:cs="Arial"/>
                <w:sz w:val="22"/>
                <w:szCs w:val="22"/>
              </w:rPr>
              <w:t>Provides assistance to the Department Manager in the preparation of Department work plan and financial plan of Beneco and in monitoring its efficient implementation.</w:t>
            </w:r>
          </w:p>
          <w:p w14:paraId="5D5C9FA3" w14:textId="77777777" w:rsidR="00B218A3" w:rsidRPr="00AA15E7" w:rsidRDefault="00B218A3" w:rsidP="009A59BF">
            <w:pPr>
              <w:ind w:left="432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43" w:type="dxa"/>
          </w:tcPr>
          <w:p w14:paraId="45652028" w14:textId="77777777" w:rsidR="00B218A3" w:rsidRPr="00AA15E7" w:rsidRDefault="00B218A3" w:rsidP="00B218A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545" w:type="dxa"/>
          </w:tcPr>
          <w:p w14:paraId="538F869B" w14:textId="77777777" w:rsidR="00B218A3" w:rsidRPr="00AA15E7" w:rsidRDefault="00B218A3" w:rsidP="00B218A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442BCD9D" w14:textId="77777777" w:rsidR="00B218A3" w:rsidRPr="00AA15E7" w:rsidRDefault="00B218A3" w:rsidP="00B218A3">
            <w:pPr>
              <w:rPr>
                <w:rFonts w:ascii="Arial" w:hAnsi="Arial" w:cs="Arial"/>
                <w:sz w:val="22"/>
                <w:szCs w:val="22"/>
              </w:rPr>
            </w:pPr>
            <w:r w:rsidRPr="00AA15E7">
              <w:rPr>
                <w:rFonts w:ascii="Arial" w:hAnsi="Arial" w:cs="Arial"/>
                <w:sz w:val="22"/>
                <w:szCs w:val="22"/>
              </w:rPr>
              <w:t>Knowledgeable on financial operations of the coop</w:t>
            </w:r>
          </w:p>
        </w:tc>
        <w:tc>
          <w:tcPr>
            <w:tcW w:w="1458" w:type="dxa"/>
          </w:tcPr>
          <w:p w14:paraId="5F7BC9B0" w14:textId="77777777" w:rsidR="00B218A3" w:rsidRPr="00AA15E7" w:rsidRDefault="00B218A3" w:rsidP="00B218A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AA15E7">
              <w:rPr>
                <w:rFonts w:ascii="Arial" w:hAnsi="Arial" w:cs="Arial"/>
                <w:b/>
                <w:sz w:val="22"/>
                <w:szCs w:val="22"/>
              </w:rPr>
              <w:t>2</w:t>
            </w:r>
          </w:p>
        </w:tc>
        <w:tc>
          <w:tcPr>
            <w:tcW w:w="1458" w:type="dxa"/>
          </w:tcPr>
          <w:p w14:paraId="2AF553FC" w14:textId="1522964F" w:rsidR="00B218A3" w:rsidRPr="00AA15E7" w:rsidRDefault="0012785A" w:rsidP="00B218A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</w:t>
            </w:r>
            <w:r w:rsidR="00B218A3" w:rsidRPr="00AA15E7">
              <w:rPr>
                <w:rFonts w:ascii="Arial" w:hAnsi="Arial" w:cs="Arial"/>
                <w:b/>
                <w:sz w:val="22"/>
                <w:szCs w:val="22"/>
              </w:rPr>
              <w:t>3</w:t>
            </w:r>
            <w:r>
              <w:rPr>
                <w:rFonts w:ascii="Arial" w:hAnsi="Arial" w:cs="Arial"/>
                <w:b/>
                <w:sz w:val="22"/>
                <w:szCs w:val="22"/>
              </w:rPr>
              <w:t>)</w:t>
            </w:r>
          </w:p>
        </w:tc>
        <w:tc>
          <w:tcPr>
            <w:tcW w:w="1459" w:type="dxa"/>
          </w:tcPr>
          <w:p w14:paraId="20A3A55E" w14:textId="77777777" w:rsidR="00B218A3" w:rsidRPr="00AA15E7" w:rsidRDefault="00B218A3" w:rsidP="00B218A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AA15E7">
              <w:rPr>
                <w:rFonts w:ascii="Arial" w:hAnsi="Arial" w:cs="Arial"/>
                <w:b/>
                <w:sz w:val="22"/>
                <w:szCs w:val="22"/>
              </w:rPr>
              <w:t>4</w:t>
            </w:r>
          </w:p>
        </w:tc>
      </w:tr>
      <w:tr w:rsidR="00B218A3" w:rsidRPr="00AA15E7" w14:paraId="69BAB0E7" w14:textId="77777777" w:rsidTr="00B218A3">
        <w:tc>
          <w:tcPr>
            <w:tcW w:w="6747" w:type="dxa"/>
            <w:gridSpan w:val="2"/>
          </w:tcPr>
          <w:p w14:paraId="7D6496DE" w14:textId="128898AC" w:rsidR="00B218A3" w:rsidRPr="00AA15E7" w:rsidRDefault="00B218A3" w:rsidP="009A59BF">
            <w:pPr>
              <w:pStyle w:val="ListParagraph"/>
              <w:numPr>
                <w:ilvl w:val="0"/>
                <w:numId w:val="38"/>
              </w:numPr>
              <w:ind w:left="432"/>
              <w:rPr>
                <w:rFonts w:ascii="Arial" w:hAnsi="Arial" w:cs="Arial"/>
                <w:sz w:val="22"/>
                <w:szCs w:val="22"/>
              </w:rPr>
            </w:pPr>
            <w:r w:rsidRPr="00AA15E7">
              <w:rPr>
                <w:rFonts w:ascii="Arial" w:hAnsi="Arial" w:cs="Arial"/>
                <w:sz w:val="22"/>
                <w:szCs w:val="22"/>
              </w:rPr>
              <w:t>Prepares</w:t>
            </w:r>
            <w:r w:rsidR="00D42E75" w:rsidRPr="00AA15E7">
              <w:rPr>
                <w:rFonts w:ascii="Arial" w:hAnsi="Arial" w:cs="Arial"/>
                <w:sz w:val="22"/>
                <w:szCs w:val="22"/>
              </w:rPr>
              <w:t>/Reviews</w:t>
            </w:r>
            <w:r w:rsidRPr="00AA15E7">
              <w:rPr>
                <w:rFonts w:ascii="Arial" w:hAnsi="Arial" w:cs="Arial"/>
                <w:sz w:val="22"/>
                <w:szCs w:val="22"/>
              </w:rPr>
              <w:t xml:space="preserve"> the Monthly Financial Statistical Report (MFSR) and supporting </w:t>
            </w:r>
            <w:r w:rsidR="00595C0E" w:rsidRPr="00AA15E7">
              <w:rPr>
                <w:rFonts w:ascii="Arial" w:hAnsi="Arial" w:cs="Arial"/>
                <w:sz w:val="22"/>
                <w:szCs w:val="22"/>
              </w:rPr>
              <w:t>reports,</w:t>
            </w:r>
            <w:r w:rsidRPr="00AA15E7">
              <w:rPr>
                <w:rFonts w:ascii="Arial" w:hAnsi="Arial" w:cs="Arial"/>
                <w:sz w:val="22"/>
                <w:szCs w:val="22"/>
              </w:rPr>
              <w:t xml:space="preserve"> and Year-end Unaudited Financial Statement for audit of External Auditor </w:t>
            </w:r>
          </w:p>
        </w:tc>
        <w:tc>
          <w:tcPr>
            <w:tcW w:w="1443" w:type="dxa"/>
          </w:tcPr>
          <w:p w14:paraId="16FCB597" w14:textId="77777777" w:rsidR="00B218A3" w:rsidRPr="00AA15E7" w:rsidRDefault="00B218A3" w:rsidP="00B218A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545" w:type="dxa"/>
          </w:tcPr>
          <w:p w14:paraId="77CF2DE8" w14:textId="7DDAC20B" w:rsidR="00B218A3" w:rsidRPr="00AA15E7" w:rsidRDefault="00B218A3" w:rsidP="00B218A3">
            <w:pPr>
              <w:rPr>
                <w:rFonts w:ascii="Arial" w:hAnsi="Arial" w:cs="Arial"/>
                <w:sz w:val="22"/>
                <w:szCs w:val="22"/>
              </w:rPr>
            </w:pPr>
            <w:r w:rsidRPr="00AA15E7">
              <w:rPr>
                <w:rFonts w:ascii="Arial" w:hAnsi="Arial" w:cs="Arial"/>
                <w:sz w:val="22"/>
                <w:szCs w:val="22"/>
              </w:rPr>
              <w:t xml:space="preserve">Knowledgeable on accounting and financial report requirements and </w:t>
            </w:r>
            <w:r w:rsidR="00595C0E" w:rsidRPr="00AA15E7">
              <w:rPr>
                <w:rFonts w:ascii="Arial" w:hAnsi="Arial" w:cs="Arial"/>
                <w:sz w:val="22"/>
                <w:szCs w:val="22"/>
              </w:rPr>
              <w:t>accounting</w:t>
            </w:r>
            <w:r w:rsidRPr="00AA15E7">
              <w:rPr>
                <w:rFonts w:ascii="Arial" w:hAnsi="Arial" w:cs="Arial"/>
                <w:sz w:val="22"/>
                <w:szCs w:val="22"/>
              </w:rPr>
              <w:t xml:space="preserve"> systems /software</w:t>
            </w:r>
          </w:p>
        </w:tc>
        <w:tc>
          <w:tcPr>
            <w:tcW w:w="1458" w:type="dxa"/>
          </w:tcPr>
          <w:p w14:paraId="62210521" w14:textId="77777777" w:rsidR="00B218A3" w:rsidRPr="00AA15E7" w:rsidRDefault="00B218A3" w:rsidP="00B218A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AA15E7">
              <w:rPr>
                <w:rFonts w:ascii="Arial" w:hAnsi="Arial" w:cs="Arial"/>
                <w:b/>
                <w:sz w:val="22"/>
                <w:szCs w:val="22"/>
              </w:rPr>
              <w:t>2</w:t>
            </w:r>
          </w:p>
        </w:tc>
        <w:tc>
          <w:tcPr>
            <w:tcW w:w="1458" w:type="dxa"/>
          </w:tcPr>
          <w:p w14:paraId="27CEB9E7" w14:textId="23F4C5C9" w:rsidR="00B218A3" w:rsidRPr="00AA15E7" w:rsidRDefault="0012785A" w:rsidP="00B218A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</w:t>
            </w:r>
            <w:r w:rsidR="00B218A3" w:rsidRPr="00AA15E7">
              <w:rPr>
                <w:rFonts w:ascii="Arial" w:hAnsi="Arial" w:cs="Arial"/>
                <w:b/>
                <w:sz w:val="22"/>
                <w:szCs w:val="22"/>
              </w:rPr>
              <w:t>3</w:t>
            </w:r>
            <w:r>
              <w:rPr>
                <w:rFonts w:ascii="Arial" w:hAnsi="Arial" w:cs="Arial"/>
                <w:b/>
                <w:sz w:val="22"/>
                <w:szCs w:val="22"/>
              </w:rPr>
              <w:t>)</w:t>
            </w:r>
          </w:p>
        </w:tc>
        <w:tc>
          <w:tcPr>
            <w:tcW w:w="1459" w:type="dxa"/>
          </w:tcPr>
          <w:p w14:paraId="40BE9082" w14:textId="77777777" w:rsidR="00B218A3" w:rsidRPr="00AA15E7" w:rsidRDefault="00B218A3" w:rsidP="00B218A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AA15E7">
              <w:rPr>
                <w:rFonts w:ascii="Arial" w:hAnsi="Arial" w:cs="Arial"/>
                <w:b/>
                <w:sz w:val="22"/>
                <w:szCs w:val="22"/>
              </w:rPr>
              <w:t>4</w:t>
            </w:r>
          </w:p>
        </w:tc>
      </w:tr>
      <w:tr w:rsidR="00B218A3" w:rsidRPr="00AA15E7" w14:paraId="345CB0A7" w14:textId="77777777" w:rsidTr="00B218A3">
        <w:tc>
          <w:tcPr>
            <w:tcW w:w="6747" w:type="dxa"/>
            <w:gridSpan w:val="2"/>
          </w:tcPr>
          <w:p w14:paraId="3A217A6A" w14:textId="77777777" w:rsidR="00B218A3" w:rsidRPr="00AA15E7" w:rsidRDefault="00B218A3" w:rsidP="009A59BF">
            <w:pPr>
              <w:pStyle w:val="ListParagraph"/>
              <w:numPr>
                <w:ilvl w:val="0"/>
                <w:numId w:val="38"/>
              </w:numPr>
              <w:tabs>
                <w:tab w:val="left" w:pos="180"/>
              </w:tabs>
              <w:ind w:left="432"/>
              <w:rPr>
                <w:rFonts w:ascii="Arial" w:hAnsi="Arial" w:cs="Arial"/>
                <w:sz w:val="22"/>
                <w:szCs w:val="22"/>
              </w:rPr>
            </w:pPr>
            <w:r w:rsidRPr="00AA15E7">
              <w:rPr>
                <w:rFonts w:ascii="Arial" w:hAnsi="Arial" w:cs="Arial"/>
                <w:sz w:val="22"/>
                <w:szCs w:val="22"/>
              </w:rPr>
              <w:t xml:space="preserve">Review and validate the accounting entries and the accuracy of peso value of the check vouchers for disbursements (CV), adjustments and non-cash transactions (JV), collections </w:t>
            </w:r>
            <w:r w:rsidRPr="00AA15E7">
              <w:rPr>
                <w:rFonts w:ascii="Arial" w:hAnsi="Arial" w:cs="Arial"/>
                <w:sz w:val="22"/>
                <w:szCs w:val="22"/>
              </w:rPr>
              <w:lastRenderedPageBreak/>
              <w:t>(CRR), and payables prepared by the Accounting Associates and recommends necessary adjustments for recording</w:t>
            </w:r>
          </w:p>
        </w:tc>
        <w:tc>
          <w:tcPr>
            <w:tcW w:w="1443" w:type="dxa"/>
          </w:tcPr>
          <w:p w14:paraId="31620EF3" w14:textId="77777777" w:rsidR="00B218A3" w:rsidRPr="00AA15E7" w:rsidRDefault="00B218A3" w:rsidP="00B218A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545" w:type="dxa"/>
          </w:tcPr>
          <w:p w14:paraId="19E43CF9" w14:textId="77777777" w:rsidR="00B218A3" w:rsidRPr="00AA15E7" w:rsidRDefault="00B218A3" w:rsidP="00B218A3">
            <w:pPr>
              <w:rPr>
                <w:rFonts w:ascii="Arial" w:hAnsi="Arial" w:cs="Arial"/>
                <w:sz w:val="22"/>
                <w:szCs w:val="22"/>
              </w:rPr>
            </w:pPr>
            <w:r w:rsidRPr="00AA15E7">
              <w:rPr>
                <w:rFonts w:ascii="Arial" w:hAnsi="Arial" w:cs="Arial"/>
                <w:sz w:val="22"/>
                <w:szCs w:val="22"/>
              </w:rPr>
              <w:t xml:space="preserve">Kin to details of accounts and knowledgeable on accounting </w:t>
            </w:r>
            <w:r w:rsidRPr="00AA15E7">
              <w:rPr>
                <w:rFonts w:ascii="Arial" w:hAnsi="Arial" w:cs="Arial"/>
                <w:sz w:val="22"/>
                <w:szCs w:val="22"/>
              </w:rPr>
              <w:lastRenderedPageBreak/>
              <w:t>principles and accounting systems/software</w:t>
            </w:r>
          </w:p>
        </w:tc>
        <w:tc>
          <w:tcPr>
            <w:tcW w:w="1458" w:type="dxa"/>
          </w:tcPr>
          <w:p w14:paraId="6403D4E0" w14:textId="77777777" w:rsidR="00B218A3" w:rsidRPr="00AA15E7" w:rsidRDefault="00B218A3" w:rsidP="00B218A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AA15E7">
              <w:rPr>
                <w:rFonts w:ascii="Arial" w:hAnsi="Arial" w:cs="Arial"/>
                <w:b/>
                <w:sz w:val="22"/>
                <w:szCs w:val="22"/>
              </w:rPr>
              <w:lastRenderedPageBreak/>
              <w:t>2</w:t>
            </w:r>
          </w:p>
        </w:tc>
        <w:tc>
          <w:tcPr>
            <w:tcW w:w="1458" w:type="dxa"/>
          </w:tcPr>
          <w:p w14:paraId="020A8CF7" w14:textId="455398F1" w:rsidR="00B218A3" w:rsidRPr="00AA15E7" w:rsidRDefault="0012785A" w:rsidP="00B218A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</w:t>
            </w:r>
            <w:r w:rsidR="00B218A3" w:rsidRPr="00AA15E7">
              <w:rPr>
                <w:rFonts w:ascii="Arial" w:hAnsi="Arial" w:cs="Arial"/>
                <w:b/>
                <w:sz w:val="22"/>
                <w:szCs w:val="22"/>
              </w:rPr>
              <w:t>3</w:t>
            </w:r>
            <w:r>
              <w:rPr>
                <w:rFonts w:ascii="Arial" w:hAnsi="Arial" w:cs="Arial"/>
                <w:b/>
                <w:sz w:val="22"/>
                <w:szCs w:val="22"/>
              </w:rPr>
              <w:t>)</w:t>
            </w:r>
          </w:p>
        </w:tc>
        <w:tc>
          <w:tcPr>
            <w:tcW w:w="1459" w:type="dxa"/>
          </w:tcPr>
          <w:p w14:paraId="69CE8F4F" w14:textId="77777777" w:rsidR="00B218A3" w:rsidRPr="00AA15E7" w:rsidRDefault="00B218A3" w:rsidP="00B218A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AA15E7">
              <w:rPr>
                <w:rFonts w:ascii="Arial" w:hAnsi="Arial" w:cs="Arial"/>
                <w:b/>
                <w:sz w:val="22"/>
                <w:szCs w:val="22"/>
              </w:rPr>
              <w:t>4</w:t>
            </w:r>
          </w:p>
        </w:tc>
      </w:tr>
      <w:tr w:rsidR="00B218A3" w:rsidRPr="00AA15E7" w14:paraId="531F9A2B" w14:textId="77777777" w:rsidTr="00B218A3">
        <w:tc>
          <w:tcPr>
            <w:tcW w:w="6747" w:type="dxa"/>
            <w:gridSpan w:val="2"/>
          </w:tcPr>
          <w:p w14:paraId="62F1D72C" w14:textId="77777777" w:rsidR="00B218A3" w:rsidRPr="00AA15E7" w:rsidRDefault="00B218A3" w:rsidP="009A59BF">
            <w:pPr>
              <w:pStyle w:val="ListParagraph"/>
              <w:numPr>
                <w:ilvl w:val="0"/>
                <w:numId w:val="38"/>
              </w:numPr>
              <w:ind w:left="432"/>
              <w:rPr>
                <w:rFonts w:ascii="Arial" w:hAnsi="Arial" w:cs="Arial"/>
                <w:sz w:val="22"/>
                <w:szCs w:val="22"/>
              </w:rPr>
            </w:pPr>
            <w:r w:rsidRPr="00AA15E7">
              <w:rPr>
                <w:rFonts w:ascii="Arial" w:hAnsi="Arial" w:cs="Arial"/>
                <w:sz w:val="22"/>
                <w:szCs w:val="22"/>
              </w:rPr>
              <w:t xml:space="preserve">Performs variance analysis and reconcile financial discrepancies based on the generated Trial Balance and </w:t>
            </w:r>
            <w:r w:rsidR="00096330" w:rsidRPr="00AA15E7">
              <w:rPr>
                <w:rFonts w:ascii="Arial" w:hAnsi="Arial" w:cs="Arial"/>
                <w:sz w:val="22"/>
                <w:szCs w:val="22"/>
              </w:rPr>
              <w:t>recommend necessary</w:t>
            </w:r>
            <w:r w:rsidRPr="00AA15E7">
              <w:rPr>
                <w:rFonts w:ascii="Arial" w:hAnsi="Arial" w:cs="Arial"/>
                <w:sz w:val="22"/>
                <w:szCs w:val="22"/>
              </w:rPr>
              <w:t xml:space="preserve"> adjustments for recording</w:t>
            </w:r>
          </w:p>
        </w:tc>
        <w:tc>
          <w:tcPr>
            <w:tcW w:w="1443" w:type="dxa"/>
          </w:tcPr>
          <w:p w14:paraId="72D8B163" w14:textId="77777777" w:rsidR="00B218A3" w:rsidRPr="00AA15E7" w:rsidRDefault="00B218A3" w:rsidP="00B218A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545" w:type="dxa"/>
          </w:tcPr>
          <w:p w14:paraId="7E1A0D36" w14:textId="77777777" w:rsidR="00B218A3" w:rsidRPr="00AA15E7" w:rsidRDefault="00B218A3" w:rsidP="00B218A3">
            <w:pPr>
              <w:rPr>
                <w:rFonts w:ascii="Arial" w:hAnsi="Arial" w:cs="Arial"/>
                <w:sz w:val="22"/>
                <w:szCs w:val="22"/>
              </w:rPr>
            </w:pPr>
            <w:r w:rsidRPr="00AA15E7">
              <w:rPr>
                <w:rFonts w:ascii="Arial" w:hAnsi="Arial" w:cs="Arial"/>
                <w:sz w:val="22"/>
                <w:szCs w:val="22"/>
              </w:rPr>
              <w:t>Analytical skills and knowledgeable on accounting principles and accounting systems/software</w:t>
            </w:r>
          </w:p>
          <w:p w14:paraId="4879C056" w14:textId="77777777" w:rsidR="00B218A3" w:rsidRPr="00AA15E7" w:rsidRDefault="00B218A3" w:rsidP="00B218A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58" w:type="dxa"/>
          </w:tcPr>
          <w:p w14:paraId="01D4767E" w14:textId="77777777" w:rsidR="00B218A3" w:rsidRPr="00AA15E7" w:rsidRDefault="00B218A3" w:rsidP="00B218A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AA15E7">
              <w:rPr>
                <w:rFonts w:ascii="Arial" w:hAnsi="Arial" w:cs="Arial"/>
                <w:b/>
                <w:sz w:val="22"/>
                <w:szCs w:val="22"/>
              </w:rPr>
              <w:t>2</w:t>
            </w:r>
          </w:p>
        </w:tc>
        <w:tc>
          <w:tcPr>
            <w:tcW w:w="1458" w:type="dxa"/>
          </w:tcPr>
          <w:p w14:paraId="4ED26BAE" w14:textId="4C02CB10" w:rsidR="00B218A3" w:rsidRPr="00AA15E7" w:rsidRDefault="0012785A" w:rsidP="00B218A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</w:t>
            </w:r>
            <w:r w:rsidR="00B218A3" w:rsidRPr="00AA15E7">
              <w:rPr>
                <w:rFonts w:ascii="Arial" w:hAnsi="Arial" w:cs="Arial"/>
                <w:b/>
                <w:sz w:val="22"/>
                <w:szCs w:val="22"/>
              </w:rPr>
              <w:t>3</w:t>
            </w:r>
            <w:r>
              <w:rPr>
                <w:rFonts w:ascii="Arial" w:hAnsi="Arial" w:cs="Arial"/>
                <w:b/>
                <w:sz w:val="22"/>
                <w:szCs w:val="22"/>
              </w:rPr>
              <w:t>)</w:t>
            </w:r>
          </w:p>
        </w:tc>
        <w:tc>
          <w:tcPr>
            <w:tcW w:w="1459" w:type="dxa"/>
          </w:tcPr>
          <w:p w14:paraId="7979DCFC" w14:textId="77777777" w:rsidR="00B218A3" w:rsidRPr="00AA15E7" w:rsidRDefault="00B218A3" w:rsidP="00B218A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AA15E7">
              <w:rPr>
                <w:rFonts w:ascii="Arial" w:hAnsi="Arial" w:cs="Arial"/>
                <w:b/>
                <w:sz w:val="22"/>
                <w:szCs w:val="22"/>
              </w:rPr>
              <w:t>4</w:t>
            </w:r>
          </w:p>
        </w:tc>
      </w:tr>
      <w:tr w:rsidR="00B218A3" w:rsidRPr="00AA15E7" w14:paraId="2979BD32" w14:textId="77777777" w:rsidTr="00B218A3">
        <w:tc>
          <w:tcPr>
            <w:tcW w:w="6747" w:type="dxa"/>
            <w:gridSpan w:val="2"/>
          </w:tcPr>
          <w:p w14:paraId="7E6A4FBD" w14:textId="77777777" w:rsidR="00B218A3" w:rsidRPr="00AA15E7" w:rsidRDefault="00B218A3" w:rsidP="009A59BF">
            <w:pPr>
              <w:pStyle w:val="ListParagraph"/>
              <w:numPr>
                <w:ilvl w:val="0"/>
                <w:numId w:val="38"/>
              </w:numPr>
              <w:ind w:left="432"/>
              <w:rPr>
                <w:rFonts w:ascii="Arial" w:hAnsi="Arial" w:cs="Arial"/>
                <w:sz w:val="22"/>
                <w:szCs w:val="22"/>
              </w:rPr>
            </w:pPr>
            <w:r w:rsidRPr="00AA15E7">
              <w:rPr>
                <w:rFonts w:ascii="Arial" w:hAnsi="Arial" w:cs="Arial"/>
                <w:sz w:val="22"/>
                <w:szCs w:val="22"/>
              </w:rPr>
              <w:t xml:space="preserve">Collate account information and prepares financial reports such as Accounting of subsidy Funds, Capital </w:t>
            </w:r>
            <w:r w:rsidR="00096330" w:rsidRPr="00AA15E7">
              <w:rPr>
                <w:rFonts w:ascii="Arial" w:hAnsi="Arial" w:cs="Arial"/>
                <w:sz w:val="22"/>
                <w:szCs w:val="22"/>
              </w:rPr>
              <w:t>Expenditures, and</w:t>
            </w:r>
            <w:r w:rsidRPr="00AA15E7">
              <w:rPr>
                <w:rFonts w:ascii="Arial" w:hAnsi="Arial" w:cs="Arial"/>
                <w:sz w:val="22"/>
                <w:szCs w:val="22"/>
              </w:rPr>
              <w:t xml:space="preserve"> related financial reports as required by regulatory </w:t>
            </w:r>
            <w:r w:rsidR="00096330" w:rsidRPr="00AA15E7">
              <w:rPr>
                <w:rFonts w:ascii="Arial" w:hAnsi="Arial" w:cs="Arial"/>
                <w:sz w:val="22"/>
                <w:szCs w:val="22"/>
              </w:rPr>
              <w:t>agencies, Local</w:t>
            </w:r>
            <w:r w:rsidRPr="00AA15E7">
              <w:rPr>
                <w:rFonts w:ascii="Arial" w:hAnsi="Arial" w:cs="Arial"/>
                <w:sz w:val="22"/>
                <w:szCs w:val="22"/>
              </w:rPr>
              <w:t xml:space="preserve"> Government Units, </w:t>
            </w:r>
            <w:r w:rsidR="00096330" w:rsidRPr="00AA15E7">
              <w:rPr>
                <w:rFonts w:ascii="Arial" w:hAnsi="Arial" w:cs="Arial"/>
                <w:sz w:val="22"/>
                <w:szCs w:val="22"/>
              </w:rPr>
              <w:t>management and</w:t>
            </w:r>
            <w:r w:rsidRPr="00AA15E7">
              <w:rPr>
                <w:rFonts w:ascii="Arial" w:hAnsi="Arial" w:cs="Arial"/>
                <w:sz w:val="22"/>
                <w:szCs w:val="22"/>
              </w:rPr>
              <w:t xml:space="preserve"> other departments</w:t>
            </w:r>
          </w:p>
        </w:tc>
        <w:tc>
          <w:tcPr>
            <w:tcW w:w="1443" w:type="dxa"/>
          </w:tcPr>
          <w:p w14:paraId="4F8209FC" w14:textId="77777777" w:rsidR="00B218A3" w:rsidRPr="00AA15E7" w:rsidRDefault="00B218A3" w:rsidP="00B218A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545" w:type="dxa"/>
          </w:tcPr>
          <w:p w14:paraId="4AC5D9FE" w14:textId="77777777" w:rsidR="00B218A3" w:rsidRPr="00AA15E7" w:rsidRDefault="00B218A3" w:rsidP="00B218A3">
            <w:pPr>
              <w:rPr>
                <w:rFonts w:ascii="Arial" w:hAnsi="Arial" w:cs="Arial"/>
                <w:sz w:val="22"/>
                <w:szCs w:val="22"/>
              </w:rPr>
            </w:pPr>
            <w:r w:rsidRPr="00AA15E7">
              <w:rPr>
                <w:rFonts w:ascii="Arial" w:hAnsi="Arial" w:cs="Arial"/>
                <w:sz w:val="22"/>
                <w:szCs w:val="22"/>
              </w:rPr>
              <w:t xml:space="preserve">Knowledgeable on financial operations of the coop and </w:t>
            </w:r>
            <w:r w:rsidR="00096330" w:rsidRPr="00AA15E7">
              <w:rPr>
                <w:rFonts w:ascii="Arial" w:hAnsi="Arial" w:cs="Arial"/>
                <w:sz w:val="22"/>
                <w:szCs w:val="22"/>
              </w:rPr>
              <w:t>accounting</w:t>
            </w:r>
            <w:r w:rsidRPr="00AA15E7">
              <w:rPr>
                <w:rFonts w:ascii="Arial" w:hAnsi="Arial" w:cs="Arial"/>
                <w:sz w:val="22"/>
                <w:szCs w:val="22"/>
              </w:rPr>
              <w:t xml:space="preserve"> requirements of regulatory entities</w:t>
            </w:r>
          </w:p>
        </w:tc>
        <w:tc>
          <w:tcPr>
            <w:tcW w:w="1458" w:type="dxa"/>
          </w:tcPr>
          <w:p w14:paraId="2348D020" w14:textId="77777777" w:rsidR="00B218A3" w:rsidRPr="00AA15E7" w:rsidRDefault="00B218A3" w:rsidP="00B218A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AA15E7">
              <w:rPr>
                <w:rFonts w:ascii="Arial" w:hAnsi="Arial" w:cs="Arial"/>
                <w:b/>
                <w:sz w:val="22"/>
                <w:szCs w:val="22"/>
              </w:rPr>
              <w:t>2</w:t>
            </w:r>
          </w:p>
        </w:tc>
        <w:tc>
          <w:tcPr>
            <w:tcW w:w="1458" w:type="dxa"/>
          </w:tcPr>
          <w:p w14:paraId="3B650FDA" w14:textId="653FA82B" w:rsidR="00B218A3" w:rsidRPr="00AA15E7" w:rsidRDefault="0012785A" w:rsidP="00B218A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</w:t>
            </w:r>
            <w:r w:rsidR="00B218A3" w:rsidRPr="00AA15E7">
              <w:rPr>
                <w:rFonts w:ascii="Arial" w:hAnsi="Arial" w:cs="Arial"/>
                <w:b/>
                <w:sz w:val="22"/>
                <w:szCs w:val="22"/>
              </w:rPr>
              <w:t>3</w:t>
            </w:r>
            <w:r>
              <w:rPr>
                <w:rFonts w:ascii="Arial" w:hAnsi="Arial" w:cs="Arial"/>
                <w:b/>
                <w:sz w:val="22"/>
                <w:szCs w:val="22"/>
              </w:rPr>
              <w:t>)</w:t>
            </w:r>
          </w:p>
        </w:tc>
        <w:tc>
          <w:tcPr>
            <w:tcW w:w="1459" w:type="dxa"/>
          </w:tcPr>
          <w:p w14:paraId="2F1DE8D3" w14:textId="77777777" w:rsidR="00B218A3" w:rsidRPr="00AA15E7" w:rsidRDefault="00B218A3" w:rsidP="00B218A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AA15E7">
              <w:rPr>
                <w:rFonts w:ascii="Arial" w:hAnsi="Arial" w:cs="Arial"/>
                <w:b/>
                <w:sz w:val="22"/>
                <w:szCs w:val="22"/>
              </w:rPr>
              <w:t>4</w:t>
            </w:r>
          </w:p>
        </w:tc>
      </w:tr>
      <w:tr w:rsidR="00B218A3" w:rsidRPr="00AA15E7" w14:paraId="186A7859" w14:textId="77777777" w:rsidTr="00B218A3">
        <w:tc>
          <w:tcPr>
            <w:tcW w:w="6747" w:type="dxa"/>
            <w:gridSpan w:val="2"/>
          </w:tcPr>
          <w:p w14:paraId="3E5BF923" w14:textId="77777777" w:rsidR="00B218A3" w:rsidRPr="00AA15E7" w:rsidRDefault="00B218A3" w:rsidP="009A59BF">
            <w:pPr>
              <w:pStyle w:val="ListParagraph"/>
              <w:numPr>
                <w:ilvl w:val="0"/>
                <w:numId w:val="38"/>
              </w:numPr>
              <w:ind w:left="432"/>
              <w:rPr>
                <w:rFonts w:ascii="Arial" w:hAnsi="Arial" w:cs="Arial"/>
                <w:sz w:val="22"/>
                <w:szCs w:val="22"/>
              </w:rPr>
            </w:pPr>
            <w:r w:rsidRPr="00AA15E7">
              <w:rPr>
                <w:rFonts w:ascii="Arial" w:hAnsi="Arial" w:cs="Arial"/>
                <w:sz w:val="22"/>
                <w:szCs w:val="22"/>
              </w:rPr>
              <w:t xml:space="preserve">Review the Cash flow Statement prepared by the Accounting Associates and </w:t>
            </w:r>
            <w:r w:rsidR="00096330" w:rsidRPr="00AA15E7">
              <w:rPr>
                <w:rFonts w:ascii="Arial" w:hAnsi="Arial" w:cs="Arial"/>
                <w:sz w:val="22"/>
                <w:szCs w:val="22"/>
              </w:rPr>
              <w:t>recommend</w:t>
            </w:r>
            <w:r w:rsidRPr="00AA15E7">
              <w:rPr>
                <w:rFonts w:ascii="Arial" w:hAnsi="Arial" w:cs="Arial"/>
                <w:sz w:val="22"/>
                <w:szCs w:val="22"/>
              </w:rPr>
              <w:t xml:space="preserve"> necessary </w:t>
            </w:r>
            <w:r w:rsidR="00096330" w:rsidRPr="00AA15E7">
              <w:rPr>
                <w:rFonts w:ascii="Arial" w:hAnsi="Arial" w:cs="Arial"/>
                <w:sz w:val="22"/>
                <w:szCs w:val="22"/>
              </w:rPr>
              <w:t>adjustments.</w:t>
            </w:r>
          </w:p>
          <w:p w14:paraId="6971829D" w14:textId="77777777" w:rsidR="00B218A3" w:rsidRPr="00AA15E7" w:rsidRDefault="00B218A3" w:rsidP="009A59BF">
            <w:pPr>
              <w:ind w:left="432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43" w:type="dxa"/>
          </w:tcPr>
          <w:p w14:paraId="42ACA524" w14:textId="77777777" w:rsidR="00B218A3" w:rsidRPr="00AA15E7" w:rsidRDefault="00B218A3" w:rsidP="00B218A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545" w:type="dxa"/>
          </w:tcPr>
          <w:p w14:paraId="74482354" w14:textId="77777777" w:rsidR="00B218A3" w:rsidRPr="00AA15E7" w:rsidRDefault="00B218A3" w:rsidP="00B218A3">
            <w:pPr>
              <w:rPr>
                <w:rFonts w:ascii="Arial" w:hAnsi="Arial" w:cs="Arial"/>
                <w:sz w:val="22"/>
                <w:szCs w:val="22"/>
              </w:rPr>
            </w:pPr>
            <w:r w:rsidRPr="00AA15E7">
              <w:rPr>
                <w:rFonts w:ascii="Arial" w:hAnsi="Arial" w:cs="Arial"/>
                <w:sz w:val="22"/>
                <w:szCs w:val="22"/>
              </w:rPr>
              <w:t>Kin to details of Cash Operating Budget</w:t>
            </w:r>
          </w:p>
        </w:tc>
        <w:tc>
          <w:tcPr>
            <w:tcW w:w="1458" w:type="dxa"/>
          </w:tcPr>
          <w:p w14:paraId="0E8031C6" w14:textId="77777777" w:rsidR="00B218A3" w:rsidRPr="00AA15E7" w:rsidRDefault="00B218A3" w:rsidP="00B218A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AA15E7">
              <w:rPr>
                <w:rFonts w:ascii="Arial" w:hAnsi="Arial" w:cs="Arial"/>
                <w:b/>
                <w:sz w:val="22"/>
                <w:szCs w:val="22"/>
              </w:rPr>
              <w:t>2</w:t>
            </w:r>
          </w:p>
        </w:tc>
        <w:tc>
          <w:tcPr>
            <w:tcW w:w="1458" w:type="dxa"/>
          </w:tcPr>
          <w:p w14:paraId="67022DE7" w14:textId="2525DD74" w:rsidR="00B218A3" w:rsidRPr="00AA15E7" w:rsidRDefault="0012785A" w:rsidP="00B218A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</w:t>
            </w:r>
            <w:r w:rsidR="00B218A3" w:rsidRPr="00AA15E7">
              <w:rPr>
                <w:rFonts w:ascii="Arial" w:hAnsi="Arial" w:cs="Arial"/>
                <w:b/>
                <w:sz w:val="22"/>
                <w:szCs w:val="22"/>
              </w:rPr>
              <w:t>3</w:t>
            </w:r>
            <w:r>
              <w:rPr>
                <w:rFonts w:ascii="Arial" w:hAnsi="Arial" w:cs="Arial"/>
                <w:b/>
                <w:sz w:val="22"/>
                <w:szCs w:val="22"/>
              </w:rPr>
              <w:t>)</w:t>
            </w:r>
          </w:p>
        </w:tc>
        <w:tc>
          <w:tcPr>
            <w:tcW w:w="1459" w:type="dxa"/>
          </w:tcPr>
          <w:p w14:paraId="59A7E0DE" w14:textId="77777777" w:rsidR="00B218A3" w:rsidRPr="00AA15E7" w:rsidRDefault="00B218A3" w:rsidP="00B218A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AA15E7">
              <w:rPr>
                <w:rFonts w:ascii="Arial" w:hAnsi="Arial" w:cs="Arial"/>
                <w:b/>
                <w:sz w:val="22"/>
                <w:szCs w:val="22"/>
              </w:rPr>
              <w:t>4</w:t>
            </w:r>
          </w:p>
        </w:tc>
      </w:tr>
      <w:tr w:rsidR="00B218A3" w:rsidRPr="00AA15E7" w14:paraId="72712DC3" w14:textId="77777777" w:rsidTr="00B218A3">
        <w:tc>
          <w:tcPr>
            <w:tcW w:w="6747" w:type="dxa"/>
            <w:gridSpan w:val="2"/>
          </w:tcPr>
          <w:p w14:paraId="47979DB0" w14:textId="77777777" w:rsidR="00B218A3" w:rsidRPr="00AA15E7" w:rsidRDefault="00B218A3" w:rsidP="009A59BF">
            <w:pPr>
              <w:pStyle w:val="ListParagraph"/>
              <w:numPr>
                <w:ilvl w:val="0"/>
                <w:numId w:val="38"/>
              </w:numPr>
              <w:ind w:left="432"/>
              <w:rPr>
                <w:rFonts w:ascii="Arial" w:hAnsi="Arial" w:cs="Arial"/>
                <w:sz w:val="22"/>
                <w:szCs w:val="22"/>
              </w:rPr>
            </w:pPr>
            <w:r w:rsidRPr="00AA15E7">
              <w:rPr>
                <w:rFonts w:ascii="Arial" w:hAnsi="Arial" w:cs="Arial"/>
                <w:sz w:val="22"/>
                <w:szCs w:val="22"/>
              </w:rPr>
              <w:t>Coordinates and interacts with various departments and offices as regards to reports needed for the preparation of the Monthly Financial and Statistical Report (MFSR)</w:t>
            </w:r>
          </w:p>
          <w:p w14:paraId="1E893AFD" w14:textId="77777777" w:rsidR="00B218A3" w:rsidRPr="00AA15E7" w:rsidRDefault="00B218A3" w:rsidP="009A59BF">
            <w:pPr>
              <w:ind w:left="432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43" w:type="dxa"/>
          </w:tcPr>
          <w:p w14:paraId="11A8AB6B" w14:textId="77777777" w:rsidR="00B218A3" w:rsidRPr="00AA15E7" w:rsidRDefault="00B218A3" w:rsidP="00B218A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545" w:type="dxa"/>
          </w:tcPr>
          <w:p w14:paraId="0EC4E17F" w14:textId="77777777" w:rsidR="00B218A3" w:rsidRPr="00AA15E7" w:rsidRDefault="00B218A3" w:rsidP="00B218A3">
            <w:pPr>
              <w:rPr>
                <w:rFonts w:ascii="Arial" w:hAnsi="Arial" w:cs="Arial"/>
                <w:sz w:val="22"/>
                <w:szCs w:val="22"/>
              </w:rPr>
            </w:pPr>
            <w:r w:rsidRPr="00AA15E7">
              <w:rPr>
                <w:rFonts w:ascii="Arial" w:hAnsi="Arial" w:cs="Arial"/>
                <w:sz w:val="22"/>
                <w:szCs w:val="22"/>
              </w:rPr>
              <w:t xml:space="preserve">Monitoring skills </w:t>
            </w:r>
          </w:p>
        </w:tc>
        <w:tc>
          <w:tcPr>
            <w:tcW w:w="1458" w:type="dxa"/>
          </w:tcPr>
          <w:p w14:paraId="320B6C66" w14:textId="77777777" w:rsidR="00B218A3" w:rsidRPr="00AA15E7" w:rsidRDefault="00B218A3" w:rsidP="00B218A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AA15E7">
              <w:rPr>
                <w:rFonts w:ascii="Arial" w:hAnsi="Arial" w:cs="Arial"/>
                <w:b/>
                <w:sz w:val="22"/>
                <w:szCs w:val="22"/>
              </w:rPr>
              <w:t>2</w:t>
            </w:r>
          </w:p>
        </w:tc>
        <w:tc>
          <w:tcPr>
            <w:tcW w:w="1458" w:type="dxa"/>
          </w:tcPr>
          <w:p w14:paraId="7B4A65C9" w14:textId="37A68C81" w:rsidR="00B218A3" w:rsidRPr="00AA15E7" w:rsidRDefault="0012785A" w:rsidP="00B218A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</w:t>
            </w:r>
            <w:r w:rsidR="00B218A3" w:rsidRPr="00AA15E7">
              <w:rPr>
                <w:rFonts w:ascii="Arial" w:hAnsi="Arial" w:cs="Arial"/>
                <w:b/>
                <w:sz w:val="22"/>
                <w:szCs w:val="22"/>
              </w:rPr>
              <w:t>3</w:t>
            </w:r>
            <w:r>
              <w:rPr>
                <w:rFonts w:ascii="Arial" w:hAnsi="Arial" w:cs="Arial"/>
                <w:b/>
                <w:sz w:val="22"/>
                <w:szCs w:val="22"/>
              </w:rPr>
              <w:t>)</w:t>
            </w:r>
          </w:p>
        </w:tc>
        <w:tc>
          <w:tcPr>
            <w:tcW w:w="1459" w:type="dxa"/>
          </w:tcPr>
          <w:p w14:paraId="702FBCF6" w14:textId="77777777" w:rsidR="00B218A3" w:rsidRPr="00AA15E7" w:rsidRDefault="00B218A3" w:rsidP="00B218A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AA15E7">
              <w:rPr>
                <w:rFonts w:ascii="Arial" w:hAnsi="Arial" w:cs="Arial"/>
                <w:b/>
                <w:sz w:val="22"/>
                <w:szCs w:val="22"/>
              </w:rPr>
              <w:t>4</w:t>
            </w:r>
          </w:p>
        </w:tc>
      </w:tr>
      <w:tr w:rsidR="00B218A3" w:rsidRPr="00AA15E7" w14:paraId="66E80DFB" w14:textId="77777777" w:rsidTr="00B218A3">
        <w:tc>
          <w:tcPr>
            <w:tcW w:w="6747" w:type="dxa"/>
            <w:gridSpan w:val="2"/>
          </w:tcPr>
          <w:p w14:paraId="7AF5908A" w14:textId="77777777" w:rsidR="00B218A3" w:rsidRPr="00AA15E7" w:rsidRDefault="00096330" w:rsidP="009A59BF">
            <w:pPr>
              <w:pStyle w:val="ListParagraph"/>
              <w:numPr>
                <w:ilvl w:val="0"/>
                <w:numId w:val="38"/>
              </w:numPr>
              <w:ind w:left="432"/>
              <w:rPr>
                <w:rFonts w:ascii="Arial" w:hAnsi="Arial" w:cs="Arial"/>
                <w:sz w:val="22"/>
                <w:szCs w:val="22"/>
              </w:rPr>
            </w:pPr>
            <w:r w:rsidRPr="00AA15E7">
              <w:rPr>
                <w:rFonts w:ascii="Arial" w:hAnsi="Arial" w:cs="Arial"/>
                <w:sz w:val="22"/>
                <w:szCs w:val="22"/>
              </w:rPr>
              <w:t>Reviews the</w:t>
            </w:r>
            <w:r w:rsidR="00B218A3" w:rsidRPr="00AA15E7">
              <w:rPr>
                <w:rFonts w:ascii="Arial" w:hAnsi="Arial" w:cs="Arial"/>
                <w:sz w:val="22"/>
                <w:szCs w:val="22"/>
              </w:rPr>
              <w:t xml:space="preserve"> prepared report of unaudited financial report on Business Separation Unbundled Plan (BSUP</w:t>
            </w:r>
            <w:r w:rsidRPr="00AA15E7">
              <w:rPr>
                <w:rFonts w:ascii="Arial" w:hAnsi="Arial" w:cs="Arial"/>
                <w:sz w:val="22"/>
                <w:szCs w:val="22"/>
              </w:rPr>
              <w:t>), and</w:t>
            </w:r>
            <w:r w:rsidR="00B218A3" w:rsidRPr="00AA15E7">
              <w:rPr>
                <w:rFonts w:ascii="Arial" w:hAnsi="Arial" w:cs="Arial"/>
                <w:sz w:val="22"/>
                <w:szCs w:val="22"/>
              </w:rPr>
              <w:t xml:space="preserve"> Energy Regulatory Commission (ERC) Annual </w:t>
            </w:r>
            <w:r w:rsidRPr="00AA15E7">
              <w:rPr>
                <w:rFonts w:ascii="Arial" w:hAnsi="Arial" w:cs="Arial"/>
                <w:sz w:val="22"/>
                <w:szCs w:val="22"/>
              </w:rPr>
              <w:t>Report for</w:t>
            </w:r>
            <w:r w:rsidR="00B218A3" w:rsidRPr="00AA15E7">
              <w:rPr>
                <w:rFonts w:ascii="Arial" w:hAnsi="Arial" w:cs="Arial"/>
                <w:sz w:val="22"/>
                <w:szCs w:val="22"/>
              </w:rPr>
              <w:t xml:space="preserve"> audit and ensures timely </w:t>
            </w:r>
            <w:r w:rsidRPr="00AA15E7">
              <w:rPr>
                <w:rFonts w:ascii="Arial" w:hAnsi="Arial" w:cs="Arial"/>
                <w:sz w:val="22"/>
                <w:szCs w:val="22"/>
              </w:rPr>
              <w:t>submission.</w:t>
            </w:r>
          </w:p>
          <w:p w14:paraId="39B70455" w14:textId="77777777" w:rsidR="00B218A3" w:rsidRPr="00AA15E7" w:rsidRDefault="00B218A3" w:rsidP="009A59BF">
            <w:pPr>
              <w:ind w:left="43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43" w:type="dxa"/>
          </w:tcPr>
          <w:p w14:paraId="3D2DF0A5" w14:textId="77777777" w:rsidR="00B218A3" w:rsidRPr="00AA15E7" w:rsidRDefault="00B218A3" w:rsidP="00B218A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545" w:type="dxa"/>
          </w:tcPr>
          <w:p w14:paraId="2675B386" w14:textId="77777777" w:rsidR="00B218A3" w:rsidRPr="00AA15E7" w:rsidRDefault="00B218A3" w:rsidP="00B218A3">
            <w:pPr>
              <w:rPr>
                <w:rFonts w:ascii="Arial" w:hAnsi="Arial" w:cs="Arial"/>
                <w:sz w:val="22"/>
                <w:szCs w:val="22"/>
              </w:rPr>
            </w:pPr>
            <w:r w:rsidRPr="00AA15E7">
              <w:rPr>
                <w:rFonts w:ascii="Arial" w:hAnsi="Arial" w:cs="Arial"/>
                <w:sz w:val="22"/>
                <w:szCs w:val="22"/>
              </w:rPr>
              <w:t xml:space="preserve">Analytical skills </w:t>
            </w:r>
            <w:r w:rsidR="00096330" w:rsidRPr="00AA15E7">
              <w:rPr>
                <w:rFonts w:ascii="Arial" w:hAnsi="Arial" w:cs="Arial"/>
                <w:sz w:val="22"/>
                <w:szCs w:val="22"/>
              </w:rPr>
              <w:t>and knowledgeable</w:t>
            </w:r>
            <w:r w:rsidRPr="00AA15E7">
              <w:rPr>
                <w:rFonts w:ascii="Arial" w:hAnsi="Arial" w:cs="Arial"/>
                <w:sz w:val="22"/>
                <w:szCs w:val="22"/>
              </w:rPr>
              <w:t xml:space="preserve"> on BSUP/ACAM and financial report requirements of regulatory entities</w:t>
            </w:r>
          </w:p>
        </w:tc>
        <w:tc>
          <w:tcPr>
            <w:tcW w:w="1458" w:type="dxa"/>
          </w:tcPr>
          <w:p w14:paraId="0C74DD65" w14:textId="77777777" w:rsidR="00B218A3" w:rsidRPr="00AA15E7" w:rsidRDefault="00B218A3" w:rsidP="00B218A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AA15E7">
              <w:rPr>
                <w:rFonts w:ascii="Arial" w:hAnsi="Arial" w:cs="Arial"/>
                <w:b/>
                <w:sz w:val="22"/>
                <w:szCs w:val="22"/>
              </w:rPr>
              <w:t>2</w:t>
            </w:r>
          </w:p>
        </w:tc>
        <w:tc>
          <w:tcPr>
            <w:tcW w:w="1458" w:type="dxa"/>
          </w:tcPr>
          <w:p w14:paraId="7A5E2AA1" w14:textId="60192938" w:rsidR="00B218A3" w:rsidRPr="00AA15E7" w:rsidRDefault="0012785A" w:rsidP="00B218A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</w:t>
            </w:r>
            <w:r w:rsidR="00B218A3" w:rsidRPr="00AA15E7">
              <w:rPr>
                <w:rFonts w:ascii="Arial" w:hAnsi="Arial" w:cs="Arial"/>
                <w:b/>
                <w:sz w:val="22"/>
                <w:szCs w:val="22"/>
              </w:rPr>
              <w:t>3</w:t>
            </w:r>
            <w:r>
              <w:rPr>
                <w:rFonts w:ascii="Arial" w:hAnsi="Arial" w:cs="Arial"/>
                <w:b/>
                <w:sz w:val="22"/>
                <w:szCs w:val="22"/>
              </w:rPr>
              <w:t>)</w:t>
            </w:r>
          </w:p>
        </w:tc>
        <w:tc>
          <w:tcPr>
            <w:tcW w:w="1459" w:type="dxa"/>
          </w:tcPr>
          <w:p w14:paraId="09965282" w14:textId="77777777" w:rsidR="00B218A3" w:rsidRPr="00AA15E7" w:rsidRDefault="00B218A3" w:rsidP="00B218A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AA15E7">
              <w:rPr>
                <w:rFonts w:ascii="Arial" w:hAnsi="Arial" w:cs="Arial"/>
                <w:b/>
                <w:sz w:val="22"/>
                <w:szCs w:val="22"/>
              </w:rPr>
              <w:t>4</w:t>
            </w:r>
          </w:p>
        </w:tc>
      </w:tr>
      <w:tr w:rsidR="00B218A3" w:rsidRPr="00AA15E7" w14:paraId="13420F86" w14:textId="77777777" w:rsidTr="00B218A3">
        <w:tc>
          <w:tcPr>
            <w:tcW w:w="6747" w:type="dxa"/>
            <w:gridSpan w:val="2"/>
          </w:tcPr>
          <w:p w14:paraId="6F6D3E55" w14:textId="55DF095C" w:rsidR="00B218A3" w:rsidRPr="00AA15E7" w:rsidRDefault="00B218A3" w:rsidP="009A59BF">
            <w:pPr>
              <w:pStyle w:val="ListParagraph"/>
              <w:numPr>
                <w:ilvl w:val="0"/>
                <w:numId w:val="38"/>
              </w:numPr>
              <w:ind w:left="432"/>
              <w:rPr>
                <w:rFonts w:ascii="Arial" w:hAnsi="Arial" w:cs="Arial"/>
                <w:bCs/>
                <w:sz w:val="22"/>
                <w:szCs w:val="22"/>
              </w:rPr>
            </w:pPr>
            <w:r w:rsidRPr="00AA15E7">
              <w:rPr>
                <w:rFonts w:ascii="Arial" w:hAnsi="Arial" w:cs="Arial"/>
                <w:bCs/>
                <w:sz w:val="22"/>
                <w:szCs w:val="22"/>
              </w:rPr>
              <w:t xml:space="preserve">Review and reclassify entries for the issued materials thru </w:t>
            </w:r>
            <w:r w:rsidR="00096330" w:rsidRPr="00AA15E7">
              <w:rPr>
                <w:rFonts w:ascii="Arial" w:hAnsi="Arial" w:cs="Arial"/>
                <w:bCs/>
                <w:sz w:val="22"/>
                <w:szCs w:val="22"/>
              </w:rPr>
              <w:t xml:space="preserve">the generated report </w:t>
            </w:r>
            <w:r w:rsidR="00903DF2" w:rsidRPr="00AA15E7">
              <w:rPr>
                <w:rFonts w:ascii="Arial" w:hAnsi="Arial" w:cs="Arial"/>
                <w:bCs/>
                <w:sz w:val="22"/>
                <w:szCs w:val="22"/>
              </w:rPr>
              <w:t>from the</w:t>
            </w:r>
            <w:r w:rsidRPr="00AA15E7">
              <w:rPr>
                <w:rFonts w:ascii="Arial" w:hAnsi="Arial" w:cs="Arial"/>
                <w:bCs/>
                <w:sz w:val="22"/>
                <w:szCs w:val="22"/>
              </w:rPr>
              <w:t xml:space="preserve"> Warehouse system and prepare reports for recording</w:t>
            </w:r>
            <w:r w:rsidR="00903DF2" w:rsidRPr="00AA15E7">
              <w:rPr>
                <w:rFonts w:ascii="Arial" w:hAnsi="Arial" w:cs="Arial"/>
                <w:bCs/>
                <w:sz w:val="22"/>
                <w:szCs w:val="22"/>
              </w:rPr>
              <w:t>.</w:t>
            </w:r>
          </w:p>
          <w:p w14:paraId="4CFD2F26" w14:textId="77777777" w:rsidR="00B218A3" w:rsidRPr="00AA15E7" w:rsidRDefault="00B218A3" w:rsidP="009A59BF">
            <w:pPr>
              <w:pStyle w:val="ListParagraph"/>
              <w:ind w:left="432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443" w:type="dxa"/>
          </w:tcPr>
          <w:p w14:paraId="2806B0C7" w14:textId="77777777" w:rsidR="00B218A3" w:rsidRPr="00AA15E7" w:rsidRDefault="00B218A3" w:rsidP="00B218A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545" w:type="dxa"/>
          </w:tcPr>
          <w:p w14:paraId="23B89252" w14:textId="77777777" w:rsidR="00B218A3" w:rsidRPr="00AA15E7" w:rsidRDefault="00B218A3" w:rsidP="00B218A3">
            <w:pPr>
              <w:rPr>
                <w:rFonts w:ascii="Arial" w:hAnsi="Arial" w:cs="Arial"/>
                <w:sz w:val="22"/>
                <w:szCs w:val="22"/>
              </w:rPr>
            </w:pPr>
            <w:r w:rsidRPr="00AA15E7">
              <w:rPr>
                <w:rFonts w:ascii="Arial" w:hAnsi="Arial" w:cs="Arial"/>
                <w:sz w:val="22"/>
                <w:szCs w:val="22"/>
              </w:rPr>
              <w:t>Knowledgeable on various operations of project implementations and accounting principles</w:t>
            </w:r>
          </w:p>
          <w:p w14:paraId="7AD206F6" w14:textId="77777777" w:rsidR="00B218A3" w:rsidRPr="00AA15E7" w:rsidRDefault="00B218A3" w:rsidP="00B218A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58" w:type="dxa"/>
          </w:tcPr>
          <w:p w14:paraId="66620DE4" w14:textId="77777777" w:rsidR="00B218A3" w:rsidRPr="00AA15E7" w:rsidRDefault="00B218A3" w:rsidP="00B218A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AA15E7">
              <w:rPr>
                <w:rFonts w:ascii="Arial" w:hAnsi="Arial" w:cs="Arial"/>
                <w:b/>
                <w:sz w:val="22"/>
                <w:szCs w:val="22"/>
              </w:rPr>
              <w:t>2</w:t>
            </w:r>
          </w:p>
        </w:tc>
        <w:tc>
          <w:tcPr>
            <w:tcW w:w="1458" w:type="dxa"/>
          </w:tcPr>
          <w:p w14:paraId="5ABBCDDA" w14:textId="65291095" w:rsidR="00B218A3" w:rsidRPr="00AA15E7" w:rsidRDefault="0012785A" w:rsidP="00B218A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</w:t>
            </w:r>
            <w:r w:rsidR="00B218A3" w:rsidRPr="00AA15E7">
              <w:rPr>
                <w:rFonts w:ascii="Arial" w:hAnsi="Arial" w:cs="Arial"/>
                <w:b/>
                <w:sz w:val="22"/>
                <w:szCs w:val="22"/>
              </w:rPr>
              <w:t>3</w:t>
            </w:r>
            <w:r>
              <w:rPr>
                <w:rFonts w:ascii="Arial" w:hAnsi="Arial" w:cs="Arial"/>
                <w:b/>
                <w:sz w:val="22"/>
                <w:szCs w:val="22"/>
              </w:rPr>
              <w:t>)</w:t>
            </w:r>
          </w:p>
        </w:tc>
        <w:tc>
          <w:tcPr>
            <w:tcW w:w="1459" w:type="dxa"/>
          </w:tcPr>
          <w:p w14:paraId="71D4FEDB" w14:textId="77777777" w:rsidR="00B218A3" w:rsidRPr="00AA15E7" w:rsidRDefault="00B218A3" w:rsidP="00B218A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AA15E7">
              <w:rPr>
                <w:rFonts w:ascii="Arial" w:hAnsi="Arial" w:cs="Arial"/>
                <w:b/>
                <w:sz w:val="22"/>
                <w:szCs w:val="22"/>
              </w:rPr>
              <w:t>4</w:t>
            </w:r>
          </w:p>
        </w:tc>
      </w:tr>
      <w:tr w:rsidR="00B218A3" w:rsidRPr="00AA15E7" w14:paraId="460BC065" w14:textId="77777777" w:rsidTr="00B218A3">
        <w:tc>
          <w:tcPr>
            <w:tcW w:w="6747" w:type="dxa"/>
            <w:gridSpan w:val="2"/>
          </w:tcPr>
          <w:p w14:paraId="685A33CF" w14:textId="77777777" w:rsidR="00B218A3" w:rsidRPr="00AA15E7" w:rsidRDefault="00B218A3" w:rsidP="009A59BF">
            <w:pPr>
              <w:pStyle w:val="ListParagraph"/>
              <w:numPr>
                <w:ilvl w:val="0"/>
                <w:numId w:val="38"/>
              </w:numPr>
              <w:tabs>
                <w:tab w:val="left" w:pos="350"/>
              </w:tabs>
              <w:ind w:left="432"/>
              <w:rPr>
                <w:rFonts w:ascii="Arial" w:hAnsi="Arial" w:cs="Arial"/>
                <w:bCs/>
                <w:sz w:val="22"/>
                <w:szCs w:val="22"/>
              </w:rPr>
            </w:pPr>
            <w:r w:rsidRPr="00AA15E7">
              <w:rPr>
                <w:rFonts w:ascii="Arial" w:hAnsi="Arial" w:cs="Arial"/>
                <w:bCs/>
                <w:sz w:val="22"/>
                <w:szCs w:val="22"/>
              </w:rPr>
              <w:t xml:space="preserve">Interacts with external and regulatory </w:t>
            </w:r>
            <w:r w:rsidR="00096330" w:rsidRPr="00AA15E7">
              <w:rPr>
                <w:rFonts w:ascii="Arial" w:hAnsi="Arial" w:cs="Arial"/>
                <w:bCs/>
                <w:sz w:val="22"/>
                <w:szCs w:val="22"/>
              </w:rPr>
              <w:t>auditors and</w:t>
            </w:r>
            <w:r w:rsidRPr="00AA15E7">
              <w:rPr>
                <w:rFonts w:ascii="Arial" w:hAnsi="Arial" w:cs="Arial"/>
                <w:bCs/>
                <w:sz w:val="22"/>
                <w:szCs w:val="22"/>
              </w:rPr>
              <w:t xml:space="preserve"> provide assistance for the preparation of reports as required for the conduct of </w:t>
            </w:r>
            <w:r w:rsidR="00096330" w:rsidRPr="00AA15E7">
              <w:rPr>
                <w:rFonts w:ascii="Arial" w:hAnsi="Arial" w:cs="Arial"/>
                <w:bCs/>
                <w:sz w:val="22"/>
                <w:szCs w:val="22"/>
              </w:rPr>
              <w:t>audit.</w:t>
            </w:r>
          </w:p>
          <w:p w14:paraId="67828BE0" w14:textId="77777777" w:rsidR="00B218A3" w:rsidRPr="00AA15E7" w:rsidRDefault="00B218A3" w:rsidP="009A59BF">
            <w:pPr>
              <w:pStyle w:val="ListParagraph"/>
              <w:tabs>
                <w:tab w:val="left" w:pos="350"/>
              </w:tabs>
              <w:ind w:left="432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443" w:type="dxa"/>
          </w:tcPr>
          <w:p w14:paraId="163CFDFF" w14:textId="77777777" w:rsidR="00B218A3" w:rsidRPr="00AA15E7" w:rsidRDefault="00B218A3" w:rsidP="00B218A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545" w:type="dxa"/>
          </w:tcPr>
          <w:p w14:paraId="3CE8EF83" w14:textId="77777777" w:rsidR="00B218A3" w:rsidRPr="00AA15E7" w:rsidRDefault="00B218A3" w:rsidP="00B218A3">
            <w:pPr>
              <w:rPr>
                <w:rFonts w:ascii="Arial" w:hAnsi="Arial" w:cs="Arial"/>
                <w:sz w:val="22"/>
                <w:szCs w:val="22"/>
              </w:rPr>
            </w:pPr>
            <w:r w:rsidRPr="00AA15E7">
              <w:rPr>
                <w:rFonts w:ascii="Arial" w:hAnsi="Arial" w:cs="Arial"/>
                <w:sz w:val="22"/>
                <w:szCs w:val="22"/>
              </w:rPr>
              <w:t xml:space="preserve">Knowledgeable on accounting/ financial report requirements of regulatory entities and maintaining harmonious </w:t>
            </w:r>
            <w:r w:rsidR="00096330" w:rsidRPr="00AA15E7">
              <w:rPr>
                <w:rFonts w:ascii="Arial" w:hAnsi="Arial" w:cs="Arial"/>
                <w:sz w:val="22"/>
                <w:szCs w:val="22"/>
              </w:rPr>
              <w:t>relationships.</w:t>
            </w:r>
          </w:p>
          <w:p w14:paraId="4F394031" w14:textId="77777777" w:rsidR="00B218A3" w:rsidRPr="00AA15E7" w:rsidRDefault="00B218A3" w:rsidP="00B218A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58" w:type="dxa"/>
          </w:tcPr>
          <w:p w14:paraId="62607C34" w14:textId="77777777" w:rsidR="00B218A3" w:rsidRPr="00AA15E7" w:rsidRDefault="00B218A3" w:rsidP="00B218A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AA15E7">
              <w:rPr>
                <w:rFonts w:ascii="Arial" w:hAnsi="Arial" w:cs="Arial"/>
                <w:b/>
                <w:sz w:val="22"/>
                <w:szCs w:val="22"/>
              </w:rPr>
              <w:t>2</w:t>
            </w:r>
          </w:p>
        </w:tc>
        <w:tc>
          <w:tcPr>
            <w:tcW w:w="1458" w:type="dxa"/>
          </w:tcPr>
          <w:p w14:paraId="2A89C004" w14:textId="00305DD7" w:rsidR="00B218A3" w:rsidRPr="00AA15E7" w:rsidRDefault="0012785A" w:rsidP="00B218A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</w:t>
            </w:r>
            <w:r w:rsidR="00B218A3" w:rsidRPr="00AA15E7">
              <w:rPr>
                <w:rFonts w:ascii="Arial" w:hAnsi="Arial" w:cs="Arial"/>
                <w:b/>
                <w:sz w:val="22"/>
                <w:szCs w:val="22"/>
              </w:rPr>
              <w:t>3</w:t>
            </w:r>
            <w:r>
              <w:rPr>
                <w:rFonts w:ascii="Arial" w:hAnsi="Arial" w:cs="Arial"/>
                <w:b/>
                <w:sz w:val="22"/>
                <w:szCs w:val="22"/>
              </w:rPr>
              <w:t>)</w:t>
            </w:r>
          </w:p>
        </w:tc>
        <w:tc>
          <w:tcPr>
            <w:tcW w:w="1459" w:type="dxa"/>
          </w:tcPr>
          <w:p w14:paraId="01982D3A" w14:textId="77777777" w:rsidR="00B218A3" w:rsidRPr="00AA15E7" w:rsidRDefault="00B218A3" w:rsidP="00B218A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AA15E7">
              <w:rPr>
                <w:rFonts w:ascii="Arial" w:hAnsi="Arial" w:cs="Arial"/>
                <w:b/>
                <w:sz w:val="22"/>
                <w:szCs w:val="22"/>
              </w:rPr>
              <w:t>4</w:t>
            </w:r>
          </w:p>
        </w:tc>
      </w:tr>
      <w:tr w:rsidR="00B218A3" w:rsidRPr="00AA15E7" w14:paraId="6A380D6B" w14:textId="77777777" w:rsidTr="00B218A3">
        <w:tc>
          <w:tcPr>
            <w:tcW w:w="6747" w:type="dxa"/>
            <w:gridSpan w:val="2"/>
            <w:tcBorders>
              <w:bottom w:val="single" w:sz="4" w:space="0" w:color="000000"/>
            </w:tcBorders>
          </w:tcPr>
          <w:p w14:paraId="05E47F1C" w14:textId="732F7073" w:rsidR="00B218A3" w:rsidRPr="00AA15E7" w:rsidRDefault="00B218A3" w:rsidP="00E05555">
            <w:pPr>
              <w:pStyle w:val="ListParagraph"/>
              <w:numPr>
                <w:ilvl w:val="0"/>
                <w:numId w:val="38"/>
              </w:numPr>
              <w:tabs>
                <w:tab w:val="left" w:pos="350"/>
              </w:tabs>
              <w:ind w:left="432"/>
              <w:rPr>
                <w:rFonts w:ascii="Arial" w:hAnsi="Arial" w:cs="Arial"/>
                <w:bCs/>
                <w:sz w:val="22"/>
                <w:szCs w:val="22"/>
              </w:rPr>
            </w:pPr>
            <w:r w:rsidRPr="00AA15E7">
              <w:rPr>
                <w:rFonts w:ascii="Arial" w:hAnsi="Arial" w:cs="Arial"/>
                <w:bCs/>
                <w:sz w:val="22"/>
                <w:szCs w:val="22"/>
              </w:rPr>
              <w:t>Ensures an objective conduct of performance appraisal for the team members and recommends to the Department Manager corresponding staff development program</w:t>
            </w:r>
          </w:p>
        </w:tc>
        <w:tc>
          <w:tcPr>
            <w:tcW w:w="1443" w:type="dxa"/>
          </w:tcPr>
          <w:p w14:paraId="29ED0341" w14:textId="77777777" w:rsidR="00B218A3" w:rsidRPr="00AA15E7" w:rsidRDefault="00B218A3" w:rsidP="00B218A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545" w:type="dxa"/>
          </w:tcPr>
          <w:p w14:paraId="04A2A34B" w14:textId="77777777" w:rsidR="00B218A3" w:rsidRPr="00AA15E7" w:rsidRDefault="00B218A3" w:rsidP="00B218A3">
            <w:pPr>
              <w:rPr>
                <w:rFonts w:ascii="Arial" w:hAnsi="Arial" w:cs="Arial"/>
                <w:sz w:val="22"/>
                <w:szCs w:val="22"/>
              </w:rPr>
            </w:pPr>
            <w:r w:rsidRPr="00AA15E7">
              <w:rPr>
                <w:rFonts w:ascii="Arial" w:hAnsi="Arial" w:cs="Arial"/>
                <w:sz w:val="22"/>
                <w:szCs w:val="22"/>
              </w:rPr>
              <w:t>Monitoring skills and guides the supervises</w:t>
            </w:r>
          </w:p>
        </w:tc>
        <w:tc>
          <w:tcPr>
            <w:tcW w:w="1458" w:type="dxa"/>
          </w:tcPr>
          <w:p w14:paraId="6E5F1D14" w14:textId="77777777" w:rsidR="00B218A3" w:rsidRPr="00AA15E7" w:rsidRDefault="00B218A3" w:rsidP="00B218A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AA15E7">
              <w:rPr>
                <w:rFonts w:ascii="Arial" w:hAnsi="Arial" w:cs="Arial"/>
                <w:b/>
                <w:sz w:val="22"/>
                <w:szCs w:val="22"/>
              </w:rPr>
              <w:t>2</w:t>
            </w:r>
          </w:p>
        </w:tc>
        <w:tc>
          <w:tcPr>
            <w:tcW w:w="1458" w:type="dxa"/>
          </w:tcPr>
          <w:p w14:paraId="51EB883E" w14:textId="751FF3EC" w:rsidR="00B218A3" w:rsidRPr="00AA15E7" w:rsidRDefault="0012785A" w:rsidP="00B218A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</w:t>
            </w:r>
            <w:r w:rsidR="00D42E75" w:rsidRPr="00AA15E7">
              <w:rPr>
                <w:rFonts w:ascii="Arial" w:hAnsi="Arial" w:cs="Arial"/>
                <w:b/>
                <w:sz w:val="22"/>
                <w:szCs w:val="22"/>
              </w:rPr>
              <w:t>3</w:t>
            </w:r>
            <w:r>
              <w:rPr>
                <w:rFonts w:ascii="Arial" w:hAnsi="Arial" w:cs="Arial"/>
                <w:b/>
                <w:sz w:val="22"/>
                <w:szCs w:val="22"/>
              </w:rPr>
              <w:t>)</w:t>
            </w:r>
          </w:p>
        </w:tc>
        <w:tc>
          <w:tcPr>
            <w:tcW w:w="1459" w:type="dxa"/>
          </w:tcPr>
          <w:p w14:paraId="53D695A7" w14:textId="77777777" w:rsidR="00B218A3" w:rsidRPr="00AA15E7" w:rsidRDefault="00B218A3" w:rsidP="00B218A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AA15E7">
              <w:rPr>
                <w:rFonts w:ascii="Arial" w:hAnsi="Arial" w:cs="Arial"/>
                <w:b/>
                <w:sz w:val="22"/>
                <w:szCs w:val="22"/>
              </w:rPr>
              <w:t>4</w:t>
            </w:r>
          </w:p>
        </w:tc>
      </w:tr>
      <w:tr w:rsidR="00B218A3" w:rsidRPr="00AA15E7" w14:paraId="0ABBD1D9" w14:textId="77777777" w:rsidTr="00B218A3">
        <w:tc>
          <w:tcPr>
            <w:tcW w:w="6747" w:type="dxa"/>
            <w:gridSpan w:val="2"/>
            <w:tcBorders>
              <w:bottom w:val="single" w:sz="4" w:space="0" w:color="auto"/>
            </w:tcBorders>
          </w:tcPr>
          <w:p w14:paraId="0367B557" w14:textId="77777777" w:rsidR="00B218A3" w:rsidRPr="00AA15E7" w:rsidRDefault="00B218A3" w:rsidP="00B218A3">
            <w:pPr>
              <w:tabs>
                <w:tab w:val="left" w:pos="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AA15E7">
              <w:rPr>
                <w:rFonts w:ascii="Arial" w:hAnsi="Arial" w:cs="Arial"/>
                <w:b/>
                <w:sz w:val="22"/>
                <w:szCs w:val="22"/>
              </w:rPr>
              <w:lastRenderedPageBreak/>
              <w:t>Administrative Efficiency</w:t>
            </w:r>
          </w:p>
        </w:tc>
        <w:tc>
          <w:tcPr>
            <w:tcW w:w="1443" w:type="dxa"/>
          </w:tcPr>
          <w:p w14:paraId="3CA47A8F" w14:textId="77777777" w:rsidR="00B218A3" w:rsidRPr="00AA15E7" w:rsidRDefault="00B218A3" w:rsidP="00B218A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AA15E7">
              <w:rPr>
                <w:rFonts w:ascii="Arial" w:hAnsi="Arial" w:cs="Arial"/>
                <w:b/>
                <w:sz w:val="22"/>
                <w:szCs w:val="22"/>
              </w:rPr>
              <w:t>10%</w:t>
            </w:r>
          </w:p>
        </w:tc>
        <w:tc>
          <w:tcPr>
            <w:tcW w:w="3545" w:type="dxa"/>
          </w:tcPr>
          <w:p w14:paraId="0CFEA362" w14:textId="77777777" w:rsidR="00B218A3" w:rsidRPr="00AA15E7" w:rsidRDefault="00B218A3" w:rsidP="00B218A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58" w:type="dxa"/>
          </w:tcPr>
          <w:p w14:paraId="1FCE9B81" w14:textId="77777777" w:rsidR="00B218A3" w:rsidRPr="00AA15E7" w:rsidRDefault="00B218A3" w:rsidP="00B218A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58" w:type="dxa"/>
          </w:tcPr>
          <w:p w14:paraId="5430607B" w14:textId="77777777" w:rsidR="00B218A3" w:rsidRPr="00AA15E7" w:rsidRDefault="00B218A3" w:rsidP="00B218A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59" w:type="dxa"/>
          </w:tcPr>
          <w:p w14:paraId="5EF2267F" w14:textId="77777777" w:rsidR="00B218A3" w:rsidRPr="00AA15E7" w:rsidRDefault="00B218A3" w:rsidP="00B218A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218A3" w:rsidRPr="00AA15E7" w14:paraId="2DB3DB86" w14:textId="77777777" w:rsidTr="00B218A3">
        <w:tc>
          <w:tcPr>
            <w:tcW w:w="6747" w:type="dxa"/>
            <w:gridSpan w:val="2"/>
            <w:tcBorders>
              <w:bottom w:val="single" w:sz="4" w:space="0" w:color="auto"/>
            </w:tcBorders>
          </w:tcPr>
          <w:p w14:paraId="626E2109" w14:textId="77777777" w:rsidR="00B218A3" w:rsidRPr="00AA15E7" w:rsidRDefault="00B218A3" w:rsidP="00B218A3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35F640BE" w14:textId="77777777" w:rsidR="00B218A3" w:rsidRPr="00AA15E7" w:rsidRDefault="00B218A3" w:rsidP="009A59BF">
            <w:pPr>
              <w:pStyle w:val="ListParagraph"/>
              <w:numPr>
                <w:ilvl w:val="0"/>
                <w:numId w:val="39"/>
              </w:numPr>
              <w:ind w:left="522"/>
              <w:rPr>
                <w:rFonts w:ascii="Arial" w:hAnsi="Arial" w:cs="Arial"/>
                <w:bCs/>
                <w:sz w:val="22"/>
                <w:szCs w:val="22"/>
              </w:rPr>
            </w:pPr>
            <w:r w:rsidRPr="00AA15E7">
              <w:rPr>
                <w:rFonts w:ascii="Arial" w:hAnsi="Arial" w:cs="Arial"/>
                <w:bCs/>
                <w:sz w:val="22"/>
                <w:szCs w:val="22"/>
              </w:rPr>
              <w:t>Monitors and guides the accounting staff by coordinating activities and answering questions</w:t>
            </w:r>
          </w:p>
          <w:p w14:paraId="431E9722" w14:textId="77777777" w:rsidR="00B218A3" w:rsidRPr="00AA15E7" w:rsidRDefault="00B218A3" w:rsidP="009A59BF">
            <w:pPr>
              <w:pStyle w:val="ListParagraph"/>
              <w:ind w:left="522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0798D297" w14:textId="77777777" w:rsidR="00B218A3" w:rsidRPr="00AA15E7" w:rsidRDefault="00B218A3" w:rsidP="009A59BF">
            <w:pPr>
              <w:pStyle w:val="ListParagraph"/>
              <w:numPr>
                <w:ilvl w:val="0"/>
                <w:numId w:val="39"/>
              </w:numPr>
              <w:ind w:left="522"/>
              <w:rPr>
                <w:rFonts w:ascii="Arial" w:hAnsi="Arial" w:cs="Arial"/>
                <w:bCs/>
                <w:sz w:val="22"/>
                <w:szCs w:val="22"/>
              </w:rPr>
            </w:pPr>
            <w:r w:rsidRPr="00AA15E7">
              <w:rPr>
                <w:rFonts w:ascii="Arial" w:hAnsi="Arial" w:cs="Arial"/>
                <w:bCs/>
                <w:sz w:val="22"/>
                <w:szCs w:val="22"/>
              </w:rPr>
              <w:t>Monitors payments to power suppliers and ensures to meet deadlines of payments</w:t>
            </w:r>
          </w:p>
          <w:p w14:paraId="0CD3992A" w14:textId="77777777" w:rsidR="00B218A3" w:rsidRPr="00AA15E7" w:rsidRDefault="00B218A3" w:rsidP="009A59BF">
            <w:pPr>
              <w:pStyle w:val="ListParagraph"/>
              <w:ind w:left="522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2CA79D7A" w14:textId="77777777" w:rsidR="00B218A3" w:rsidRPr="00AA15E7" w:rsidRDefault="00B218A3" w:rsidP="009A59BF">
            <w:pPr>
              <w:pStyle w:val="ListParagraph"/>
              <w:numPr>
                <w:ilvl w:val="0"/>
                <w:numId w:val="39"/>
              </w:numPr>
              <w:ind w:left="522"/>
              <w:rPr>
                <w:rFonts w:ascii="Arial" w:hAnsi="Arial" w:cs="Arial"/>
                <w:bCs/>
                <w:sz w:val="22"/>
                <w:szCs w:val="22"/>
              </w:rPr>
            </w:pPr>
            <w:r w:rsidRPr="00AA15E7">
              <w:rPr>
                <w:rFonts w:ascii="Arial" w:hAnsi="Arial" w:cs="Arial"/>
                <w:bCs/>
                <w:sz w:val="22"/>
                <w:szCs w:val="22"/>
              </w:rPr>
              <w:t xml:space="preserve">Attend to circulated memos from the management and from the  regulatory bodies as needed </w:t>
            </w:r>
          </w:p>
          <w:p w14:paraId="35511428" w14:textId="77777777" w:rsidR="00B218A3" w:rsidRPr="00AA15E7" w:rsidRDefault="00B218A3" w:rsidP="009A59BF">
            <w:pPr>
              <w:pStyle w:val="ListParagraph"/>
              <w:ind w:left="522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027F1D46" w14:textId="77777777" w:rsidR="00B218A3" w:rsidRPr="00AA15E7" w:rsidRDefault="00B218A3" w:rsidP="009A59BF">
            <w:pPr>
              <w:pStyle w:val="ListParagraph"/>
              <w:numPr>
                <w:ilvl w:val="0"/>
                <w:numId w:val="39"/>
              </w:numPr>
              <w:ind w:left="522"/>
              <w:rPr>
                <w:rFonts w:ascii="Arial" w:hAnsi="Arial" w:cs="Arial"/>
                <w:bCs/>
                <w:sz w:val="22"/>
                <w:szCs w:val="22"/>
              </w:rPr>
            </w:pPr>
            <w:r w:rsidRPr="00AA15E7">
              <w:rPr>
                <w:rFonts w:ascii="Arial" w:hAnsi="Arial" w:cs="Arial"/>
                <w:bCs/>
                <w:sz w:val="22"/>
                <w:szCs w:val="22"/>
              </w:rPr>
              <w:t>Performs other functions that may be assigned from time to time.</w:t>
            </w:r>
          </w:p>
          <w:p w14:paraId="6192B8A1" w14:textId="77777777" w:rsidR="00B218A3" w:rsidRPr="00AA15E7" w:rsidRDefault="00B218A3" w:rsidP="00B218A3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443" w:type="dxa"/>
          </w:tcPr>
          <w:p w14:paraId="54C1ED27" w14:textId="77777777" w:rsidR="00B218A3" w:rsidRPr="00AA15E7" w:rsidRDefault="00B218A3" w:rsidP="00B218A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545" w:type="dxa"/>
          </w:tcPr>
          <w:p w14:paraId="2EB3DAE5" w14:textId="77777777" w:rsidR="00B218A3" w:rsidRPr="00AA15E7" w:rsidRDefault="00B218A3" w:rsidP="00B218A3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44E141FB" w14:textId="512F8BF9" w:rsidR="00B218A3" w:rsidRPr="00AA15E7" w:rsidRDefault="00B218A3" w:rsidP="00B218A3">
            <w:pPr>
              <w:rPr>
                <w:rFonts w:ascii="Arial" w:hAnsi="Arial" w:cs="Arial"/>
                <w:sz w:val="22"/>
                <w:szCs w:val="22"/>
              </w:rPr>
            </w:pPr>
            <w:r w:rsidRPr="00AA15E7">
              <w:rPr>
                <w:rFonts w:ascii="Arial" w:hAnsi="Arial" w:cs="Arial"/>
                <w:sz w:val="22"/>
                <w:szCs w:val="22"/>
              </w:rPr>
              <w:t>Monitoring skills and guides the activities of the supervise</w:t>
            </w:r>
            <w:r w:rsidR="00903DF2" w:rsidRPr="00AA15E7">
              <w:rPr>
                <w:rFonts w:ascii="Arial" w:hAnsi="Arial" w:cs="Arial"/>
                <w:sz w:val="22"/>
                <w:szCs w:val="22"/>
              </w:rPr>
              <w:t>e</w:t>
            </w:r>
            <w:r w:rsidRPr="00AA15E7">
              <w:rPr>
                <w:rFonts w:ascii="Arial" w:hAnsi="Arial" w:cs="Arial"/>
                <w:sz w:val="22"/>
                <w:szCs w:val="22"/>
              </w:rPr>
              <w:t>s</w:t>
            </w:r>
          </w:p>
          <w:p w14:paraId="10AD1C45" w14:textId="77777777" w:rsidR="00B218A3" w:rsidRPr="00AA15E7" w:rsidRDefault="00B218A3" w:rsidP="00B218A3">
            <w:pPr>
              <w:rPr>
                <w:rFonts w:ascii="Arial" w:hAnsi="Arial" w:cs="Arial"/>
                <w:sz w:val="22"/>
                <w:szCs w:val="22"/>
              </w:rPr>
            </w:pPr>
          </w:p>
          <w:p w14:paraId="5C222DA0" w14:textId="24D59C77" w:rsidR="00B218A3" w:rsidRPr="00AA15E7" w:rsidRDefault="00B218A3" w:rsidP="00B218A3">
            <w:pPr>
              <w:rPr>
                <w:rFonts w:ascii="Arial" w:hAnsi="Arial" w:cs="Arial"/>
                <w:sz w:val="22"/>
                <w:szCs w:val="22"/>
              </w:rPr>
            </w:pPr>
            <w:r w:rsidRPr="00AA15E7">
              <w:rPr>
                <w:rFonts w:ascii="Arial" w:hAnsi="Arial" w:cs="Arial"/>
                <w:sz w:val="22"/>
                <w:szCs w:val="22"/>
              </w:rPr>
              <w:t xml:space="preserve">Monitoring skills and insures to </w:t>
            </w:r>
            <w:r w:rsidR="00903DF2" w:rsidRPr="00AA15E7">
              <w:rPr>
                <w:rFonts w:ascii="Arial" w:hAnsi="Arial" w:cs="Arial"/>
                <w:sz w:val="22"/>
                <w:szCs w:val="22"/>
              </w:rPr>
              <w:t>meet deadlines</w:t>
            </w:r>
          </w:p>
          <w:p w14:paraId="263D338F" w14:textId="77777777" w:rsidR="00B218A3" w:rsidRPr="00AA15E7" w:rsidRDefault="00B218A3" w:rsidP="00B218A3">
            <w:pPr>
              <w:rPr>
                <w:rFonts w:ascii="Arial" w:hAnsi="Arial" w:cs="Arial"/>
                <w:sz w:val="22"/>
                <w:szCs w:val="22"/>
              </w:rPr>
            </w:pPr>
          </w:p>
          <w:p w14:paraId="14EFC606" w14:textId="77777777" w:rsidR="00B218A3" w:rsidRPr="00AA15E7" w:rsidRDefault="00B218A3" w:rsidP="00B218A3">
            <w:pPr>
              <w:rPr>
                <w:rFonts w:ascii="Arial" w:hAnsi="Arial" w:cs="Arial"/>
                <w:sz w:val="22"/>
                <w:szCs w:val="22"/>
              </w:rPr>
            </w:pPr>
          </w:p>
          <w:p w14:paraId="4D8C9C2F" w14:textId="77777777" w:rsidR="00B218A3" w:rsidRPr="00AA15E7" w:rsidRDefault="00B218A3" w:rsidP="00B218A3">
            <w:pPr>
              <w:rPr>
                <w:rFonts w:ascii="Arial" w:hAnsi="Arial" w:cs="Arial"/>
                <w:sz w:val="22"/>
                <w:szCs w:val="22"/>
              </w:rPr>
            </w:pPr>
            <w:r w:rsidRPr="00AA15E7">
              <w:rPr>
                <w:rFonts w:ascii="Arial" w:hAnsi="Arial" w:cs="Arial"/>
                <w:sz w:val="22"/>
                <w:szCs w:val="22"/>
              </w:rPr>
              <w:t>Communication skills</w:t>
            </w:r>
          </w:p>
          <w:p w14:paraId="2650A645" w14:textId="77777777" w:rsidR="00B218A3" w:rsidRPr="00AA15E7" w:rsidRDefault="00B218A3" w:rsidP="00B218A3">
            <w:pPr>
              <w:rPr>
                <w:rFonts w:ascii="Arial" w:hAnsi="Arial" w:cs="Arial"/>
                <w:sz w:val="22"/>
                <w:szCs w:val="22"/>
              </w:rPr>
            </w:pPr>
          </w:p>
          <w:p w14:paraId="7F076DD1" w14:textId="77777777" w:rsidR="00B218A3" w:rsidRPr="00AA15E7" w:rsidRDefault="00B218A3" w:rsidP="00B218A3">
            <w:pPr>
              <w:rPr>
                <w:rFonts w:ascii="Arial" w:hAnsi="Arial" w:cs="Arial"/>
                <w:sz w:val="22"/>
                <w:szCs w:val="22"/>
              </w:rPr>
            </w:pPr>
          </w:p>
          <w:p w14:paraId="5B0CF970" w14:textId="77777777" w:rsidR="00B218A3" w:rsidRPr="00AA15E7" w:rsidRDefault="00B218A3" w:rsidP="00B218A3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AA15E7">
              <w:rPr>
                <w:rFonts w:ascii="Arial" w:hAnsi="Arial" w:cs="Arial"/>
                <w:sz w:val="22"/>
                <w:szCs w:val="22"/>
              </w:rPr>
              <w:t>Maintain courteousness</w:t>
            </w:r>
          </w:p>
        </w:tc>
        <w:tc>
          <w:tcPr>
            <w:tcW w:w="1458" w:type="dxa"/>
            <w:vAlign w:val="center"/>
          </w:tcPr>
          <w:p w14:paraId="1BCA2A1C" w14:textId="77777777" w:rsidR="00B218A3" w:rsidRPr="00AA15E7" w:rsidRDefault="00B218A3" w:rsidP="00B218A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AA15E7">
              <w:rPr>
                <w:rFonts w:ascii="Arial" w:hAnsi="Arial" w:cs="Arial"/>
                <w:b/>
                <w:sz w:val="22"/>
                <w:szCs w:val="22"/>
              </w:rPr>
              <w:t>2</w:t>
            </w:r>
          </w:p>
        </w:tc>
        <w:tc>
          <w:tcPr>
            <w:tcW w:w="1458" w:type="dxa"/>
            <w:vAlign w:val="center"/>
          </w:tcPr>
          <w:p w14:paraId="35BE47A5" w14:textId="0FFBF198" w:rsidR="00B218A3" w:rsidRPr="00AA15E7" w:rsidRDefault="0012785A" w:rsidP="00B218A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</w:t>
            </w:r>
            <w:r w:rsidR="00B218A3" w:rsidRPr="00AA15E7">
              <w:rPr>
                <w:rFonts w:ascii="Arial" w:hAnsi="Arial" w:cs="Arial"/>
                <w:b/>
                <w:sz w:val="22"/>
                <w:szCs w:val="22"/>
              </w:rPr>
              <w:t>3</w:t>
            </w:r>
            <w:r>
              <w:rPr>
                <w:rFonts w:ascii="Arial" w:hAnsi="Arial" w:cs="Arial"/>
                <w:b/>
                <w:sz w:val="22"/>
                <w:szCs w:val="22"/>
              </w:rPr>
              <w:t>)</w:t>
            </w:r>
          </w:p>
        </w:tc>
        <w:tc>
          <w:tcPr>
            <w:tcW w:w="1459" w:type="dxa"/>
            <w:vAlign w:val="center"/>
          </w:tcPr>
          <w:p w14:paraId="5FCF45C1" w14:textId="77777777" w:rsidR="00B218A3" w:rsidRPr="00AA15E7" w:rsidRDefault="00B218A3" w:rsidP="00B218A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AA15E7">
              <w:rPr>
                <w:rFonts w:ascii="Arial" w:hAnsi="Arial" w:cs="Arial"/>
                <w:b/>
                <w:sz w:val="22"/>
                <w:szCs w:val="22"/>
              </w:rPr>
              <w:t>4</w:t>
            </w:r>
          </w:p>
        </w:tc>
      </w:tr>
      <w:tr w:rsidR="00B218A3" w:rsidRPr="00AA15E7" w14:paraId="31BF0F7F" w14:textId="77777777" w:rsidTr="00B218A3">
        <w:tc>
          <w:tcPr>
            <w:tcW w:w="1295" w:type="dxa"/>
          </w:tcPr>
          <w:p w14:paraId="67F9786C" w14:textId="77777777" w:rsidR="00B218A3" w:rsidRPr="00AA15E7" w:rsidRDefault="00B218A3" w:rsidP="00B218A3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815" w:type="dxa"/>
            <w:gridSpan w:val="6"/>
          </w:tcPr>
          <w:p w14:paraId="688DB1C8" w14:textId="77777777" w:rsidR="00B218A3" w:rsidRPr="00AA15E7" w:rsidRDefault="00B218A3" w:rsidP="00B218A3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AA15E7">
              <w:rPr>
                <w:rFonts w:ascii="Arial" w:hAnsi="Arial" w:cs="Arial"/>
                <w:b/>
                <w:sz w:val="22"/>
                <w:szCs w:val="22"/>
              </w:rPr>
              <w:t>Working Relationships:</w:t>
            </w:r>
          </w:p>
          <w:p w14:paraId="1EEA2ABD" w14:textId="77777777" w:rsidR="00B218A3" w:rsidRPr="00AA15E7" w:rsidRDefault="00B218A3" w:rsidP="00B218A3">
            <w:pPr>
              <w:rPr>
                <w:rFonts w:ascii="Arial" w:hAnsi="Arial" w:cs="Arial"/>
                <w:sz w:val="22"/>
                <w:szCs w:val="22"/>
              </w:rPr>
            </w:pPr>
          </w:p>
          <w:p w14:paraId="1876496A" w14:textId="77777777" w:rsidR="00B218A3" w:rsidRPr="00AA15E7" w:rsidRDefault="00B218A3" w:rsidP="005A5533">
            <w:pPr>
              <w:numPr>
                <w:ilvl w:val="1"/>
                <w:numId w:val="4"/>
              </w:numPr>
              <w:ind w:left="252" w:hanging="252"/>
              <w:rPr>
                <w:rFonts w:ascii="Arial" w:hAnsi="Arial" w:cs="Arial"/>
                <w:sz w:val="22"/>
                <w:szCs w:val="22"/>
              </w:rPr>
            </w:pPr>
            <w:r w:rsidRPr="00AA15E7">
              <w:rPr>
                <w:rFonts w:ascii="Arial" w:hAnsi="Arial" w:cs="Arial"/>
                <w:sz w:val="22"/>
                <w:szCs w:val="22"/>
              </w:rPr>
              <w:t>All Divisions/All levels, Member-Consumers</w:t>
            </w:r>
          </w:p>
          <w:p w14:paraId="0CEB1631" w14:textId="77777777" w:rsidR="00B218A3" w:rsidRPr="00AA15E7" w:rsidRDefault="00B218A3" w:rsidP="00B218A3">
            <w:pPr>
              <w:ind w:left="252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218A3" w:rsidRPr="00AA15E7" w14:paraId="152E12F2" w14:textId="77777777" w:rsidTr="00B218A3">
        <w:tc>
          <w:tcPr>
            <w:tcW w:w="1295" w:type="dxa"/>
          </w:tcPr>
          <w:p w14:paraId="09C24FBC" w14:textId="77777777" w:rsidR="00B218A3" w:rsidRPr="00AA15E7" w:rsidRDefault="00B218A3" w:rsidP="00B218A3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815" w:type="dxa"/>
            <w:gridSpan w:val="6"/>
          </w:tcPr>
          <w:p w14:paraId="196AE2D2" w14:textId="761C2ED1" w:rsidR="00B218A3" w:rsidRDefault="00B218A3" w:rsidP="00B218A3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AA15E7">
              <w:rPr>
                <w:rFonts w:ascii="Arial" w:hAnsi="Arial" w:cs="Arial"/>
                <w:b/>
                <w:sz w:val="22"/>
                <w:szCs w:val="22"/>
              </w:rPr>
              <w:t>Job Specifications:</w:t>
            </w:r>
          </w:p>
          <w:tbl>
            <w:tblPr>
              <w:tblStyle w:val="TableGrid"/>
              <w:tblW w:w="0" w:type="auto"/>
              <w:tblInd w:w="204" w:type="dxa"/>
              <w:tblLook w:val="04A0" w:firstRow="1" w:lastRow="0" w:firstColumn="1" w:lastColumn="0" w:noHBand="0" w:noVBand="1"/>
            </w:tblPr>
            <w:tblGrid>
              <w:gridCol w:w="1463"/>
              <w:gridCol w:w="12577"/>
            </w:tblGrid>
            <w:tr w:rsidR="00150A0D" w14:paraId="344E5987" w14:textId="77777777" w:rsidTr="00C25071">
              <w:tc>
                <w:tcPr>
                  <w:tcW w:w="1463" w:type="dxa"/>
                </w:tcPr>
                <w:p w14:paraId="6EB40EC3" w14:textId="57CC549C" w:rsidR="00150A0D" w:rsidRDefault="00150A0D" w:rsidP="00150A0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</w:rPr>
                    <w:t>AO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I</w:t>
                  </w:r>
                </w:p>
                <w:p w14:paraId="0CA72ED4" w14:textId="77777777" w:rsidR="00150A0D" w:rsidRDefault="00150A0D" w:rsidP="00150A0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577" w:type="dxa"/>
                </w:tcPr>
                <w:p w14:paraId="243843AD" w14:textId="77777777" w:rsidR="00150A0D" w:rsidRPr="00C84AF1" w:rsidRDefault="00C84AF1" w:rsidP="00150A0D">
                  <w:pPr>
                    <w:numPr>
                      <w:ilvl w:val="0"/>
                      <w:numId w:val="97"/>
                    </w:num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A15E7">
                    <w:rPr>
                      <w:rFonts w:ascii="Arial" w:hAnsi="Arial" w:cs="Arial"/>
                      <w:sz w:val="22"/>
                      <w:szCs w:val="22"/>
                    </w:rPr>
                    <w:t>Graduate of BSC Accounting or BS Accountancy, Certified Public Accountant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(CPA)</w:t>
                  </w:r>
                </w:p>
                <w:p w14:paraId="0E8B6F69" w14:textId="0F654DCC" w:rsidR="00C84AF1" w:rsidRPr="00C84AF1" w:rsidRDefault="00C84AF1" w:rsidP="00150A0D">
                  <w:pPr>
                    <w:numPr>
                      <w:ilvl w:val="0"/>
                      <w:numId w:val="97"/>
                    </w:num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A15E7">
                    <w:rPr>
                      <w:rFonts w:ascii="Arial" w:hAnsi="Arial" w:cs="Arial"/>
                      <w:sz w:val="22"/>
                      <w:szCs w:val="22"/>
                    </w:rPr>
                    <w:t>Has completed at least 24 hours of Customer Relations Training; 72 hours job related training; 48 hours superviso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ry training</w:t>
                  </w:r>
                </w:p>
                <w:p w14:paraId="3C66415C" w14:textId="19057267" w:rsidR="00C84AF1" w:rsidRPr="00C84AF1" w:rsidRDefault="00C84AF1" w:rsidP="00150A0D">
                  <w:pPr>
                    <w:numPr>
                      <w:ilvl w:val="0"/>
                      <w:numId w:val="97"/>
                    </w:num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A15E7">
                    <w:rPr>
                      <w:rFonts w:ascii="Arial" w:hAnsi="Arial" w:cs="Arial"/>
                      <w:sz w:val="22"/>
                      <w:szCs w:val="22"/>
                    </w:rPr>
                    <w:t>Knowledgeable with accounting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software</w:t>
                  </w:r>
                </w:p>
                <w:p w14:paraId="0102A16E" w14:textId="1A594CF0" w:rsidR="00C84AF1" w:rsidRPr="00C84AF1" w:rsidRDefault="00C84AF1" w:rsidP="00150A0D">
                  <w:pPr>
                    <w:numPr>
                      <w:ilvl w:val="0"/>
                      <w:numId w:val="97"/>
                    </w:num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Knowledgeable </w:t>
                  </w:r>
                  <w:r w:rsidRPr="00AA15E7">
                    <w:rPr>
                      <w:rFonts w:ascii="Arial" w:hAnsi="Arial" w:cs="Arial"/>
                      <w:sz w:val="22"/>
                      <w:szCs w:val="22"/>
                    </w:rPr>
                    <w:t>on the accounting/financial report requirements of regulatory requirements</w:t>
                  </w:r>
                </w:p>
                <w:p w14:paraId="38A530CF" w14:textId="4F6FFDBA" w:rsidR="0012785A" w:rsidRPr="000D5D63" w:rsidRDefault="00C84AF1" w:rsidP="0012785A">
                  <w:pPr>
                    <w:numPr>
                      <w:ilvl w:val="0"/>
                      <w:numId w:val="97"/>
                    </w:num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84AF1">
                    <w:rPr>
                      <w:rFonts w:ascii="Arial" w:hAnsi="Arial" w:cs="Arial"/>
                      <w:sz w:val="22"/>
                      <w:szCs w:val="22"/>
                    </w:rPr>
                    <w:t>Proficient in Philippine Financial Reporting Framework</w:t>
                  </w:r>
                </w:p>
              </w:tc>
            </w:tr>
            <w:tr w:rsidR="00150A0D" w14:paraId="4C45A385" w14:textId="77777777" w:rsidTr="00C25071">
              <w:tc>
                <w:tcPr>
                  <w:tcW w:w="1463" w:type="dxa"/>
                </w:tcPr>
                <w:p w14:paraId="3CCD7233" w14:textId="690C9D66" w:rsidR="00150A0D" w:rsidRDefault="00150A0D" w:rsidP="00150A0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</w:rPr>
                    <w:t>AO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II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br/>
                  </w:r>
                </w:p>
              </w:tc>
              <w:tc>
                <w:tcPr>
                  <w:tcW w:w="12577" w:type="dxa"/>
                </w:tcPr>
                <w:p w14:paraId="30A2E66B" w14:textId="6E5953AF" w:rsidR="00150A0D" w:rsidRPr="00C84AF1" w:rsidRDefault="00150A0D" w:rsidP="00722208">
                  <w:pPr>
                    <w:pStyle w:val="BodyText2"/>
                    <w:numPr>
                      <w:ilvl w:val="0"/>
                      <w:numId w:val="96"/>
                    </w:numPr>
                    <w:shd w:val="clear" w:color="auto" w:fill="auto"/>
                    <w:spacing w:after="0" w:line="256" w:lineRule="exact"/>
                    <w:ind w:right="160"/>
                    <w:rPr>
                      <w:rFonts w:ascii="Arial" w:hAnsi="Arial" w:cs="Arial"/>
                      <w:color w:val="000000" w:themeColor="text1"/>
                    </w:rPr>
                  </w:pPr>
                  <w:r w:rsidRPr="00C84AF1">
                    <w:rPr>
                      <w:rFonts w:ascii="Arial" w:hAnsi="Arial" w:cs="Arial"/>
                    </w:rPr>
                    <w:t>A</w:t>
                  </w:r>
                  <w:r w:rsidRPr="00C84AF1">
                    <w:rPr>
                      <w:rFonts w:ascii="Arial" w:hAnsi="Arial" w:cs="Arial"/>
                      <w:color w:val="000000" w:themeColor="text1"/>
                    </w:rPr>
                    <w:t xml:space="preserve">t least 1 year work experience as </w:t>
                  </w:r>
                  <w:r w:rsidRPr="00C84AF1">
                    <w:rPr>
                      <w:rFonts w:ascii="Arial" w:hAnsi="Arial" w:cs="Arial"/>
                      <w:color w:val="000000" w:themeColor="text1"/>
                      <w:lang w:val="en-PH"/>
                    </w:rPr>
                    <w:t>AO</w:t>
                  </w:r>
                  <w:r w:rsidRPr="00C84AF1">
                    <w:rPr>
                      <w:rFonts w:ascii="Arial" w:hAnsi="Arial" w:cs="Arial"/>
                      <w:color w:val="000000" w:themeColor="text1"/>
                    </w:rPr>
                    <w:t xml:space="preserve"> I</w:t>
                  </w:r>
                </w:p>
                <w:p w14:paraId="746E732E" w14:textId="5956FAC4" w:rsidR="00150A0D" w:rsidRPr="00C84AF1" w:rsidRDefault="00722208" w:rsidP="00722208">
                  <w:pPr>
                    <w:pStyle w:val="BodyText2"/>
                    <w:numPr>
                      <w:ilvl w:val="0"/>
                      <w:numId w:val="96"/>
                    </w:numPr>
                    <w:shd w:val="clear" w:color="auto" w:fill="auto"/>
                    <w:spacing w:after="0" w:line="256" w:lineRule="exact"/>
                    <w:ind w:right="160"/>
                    <w:rPr>
                      <w:rFonts w:ascii="Arial" w:hAnsi="Arial" w:cs="Arial"/>
                      <w:color w:val="000000" w:themeColor="text1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lang w:val="en-PH"/>
                    </w:rPr>
                    <w:t xml:space="preserve">Level </w:t>
                  </w:r>
                  <w:r w:rsidRPr="00C84AF1">
                    <w:rPr>
                      <w:rFonts w:ascii="Arial" w:hAnsi="Arial" w:cs="Arial"/>
                      <w:color w:val="000000" w:themeColor="text1"/>
                    </w:rPr>
                    <w:t>of competencies in all key result areas/duties and responsibilities are all equal to 4</w:t>
                  </w:r>
                  <w:r w:rsidRPr="00722208">
                    <w:rPr>
                      <w:rFonts w:ascii="Arial" w:hAnsi="Arial" w:cs="Arial"/>
                      <w:color w:val="000000"/>
                    </w:rPr>
                    <w:t xml:space="preserve"> </w:t>
                  </w:r>
                </w:p>
              </w:tc>
            </w:tr>
            <w:tr w:rsidR="00150A0D" w14:paraId="410B867C" w14:textId="77777777" w:rsidTr="00C25071">
              <w:tc>
                <w:tcPr>
                  <w:tcW w:w="1463" w:type="dxa"/>
                </w:tcPr>
                <w:p w14:paraId="269F103E" w14:textId="0FD93B24" w:rsidR="00150A0D" w:rsidRDefault="00150A0D" w:rsidP="00150A0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</w:rPr>
                    <w:t>AO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III</w:t>
                  </w:r>
                </w:p>
                <w:p w14:paraId="3F3ED5B8" w14:textId="77777777" w:rsidR="00150A0D" w:rsidRDefault="00150A0D" w:rsidP="00150A0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577" w:type="dxa"/>
                </w:tcPr>
                <w:p w14:paraId="6899BA59" w14:textId="3E23B1E8" w:rsidR="00150A0D" w:rsidRPr="00722208" w:rsidRDefault="00150A0D" w:rsidP="00150A0D">
                  <w:pPr>
                    <w:pStyle w:val="BodyText2"/>
                    <w:numPr>
                      <w:ilvl w:val="0"/>
                      <w:numId w:val="96"/>
                    </w:numPr>
                    <w:shd w:val="clear" w:color="auto" w:fill="auto"/>
                    <w:spacing w:after="0" w:line="256" w:lineRule="exact"/>
                    <w:ind w:right="160"/>
                    <w:rPr>
                      <w:rFonts w:ascii="Arial" w:hAnsi="Arial" w:cs="Arial"/>
                      <w:color w:val="000000" w:themeColor="text1"/>
                    </w:rPr>
                  </w:pPr>
                  <w:r w:rsidRPr="00C84AF1">
                    <w:rPr>
                      <w:rFonts w:ascii="Arial" w:hAnsi="Arial" w:cs="Arial"/>
                    </w:rPr>
                    <w:t>A</w:t>
                  </w:r>
                  <w:r w:rsidRPr="00C84AF1">
                    <w:rPr>
                      <w:rFonts w:ascii="Arial" w:hAnsi="Arial" w:cs="Arial"/>
                      <w:color w:val="000000" w:themeColor="text1"/>
                    </w:rPr>
                    <w:t xml:space="preserve">t least 1 year work experience as </w:t>
                  </w:r>
                  <w:r w:rsidRPr="00C84AF1">
                    <w:rPr>
                      <w:rFonts w:ascii="Arial" w:hAnsi="Arial" w:cs="Arial"/>
                      <w:color w:val="000000" w:themeColor="text1"/>
                      <w:lang w:val="en-PH"/>
                    </w:rPr>
                    <w:t>AO</w:t>
                  </w:r>
                  <w:r w:rsidRPr="00C84AF1">
                    <w:rPr>
                      <w:rFonts w:ascii="Arial" w:hAnsi="Arial" w:cs="Arial"/>
                      <w:color w:val="000000" w:themeColor="text1"/>
                    </w:rPr>
                    <w:t xml:space="preserve"> </w:t>
                  </w:r>
                  <w:r w:rsidRPr="00C84AF1">
                    <w:rPr>
                      <w:rFonts w:ascii="Arial" w:hAnsi="Arial" w:cs="Arial"/>
                      <w:color w:val="000000" w:themeColor="text1"/>
                      <w:lang w:val="en-PH"/>
                    </w:rPr>
                    <w:t>II</w:t>
                  </w:r>
                </w:p>
                <w:p w14:paraId="6C8EE59C" w14:textId="1BE7BAF8" w:rsidR="00150A0D" w:rsidRPr="00C84AF1" w:rsidRDefault="00722208" w:rsidP="00722208">
                  <w:pPr>
                    <w:pStyle w:val="BodyText2"/>
                    <w:numPr>
                      <w:ilvl w:val="0"/>
                      <w:numId w:val="96"/>
                    </w:numPr>
                    <w:shd w:val="clear" w:color="auto" w:fill="auto"/>
                    <w:spacing w:after="0" w:line="256" w:lineRule="exact"/>
                    <w:ind w:right="160"/>
                    <w:rPr>
                      <w:rFonts w:ascii="Arial" w:hAnsi="Arial" w:cs="Arial"/>
                    </w:rPr>
                  </w:pPr>
                  <w:r w:rsidRPr="00722208">
                    <w:rPr>
                      <w:rFonts w:ascii="Arial" w:hAnsi="Arial" w:cs="Arial"/>
                      <w:color w:val="000000"/>
                    </w:rPr>
                    <w:t xml:space="preserve">Has at least one (1) Outstanding rating as </w:t>
                  </w:r>
                  <w:r>
                    <w:rPr>
                      <w:rFonts w:ascii="Arial" w:hAnsi="Arial" w:cs="Arial"/>
                      <w:color w:val="000000"/>
                    </w:rPr>
                    <w:t>AO</w:t>
                  </w:r>
                  <w:r w:rsidRPr="00722208">
                    <w:rPr>
                      <w:rFonts w:ascii="Arial" w:hAnsi="Arial" w:cs="Arial"/>
                      <w:color w:val="000000"/>
                    </w:rPr>
                    <w:t xml:space="preserve"> I</w:t>
                  </w:r>
                  <w:r>
                    <w:rPr>
                      <w:rFonts w:ascii="Arial" w:hAnsi="Arial" w:cs="Arial"/>
                      <w:color w:val="000000"/>
                      <w:lang w:val="en-PH"/>
                    </w:rPr>
                    <w:t xml:space="preserve">I or </w:t>
                  </w:r>
                  <w:r w:rsidR="00491EEB">
                    <w:rPr>
                      <w:rFonts w:ascii="Arial" w:hAnsi="Arial" w:cs="Arial"/>
                      <w:color w:val="000000"/>
                      <w:lang w:val="en-PH"/>
                    </w:rPr>
                    <w:t>c</w:t>
                  </w:r>
                  <w:r w:rsidR="00491EEB" w:rsidRPr="00C84AF1">
                    <w:rPr>
                      <w:rFonts w:ascii="Arial" w:hAnsi="Arial" w:cs="Arial"/>
                    </w:rPr>
                    <w:t>an</w:t>
                  </w:r>
                  <w:r w:rsidR="00150A0D" w:rsidRPr="00C84AF1">
                    <w:rPr>
                      <w:rFonts w:ascii="Arial" w:hAnsi="Arial" w:cs="Arial"/>
                    </w:rPr>
                    <w:t xml:space="preserve"> </w:t>
                  </w:r>
                  <w:r w:rsidR="00150A0D" w:rsidRPr="00C84AF1">
                    <w:rPr>
                      <w:rFonts w:ascii="Arial" w:eastAsia="Times New Roman" w:hAnsi="Arial" w:cs="Arial"/>
                      <w:color w:val="000000" w:themeColor="text1"/>
                      <w:lang w:val="en-PH" w:eastAsia="en-PH"/>
                    </w:rPr>
                    <w:t>assume other supervisory position within the department</w:t>
                  </w:r>
                </w:p>
              </w:tc>
            </w:tr>
          </w:tbl>
          <w:p w14:paraId="1176C9F2" w14:textId="77777777" w:rsidR="00B218A3" w:rsidRPr="00AA15E7" w:rsidRDefault="00B218A3" w:rsidP="00150A0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54B6E" w:rsidRPr="00AA15E7" w14:paraId="0CE91077" w14:textId="77777777" w:rsidTr="00B218A3">
        <w:trPr>
          <w:trHeight w:val="106"/>
        </w:trPr>
        <w:tc>
          <w:tcPr>
            <w:tcW w:w="1295" w:type="dxa"/>
          </w:tcPr>
          <w:p w14:paraId="23999313" w14:textId="77777777" w:rsidR="00D54B6E" w:rsidRPr="00AA15E7" w:rsidRDefault="00D54B6E" w:rsidP="00D54B6E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4815" w:type="dxa"/>
            <w:gridSpan w:val="6"/>
          </w:tcPr>
          <w:p w14:paraId="71D7370C" w14:textId="77777777" w:rsidR="00D54B6E" w:rsidRDefault="00D54B6E" w:rsidP="00D54B6E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I acknowledge my responsibilities as outlined in the job description of my position, and I will observe and adhere to the highest standards of work ethics in the performance of my duties.</w:t>
            </w:r>
            <w:r w:rsidRPr="00AA15E7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     </w:t>
            </w:r>
          </w:p>
          <w:p w14:paraId="6867BBDF" w14:textId="77777777" w:rsidR="00D54B6E" w:rsidRPr="00AA15E7" w:rsidRDefault="00D54B6E" w:rsidP="00D54B6E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AA15E7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                                                                        </w:t>
            </w:r>
          </w:p>
          <w:p w14:paraId="6E9F453B" w14:textId="77777777" w:rsidR="00D54B6E" w:rsidRPr="00B657AE" w:rsidRDefault="00D54B6E" w:rsidP="00D54B6E">
            <w:pP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  <w:p w14:paraId="6F2FE5DC" w14:textId="77777777" w:rsidR="00D54B6E" w:rsidRPr="00B657AE" w:rsidRDefault="00D54B6E" w:rsidP="00D54B6E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B657AE"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___________________________________</w:t>
            </w:r>
          </w:p>
          <w:p w14:paraId="1B922BD3" w14:textId="77777777" w:rsidR="00D54B6E" w:rsidRPr="00B657AE" w:rsidRDefault="00D54B6E" w:rsidP="00D54B6E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B657AE"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Employee’s Signature Over Printed Name</w:t>
            </w:r>
          </w:p>
          <w:p w14:paraId="51A7FDB7" w14:textId="77777777" w:rsidR="00D54B6E" w:rsidRPr="00B657AE" w:rsidRDefault="00D54B6E" w:rsidP="00D54B6E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B657AE"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__________</w:t>
            </w:r>
          </w:p>
          <w:p w14:paraId="3F070F77" w14:textId="34BD3AEF" w:rsidR="00D54B6E" w:rsidRPr="00AA15E7" w:rsidRDefault="00D54B6E" w:rsidP="00D54B6E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657AE"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Date</w:t>
            </w:r>
          </w:p>
        </w:tc>
      </w:tr>
    </w:tbl>
    <w:p w14:paraId="1F21564E" w14:textId="612C1506" w:rsidR="007026E9" w:rsidRPr="00AA15E7" w:rsidRDefault="007026E9" w:rsidP="00E05555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2"/>
          <w:szCs w:val="22"/>
        </w:rPr>
      </w:pPr>
    </w:p>
    <w:sectPr w:rsidR="007026E9" w:rsidRPr="00AA15E7" w:rsidSect="00150A0D">
      <w:headerReference w:type="default" r:id="rId8"/>
      <w:footerReference w:type="default" r:id="rId9"/>
      <w:pgSz w:w="18720" w:h="12240" w:orient="landscape" w:code="300"/>
      <w:pgMar w:top="1134" w:right="1440" w:bottom="851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738AE" w14:textId="77777777" w:rsidR="00AC3F1A" w:rsidRDefault="00AC3F1A">
      <w:r>
        <w:separator/>
      </w:r>
    </w:p>
  </w:endnote>
  <w:endnote w:type="continuationSeparator" w:id="0">
    <w:p w14:paraId="39A4D44E" w14:textId="77777777" w:rsidR="00AC3F1A" w:rsidRDefault="00AC3F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2138712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911A92C" w14:textId="5E3A3663" w:rsidR="00801407" w:rsidRDefault="00801407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ACCTG</w:t>
        </w:r>
      </w:p>
    </w:sdtContent>
  </w:sdt>
  <w:p w14:paraId="7F8DD006" w14:textId="77777777" w:rsidR="00801407" w:rsidRDefault="008014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CDA7B" w14:textId="77777777" w:rsidR="00AC3F1A" w:rsidRDefault="00AC3F1A">
      <w:r>
        <w:separator/>
      </w:r>
    </w:p>
  </w:footnote>
  <w:footnote w:type="continuationSeparator" w:id="0">
    <w:p w14:paraId="1486B193" w14:textId="77777777" w:rsidR="00AC3F1A" w:rsidRDefault="00AC3F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2E4C4" w14:textId="20230A43" w:rsidR="00801407" w:rsidRDefault="00595C0E">
    <w:pPr>
      <w:pStyle w:val="Header"/>
      <w:rPr>
        <w:rFonts w:ascii="Arial" w:hAnsi="Arial" w:cs="Arial"/>
        <w:sz w:val="20"/>
        <w:szCs w:val="20"/>
      </w:rPr>
    </w:pPr>
    <w:r>
      <w:ptab w:relativeTo="margin" w:alignment="center" w:leader="none"/>
    </w:r>
    <w:r>
      <w:ptab w:relativeTo="margin" w:alignment="right" w:leader="none"/>
    </w:r>
    <w:r w:rsidR="00801407">
      <w:rPr>
        <w:rFonts w:ascii="Arial" w:hAnsi="Arial" w:cs="Arial"/>
        <w:sz w:val="20"/>
        <w:szCs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121C"/>
    <w:multiLevelType w:val="hybridMultilevel"/>
    <w:tmpl w:val="D44620D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094549E"/>
    <w:multiLevelType w:val="multilevel"/>
    <w:tmpl w:val="132E27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1F497D"/>
      </w:rPr>
    </w:lvl>
    <w:lvl w:ilvl="1">
      <w:start w:val="7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2BC209C"/>
    <w:multiLevelType w:val="hybridMultilevel"/>
    <w:tmpl w:val="62C81546"/>
    <w:lvl w:ilvl="0" w:tplc="0409000F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" w15:restartNumberingAfterBreak="0">
    <w:nsid w:val="02CB450B"/>
    <w:multiLevelType w:val="hybridMultilevel"/>
    <w:tmpl w:val="0DEECF4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2307E5"/>
    <w:multiLevelType w:val="hybridMultilevel"/>
    <w:tmpl w:val="E8885B0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430608C"/>
    <w:multiLevelType w:val="hybridMultilevel"/>
    <w:tmpl w:val="4D1477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376727"/>
    <w:multiLevelType w:val="hybridMultilevel"/>
    <w:tmpl w:val="8F6CBF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44571B6"/>
    <w:multiLevelType w:val="hybridMultilevel"/>
    <w:tmpl w:val="E326A504"/>
    <w:lvl w:ilvl="0" w:tplc="3409000F">
      <w:start w:val="1"/>
      <w:numFmt w:val="decimal"/>
      <w:lvlText w:val="%1."/>
      <w:lvlJc w:val="left"/>
      <w:pPr>
        <w:ind w:left="360" w:hanging="360"/>
      </w:p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05C50A23"/>
    <w:multiLevelType w:val="hybridMultilevel"/>
    <w:tmpl w:val="39F6F256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077F3337"/>
    <w:multiLevelType w:val="hybridMultilevel"/>
    <w:tmpl w:val="E7F89DCC"/>
    <w:lvl w:ilvl="0" w:tplc="9B5488F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4F81BD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078C2928"/>
    <w:multiLevelType w:val="hybridMultilevel"/>
    <w:tmpl w:val="84D43C7A"/>
    <w:lvl w:ilvl="0" w:tplc="D0644CD8">
      <w:start w:val="1"/>
      <w:numFmt w:val="decimal"/>
      <w:lvlText w:val="%1."/>
      <w:lvlJc w:val="left"/>
      <w:pPr>
        <w:ind w:left="7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4" w:hanging="360"/>
      </w:pPr>
    </w:lvl>
    <w:lvl w:ilvl="2" w:tplc="0409001B" w:tentative="1">
      <w:start w:val="1"/>
      <w:numFmt w:val="lowerRoman"/>
      <w:lvlText w:val="%3."/>
      <w:lvlJc w:val="right"/>
      <w:pPr>
        <w:ind w:left="2194" w:hanging="180"/>
      </w:pPr>
    </w:lvl>
    <w:lvl w:ilvl="3" w:tplc="0409000F" w:tentative="1">
      <w:start w:val="1"/>
      <w:numFmt w:val="decimal"/>
      <w:lvlText w:val="%4."/>
      <w:lvlJc w:val="left"/>
      <w:pPr>
        <w:ind w:left="2914" w:hanging="360"/>
      </w:pPr>
    </w:lvl>
    <w:lvl w:ilvl="4" w:tplc="04090019" w:tentative="1">
      <w:start w:val="1"/>
      <w:numFmt w:val="lowerLetter"/>
      <w:lvlText w:val="%5."/>
      <w:lvlJc w:val="left"/>
      <w:pPr>
        <w:ind w:left="3634" w:hanging="360"/>
      </w:pPr>
    </w:lvl>
    <w:lvl w:ilvl="5" w:tplc="0409001B" w:tentative="1">
      <w:start w:val="1"/>
      <w:numFmt w:val="lowerRoman"/>
      <w:lvlText w:val="%6."/>
      <w:lvlJc w:val="right"/>
      <w:pPr>
        <w:ind w:left="4354" w:hanging="180"/>
      </w:pPr>
    </w:lvl>
    <w:lvl w:ilvl="6" w:tplc="0409000F" w:tentative="1">
      <w:start w:val="1"/>
      <w:numFmt w:val="decimal"/>
      <w:lvlText w:val="%7."/>
      <w:lvlJc w:val="left"/>
      <w:pPr>
        <w:ind w:left="5074" w:hanging="360"/>
      </w:pPr>
    </w:lvl>
    <w:lvl w:ilvl="7" w:tplc="04090019" w:tentative="1">
      <w:start w:val="1"/>
      <w:numFmt w:val="lowerLetter"/>
      <w:lvlText w:val="%8."/>
      <w:lvlJc w:val="left"/>
      <w:pPr>
        <w:ind w:left="5794" w:hanging="360"/>
      </w:pPr>
    </w:lvl>
    <w:lvl w:ilvl="8" w:tplc="0409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11" w15:restartNumberingAfterBreak="0">
    <w:nsid w:val="0816618B"/>
    <w:multiLevelType w:val="hybridMultilevel"/>
    <w:tmpl w:val="B3C2C5C8"/>
    <w:lvl w:ilvl="0" w:tplc="277E52D8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0857303B"/>
    <w:multiLevelType w:val="hybridMultilevel"/>
    <w:tmpl w:val="F55C6AC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0AF63EB9"/>
    <w:multiLevelType w:val="hybridMultilevel"/>
    <w:tmpl w:val="DCDC7E76"/>
    <w:lvl w:ilvl="0" w:tplc="AB789112">
      <w:start w:val="1"/>
      <w:numFmt w:val="decimal"/>
      <w:lvlText w:val="%1."/>
      <w:lvlJc w:val="left"/>
      <w:pPr>
        <w:ind w:left="7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4" w:hanging="360"/>
      </w:pPr>
    </w:lvl>
    <w:lvl w:ilvl="2" w:tplc="0409001B" w:tentative="1">
      <w:start w:val="1"/>
      <w:numFmt w:val="lowerRoman"/>
      <w:lvlText w:val="%3."/>
      <w:lvlJc w:val="right"/>
      <w:pPr>
        <w:ind w:left="2194" w:hanging="180"/>
      </w:pPr>
    </w:lvl>
    <w:lvl w:ilvl="3" w:tplc="0409000F" w:tentative="1">
      <w:start w:val="1"/>
      <w:numFmt w:val="decimal"/>
      <w:lvlText w:val="%4."/>
      <w:lvlJc w:val="left"/>
      <w:pPr>
        <w:ind w:left="2914" w:hanging="360"/>
      </w:pPr>
    </w:lvl>
    <w:lvl w:ilvl="4" w:tplc="04090019" w:tentative="1">
      <w:start w:val="1"/>
      <w:numFmt w:val="lowerLetter"/>
      <w:lvlText w:val="%5."/>
      <w:lvlJc w:val="left"/>
      <w:pPr>
        <w:ind w:left="3634" w:hanging="360"/>
      </w:pPr>
    </w:lvl>
    <w:lvl w:ilvl="5" w:tplc="0409001B" w:tentative="1">
      <w:start w:val="1"/>
      <w:numFmt w:val="lowerRoman"/>
      <w:lvlText w:val="%6."/>
      <w:lvlJc w:val="right"/>
      <w:pPr>
        <w:ind w:left="4354" w:hanging="180"/>
      </w:pPr>
    </w:lvl>
    <w:lvl w:ilvl="6" w:tplc="0409000F" w:tentative="1">
      <w:start w:val="1"/>
      <w:numFmt w:val="decimal"/>
      <w:lvlText w:val="%7."/>
      <w:lvlJc w:val="left"/>
      <w:pPr>
        <w:ind w:left="5074" w:hanging="360"/>
      </w:pPr>
    </w:lvl>
    <w:lvl w:ilvl="7" w:tplc="04090019" w:tentative="1">
      <w:start w:val="1"/>
      <w:numFmt w:val="lowerLetter"/>
      <w:lvlText w:val="%8."/>
      <w:lvlJc w:val="left"/>
      <w:pPr>
        <w:ind w:left="5794" w:hanging="360"/>
      </w:pPr>
    </w:lvl>
    <w:lvl w:ilvl="8" w:tplc="0409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14" w15:restartNumberingAfterBreak="0">
    <w:nsid w:val="0EF32BAB"/>
    <w:multiLevelType w:val="hybridMultilevel"/>
    <w:tmpl w:val="02DE495A"/>
    <w:lvl w:ilvl="0" w:tplc="9B5488F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4F81BD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188382C"/>
    <w:multiLevelType w:val="multilevel"/>
    <w:tmpl w:val="132E27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1F497D"/>
      </w:rPr>
    </w:lvl>
    <w:lvl w:ilvl="1">
      <w:start w:val="7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128657E8"/>
    <w:multiLevelType w:val="hybridMultilevel"/>
    <w:tmpl w:val="7A70886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332281F"/>
    <w:multiLevelType w:val="hybridMultilevel"/>
    <w:tmpl w:val="AD82DC66"/>
    <w:lvl w:ilvl="0" w:tplc="0F92B00A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14A76FB8"/>
    <w:multiLevelType w:val="hybridMultilevel"/>
    <w:tmpl w:val="5D1698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5FE75DE"/>
    <w:multiLevelType w:val="hybridMultilevel"/>
    <w:tmpl w:val="E326A504"/>
    <w:lvl w:ilvl="0" w:tplc="3409000F">
      <w:start w:val="1"/>
      <w:numFmt w:val="decimal"/>
      <w:lvlText w:val="%1."/>
      <w:lvlJc w:val="left"/>
      <w:pPr>
        <w:ind w:left="360" w:hanging="360"/>
      </w:p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19806DEC"/>
    <w:multiLevelType w:val="hybridMultilevel"/>
    <w:tmpl w:val="02DE495A"/>
    <w:lvl w:ilvl="0" w:tplc="9B5488F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4F81BD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1A224E63"/>
    <w:multiLevelType w:val="hybridMultilevel"/>
    <w:tmpl w:val="D1BEE2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A695192"/>
    <w:multiLevelType w:val="hybridMultilevel"/>
    <w:tmpl w:val="02DE495A"/>
    <w:lvl w:ilvl="0" w:tplc="9B5488F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4F81BD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1BA00DB9"/>
    <w:multiLevelType w:val="multilevel"/>
    <w:tmpl w:val="132E27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1F497D"/>
      </w:rPr>
    </w:lvl>
    <w:lvl w:ilvl="1">
      <w:start w:val="7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1E65317A"/>
    <w:multiLevelType w:val="hybridMultilevel"/>
    <w:tmpl w:val="02DE495A"/>
    <w:lvl w:ilvl="0" w:tplc="9B5488F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4F81BD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1EDA383D"/>
    <w:multiLevelType w:val="hybridMultilevel"/>
    <w:tmpl w:val="8140E92C"/>
    <w:lvl w:ilvl="0" w:tplc="9B5488F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4F81BD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1F3B59D0"/>
    <w:multiLevelType w:val="hybridMultilevel"/>
    <w:tmpl w:val="02DE495A"/>
    <w:lvl w:ilvl="0" w:tplc="9B5488F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4F81BD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1F583D8C"/>
    <w:multiLevelType w:val="hybridMultilevel"/>
    <w:tmpl w:val="B3C2C5C8"/>
    <w:lvl w:ilvl="0" w:tplc="277E52D8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21FC008A"/>
    <w:multiLevelType w:val="hybridMultilevel"/>
    <w:tmpl w:val="C38443BC"/>
    <w:lvl w:ilvl="0" w:tplc="277E52D8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2442410B"/>
    <w:multiLevelType w:val="hybridMultilevel"/>
    <w:tmpl w:val="F93E81B6"/>
    <w:lvl w:ilvl="0" w:tplc="9B5488F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4F81BD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2AA5248F"/>
    <w:multiLevelType w:val="hybridMultilevel"/>
    <w:tmpl w:val="FE2A4498"/>
    <w:lvl w:ilvl="0" w:tplc="D760073C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2D427681"/>
    <w:multiLevelType w:val="hybridMultilevel"/>
    <w:tmpl w:val="0A605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E761166"/>
    <w:multiLevelType w:val="hybridMultilevel"/>
    <w:tmpl w:val="7398E71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00B5372"/>
    <w:multiLevelType w:val="hybridMultilevel"/>
    <w:tmpl w:val="7A70886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303808A2"/>
    <w:multiLevelType w:val="hybridMultilevel"/>
    <w:tmpl w:val="5F468890"/>
    <w:lvl w:ilvl="0" w:tplc="9B5488F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4F81BD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311F2482"/>
    <w:multiLevelType w:val="hybridMultilevel"/>
    <w:tmpl w:val="7930868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1BB0562"/>
    <w:multiLevelType w:val="multilevel"/>
    <w:tmpl w:val="132E27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1F497D"/>
      </w:rPr>
    </w:lvl>
    <w:lvl w:ilvl="1">
      <w:start w:val="7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32C15651"/>
    <w:multiLevelType w:val="hybridMultilevel"/>
    <w:tmpl w:val="4380EB1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33644F3A"/>
    <w:multiLevelType w:val="multilevel"/>
    <w:tmpl w:val="370AD824"/>
    <w:lvl w:ilvl="0">
      <w:start w:val="1"/>
      <w:numFmt w:val="bullet"/>
      <w:lvlText w:val="•"/>
      <w:lvlJc w:val="left"/>
      <w:rPr>
        <w:rFonts w:ascii="Franklin Gothic Heavy" w:eastAsia="Franklin Gothic Heavy" w:hAnsi="Franklin Gothic Heavy" w:cs="Franklin Gothic Heavy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380A167B"/>
    <w:multiLevelType w:val="hybridMultilevel"/>
    <w:tmpl w:val="D06EA17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8FE204E"/>
    <w:multiLevelType w:val="hybridMultilevel"/>
    <w:tmpl w:val="7278CCAA"/>
    <w:lvl w:ilvl="0" w:tplc="7E5C3430">
      <w:start w:val="1"/>
      <w:numFmt w:val="bullet"/>
      <w:lvlText w:val=""/>
      <w:lvlJc w:val="left"/>
      <w:pPr>
        <w:tabs>
          <w:tab w:val="num" w:pos="1500"/>
        </w:tabs>
        <w:ind w:left="1500" w:hanging="360"/>
      </w:pPr>
      <w:rPr>
        <w:rFonts w:ascii="Symbol" w:eastAsia="Times New Roman" w:hAnsi="Symbol" w:cs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</w:abstractNum>
  <w:abstractNum w:abstractNumId="41" w15:restartNumberingAfterBreak="0">
    <w:nsid w:val="391219F3"/>
    <w:multiLevelType w:val="hybridMultilevel"/>
    <w:tmpl w:val="470E5D1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3B933C8D"/>
    <w:multiLevelType w:val="hybridMultilevel"/>
    <w:tmpl w:val="5DE21DC8"/>
    <w:lvl w:ilvl="0" w:tplc="14381F06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C2212F8"/>
    <w:multiLevelType w:val="hybridMultilevel"/>
    <w:tmpl w:val="F2FE7DD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3E1316BF"/>
    <w:multiLevelType w:val="hybridMultilevel"/>
    <w:tmpl w:val="DD049C2A"/>
    <w:lvl w:ilvl="0" w:tplc="277E52D8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3EE46224"/>
    <w:multiLevelType w:val="hybridMultilevel"/>
    <w:tmpl w:val="AA088C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F0868A6"/>
    <w:multiLevelType w:val="hybridMultilevel"/>
    <w:tmpl w:val="2A08EEF2"/>
    <w:lvl w:ilvl="0" w:tplc="3E62BFAC">
      <w:start w:val="1"/>
      <w:numFmt w:val="decimal"/>
      <w:lvlText w:val="%1.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3FBC53F8"/>
    <w:multiLevelType w:val="hybridMultilevel"/>
    <w:tmpl w:val="59B0337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11B7440"/>
    <w:multiLevelType w:val="hybridMultilevel"/>
    <w:tmpl w:val="2F2AA7D6"/>
    <w:lvl w:ilvl="0" w:tplc="DF3A391C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35B3BB5"/>
    <w:multiLevelType w:val="hybridMultilevel"/>
    <w:tmpl w:val="81AE51D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459D59D0"/>
    <w:multiLevelType w:val="hybridMultilevel"/>
    <w:tmpl w:val="DD049C2A"/>
    <w:lvl w:ilvl="0" w:tplc="277E52D8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475B2A42"/>
    <w:multiLevelType w:val="hybridMultilevel"/>
    <w:tmpl w:val="D29AEAB2"/>
    <w:lvl w:ilvl="0" w:tplc="0409000F">
      <w:start w:val="1"/>
      <w:numFmt w:val="decimal"/>
      <w:lvlText w:val="%1."/>
      <w:lvlJc w:val="left"/>
      <w:pPr>
        <w:ind w:left="1077" w:hanging="360"/>
      </w:p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52" w15:restartNumberingAfterBreak="0">
    <w:nsid w:val="499236C0"/>
    <w:multiLevelType w:val="hybridMultilevel"/>
    <w:tmpl w:val="7930868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9B2064C"/>
    <w:multiLevelType w:val="hybridMultilevel"/>
    <w:tmpl w:val="6D58436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A590593"/>
    <w:multiLevelType w:val="hybridMultilevel"/>
    <w:tmpl w:val="02DE495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4F81BD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 w15:restartNumberingAfterBreak="0">
    <w:nsid w:val="4A9869A2"/>
    <w:multiLevelType w:val="hybridMultilevel"/>
    <w:tmpl w:val="470E5D1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4FAB2377"/>
    <w:multiLevelType w:val="hybridMultilevel"/>
    <w:tmpl w:val="CC6E1222"/>
    <w:lvl w:ilvl="0" w:tplc="3092D80C">
      <w:start w:val="1"/>
      <w:numFmt w:val="upperLetter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57" w15:restartNumberingAfterBreak="0">
    <w:nsid w:val="511C6458"/>
    <w:multiLevelType w:val="hybridMultilevel"/>
    <w:tmpl w:val="B59815D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3AA5CE2"/>
    <w:multiLevelType w:val="hybridMultilevel"/>
    <w:tmpl w:val="914A4AF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5B307E9"/>
    <w:multiLevelType w:val="hybridMultilevel"/>
    <w:tmpl w:val="7AE41AD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6B22388"/>
    <w:multiLevelType w:val="multilevel"/>
    <w:tmpl w:val="132E27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1F497D"/>
      </w:rPr>
    </w:lvl>
    <w:lvl w:ilvl="1">
      <w:start w:val="7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1" w15:restartNumberingAfterBreak="0">
    <w:nsid w:val="57261434"/>
    <w:multiLevelType w:val="hybridMultilevel"/>
    <w:tmpl w:val="81AE51D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 w15:restartNumberingAfterBreak="0">
    <w:nsid w:val="5741336E"/>
    <w:multiLevelType w:val="multilevel"/>
    <w:tmpl w:val="132E27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1F497D"/>
      </w:rPr>
    </w:lvl>
    <w:lvl w:ilvl="1">
      <w:start w:val="7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3" w15:restartNumberingAfterBreak="0">
    <w:nsid w:val="58A278C7"/>
    <w:multiLevelType w:val="hybridMultilevel"/>
    <w:tmpl w:val="914A4AF0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4" w15:restartNumberingAfterBreak="0">
    <w:nsid w:val="59FD0A15"/>
    <w:multiLevelType w:val="hybridMultilevel"/>
    <w:tmpl w:val="DD049C2A"/>
    <w:lvl w:ilvl="0" w:tplc="277E52D8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5" w15:restartNumberingAfterBreak="0">
    <w:nsid w:val="5CBA136A"/>
    <w:multiLevelType w:val="hybridMultilevel"/>
    <w:tmpl w:val="E326A504"/>
    <w:lvl w:ilvl="0" w:tplc="3409000F">
      <w:start w:val="1"/>
      <w:numFmt w:val="decimal"/>
      <w:lvlText w:val="%1."/>
      <w:lvlJc w:val="left"/>
      <w:pPr>
        <w:ind w:left="360" w:hanging="360"/>
      </w:p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6" w15:restartNumberingAfterBreak="0">
    <w:nsid w:val="5E0F248F"/>
    <w:multiLevelType w:val="hybridMultilevel"/>
    <w:tmpl w:val="76BC938A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67" w15:restartNumberingAfterBreak="0">
    <w:nsid w:val="600B61AA"/>
    <w:multiLevelType w:val="multilevel"/>
    <w:tmpl w:val="132E27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1F497D"/>
      </w:rPr>
    </w:lvl>
    <w:lvl w:ilvl="1">
      <w:start w:val="7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8" w15:restartNumberingAfterBreak="0">
    <w:nsid w:val="60851983"/>
    <w:multiLevelType w:val="hybridMultilevel"/>
    <w:tmpl w:val="02DE495A"/>
    <w:lvl w:ilvl="0" w:tplc="9B5488F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4F81BD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 w15:restartNumberingAfterBreak="0">
    <w:nsid w:val="61251511"/>
    <w:multiLevelType w:val="hybridMultilevel"/>
    <w:tmpl w:val="8F7065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61537EB9"/>
    <w:multiLevelType w:val="hybridMultilevel"/>
    <w:tmpl w:val="7794DB7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1" w15:restartNumberingAfterBreak="0">
    <w:nsid w:val="6278638E"/>
    <w:multiLevelType w:val="hybridMultilevel"/>
    <w:tmpl w:val="C38443BC"/>
    <w:lvl w:ilvl="0" w:tplc="277E52D8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2" w15:restartNumberingAfterBreak="0">
    <w:nsid w:val="67100B3B"/>
    <w:multiLevelType w:val="hybridMultilevel"/>
    <w:tmpl w:val="F2FE7DD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3" w15:restartNumberingAfterBreak="0">
    <w:nsid w:val="67183E67"/>
    <w:multiLevelType w:val="hybridMultilevel"/>
    <w:tmpl w:val="7AE41AD2"/>
    <w:lvl w:ilvl="0" w:tplc="62664E22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677712A5"/>
    <w:multiLevelType w:val="hybridMultilevel"/>
    <w:tmpl w:val="914A4AF0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5" w15:restartNumberingAfterBreak="0">
    <w:nsid w:val="680A032D"/>
    <w:multiLevelType w:val="hybridMultilevel"/>
    <w:tmpl w:val="E8885B0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6" w15:restartNumberingAfterBreak="0">
    <w:nsid w:val="68305273"/>
    <w:multiLevelType w:val="hybridMultilevel"/>
    <w:tmpl w:val="4F62E2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68C92769"/>
    <w:multiLevelType w:val="hybridMultilevel"/>
    <w:tmpl w:val="58EE1708"/>
    <w:lvl w:ilvl="0" w:tplc="9B5488F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4F81BD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8" w15:restartNumberingAfterBreak="0">
    <w:nsid w:val="6962181B"/>
    <w:multiLevelType w:val="hybridMultilevel"/>
    <w:tmpl w:val="E326A504"/>
    <w:lvl w:ilvl="0" w:tplc="3409000F">
      <w:start w:val="1"/>
      <w:numFmt w:val="decimal"/>
      <w:lvlText w:val="%1."/>
      <w:lvlJc w:val="left"/>
      <w:pPr>
        <w:ind w:left="360" w:hanging="360"/>
      </w:p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9" w15:restartNumberingAfterBreak="0">
    <w:nsid w:val="6C47383E"/>
    <w:multiLevelType w:val="hybridMultilevel"/>
    <w:tmpl w:val="2A08EEF2"/>
    <w:lvl w:ilvl="0" w:tplc="3E62BFAC">
      <w:start w:val="1"/>
      <w:numFmt w:val="decimal"/>
      <w:lvlText w:val="%1.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0" w15:restartNumberingAfterBreak="0">
    <w:nsid w:val="6D4F4805"/>
    <w:multiLevelType w:val="hybridMultilevel"/>
    <w:tmpl w:val="8F7065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6EA62A06"/>
    <w:multiLevelType w:val="hybridMultilevel"/>
    <w:tmpl w:val="D06EA17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6F1E296B"/>
    <w:multiLevelType w:val="hybridMultilevel"/>
    <w:tmpl w:val="67629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FB41229"/>
    <w:multiLevelType w:val="hybridMultilevel"/>
    <w:tmpl w:val="02DE495A"/>
    <w:lvl w:ilvl="0" w:tplc="9B5488F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4F81BD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4" w15:restartNumberingAfterBreak="0">
    <w:nsid w:val="727C5EF0"/>
    <w:multiLevelType w:val="hybridMultilevel"/>
    <w:tmpl w:val="F93E81B6"/>
    <w:lvl w:ilvl="0" w:tplc="9B5488F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4F81BD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5" w15:restartNumberingAfterBreak="0">
    <w:nsid w:val="72B42F05"/>
    <w:multiLevelType w:val="hybridMultilevel"/>
    <w:tmpl w:val="7A70886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73C7594A"/>
    <w:multiLevelType w:val="hybridMultilevel"/>
    <w:tmpl w:val="59B03370"/>
    <w:lvl w:ilvl="0" w:tplc="94CCDB9E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7547668E"/>
    <w:multiLevelType w:val="multilevel"/>
    <w:tmpl w:val="132E27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1F497D"/>
      </w:rPr>
    </w:lvl>
    <w:lvl w:ilvl="1">
      <w:start w:val="7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8" w15:restartNumberingAfterBreak="0">
    <w:nsid w:val="762C5627"/>
    <w:multiLevelType w:val="hybridMultilevel"/>
    <w:tmpl w:val="CC6E1222"/>
    <w:lvl w:ilvl="0" w:tplc="3092D80C">
      <w:start w:val="1"/>
      <w:numFmt w:val="upperLetter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89" w15:restartNumberingAfterBreak="0">
    <w:nsid w:val="78831B62"/>
    <w:multiLevelType w:val="hybridMultilevel"/>
    <w:tmpl w:val="DD049C2A"/>
    <w:lvl w:ilvl="0" w:tplc="277E52D8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0" w15:restartNumberingAfterBreak="0">
    <w:nsid w:val="78842C1C"/>
    <w:multiLevelType w:val="multilevel"/>
    <w:tmpl w:val="132E27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1F497D"/>
      </w:rPr>
    </w:lvl>
    <w:lvl w:ilvl="1">
      <w:start w:val="7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1" w15:restartNumberingAfterBreak="0">
    <w:nsid w:val="78A3657B"/>
    <w:multiLevelType w:val="hybridMultilevel"/>
    <w:tmpl w:val="0740787C"/>
    <w:lvl w:ilvl="0" w:tplc="32C06C2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2" w15:restartNumberingAfterBreak="0">
    <w:nsid w:val="78E83E46"/>
    <w:multiLevelType w:val="hybridMultilevel"/>
    <w:tmpl w:val="89BC5F32"/>
    <w:lvl w:ilvl="0" w:tplc="41D633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3" w15:restartNumberingAfterBreak="0">
    <w:nsid w:val="7B1E7DC7"/>
    <w:multiLevelType w:val="hybridMultilevel"/>
    <w:tmpl w:val="58EE1708"/>
    <w:lvl w:ilvl="0" w:tplc="9B5488F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4F81BD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4" w15:restartNumberingAfterBreak="0">
    <w:nsid w:val="7BCB6092"/>
    <w:multiLevelType w:val="hybridMultilevel"/>
    <w:tmpl w:val="02DE495A"/>
    <w:lvl w:ilvl="0" w:tplc="9B5488F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4F81BD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5" w15:restartNumberingAfterBreak="0">
    <w:nsid w:val="7F886078"/>
    <w:multiLevelType w:val="hybridMultilevel"/>
    <w:tmpl w:val="573647D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29942713">
    <w:abstractNumId w:val="14"/>
  </w:num>
  <w:num w:numId="2" w16cid:durableId="773475889">
    <w:abstractNumId w:val="23"/>
  </w:num>
  <w:num w:numId="3" w16cid:durableId="1474716820">
    <w:abstractNumId w:val="40"/>
  </w:num>
  <w:num w:numId="4" w16cid:durableId="1307465275">
    <w:abstractNumId w:val="82"/>
  </w:num>
  <w:num w:numId="5" w16cid:durableId="823934932">
    <w:abstractNumId w:val="38"/>
  </w:num>
  <w:num w:numId="6" w16cid:durableId="465203353">
    <w:abstractNumId w:val="52"/>
  </w:num>
  <w:num w:numId="7" w16cid:durableId="1903637367">
    <w:abstractNumId w:val="81"/>
  </w:num>
  <w:num w:numId="8" w16cid:durableId="180703466">
    <w:abstractNumId w:val="3"/>
  </w:num>
  <w:num w:numId="9" w16cid:durableId="729304801">
    <w:abstractNumId w:val="34"/>
  </w:num>
  <w:num w:numId="10" w16cid:durableId="1193034639">
    <w:abstractNumId w:val="36"/>
  </w:num>
  <w:num w:numId="11" w16cid:durableId="179703653">
    <w:abstractNumId w:val="39"/>
  </w:num>
  <w:num w:numId="12" w16cid:durableId="2103061817">
    <w:abstractNumId w:val="35"/>
  </w:num>
  <w:num w:numId="13" w16cid:durableId="958299155">
    <w:abstractNumId w:val="57"/>
  </w:num>
  <w:num w:numId="14" w16cid:durableId="1520659896">
    <w:abstractNumId w:val="53"/>
  </w:num>
  <w:num w:numId="15" w16cid:durableId="2020156586">
    <w:abstractNumId w:val="65"/>
  </w:num>
  <w:num w:numId="16" w16cid:durableId="428892458">
    <w:abstractNumId w:val="78"/>
  </w:num>
  <w:num w:numId="17" w16cid:durableId="473563394">
    <w:abstractNumId w:val="19"/>
  </w:num>
  <w:num w:numId="18" w16cid:durableId="994185045">
    <w:abstractNumId w:val="7"/>
  </w:num>
  <w:num w:numId="19" w16cid:durableId="532958284">
    <w:abstractNumId w:val="29"/>
  </w:num>
  <w:num w:numId="20" w16cid:durableId="1504784201">
    <w:abstractNumId w:val="32"/>
  </w:num>
  <w:num w:numId="21" w16cid:durableId="1448238224">
    <w:abstractNumId w:val="1"/>
  </w:num>
  <w:num w:numId="22" w16cid:durableId="964698105">
    <w:abstractNumId w:val="84"/>
  </w:num>
  <w:num w:numId="23" w16cid:durableId="2046250606">
    <w:abstractNumId w:val="60"/>
  </w:num>
  <w:num w:numId="24" w16cid:durableId="318459735">
    <w:abstractNumId w:val="9"/>
  </w:num>
  <w:num w:numId="25" w16cid:durableId="1300182531">
    <w:abstractNumId w:val="90"/>
  </w:num>
  <w:num w:numId="26" w16cid:durableId="235745628">
    <w:abstractNumId w:val="93"/>
  </w:num>
  <w:num w:numId="27" w16cid:durableId="1194415587">
    <w:abstractNumId w:val="62"/>
  </w:num>
  <w:num w:numId="28" w16cid:durableId="1952737502">
    <w:abstractNumId w:val="77"/>
  </w:num>
  <w:num w:numId="29" w16cid:durableId="94400302">
    <w:abstractNumId w:val="15"/>
  </w:num>
  <w:num w:numId="30" w16cid:durableId="1946301699">
    <w:abstractNumId w:val="27"/>
  </w:num>
  <w:num w:numId="31" w16cid:durableId="1275482340">
    <w:abstractNumId w:val="71"/>
  </w:num>
  <w:num w:numId="32" w16cid:durableId="1838423215">
    <w:abstractNumId w:val="44"/>
  </w:num>
  <w:num w:numId="33" w16cid:durableId="96607398">
    <w:abstractNumId w:val="58"/>
  </w:num>
  <w:num w:numId="34" w16cid:durableId="2052877239">
    <w:abstractNumId w:val="50"/>
  </w:num>
  <w:num w:numId="35" w16cid:durableId="2121410430">
    <w:abstractNumId w:val="83"/>
  </w:num>
  <w:num w:numId="36" w16cid:durableId="1215433313">
    <w:abstractNumId w:val="68"/>
  </w:num>
  <w:num w:numId="37" w16cid:durableId="790127708">
    <w:abstractNumId w:val="94"/>
  </w:num>
  <w:num w:numId="38" w16cid:durableId="73548442">
    <w:abstractNumId w:val="49"/>
  </w:num>
  <w:num w:numId="39" w16cid:durableId="549417578">
    <w:abstractNumId w:val="61"/>
  </w:num>
  <w:num w:numId="40" w16cid:durableId="2114664791">
    <w:abstractNumId w:val="8"/>
  </w:num>
  <w:num w:numId="41" w16cid:durableId="114057160">
    <w:abstractNumId w:val="21"/>
  </w:num>
  <w:num w:numId="42" w16cid:durableId="1653021089">
    <w:abstractNumId w:val="76"/>
  </w:num>
  <w:num w:numId="43" w16cid:durableId="603614111">
    <w:abstractNumId w:val="13"/>
  </w:num>
  <w:num w:numId="44" w16cid:durableId="1369261915">
    <w:abstractNumId w:val="10"/>
  </w:num>
  <w:num w:numId="45" w16cid:durableId="577709425">
    <w:abstractNumId w:val="5"/>
  </w:num>
  <w:num w:numId="46" w16cid:durableId="1080327812">
    <w:abstractNumId w:val="18"/>
  </w:num>
  <w:num w:numId="47" w16cid:durableId="575094297">
    <w:abstractNumId w:val="45"/>
  </w:num>
  <w:num w:numId="48" w16cid:durableId="2005471344">
    <w:abstractNumId w:val="30"/>
  </w:num>
  <w:num w:numId="49" w16cid:durableId="1962876608">
    <w:abstractNumId w:val="79"/>
  </w:num>
  <w:num w:numId="50" w16cid:durableId="2147161218">
    <w:abstractNumId w:val="92"/>
  </w:num>
  <w:num w:numId="51" w16cid:durableId="1682270531">
    <w:abstractNumId w:val="85"/>
  </w:num>
  <w:num w:numId="52" w16cid:durableId="682434156">
    <w:abstractNumId w:val="88"/>
  </w:num>
  <w:num w:numId="53" w16cid:durableId="124734843">
    <w:abstractNumId w:val="72"/>
  </w:num>
  <w:num w:numId="54" w16cid:durableId="1431468350">
    <w:abstractNumId w:val="12"/>
  </w:num>
  <w:num w:numId="55" w16cid:durableId="762654574">
    <w:abstractNumId w:val="41"/>
  </w:num>
  <w:num w:numId="56" w16cid:durableId="78989460">
    <w:abstractNumId w:val="75"/>
  </w:num>
  <w:num w:numId="57" w16cid:durableId="155347506">
    <w:abstractNumId w:val="80"/>
  </w:num>
  <w:num w:numId="58" w16cid:durableId="828836726">
    <w:abstractNumId w:val="6"/>
  </w:num>
  <w:num w:numId="59" w16cid:durableId="520506862">
    <w:abstractNumId w:val="2"/>
  </w:num>
  <w:num w:numId="60" w16cid:durableId="2076122433">
    <w:abstractNumId w:val="95"/>
  </w:num>
  <w:num w:numId="61" w16cid:durableId="1331130784">
    <w:abstractNumId w:val="37"/>
  </w:num>
  <w:num w:numId="62" w16cid:durableId="1584295349">
    <w:abstractNumId w:val="70"/>
  </w:num>
  <w:num w:numId="63" w16cid:durableId="871303819">
    <w:abstractNumId w:val="0"/>
  </w:num>
  <w:num w:numId="64" w16cid:durableId="2114083392">
    <w:abstractNumId w:val="51"/>
  </w:num>
  <w:num w:numId="65" w16cid:durableId="901529111">
    <w:abstractNumId w:val="91"/>
  </w:num>
  <w:num w:numId="66" w16cid:durableId="443229450">
    <w:abstractNumId w:val="26"/>
  </w:num>
  <w:num w:numId="67" w16cid:durableId="392315892">
    <w:abstractNumId w:val="56"/>
  </w:num>
  <w:num w:numId="68" w16cid:durableId="1073964220">
    <w:abstractNumId w:val="86"/>
  </w:num>
  <w:num w:numId="69" w16cid:durableId="1133600337">
    <w:abstractNumId w:val="42"/>
  </w:num>
  <w:num w:numId="70" w16cid:durableId="1590312493">
    <w:abstractNumId w:val="73"/>
  </w:num>
  <w:num w:numId="71" w16cid:durableId="129635941">
    <w:abstractNumId w:val="17"/>
  </w:num>
  <w:num w:numId="72" w16cid:durableId="508763479">
    <w:abstractNumId w:val="48"/>
  </w:num>
  <w:num w:numId="73" w16cid:durableId="1922982382">
    <w:abstractNumId w:val="22"/>
  </w:num>
  <w:num w:numId="74" w16cid:durableId="2081587044">
    <w:abstractNumId w:val="20"/>
  </w:num>
  <w:num w:numId="75" w16cid:durableId="2070566503">
    <w:abstractNumId w:val="46"/>
  </w:num>
  <w:num w:numId="76" w16cid:durableId="1189756248">
    <w:abstractNumId w:val="4"/>
  </w:num>
  <w:num w:numId="77" w16cid:durableId="556355125">
    <w:abstractNumId w:val="24"/>
  </w:num>
  <w:num w:numId="78" w16cid:durableId="1039821990">
    <w:abstractNumId w:val="55"/>
  </w:num>
  <w:num w:numId="79" w16cid:durableId="8921181">
    <w:abstractNumId w:val="43"/>
  </w:num>
  <w:num w:numId="80" w16cid:durableId="1873611056">
    <w:abstractNumId w:val="69"/>
  </w:num>
  <w:num w:numId="81" w16cid:durableId="1310983444">
    <w:abstractNumId w:val="67"/>
  </w:num>
  <w:num w:numId="82" w16cid:durableId="1479154005">
    <w:abstractNumId w:val="16"/>
  </w:num>
  <w:num w:numId="83" w16cid:durableId="1622809028">
    <w:abstractNumId w:val="87"/>
  </w:num>
  <w:num w:numId="84" w16cid:durableId="1478449865">
    <w:abstractNumId w:val="33"/>
  </w:num>
  <w:num w:numId="85" w16cid:durableId="382946122">
    <w:abstractNumId w:val="25"/>
  </w:num>
  <w:num w:numId="86" w16cid:durableId="1437944683">
    <w:abstractNumId w:val="74"/>
  </w:num>
  <w:num w:numId="87" w16cid:durableId="938104238">
    <w:abstractNumId w:val="11"/>
  </w:num>
  <w:num w:numId="88" w16cid:durableId="1077870710">
    <w:abstractNumId w:val="64"/>
  </w:num>
  <w:num w:numId="89" w16cid:durableId="159392824">
    <w:abstractNumId w:val="89"/>
  </w:num>
  <w:num w:numId="90" w16cid:durableId="2094087478">
    <w:abstractNumId w:val="28"/>
  </w:num>
  <w:num w:numId="91" w16cid:durableId="1542789331">
    <w:abstractNumId w:val="63"/>
  </w:num>
  <w:num w:numId="92" w16cid:durableId="292518869">
    <w:abstractNumId w:val="31"/>
  </w:num>
  <w:num w:numId="93" w16cid:durableId="1612010542">
    <w:abstractNumId w:val="54"/>
  </w:num>
  <w:num w:numId="94" w16cid:durableId="536478397">
    <w:abstractNumId w:val="47"/>
  </w:num>
  <w:num w:numId="95" w16cid:durableId="2107312629">
    <w:abstractNumId w:val="59"/>
  </w:num>
  <w:num w:numId="96" w16cid:durableId="28340507">
    <w:abstractNumId w:val="82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7" w16cid:durableId="884751640">
    <w:abstractNumId w:val="5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1850021580">
    <w:abstractNumId w:val="66"/>
  </w:num>
  <w:numIdMacAtCleanup w:val="9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94C"/>
    <w:rsid w:val="00000649"/>
    <w:rsid w:val="00000669"/>
    <w:rsid w:val="000075E7"/>
    <w:rsid w:val="00012310"/>
    <w:rsid w:val="00013BBB"/>
    <w:rsid w:val="00016D8D"/>
    <w:rsid w:val="00016E74"/>
    <w:rsid w:val="0002301F"/>
    <w:rsid w:val="00024B10"/>
    <w:rsid w:val="00026E41"/>
    <w:rsid w:val="00033695"/>
    <w:rsid w:val="00033D48"/>
    <w:rsid w:val="0004048D"/>
    <w:rsid w:val="00040746"/>
    <w:rsid w:val="0005568A"/>
    <w:rsid w:val="00056DBE"/>
    <w:rsid w:val="0005734E"/>
    <w:rsid w:val="00061B6D"/>
    <w:rsid w:val="00073721"/>
    <w:rsid w:val="00074C3C"/>
    <w:rsid w:val="000843F9"/>
    <w:rsid w:val="00096330"/>
    <w:rsid w:val="0009728E"/>
    <w:rsid w:val="000A30BF"/>
    <w:rsid w:val="000B2AB4"/>
    <w:rsid w:val="000C7355"/>
    <w:rsid w:val="000D2138"/>
    <w:rsid w:val="000D442A"/>
    <w:rsid w:val="000F4D52"/>
    <w:rsid w:val="00104D17"/>
    <w:rsid w:val="001053D0"/>
    <w:rsid w:val="001208F0"/>
    <w:rsid w:val="0012785A"/>
    <w:rsid w:val="001351CE"/>
    <w:rsid w:val="00136E15"/>
    <w:rsid w:val="00137757"/>
    <w:rsid w:val="00142096"/>
    <w:rsid w:val="00142DDA"/>
    <w:rsid w:val="00150A0D"/>
    <w:rsid w:val="001540CC"/>
    <w:rsid w:val="001613A8"/>
    <w:rsid w:val="0016395B"/>
    <w:rsid w:val="00171637"/>
    <w:rsid w:val="00171C88"/>
    <w:rsid w:val="00182748"/>
    <w:rsid w:val="00187DD4"/>
    <w:rsid w:val="001A0FFC"/>
    <w:rsid w:val="001B6282"/>
    <w:rsid w:val="001C4C79"/>
    <w:rsid w:val="001C5FF9"/>
    <w:rsid w:val="001C6E00"/>
    <w:rsid w:val="001D1FEE"/>
    <w:rsid w:val="001D7040"/>
    <w:rsid w:val="001D7643"/>
    <w:rsid w:val="001E146C"/>
    <w:rsid w:val="001E28C0"/>
    <w:rsid w:val="001E2B8F"/>
    <w:rsid w:val="001E6DCB"/>
    <w:rsid w:val="00200850"/>
    <w:rsid w:val="002123A0"/>
    <w:rsid w:val="0021605B"/>
    <w:rsid w:val="00220129"/>
    <w:rsid w:val="00233AEC"/>
    <w:rsid w:val="00234391"/>
    <w:rsid w:val="002343BD"/>
    <w:rsid w:val="00242222"/>
    <w:rsid w:val="0024551D"/>
    <w:rsid w:val="00246DC2"/>
    <w:rsid w:val="002507C1"/>
    <w:rsid w:val="0026386D"/>
    <w:rsid w:val="00267FE5"/>
    <w:rsid w:val="00270BE8"/>
    <w:rsid w:val="00273D71"/>
    <w:rsid w:val="0028799E"/>
    <w:rsid w:val="002A06B4"/>
    <w:rsid w:val="002A12EE"/>
    <w:rsid w:val="002A25DD"/>
    <w:rsid w:val="002A2EB8"/>
    <w:rsid w:val="002A431E"/>
    <w:rsid w:val="002A478B"/>
    <w:rsid w:val="002B1AA0"/>
    <w:rsid w:val="002B67E2"/>
    <w:rsid w:val="002C104C"/>
    <w:rsid w:val="002C3BE1"/>
    <w:rsid w:val="002E16AD"/>
    <w:rsid w:val="002E34B2"/>
    <w:rsid w:val="002E36F8"/>
    <w:rsid w:val="002F73A4"/>
    <w:rsid w:val="002F76E0"/>
    <w:rsid w:val="002F76F9"/>
    <w:rsid w:val="003007E8"/>
    <w:rsid w:val="00301347"/>
    <w:rsid w:val="003047DA"/>
    <w:rsid w:val="00311CD7"/>
    <w:rsid w:val="00336CC4"/>
    <w:rsid w:val="0034572B"/>
    <w:rsid w:val="0035270E"/>
    <w:rsid w:val="003619AD"/>
    <w:rsid w:val="00364E2C"/>
    <w:rsid w:val="00370ADB"/>
    <w:rsid w:val="0037375B"/>
    <w:rsid w:val="003838EB"/>
    <w:rsid w:val="003851D2"/>
    <w:rsid w:val="00394F10"/>
    <w:rsid w:val="00396253"/>
    <w:rsid w:val="003A3142"/>
    <w:rsid w:val="003A5D5F"/>
    <w:rsid w:val="003C302B"/>
    <w:rsid w:val="003F5AA9"/>
    <w:rsid w:val="003F5FF5"/>
    <w:rsid w:val="003F6AA3"/>
    <w:rsid w:val="004041C4"/>
    <w:rsid w:val="00404AA3"/>
    <w:rsid w:val="00411E30"/>
    <w:rsid w:val="00412B18"/>
    <w:rsid w:val="00412C78"/>
    <w:rsid w:val="00425BB3"/>
    <w:rsid w:val="00443BCA"/>
    <w:rsid w:val="00444742"/>
    <w:rsid w:val="004450A5"/>
    <w:rsid w:val="00446511"/>
    <w:rsid w:val="00471C31"/>
    <w:rsid w:val="0047264A"/>
    <w:rsid w:val="00472927"/>
    <w:rsid w:val="004751C6"/>
    <w:rsid w:val="00477F30"/>
    <w:rsid w:val="00483250"/>
    <w:rsid w:val="00484056"/>
    <w:rsid w:val="004845F0"/>
    <w:rsid w:val="004849ED"/>
    <w:rsid w:val="00484A98"/>
    <w:rsid w:val="00491EEB"/>
    <w:rsid w:val="004B0267"/>
    <w:rsid w:val="004C33F9"/>
    <w:rsid w:val="004D04E0"/>
    <w:rsid w:val="004D3BF7"/>
    <w:rsid w:val="004E4070"/>
    <w:rsid w:val="004F356E"/>
    <w:rsid w:val="0053249D"/>
    <w:rsid w:val="00545ED8"/>
    <w:rsid w:val="005478B9"/>
    <w:rsid w:val="00550443"/>
    <w:rsid w:val="0055190C"/>
    <w:rsid w:val="00551C5E"/>
    <w:rsid w:val="00560674"/>
    <w:rsid w:val="00561D84"/>
    <w:rsid w:val="00564233"/>
    <w:rsid w:val="005645F9"/>
    <w:rsid w:val="00564AA7"/>
    <w:rsid w:val="00570861"/>
    <w:rsid w:val="0057150A"/>
    <w:rsid w:val="00577DAC"/>
    <w:rsid w:val="005870FD"/>
    <w:rsid w:val="005871B6"/>
    <w:rsid w:val="0059212D"/>
    <w:rsid w:val="00592505"/>
    <w:rsid w:val="00594C30"/>
    <w:rsid w:val="00595C0E"/>
    <w:rsid w:val="005A37D3"/>
    <w:rsid w:val="005A42F6"/>
    <w:rsid w:val="005A5533"/>
    <w:rsid w:val="005C6A61"/>
    <w:rsid w:val="005D0CB3"/>
    <w:rsid w:val="005D6CF2"/>
    <w:rsid w:val="005E6B86"/>
    <w:rsid w:val="005F3640"/>
    <w:rsid w:val="006061EB"/>
    <w:rsid w:val="0061570C"/>
    <w:rsid w:val="00622626"/>
    <w:rsid w:val="006252A6"/>
    <w:rsid w:val="00633A4F"/>
    <w:rsid w:val="00651C7C"/>
    <w:rsid w:val="00673DB4"/>
    <w:rsid w:val="0069403F"/>
    <w:rsid w:val="006A4265"/>
    <w:rsid w:val="006D0463"/>
    <w:rsid w:val="006E7C9A"/>
    <w:rsid w:val="007026E9"/>
    <w:rsid w:val="00714AF3"/>
    <w:rsid w:val="00722208"/>
    <w:rsid w:val="007228A6"/>
    <w:rsid w:val="00731FCC"/>
    <w:rsid w:val="00737B88"/>
    <w:rsid w:val="007471A4"/>
    <w:rsid w:val="00747C42"/>
    <w:rsid w:val="00755001"/>
    <w:rsid w:val="00784245"/>
    <w:rsid w:val="00785FCA"/>
    <w:rsid w:val="00790A54"/>
    <w:rsid w:val="00792A06"/>
    <w:rsid w:val="00795F15"/>
    <w:rsid w:val="007973D5"/>
    <w:rsid w:val="007A6833"/>
    <w:rsid w:val="007B53C1"/>
    <w:rsid w:val="007C04E9"/>
    <w:rsid w:val="007E5944"/>
    <w:rsid w:val="007F04FA"/>
    <w:rsid w:val="00801407"/>
    <w:rsid w:val="008018E1"/>
    <w:rsid w:val="0080621E"/>
    <w:rsid w:val="00807553"/>
    <w:rsid w:val="008113C5"/>
    <w:rsid w:val="00816055"/>
    <w:rsid w:val="0082124D"/>
    <w:rsid w:val="00824877"/>
    <w:rsid w:val="008262B3"/>
    <w:rsid w:val="00826801"/>
    <w:rsid w:val="008331E0"/>
    <w:rsid w:val="00833F55"/>
    <w:rsid w:val="00841558"/>
    <w:rsid w:val="0084191E"/>
    <w:rsid w:val="00844443"/>
    <w:rsid w:val="00847D9C"/>
    <w:rsid w:val="00852CEE"/>
    <w:rsid w:val="00861433"/>
    <w:rsid w:val="00862B21"/>
    <w:rsid w:val="00865FAD"/>
    <w:rsid w:val="00871E13"/>
    <w:rsid w:val="008A14B4"/>
    <w:rsid w:val="008B20AC"/>
    <w:rsid w:val="008B7A30"/>
    <w:rsid w:val="008C4E0E"/>
    <w:rsid w:val="008C60C4"/>
    <w:rsid w:val="008D5392"/>
    <w:rsid w:val="008E5617"/>
    <w:rsid w:val="008F0620"/>
    <w:rsid w:val="0090215F"/>
    <w:rsid w:val="00903DF2"/>
    <w:rsid w:val="00906C7D"/>
    <w:rsid w:val="00907521"/>
    <w:rsid w:val="00910AF0"/>
    <w:rsid w:val="009173AE"/>
    <w:rsid w:val="0092096B"/>
    <w:rsid w:val="00930E19"/>
    <w:rsid w:val="009319B5"/>
    <w:rsid w:val="00934925"/>
    <w:rsid w:val="00956D58"/>
    <w:rsid w:val="009622F8"/>
    <w:rsid w:val="00965EFB"/>
    <w:rsid w:val="009723E8"/>
    <w:rsid w:val="00977DEF"/>
    <w:rsid w:val="009A59BF"/>
    <w:rsid w:val="009A745C"/>
    <w:rsid w:val="009B2D92"/>
    <w:rsid w:val="009B57DA"/>
    <w:rsid w:val="009D0211"/>
    <w:rsid w:val="009D19B0"/>
    <w:rsid w:val="009E5E79"/>
    <w:rsid w:val="009E630A"/>
    <w:rsid w:val="009F1DBB"/>
    <w:rsid w:val="009F6830"/>
    <w:rsid w:val="00A0313F"/>
    <w:rsid w:val="00A10C4C"/>
    <w:rsid w:val="00A230F2"/>
    <w:rsid w:val="00A24048"/>
    <w:rsid w:val="00A25069"/>
    <w:rsid w:val="00A31C0B"/>
    <w:rsid w:val="00A36375"/>
    <w:rsid w:val="00A41855"/>
    <w:rsid w:val="00A41F6D"/>
    <w:rsid w:val="00A47605"/>
    <w:rsid w:val="00A51511"/>
    <w:rsid w:val="00A568F4"/>
    <w:rsid w:val="00A6073D"/>
    <w:rsid w:val="00A62448"/>
    <w:rsid w:val="00A63197"/>
    <w:rsid w:val="00A70AE6"/>
    <w:rsid w:val="00A722AB"/>
    <w:rsid w:val="00A75CED"/>
    <w:rsid w:val="00A80F40"/>
    <w:rsid w:val="00AA07A8"/>
    <w:rsid w:val="00AA15E7"/>
    <w:rsid w:val="00AA2EBC"/>
    <w:rsid w:val="00AA51C3"/>
    <w:rsid w:val="00AB3AC5"/>
    <w:rsid w:val="00AC0CF5"/>
    <w:rsid w:val="00AC1560"/>
    <w:rsid w:val="00AC3F1A"/>
    <w:rsid w:val="00AC6BE9"/>
    <w:rsid w:val="00AD593E"/>
    <w:rsid w:val="00AD7E8C"/>
    <w:rsid w:val="00AE6084"/>
    <w:rsid w:val="00AF2886"/>
    <w:rsid w:val="00B12A7B"/>
    <w:rsid w:val="00B12B1D"/>
    <w:rsid w:val="00B218A3"/>
    <w:rsid w:val="00B30F5B"/>
    <w:rsid w:val="00B33CB8"/>
    <w:rsid w:val="00B415B6"/>
    <w:rsid w:val="00B44AEA"/>
    <w:rsid w:val="00B56332"/>
    <w:rsid w:val="00B56DDD"/>
    <w:rsid w:val="00B66D20"/>
    <w:rsid w:val="00B80DF7"/>
    <w:rsid w:val="00B82275"/>
    <w:rsid w:val="00B82737"/>
    <w:rsid w:val="00B87C39"/>
    <w:rsid w:val="00B90B10"/>
    <w:rsid w:val="00B94D6F"/>
    <w:rsid w:val="00BA224C"/>
    <w:rsid w:val="00BB1985"/>
    <w:rsid w:val="00BB2477"/>
    <w:rsid w:val="00BB3A5F"/>
    <w:rsid w:val="00BB69E8"/>
    <w:rsid w:val="00BC493A"/>
    <w:rsid w:val="00BC56BA"/>
    <w:rsid w:val="00BD282C"/>
    <w:rsid w:val="00BD4BED"/>
    <w:rsid w:val="00BF1482"/>
    <w:rsid w:val="00C01EBF"/>
    <w:rsid w:val="00C04F2D"/>
    <w:rsid w:val="00C0664D"/>
    <w:rsid w:val="00C1111B"/>
    <w:rsid w:val="00C14EB3"/>
    <w:rsid w:val="00C1552F"/>
    <w:rsid w:val="00C16BB1"/>
    <w:rsid w:val="00C30B71"/>
    <w:rsid w:val="00C3260E"/>
    <w:rsid w:val="00C43144"/>
    <w:rsid w:val="00C457B3"/>
    <w:rsid w:val="00C61271"/>
    <w:rsid w:val="00C66CEA"/>
    <w:rsid w:val="00C7078F"/>
    <w:rsid w:val="00C7283A"/>
    <w:rsid w:val="00C84AF1"/>
    <w:rsid w:val="00C850E9"/>
    <w:rsid w:val="00C87CC0"/>
    <w:rsid w:val="00C91BFC"/>
    <w:rsid w:val="00CA3D2C"/>
    <w:rsid w:val="00CB1152"/>
    <w:rsid w:val="00CB2A9A"/>
    <w:rsid w:val="00CD0577"/>
    <w:rsid w:val="00CD3674"/>
    <w:rsid w:val="00CD36DC"/>
    <w:rsid w:val="00D056C4"/>
    <w:rsid w:val="00D11B3F"/>
    <w:rsid w:val="00D12D95"/>
    <w:rsid w:val="00D15F11"/>
    <w:rsid w:val="00D21578"/>
    <w:rsid w:val="00D301C2"/>
    <w:rsid w:val="00D31D9D"/>
    <w:rsid w:val="00D32705"/>
    <w:rsid w:val="00D3514F"/>
    <w:rsid w:val="00D42E75"/>
    <w:rsid w:val="00D46F0A"/>
    <w:rsid w:val="00D51AA5"/>
    <w:rsid w:val="00D54B6E"/>
    <w:rsid w:val="00D556FA"/>
    <w:rsid w:val="00D56E7B"/>
    <w:rsid w:val="00D67A92"/>
    <w:rsid w:val="00D70D31"/>
    <w:rsid w:val="00D74073"/>
    <w:rsid w:val="00D86551"/>
    <w:rsid w:val="00D963B9"/>
    <w:rsid w:val="00D978BE"/>
    <w:rsid w:val="00DB12B2"/>
    <w:rsid w:val="00DB3311"/>
    <w:rsid w:val="00DC40AA"/>
    <w:rsid w:val="00DD1074"/>
    <w:rsid w:val="00DE202A"/>
    <w:rsid w:val="00DF260E"/>
    <w:rsid w:val="00E05555"/>
    <w:rsid w:val="00E05CD7"/>
    <w:rsid w:val="00E073E0"/>
    <w:rsid w:val="00E16B31"/>
    <w:rsid w:val="00E3594C"/>
    <w:rsid w:val="00E416C7"/>
    <w:rsid w:val="00E43ACB"/>
    <w:rsid w:val="00E47391"/>
    <w:rsid w:val="00E84508"/>
    <w:rsid w:val="00E85387"/>
    <w:rsid w:val="00E87C9E"/>
    <w:rsid w:val="00E96DF1"/>
    <w:rsid w:val="00EA40BD"/>
    <w:rsid w:val="00EB48D2"/>
    <w:rsid w:val="00EC1659"/>
    <w:rsid w:val="00ED367E"/>
    <w:rsid w:val="00ED4498"/>
    <w:rsid w:val="00EE7F93"/>
    <w:rsid w:val="00EF32FE"/>
    <w:rsid w:val="00EF7F36"/>
    <w:rsid w:val="00F057DF"/>
    <w:rsid w:val="00F10EE7"/>
    <w:rsid w:val="00F12992"/>
    <w:rsid w:val="00F23B15"/>
    <w:rsid w:val="00F257CB"/>
    <w:rsid w:val="00F26752"/>
    <w:rsid w:val="00F306E3"/>
    <w:rsid w:val="00F40CD2"/>
    <w:rsid w:val="00F42325"/>
    <w:rsid w:val="00F45119"/>
    <w:rsid w:val="00F70F61"/>
    <w:rsid w:val="00F71868"/>
    <w:rsid w:val="00F73BF8"/>
    <w:rsid w:val="00F775D9"/>
    <w:rsid w:val="00F95637"/>
    <w:rsid w:val="00F96C08"/>
    <w:rsid w:val="00FA116E"/>
    <w:rsid w:val="00FA2600"/>
    <w:rsid w:val="00FA261D"/>
    <w:rsid w:val="00FA7616"/>
    <w:rsid w:val="00FB0A61"/>
    <w:rsid w:val="00FB2542"/>
    <w:rsid w:val="00FC04DB"/>
    <w:rsid w:val="00FC6D21"/>
    <w:rsid w:val="00FD39A8"/>
    <w:rsid w:val="00FD40D2"/>
    <w:rsid w:val="00FE37AB"/>
    <w:rsid w:val="00FF2B3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B407449"/>
  <w15:chartTrackingRefBased/>
  <w15:docId w15:val="{0099A260-0E96-4BD7-8CB1-A69915526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34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customStyle="1" w:styleId="CompanyName">
    <w:name w:val="Company Name"/>
    <w:basedOn w:val="Normal"/>
    <w:pPr>
      <w:framePr w:w="3845" w:h="1584" w:hSpace="187" w:vSpace="187" w:wrap="notBeside" w:vAnchor="page" w:hAnchor="margin" w:y="894" w:anchorLock="1"/>
      <w:spacing w:line="280" w:lineRule="atLeast"/>
      <w:jc w:val="both"/>
    </w:pPr>
    <w:rPr>
      <w:rFonts w:ascii="Arial Black" w:hAnsi="Arial Black"/>
      <w:spacing w:val="-25"/>
      <w:sz w:val="32"/>
      <w:szCs w:val="20"/>
    </w:rPr>
  </w:style>
  <w:style w:type="table" w:styleId="TableGrid">
    <w:name w:val="Table Grid"/>
    <w:basedOn w:val="TableNormal"/>
    <w:uiPriority w:val="59"/>
    <w:rsid w:val="00FC6D2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olorfulList-Accent11">
    <w:name w:val="Colorful List - Accent 11"/>
    <w:basedOn w:val="Normal"/>
    <w:uiPriority w:val="34"/>
    <w:qFormat/>
    <w:rsid w:val="0082680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2D95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D12D95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AB3AC5"/>
  </w:style>
  <w:style w:type="paragraph" w:styleId="ListParagraph">
    <w:name w:val="List Paragraph"/>
    <w:basedOn w:val="Normal"/>
    <w:uiPriority w:val="34"/>
    <w:qFormat/>
    <w:rsid w:val="00550443"/>
    <w:pPr>
      <w:ind w:left="720"/>
      <w:contextualSpacing/>
    </w:pPr>
  </w:style>
  <w:style w:type="character" w:customStyle="1" w:styleId="Bodytext">
    <w:name w:val="Body text_"/>
    <w:link w:val="BodyText2"/>
    <w:rsid w:val="00F71868"/>
    <w:rPr>
      <w:rFonts w:ascii="Franklin Gothic Heavy" w:eastAsia="Franklin Gothic Heavy" w:hAnsi="Franklin Gothic Heavy" w:cs="Franklin Gothic Heavy"/>
      <w:sz w:val="22"/>
      <w:szCs w:val="22"/>
      <w:shd w:val="clear" w:color="auto" w:fill="FFFFFF"/>
    </w:rPr>
  </w:style>
  <w:style w:type="paragraph" w:customStyle="1" w:styleId="BodyText2">
    <w:name w:val="Body Text2"/>
    <w:basedOn w:val="Normal"/>
    <w:link w:val="Bodytext"/>
    <w:rsid w:val="00F71868"/>
    <w:pPr>
      <w:widowControl w:val="0"/>
      <w:shd w:val="clear" w:color="auto" w:fill="FFFFFF"/>
      <w:spacing w:after="60" w:line="0" w:lineRule="atLeast"/>
      <w:ind w:hanging="1360"/>
      <w:jc w:val="both"/>
    </w:pPr>
    <w:rPr>
      <w:rFonts w:ascii="Franklin Gothic Heavy" w:eastAsia="Franklin Gothic Heavy" w:hAnsi="Franklin Gothic Heavy"/>
      <w:sz w:val="22"/>
      <w:szCs w:val="22"/>
      <w:lang w:val="x-none" w:eastAsia="x-none"/>
    </w:rPr>
  </w:style>
  <w:style w:type="paragraph" w:styleId="BodyText0">
    <w:name w:val="Body Text"/>
    <w:basedOn w:val="Normal"/>
    <w:link w:val="BodyTextChar"/>
    <w:rsid w:val="00472927"/>
    <w:pPr>
      <w:spacing w:after="120"/>
    </w:pPr>
  </w:style>
  <w:style w:type="character" w:customStyle="1" w:styleId="BodyTextChar">
    <w:name w:val="Body Text Char"/>
    <w:link w:val="BodyText0"/>
    <w:rsid w:val="00472927"/>
    <w:rPr>
      <w:sz w:val="24"/>
      <w:szCs w:val="24"/>
      <w:lang w:val="en-US" w:eastAsia="en-US"/>
    </w:rPr>
  </w:style>
  <w:style w:type="paragraph" w:styleId="NoSpacing">
    <w:name w:val="No Spacing"/>
    <w:uiPriority w:val="1"/>
    <w:qFormat/>
    <w:rsid w:val="001C6E00"/>
    <w:rPr>
      <w:rFonts w:ascii="Calibri" w:eastAsia="Calibri" w:hAnsi="Calibri"/>
      <w:sz w:val="22"/>
      <w:szCs w:val="22"/>
      <w:lang w:val="en-PH"/>
    </w:rPr>
  </w:style>
  <w:style w:type="character" w:customStyle="1" w:styleId="HeaderChar">
    <w:name w:val="Header Char"/>
    <w:link w:val="Header"/>
    <w:rsid w:val="00C1552F"/>
    <w:rPr>
      <w:sz w:val="24"/>
      <w:szCs w:val="24"/>
      <w:lang w:val="en-US" w:eastAsia="en-US"/>
    </w:rPr>
  </w:style>
  <w:style w:type="paragraph" w:styleId="NormalWeb">
    <w:name w:val="Normal (Web)"/>
    <w:basedOn w:val="Normal"/>
    <w:uiPriority w:val="99"/>
    <w:unhideWhenUsed/>
    <w:rsid w:val="00C1552F"/>
    <w:pPr>
      <w:spacing w:before="100" w:beforeAutospacing="1" w:after="100" w:afterAutospacing="1"/>
    </w:pPr>
    <w:rPr>
      <w:lang w:val="en-PH" w:eastAsia="en-PH"/>
    </w:rPr>
  </w:style>
  <w:style w:type="character" w:customStyle="1" w:styleId="FooterChar">
    <w:name w:val="Footer Char"/>
    <w:basedOn w:val="DefaultParagraphFont"/>
    <w:link w:val="Footer"/>
    <w:uiPriority w:val="99"/>
    <w:rsid w:val="0080140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79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50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9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27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39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Application%20Data\Microsoft\Templates\EZCI%20Note%20Heade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96CFF6-12D5-4070-B272-54D6060775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EZCI Note Header.dot</Template>
  <TotalTime>0</TotalTime>
  <Pages>3</Pages>
  <Words>850</Words>
  <Characters>4849</Characters>
  <Application>Microsoft Office Word</Application>
  <DocSecurity>4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Memo Checklist and Template for a Proposal</vt:lpstr>
    </vt:vector>
  </TitlesOfParts>
  <Company/>
  <LinksUpToDate>false</LinksUpToDate>
  <CharactersWithSpaces>5688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 Checklist and Template for a Proposal</dc:title>
  <dc:subject/>
  <dc:creator>Ed Zaragiza</dc:creator>
  <cp:keywords/>
  <cp:lastModifiedBy>Mario Calatan</cp:lastModifiedBy>
  <cp:revision>2</cp:revision>
  <cp:lastPrinted>2017-03-13T03:28:00Z</cp:lastPrinted>
  <dcterms:created xsi:type="dcterms:W3CDTF">2026-09-01T14:44:00Z</dcterms:created>
  <dcterms:modified xsi:type="dcterms:W3CDTF">2026-09-01T14:44:00Z</dcterms:modified>
</cp:coreProperties>
</file>