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8"/>
        <w:gridCol w:w="5621"/>
        <w:gridCol w:w="1414"/>
        <w:gridCol w:w="2321"/>
        <w:gridCol w:w="1701"/>
        <w:gridCol w:w="1559"/>
        <w:gridCol w:w="1546"/>
      </w:tblGrid>
      <w:tr w:rsidR="00971DEA" w:rsidRPr="00842BAE" w14:paraId="240A5841" w14:textId="77777777" w:rsidTr="00E300FB">
        <w:tc>
          <w:tcPr>
            <w:tcW w:w="7569" w:type="dxa"/>
            <w:gridSpan w:val="2"/>
          </w:tcPr>
          <w:p w14:paraId="6DD3B7BC" w14:textId="08B4ADF4" w:rsidR="00971DEA" w:rsidRPr="00842BAE" w:rsidRDefault="00971DEA" w:rsidP="00971DE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FF02118" wp14:editId="4A3262BF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3323D714" w14:textId="77777777" w:rsidR="00971DEA" w:rsidRPr="00D12D95" w:rsidRDefault="00971DEA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F021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977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3323D714" w14:textId="77777777" w:rsidR="00971DEA" w:rsidRPr="00D12D95" w:rsidRDefault="00971DEA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52A7C">
              <w:rPr>
                <w:rFonts w:ascii="Arial" w:hAnsi="Arial" w:cs="Arial"/>
                <w:sz w:val="20"/>
                <w:szCs w:val="20"/>
              </w:rPr>
              <w:t xml:space="preserve">Power Plant Maintenance </w:t>
            </w:r>
            <w:r>
              <w:rPr>
                <w:rFonts w:ascii="Arial" w:hAnsi="Arial" w:cs="Arial"/>
                <w:sz w:val="20"/>
                <w:szCs w:val="20"/>
              </w:rPr>
              <w:t>Facilities Associate</w:t>
            </w:r>
            <w:r w:rsidR="00F63182">
              <w:rPr>
                <w:rFonts w:ascii="Arial" w:hAnsi="Arial" w:cs="Arial"/>
                <w:sz w:val="20"/>
                <w:szCs w:val="20"/>
              </w:rPr>
              <w:t xml:space="preserve"> I, II, III, IV</w:t>
            </w:r>
          </w:p>
        </w:tc>
        <w:tc>
          <w:tcPr>
            <w:tcW w:w="8541" w:type="dxa"/>
            <w:gridSpan w:val="5"/>
          </w:tcPr>
          <w:p w14:paraId="6E3C8D6C" w14:textId="332AC810" w:rsidR="00971DEA" w:rsidRPr="00842BAE" w:rsidRDefault="00971DEA" w:rsidP="00971DEA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Power Generation</w:t>
            </w:r>
            <w:r w:rsidRPr="00361BA4">
              <w:rPr>
                <w:rFonts w:ascii="Arial" w:hAnsi="Arial" w:cs="Arial"/>
                <w:sz w:val="20"/>
                <w:szCs w:val="20"/>
              </w:rPr>
              <w:t xml:space="preserve"> Department (</w:t>
            </w:r>
            <w:r>
              <w:rPr>
                <w:rFonts w:ascii="Arial" w:hAnsi="Arial" w:cs="Arial"/>
                <w:sz w:val="20"/>
                <w:szCs w:val="20"/>
              </w:rPr>
              <w:t>PG</w:t>
            </w:r>
            <w:r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971DEA" w:rsidRPr="00842BAE" w14:paraId="262B83E2" w14:textId="77777777" w:rsidTr="00E300FB">
        <w:tc>
          <w:tcPr>
            <w:tcW w:w="7569" w:type="dxa"/>
            <w:gridSpan w:val="2"/>
          </w:tcPr>
          <w:p w14:paraId="3BE87E5F" w14:textId="2AEFFE5F" w:rsidR="00971DEA" w:rsidRPr="00842BAE" w:rsidRDefault="00971DEA" w:rsidP="00971DE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8541" w:type="dxa"/>
            <w:gridSpan w:val="5"/>
          </w:tcPr>
          <w:p w14:paraId="6144C44C" w14:textId="5CF0BF7B" w:rsidR="00971DEA" w:rsidRPr="00842BAE" w:rsidRDefault="00971DEA" w:rsidP="00971DEA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971DEA" w:rsidRPr="00842BAE" w14:paraId="16C65CCE" w14:textId="77777777" w:rsidTr="00E300FB">
        <w:tc>
          <w:tcPr>
            <w:tcW w:w="7569" w:type="dxa"/>
            <w:gridSpan w:val="2"/>
          </w:tcPr>
          <w:p w14:paraId="6E6F3AA2" w14:textId="66C86038" w:rsidR="00971DEA" w:rsidRPr="00842BAE" w:rsidRDefault="00971DEA" w:rsidP="00971DEA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1B6CFD">
              <w:rPr>
                <w:rFonts w:ascii="Arial" w:hAnsi="Arial" w:cs="Arial"/>
                <w:sz w:val="20"/>
                <w:szCs w:val="20"/>
              </w:rPr>
              <w:t xml:space="preserve">Hydroelectric </w:t>
            </w:r>
            <w:r>
              <w:rPr>
                <w:rFonts w:ascii="Arial" w:hAnsi="Arial" w:cs="Arial"/>
                <w:sz w:val="20"/>
                <w:szCs w:val="20"/>
              </w:rPr>
              <w:t>Power Plant Supe</w:t>
            </w:r>
            <w:r w:rsidR="00051067">
              <w:rPr>
                <w:rFonts w:ascii="Arial" w:hAnsi="Arial" w:cs="Arial"/>
                <w:sz w:val="20"/>
                <w:szCs w:val="20"/>
              </w:rPr>
              <w:t>rintendent</w:t>
            </w:r>
          </w:p>
        </w:tc>
        <w:tc>
          <w:tcPr>
            <w:tcW w:w="8541" w:type="dxa"/>
            <w:gridSpan w:val="5"/>
          </w:tcPr>
          <w:p w14:paraId="3C294845" w14:textId="648B70B0" w:rsidR="00971DEA" w:rsidRPr="00842BAE" w:rsidRDefault="00971DEA" w:rsidP="00971DEA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>
              <w:rPr>
                <w:rFonts w:ascii="Arial" w:hAnsi="Arial" w:cs="Arial"/>
                <w:sz w:val="20"/>
                <w:szCs w:val="20"/>
              </w:rPr>
              <w:t>3.24MW Man-asok Hydroelectric Power Plant</w:t>
            </w:r>
          </w:p>
        </w:tc>
      </w:tr>
      <w:tr w:rsidR="00971DEA" w:rsidRPr="00842BAE" w14:paraId="2FB3FB4B" w14:textId="77777777" w:rsidTr="00E300FB">
        <w:trPr>
          <w:trHeight w:val="215"/>
        </w:trPr>
        <w:tc>
          <w:tcPr>
            <w:tcW w:w="7569" w:type="dxa"/>
            <w:gridSpan w:val="2"/>
          </w:tcPr>
          <w:p w14:paraId="4131C0B5" w14:textId="77777777" w:rsidR="00971DEA" w:rsidRPr="00361BA4" w:rsidRDefault="00971DEA" w:rsidP="00971DE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971DEA" w:rsidRPr="00842BAE" w:rsidRDefault="00971DEA" w:rsidP="00971DE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41" w:type="dxa"/>
            <w:gridSpan w:val="5"/>
          </w:tcPr>
          <w:p w14:paraId="103A82AE" w14:textId="1013290D" w:rsidR="00971DEA" w:rsidRPr="00842BAE" w:rsidRDefault="00971DEA" w:rsidP="00971DE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971DEA" w:rsidRPr="00842BAE" w14:paraId="1E2D3EF0" w14:textId="77777777" w:rsidTr="00BC6DA9">
        <w:tc>
          <w:tcPr>
            <w:tcW w:w="16110" w:type="dxa"/>
            <w:gridSpan w:val="7"/>
          </w:tcPr>
          <w:p w14:paraId="7A7FD0FC" w14:textId="77777777" w:rsidR="00971DEA" w:rsidRDefault="00971DEA" w:rsidP="00971DE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4E4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2F4E42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14:paraId="26BC3AEC" w14:textId="59611BC6" w:rsidR="00971DEA" w:rsidRPr="00842BAE" w:rsidRDefault="00971DEA" w:rsidP="00971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Conducts regular inspection and maintenance of all equipment and assemblage such as </w:t>
            </w:r>
            <w:r w:rsidR="00F63182">
              <w:rPr>
                <w:rFonts w:ascii="Arial" w:hAnsi="Arial" w:cs="Arial"/>
                <w:sz w:val="20"/>
                <w:szCs w:val="20"/>
              </w:rPr>
              <w:t xml:space="preserve">turbines, generators, </w:t>
            </w:r>
            <w:r>
              <w:rPr>
                <w:rFonts w:ascii="Arial" w:hAnsi="Arial" w:cs="Arial"/>
                <w:sz w:val="20"/>
                <w:szCs w:val="20"/>
              </w:rPr>
              <w:t xml:space="preserve">hydraulic pumps and accessories, </w:t>
            </w:r>
            <w:r w:rsidR="00F63182">
              <w:rPr>
                <w:rFonts w:ascii="Arial" w:hAnsi="Arial" w:cs="Arial"/>
                <w:sz w:val="20"/>
                <w:szCs w:val="20"/>
              </w:rPr>
              <w:t xml:space="preserve">water </w:t>
            </w:r>
            <w:r>
              <w:rPr>
                <w:rFonts w:ascii="Arial" w:hAnsi="Arial" w:cs="Arial"/>
                <w:sz w:val="20"/>
                <w:szCs w:val="20"/>
              </w:rPr>
              <w:t>pumps, emergency gen sets, bearings, valves, control gates and all the power plant’s mechanical and electrical fixtures.</w:t>
            </w:r>
          </w:p>
        </w:tc>
      </w:tr>
      <w:tr w:rsidR="00577DAC" w:rsidRPr="00842BAE" w14:paraId="3B81E962" w14:textId="77777777" w:rsidTr="00D6420C">
        <w:tc>
          <w:tcPr>
            <w:tcW w:w="7569" w:type="dxa"/>
            <w:gridSpan w:val="2"/>
            <w:vAlign w:val="center"/>
          </w:tcPr>
          <w:p w14:paraId="48D43070" w14:textId="4D2306CC" w:rsidR="00577DAC" w:rsidRPr="00842BAE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14" w:type="dxa"/>
            <w:vAlign w:val="center"/>
          </w:tcPr>
          <w:p w14:paraId="4456A93B" w14:textId="77777777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2321" w:type="dxa"/>
            <w:vAlign w:val="center"/>
          </w:tcPr>
          <w:p w14:paraId="025F06AF" w14:textId="2F0EB8D4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806" w:type="dxa"/>
            <w:gridSpan w:val="3"/>
          </w:tcPr>
          <w:p w14:paraId="73407737" w14:textId="77777777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1"/>
              <w:gridCol w:w="4141"/>
            </w:tblGrid>
            <w:tr w:rsidR="00577DAC" w:rsidRPr="00842BAE" w14:paraId="432429F3" w14:textId="77777777" w:rsidTr="00D6420C">
              <w:tc>
                <w:tcPr>
                  <w:tcW w:w="421" w:type="dxa"/>
                </w:tcPr>
                <w:p w14:paraId="083F36DF" w14:textId="7781FE8F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141" w:type="dxa"/>
                </w:tcPr>
                <w:p w14:paraId="7C28C540" w14:textId="510FAA0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842BAE" w14:paraId="5D5553CF" w14:textId="77777777" w:rsidTr="00D6420C">
              <w:tc>
                <w:tcPr>
                  <w:tcW w:w="421" w:type="dxa"/>
                </w:tcPr>
                <w:p w14:paraId="5D6A394D" w14:textId="60FAFF4C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141" w:type="dxa"/>
                </w:tcPr>
                <w:p w14:paraId="4F2519A3" w14:textId="1820F342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842BAE" w14:paraId="75828191" w14:textId="77777777" w:rsidTr="00D6420C">
              <w:tc>
                <w:tcPr>
                  <w:tcW w:w="421" w:type="dxa"/>
                </w:tcPr>
                <w:p w14:paraId="2D7D24FC" w14:textId="4320ECFD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141" w:type="dxa"/>
                </w:tcPr>
                <w:p w14:paraId="3500A9E5" w14:textId="613080B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31EB" w:rsidRPr="00842BAE" w14:paraId="0D31F890" w14:textId="77777777" w:rsidTr="00D6420C">
        <w:trPr>
          <w:trHeight w:val="50"/>
        </w:trPr>
        <w:tc>
          <w:tcPr>
            <w:tcW w:w="7569" w:type="dxa"/>
            <w:gridSpan w:val="2"/>
          </w:tcPr>
          <w:p w14:paraId="009C3FE0" w14:textId="6AE6275E" w:rsidR="00A131EB" w:rsidRPr="00842BAE" w:rsidRDefault="00A131EB" w:rsidP="00A131E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Duties and Responsibilities</w:t>
            </w:r>
          </w:p>
        </w:tc>
        <w:tc>
          <w:tcPr>
            <w:tcW w:w="1414" w:type="dxa"/>
          </w:tcPr>
          <w:p w14:paraId="47706EEE" w14:textId="443AC33F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054B36EA" w14:textId="093623BA" w:rsidR="00A131EB" w:rsidRPr="00842BAE" w:rsidRDefault="00A131EB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06" w:type="dxa"/>
            <w:gridSpan w:val="3"/>
          </w:tcPr>
          <w:p w14:paraId="31866DE0" w14:textId="77777777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420C" w:rsidRPr="00842BAE" w14:paraId="222E6B60" w14:textId="77777777" w:rsidTr="00D6420C">
        <w:tc>
          <w:tcPr>
            <w:tcW w:w="7569" w:type="dxa"/>
            <w:gridSpan w:val="2"/>
          </w:tcPr>
          <w:p w14:paraId="07DC5769" w14:textId="77777777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824DED" w14:textId="67102143" w:rsidR="00842BAE" w:rsidRPr="00E300FB" w:rsidRDefault="00F63182" w:rsidP="00F63182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</w:t>
            </w:r>
            <w:r w:rsidR="00842BAE" w:rsidRPr="00E300FB">
              <w:rPr>
                <w:rFonts w:ascii="Arial" w:hAnsi="Arial" w:cs="Arial"/>
                <w:b/>
                <w:sz w:val="20"/>
                <w:szCs w:val="20"/>
              </w:rPr>
              <w:t xml:space="preserve"> Efficiency</w:t>
            </w:r>
          </w:p>
          <w:p w14:paraId="3C598E74" w14:textId="6B968EEE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0F07CA"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(2), </w:t>
            </w:r>
            <w:r w:rsidR="000F07CA"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(3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0F07CA"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 w:rsidR="000F07C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IV (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>4)</w:t>
            </w:r>
          </w:p>
          <w:p w14:paraId="0B6CCD8B" w14:textId="0B9709A4" w:rsidR="00A90C66" w:rsidRPr="00842BAE" w:rsidRDefault="00A90C66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68160F81" w14:textId="190717AD" w:rsidR="00842BAE" w:rsidRPr="00842BAE" w:rsidRDefault="002D7843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="00842BAE" w:rsidRPr="00842BAE">
              <w:rPr>
                <w:rFonts w:ascii="Arial" w:hAnsi="Arial" w:cs="Arial"/>
                <w:b/>
                <w:sz w:val="20"/>
                <w:szCs w:val="20"/>
              </w:rPr>
              <w:t>0%</w:t>
            </w:r>
          </w:p>
        </w:tc>
        <w:tc>
          <w:tcPr>
            <w:tcW w:w="2321" w:type="dxa"/>
          </w:tcPr>
          <w:p w14:paraId="315DC90A" w14:textId="77777777" w:rsidR="00842BAE" w:rsidRPr="00842BAE" w:rsidRDefault="00842BAE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CEF3D82" w14:textId="38DA44B9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17797E" w14:textId="5E09A70B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E327E91" w14:textId="2FDC2E76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256A" w:rsidRPr="00842BAE" w14:paraId="3AF15E52" w14:textId="77777777" w:rsidTr="00D6420C">
        <w:tc>
          <w:tcPr>
            <w:tcW w:w="1948" w:type="dxa"/>
            <w:vMerge w:val="restart"/>
          </w:tcPr>
          <w:p w14:paraId="456359B2" w14:textId="1E3EE167" w:rsidR="008A256A" w:rsidRPr="00E300FB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32CB44" w14:textId="77777777" w:rsidR="008A256A" w:rsidRPr="00E300FB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7CCA60" w14:textId="77777777" w:rsidR="008A256A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5E3B9B" w14:textId="77777777" w:rsidR="008A256A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5C0EEC" w14:textId="77777777" w:rsidR="008A256A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F3E6F0" w14:textId="77777777" w:rsidR="008A256A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7ECB" w14:textId="7A98A079" w:rsidR="008A256A" w:rsidRPr="00E300FB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7A07BB0C" w14:textId="61A6B831" w:rsidR="008A256A" w:rsidRPr="00E300FB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369F0AF7" w14:textId="6221FDAE" w:rsidR="008A256A" w:rsidRPr="00F63182" w:rsidRDefault="008A256A" w:rsidP="00F631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Pr="00F63182">
              <w:rPr>
                <w:rFonts w:ascii="Arial" w:hAnsi="Arial" w:cs="Arial"/>
                <w:sz w:val="20"/>
                <w:szCs w:val="20"/>
              </w:rPr>
              <w:t>Checks the penstock pipe, main inlet valve (MIV), turbines, hydraulics and other EMS equipment every morning and looks for water or oil leakages and reports immediately any abnormal conditions.</w:t>
            </w:r>
          </w:p>
        </w:tc>
        <w:tc>
          <w:tcPr>
            <w:tcW w:w="1414" w:type="dxa"/>
          </w:tcPr>
          <w:p w14:paraId="0E747F59" w14:textId="77777777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2646361A" w14:textId="6305BF17" w:rsidR="008A256A" w:rsidRPr="00842BAE" w:rsidRDefault="008A256A" w:rsidP="00F63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 and Technical</w:t>
            </w:r>
            <w:r w:rsidRPr="002963F1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</w:tc>
        <w:tc>
          <w:tcPr>
            <w:tcW w:w="1701" w:type="dxa"/>
            <w:vAlign w:val="center"/>
          </w:tcPr>
          <w:p w14:paraId="288B2C4D" w14:textId="77777777" w:rsidR="008A256A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9642D5" w14:textId="7E2F42A9" w:rsidR="008A256A" w:rsidRPr="00754A49" w:rsidRDefault="008A256A" w:rsidP="00F631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3ECA9F2" w14:textId="77777777" w:rsidR="008A256A" w:rsidRDefault="008A256A" w:rsidP="00F631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8ED8D9" w14:textId="681049D0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61D528A" w14:textId="77777777" w:rsidR="008A256A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21ACDD" w14:textId="5DF46FCB" w:rsidR="008A256A" w:rsidRPr="00754A49" w:rsidRDefault="008A256A" w:rsidP="00F631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A256A" w:rsidRPr="00842BAE" w14:paraId="20F2E1B9" w14:textId="77777777" w:rsidTr="00D6420C">
        <w:tc>
          <w:tcPr>
            <w:tcW w:w="1948" w:type="dxa"/>
            <w:vMerge/>
          </w:tcPr>
          <w:p w14:paraId="76C0622E" w14:textId="66B914A9" w:rsidR="008A256A" w:rsidRPr="00E300FB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0A8F9C1C" w14:textId="5D275843" w:rsidR="008A256A" w:rsidRPr="003F5A0C" w:rsidRDefault="008A256A" w:rsidP="00F631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2.Checks the tailrace and water takeoff and reports immediately any abnormal conditions.</w:t>
            </w:r>
          </w:p>
        </w:tc>
        <w:tc>
          <w:tcPr>
            <w:tcW w:w="1414" w:type="dxa"/>
          </w:tcPr>
          <w:p w14:paraId="4264A009" w14:textId="77777777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295C4626" w14:textId="6E80C2C0" w:rsidR="008A256A" w:rsidRPr="00842BAE" w:rsidRDefault="008A256A" w:rsidP="00F63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Monitoring </w:t>
            </w:r>
            <w:r w:rsidRPr="002963F1">
              <w:rPr>
                <w:rFonts w:ascii="Arial" w:hAnsi="Arial" w:cs="Arial"/>
                <w:sz w:val="20"/>
                <w:szCs w:val="20"/>
              </w:rPr>
              <w:t>skills</w:t>
            </w:r>
          </w:p>
        </w:tc>
        <w:tc>
          <w:tcPr>
            <w:tcW w:w="1701" w:type="dxa"/>
            <w:vAlign w:val="center"/>
          </w:tcPr>
          <w:p w14:paraId="53FBE137" w14:textId="5723780E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00FBEAC7" w14:textId="51DCE677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5B6A8811" w14:textId="6E95C3D5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A256A" w:rsidRPr="00842BAE" w14:paraId="4E6F500F" w14:textId="77777777" w:rsidTr="00D6420C">
        <w:tc>
          <w:tcPr>
            <w:tcW w:w="1948" w:type="dxa"/>
            <w:vMerge/>
          </w:tcPr>
          <w:p w14:paraId="09A7D96C" w14:textId="08FF2023" w:rsidR="008A256A" w:rsidRPr="00E300FB" w:rsidRDefault="008A256A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074CB35E" w14:textId="300D22E7" w:rsidR="008A256A" w:rsidRDefault="008A256A" w:rsidP="00F631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3.Cleans the tailrace of any siltation or debris and takes care of its disposal.</w:t>
            </w:r>
          </w:p>
        </w:tc>
        <w:tc>
          <w:tcPr>
            <w:tcW w:w="1414" w:type="dxa"/>
          </w:tcPr>
          <w:p w14:paraId="2489DA4B" w14:textId="77777777" w:rsidR="008A256A" w:rsidRPr="00842BAE" w:rsidRDefault="008A256A" w:rsidP="00F631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57882B1D" w14:textId="5CBC2115" w:rsidR="008A256A" w:rsidRPr="00842BAE" w:rsidRDefault="008A256A" w:rsidP="00F63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Monitoring </w:t>
            </w:r>
            <w:r w:rsidRPr="002963F1">
              <w:rPr>
                <w:rFonts w:ascii="Arial" w:hAnsi="Arial" w:cs="Arial"/>
                <w:sz w:val="20"/>
                <w:szCs w:val="20"/>
              </w:rPr>
              <w:t>skills</w:t>
            </w:r>
          </w:p>
        </w:tc>
        <w:tc>
          <w:tcPr>
            <w:tcW w:w="1701" w:type="dxa"/>
            <w:vAlign w:val="center"/>
          </w:tcPr>
          <w:p w14:paraId="1DEAD666" w14:textId="77777777" w:rsidR="008A256A" w:rsidRPr="00754A49" w:rsidRDefault="008A256A" w:rsidP="00F631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52FB8E2" w14:textId="77777777" w:rsidR="008A256A" w:rsidRPr="00A0568C" w:rsidRDefault="008A256A" w:rsidP="00F63182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</w:p>
        </w:tc>
        <w:tc>
          <w:tcPr>
            <w:tcW w:w="1546" w:type="dxa"/>
            <w:vAlign w:val="center"/>
          </w:tcPr>
          <w:p w14:paraId="22D487ED" w14:textId="77777777" w:rsidR="008A256A" w:rsidRDefault="008A256A" w:rsidP="00F631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E1" w:rsidRPr="00842BAE" w14:paraId="63BDE112" w14:textId="77777777" w:rsidTr="007031F0">
        <w:trPr>
          <w:trHeight w:val="291"/>
        </w:trPr>
        <w:tc>
          <w:tcPr>
            <w:tcW w:w="1948" w:type="dxa"/>
            <w:vMerge/>
          </w:tcPr>
          <w:p w14:paraId="3EB612B0" w14:textId="6858028A" w:rsidR="00FC26E1" w:rsidRPr="00E300FB" w:rsidRDefault="00FC26E1" w:rsidP="00FC26E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5C02A480" w14:textId="5B7B645B" w:rsidR="00FC26E1" w:rsidRPr="00842BAE" w:rsidRDefault="00FC26E1" w:rsidP="00FC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4.Performs/conducts repairs, maintenance and improvements for all structures and equipment inside the power plant.</w:t>
            </w:r>
          </w:p>
        </w:tc>
        <w:tc>
          <w:tcPr>
            <w:tcW w:w="1414" w:type="dxa"/>
            <w:vMerge w:val="restart"/>
          </w:tcPr>
          <w:p w14:paraId="6C6DA195" w14:textId="77777777" w:rsidR="00FC26E1" w:rsidRPr="00842BAE" w:rsidRDefault="00FC26E1" w:rsidP="00FC26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44DCBE39" w14:textId="384DFAAC" w:rsidR="00FC26E1" w:rsidRPr="00842BAE" w:rsidRDefault="00FC26E1" w:rsidP="00FC26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Technical</w:t>
            </w:r>
            <w:r w:rsidRPr="002963F1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</w:tc>
        <w:tc>
          <w:tcPr>
            <w:tcW w:w="1701" w:type="dxa"/>
            <w:vAlign w:val="center"/>
          </w:tcPr>
          <w:p w14:paraId="637A7C87" w14:textId="566D31C0" w:rsidR="00FC26E1" w:rsidRPr="00842BAE" w:rsidRDefault="00FC26E1" w:rsidP="00FC26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6D082F7E" w14:textId="326DC45E" w:rsidR="00FC26E1" w:rsidRPr="00842BAE" w:rsidRDefault="00FC26E1" w:rsidP="00FC26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E12D68D" w14:textId="512A74A7" w:rsidR="00FC26E1" w:rsidRPr="00842BAE" w:rsidRDefault="00FC26E1" w:rsidP="00FC26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C26E1" w:rsidRPr="00842BAE" w14:paraId="2FB8F93D" w14:textId="77777777" w:rsidTr="00810213">
        <w:trPr>
          <w:trHeight w:val="291"/>
        </w:trPr>
        <w:tc>
          <w:tcPr>
            <w:tcW w:w="1948" w:type="dxa"/>
            <w:vMerge/>
          </w:tcPr>
          <w:p w14:paraId="6416FAB7" w14:textId="77777777" w:rsidR="00FC26E1" w:rsidRPr="00E300FB" w:rsidRDefault="00FC26E1" w:rsidP="00FC26E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609D33D1" w14:textId="56E933C5" w:rsidR="00FC26E1" w:rsidRDefault="00FC26E1" w:rsidP="00FC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  <w:r w:rsidRPr="008A256A">
              <w:rPr>
                <w:rFonts w:ascii="Arial" w:hAnsi="Arial" w:cs="Arial"/>
                <w:sz w:val="20"/>
                <w:szCs w:val="20"/>
              </w:rPr>
              <w:t xml:space="preserve">Maintains cleanliness of </w:t>
            </w:r>
            <w:r>
              <w:rPr>
                <w:rFonts w:ascii="Arial" w:hAnsi="Arial" w:cs="Arial"/>
                <w:sz w:val="20"/>
                <w:szCs w:val="20"/>
              </w:rPr>
              <w:t>the Power Plant facilities and equipment.</w:t>
            </w:r>
          </w:p>
        </w:tc>
        <w:tc>
          <w:tcPr>
            <w:tcW w:w="1414" w:type="dxa"/>
            <w:vMerge/>
          </w:tcPr>
          <w:p w14:paraId="09D9C400" w14:textId="77777777" w:rsidR="00FC26E1" w:rsidRPr="00842BAE" w:rsidRDefault="00FC26E1" w:rsidP="00FC26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0240FD22" w14:textId="0AE77905" w:rsidR="00FC26E1" w:rsidRDefault="00FC26E1" w:rsidP="00FC26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Industrious</w:t>
            </w:r>
          </w:p>
        </w:tc>
        <w:tc>
          <w:tcPr>
            <w:tcW w:w="1701" w:type="dxa"/>
            <w:vAlign w:val="center"/>
          </w:tcPr>
          <w:p w14:paraId="123BBF9F" w14:textId="2E226565" w:rsidR="00FC26E1" w:rsidRDefault="00FC26E1" w:rsidP="00FC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932E812" w14:textId="1129CFE8" w:rsidR="00FC26E1" w:rsidRPr="00754A49" w:rsidRDefault="00FC26E1" w:rsidP="00FC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50FDB296" w14:textId="4E42F6F6" w:rsidR="00FC26E1" w:rsidRPr="00F00685" w:rsidRDefault="00FC26E1" w:rsidP="00FC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A256A" w:rsidRPr="00842BAE" w14:paraId="4C6D74BF" w14:textId="77777777" w:rsidTr="00F63182">
        <w:trPr>
          <w:trHeight w:val="330"/>
        </w:trPr>
        <w:tc>
          <w:tcPr>
            <w:tcW w:w="1948" w:type="dxa"/>
            <w:vMerge/>
          </w:tcPr>
          <w:p w14:paraId="29A94EFE" w14:textId="4E261E08" w:rsidR="008A256A" w:rsidRPr="00E300FB" w:rsidRDefault="008A256A" w:rsidP="002D784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6E134140" w14:textId="78F44AE1" w:rsidR="008A256A" w:rsidRPr="002647A1" w:rsidRDefault="008A256A" w:rsidP="002D784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  <w:r w:rsidRPr="000A0F61">
              <w:rPr>
                <w:rFonts w:ascii="Arial" w:hAnsi="Arial" w:cs="Arial"/>
                <w:sz w:val="20"/>
                <w:szCs w:val="20"/>
              </w:rPr>
              <w:t>Observes the highest ethical standards and manifests corporate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values in all activities</w:t>
            </w:r>
          </w:p>
        </w:tc>
        <w:tc>
          <w:tcPr>
            <w:tcW w:w="1414" w:type="dxa"/>
            <w:vMerge w:val="restart"/>
          </w:tcPr>
          <w:p w14:paraId="5C958D92" w14:textId="77777777" w:rsidR="008A256A" w:rsidRPr="00842BAE" w:rsidRDefault="008A256A" w:rsidP="002D78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73BB2A2F" w14:textId="7A3E15DC" w:rsidR="008A256A" w:rsidRPr="00842BAE" w:rsidRDefault="008A256A" w:rsidP="002D7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01641">
              <w:rPr>
                <w:rFonts w:ascii="Arial" w:hAnsi="Arial" w:cs="Arial"/>
                <w:sz w:val="20"/>
                <w:szCs w:val="20"/>
              </w:rPr>
              <w:t>Integrity and professionalism</w:t>
            </w:r>
          </w:p>
        </w:tc>
        <w:tc>
          <w:tcPr>
            <w:tcW w:w="1701" w:type="dxa"/>
            <w:vAlign w:val="center"/>
          </w:tcPr>
          <w:p w14:paraId="10A1AFAE" w14:textId="59216B53" w:rsidR="008A256A" w:rsidRPr="00842BAE" w:rsidRDefault="008A256A" w:rsidP="002D78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25DD5305" w14:textId="1A7F51FE" w:rsidR="008A256A" w:rsidRPr="00842BAE" w:rsidRDefault="008A256A" w:rsidP="002D78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E4E49AD" w14:textId="65991C7B" w:rsidR="008A256A" w:rsidRPr="00842BAE" w:rsidRDefault="008A256A" w:rsidP="002D78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A256A" w:rsidRPr="00842BAE" w14:paraId="71BF25E0" w14:textId="77777777" w:rsidTr="00D6420C">
        <w:trPr>
          <w:trHeight w:val="329"/>
        </w:trPr>
        <w:tc>
          <w:tcPr>
            <w:tcW w:w="1948" w:type="dxa"/>
            <w:vMerge/>
          </w:tcPr>
          <w:p w14:paraId="7DB847C6" w14:textId="77777777" w:rsidR="008A256A" w:rsidRPr="00E300FB" w:rsidRDefault="008A256A" w:rsidP="002D784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4F428680" w14:textId="73043159" w:rsidR="008A256A" w:rsidRDefault="008A256A" w:rsidP="002D784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  <w:r w:rsidRPr="00842BAE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</w:t>
            </w:r>
          </w:p>
          <w:p w14:paraId="21A682F9" w14:textId="44FA3EA8" w:rsidR="008A256A" w:rsidRDefault="008A256A" w:rsidP="002D784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vMerge/>
          </w:tcPr>
          <w:p w14:paraId="0BFB50AB" w14:textId="77777777" w:rsidR="008A256A" w:rsidRPr="00842BAE" w:rsidRDefault="008A256A" w:rsidP="002D78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493A6708" w14:textId="77777777" w:rsidR="00FC26E1" w:rsidRDefault="00FC26E1" w:rsidP="002D784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526B2A" w14:textId="7A091368" w:rsidR="008A256A" w:rsidRDefault="008A256A" w:rsidP="002D7843">
            <w:pPr>
              <w:rPr>
                <w:rFonts w:ascii="Arial" w:hAnsi="Arial" w:cs="Arial"/>
                <w:sz w:val="20"/>
                <w:szCs w:val="20"/>
              </w:rPr>
            </w:pPr>
            <w:r w:rsidRPr="00701641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701" w:type="dxa"/>
            <w:vAlign w:val="center"/>
          </w:tcPr>
          <w:p w14:paraId="4BE60931" w14:textId="7C1B8772" w:rsidR="008A256A" w:rsidRPr="00754A49" w:rsidRDefault="008A256A" w:rsidP="002D78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2FB7BF5" w14:textId="472824BD" w:rsidR="008A256A" w:rsidRPr="00754A49" w:rsidRDefault="008A256A" w:rsidP="002D78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14CF5A12" w14:textId="6A16381B" w:rsidR="008A256A" w:rsidRPr="00F00685" w:rsidRDefault="008A256A" w:rsidP="002D78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63182" w:rsidRPr="00842BAE" w14:paraId="44B0D8CA" w14:textId="77777777" w:rsidTr="00FC6C2C">
        <w:tc>
          <w:tcPr>
            <w:tcW w:w="1948" w:type="dxa"/>
          </w:tcPr>
          <w:p w14:paraId="393C09C0" w14:textId="77777777" w:rsidR="00F63182" w:rsidRPr="00842BAE" w:rsidRDefault="00F63182" w:rsidP="00F631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5C556E4F" w14:textId="77777777" w:rsidR="00F63182" w:rsidRPr="00361BA4" w:rsidRDefault="00F63182" w:rsidP="00F63182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5475C149" w14:textId="77777777" w:rsidR="00F63182" w:rsidRDefault="00F63182" w:rsidP="00F63182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relate well with all levels in the organization.</w:t>
            </w:r>
          </w:p>
          <w:p w14:paraId="11354BFD" w14:textId="4484FFA3" w:rsidR="00F63182" w:rsidRPr="00842BAE" w:rsidRDefault="00F63182" w:rsidP="00F63182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work long hours and is a team player.</w:t>
            </w:r>
          </w:p>
        </w:tc>
      </w:tr>
      <w:tr w:rsidR="002D7843" w:rsidRPr="00842BAE" w14:paraId="32F225A2" w14:textId="77777777" w:rsidTr="00960A85">
        <w:tc>
          <w:tcPr>
            <w:tcW w:w="16110" w:type="dxa"/>
            <w:gridSpan w:val="7"/>
          </w:tcPr>
          <w:p w14:paraId="4F715F59" w14:textId="77777777" w:rsidR="002D7843" w:rsidRPr="00842BAE" w:rsidRDefault="002D7843" w:rsidP="002D7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60EB0380" w14:textId="77777777" w:rsidR="002D7843" w:rsidRPr="00361BA4" w:rsidRDefault="002D7843" w:rsidP="00F631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63182" w:rsidRPr="00842BAE" w14:paraId="0A046239" w14:textId="77777777" w:rsidTr="00FC6C2C">
        <w:tc>
          <w:tcPr>
            <w:tcW w:w="1948" w:type="dxa"/>
          </w:tcPr>
          <w:p w14:paraId="2084A7F4" w14:textId="6E65F7EB" w:rsidR="00F63182" w:rsidRPr="00842BAE" w:rsidRDefault="002D7843" w:rsidP="002D78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7843">
              <w:rPr>
                <w:rFonts w:ascii="Arial" w:hAnsi="Arial" w:cs="Arial"/>
                <w:b/>
                <w:bCs/>
                <w:sz w:val="20"/>
                <w:szCs w:val="20"/>
              </w:rPr>
              <w:t>PPFMA I</w:t>
            </w:r>
          </w:p>
        </w:tc>
        <w:tc>
          <w:tcPr>
            <w:tcW w:w="14162" w:type="dxa"/>
            <w:gridSpan w:val="6"/>
          </w:tcPr>
          <w:p w14:paraId="4CD5D10A" w14:textId="77777777" w:rsidR="002D7843" w:rsidRPr="002D7843" w:rsidRDefault="002D7843" w:rsidP="002D78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D7843">
              <w:rPr>
                <w:rFonts w:ascii="Arial" w:hAnsi="Arial" w:cs="Arial"/>
                <w:sz w:val="20"/>
                <w:szCs w:val="20"/>
              </w:rPr>
              <w:t>High School Graduate</w:t>
            </w:r>
          </w:p>
          <w:p w14:paraId="41C15AC7" w14:textId="77777777" w:rsidR="002D7843" w:rsidRPr="002D7843" w:rsidRDefault="002D7843" w:rsidP="002D78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D7843">
              <w:rPr>
                <w:rFonts w:ascii="Arial" w:hAnsi="Arial" w:cs="Arial"/>
                <w:sz w:val="20"/>
                <w:szCs w:val="20"/>
              </w:rPr>
              <w:t>Graduate of Electrical Installation and Building Maintenance and/or Shield Metal Arc Welding (SMAW) both of which with NC II certification</w:t>
            </w:r>
          </w:p>
          <w:p w14:paraId="31C45E95" w14:textId="77777777" w:rsidR="002D7843" w:rsidRPr="002D7843" w:rsidRDefault="002D7843" w:rsidP="002D78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D7843">
              <w:rPr>
                <w:rFonts w:ascii="Arial" w:hAnsi="Arial" w:cs="Arial"/>
                <w:sz w:val="20"/>
                <w:szCs w:val="20"/>
              </w:rPr>
              <w:t>Preferable a permanent resident of the following barangays in Buguias, Benguet: Sebang, Baculongan Sur, Amgaleyguey, Lengaoan or Poblacion</w:t>
            </w:r>
          </w:p>
          <w:p w14:paraId="556D4F3F" w14:textId="77777777" w:rsidR="002D7843" w:rsidRPr="002D7843" w:rsidRDefault="002D7843" w:rsidP="002D78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D7843">
              <w:rPr>
                <w:rFonts w:ascii="Arial" w:hAnsi="Arial" w:cs="Arial"/>
                <w:sz w:val="20"/>
                <w:szCs w:val="20"/>
              </w:rPr>
              <w:t>At least two (2) year experience in similar and related function in an Electric Utility Company</w:t>
            </w:r>
          </w:p>
          <w:p w14:paraId="5D860AE9" w14:textId="77777777" w:rsidR="002D7843" w:rsidRPr="002D7843" w:rsidRDefault="002D7843" w:rsidP="002D78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D7843">
              <w:rPr>
                <w:rFonts w:ascii="Arial" w:hAnsi="Arial" w:cs="Arial"/>
                <w:sz w:val="20"/>
                <w:szCs w:val="20"/>
              </w:rPr>
              <w:t>Knowledgeable in the operation and maintenance of an electric power plant and an electrical distribution system</w:t>
            </w:r>
          </w:p>
          <w:p w14:paraId="63B3F67F" w14:textId="7A5D837A" w:rsidR="00F63182" w:rsidRPr="00FC6C2C" w:rsidRDefault="002D7843" w:rsidP="002D7843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7843">
              <w:rPr>
                <w:rFonts w:ascii="Arial" w:hAnsi="Arial" w:cs="Arial"/>
                <w:sz w:val="20"/>
                <w:szCs w:val="20"/>
              </w:rPr>
              <w:t>Must be computer literate and can write effective reports</w:t>
            </w:r>
          </w:p>
        </w:tc>
      </w:tr>
      <w:tr w:rsidR="00F63182" w:rsidRPr="00842BAE" w14:paraId="32B8D285" w14:textId="77777777" w:rsidTr="00FC6C2C">
        <w:tc>
          <w:tcPr>
            <w:tcW w:w="1948" w:type="dxa"/>
          </w:tcPr>
          <w:p w14:paraId="2821FFB2" w14:textId="0823E4C8" w:rsidR="00F63182" w:rsidRPr="001B6CFD" w:rsidRDefault="002D7843" w:rsidP="001B6C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4162" w:type="dxa"/>
            <w:gridSpan w:val="6"/>
          </w:tcPr>
          <w:p w14:paraId="5ED338F9" w14:textId="77777777" w:rsidR="00F63182" w:rsidRDefault="00F63182" w:rsidP="001B6CFD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2D7843">
              <w:rPr>
                <w:rFonts w:ascii="Arial" w:hAnsi="Arial" w:cs="Arial"/>
                <w:sz w:val="20"/>
                <w:szCs w:val="20"/>
              </w:rPr>
              <w:t>PPFMA</w:t>
            </w:r>
            <w:r>
              <w:rPr>
                <w:rFonts w:ascii="Arial" w:hAnsi="Arial" w:cs="Arial"/>
                <w:sz w:val="20"/>
                <w:szCs w:val="20"/>
              </w:rPr>
              <w:t xml:space="preserve"> I</w:t>
            </w:r>
          </w:p>
          <w:p w14:paraId="3902DC29" w14:textId="77777777" w:rsidR="00051067" w:rsidRDefault="00051067" w:rsidP="001B6CFD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8 hours training specialized in </w:t>
            </w:r>
            <w:r w:rsidRPr="00051067">
              <w:rPr>
                <w:rFonts w:ascii="Arial" w:hAnsi="Arial" w:cs="Arial"/>
                <w:sz w:val="20"/>
                <w:szCs w:val="20"/>
              </w:rPr>
              <w:t>the operation and maintenance of mini hydro power plant</w:t>
            </w:r>
          </w:p>
          <w:p w14:paraId="3B5B2575" w14:textId="63672B2D" w:rsidR="00051067" w:rsidRPr="001B6CFD" w:rsidRDefault="00051067" w:rsidP="001B6CFD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8 hours </w:t>
            </w:r>
            <w:r w:rsidRPr="00051067">
              <w:rPr>
                <w:rFonts w:ascii="Arial" w:hAnsi="Arial" w:cs="Arial"/>
                <w:sz w:val="20"/>
                <w:szCs w:val="20"/>
              </w:rPr>
              <w:t>Basic Occupational Safety and Health Training</w:t>
            </w:r>
          </w:p>
        </w:tc>
      </w:tr>
      <w:tr w:rsidR="00F63182" w:rsidRPr="00842BAE" w14:paraId="5BE09DB9" w14:textId="77777777" w:rsidTr="00FC6C2C">
        <w:tc>
          <w:tcPr>
            <w:tcW w:w="1948" w:type="dxa"/>
          </w:tcPr>
          <w:p w14:paraId="70E20D23" w14:textId="50A75AAE" w:rsidR="00F63182" w:rsidRPr="001B6CFD" w:rsidRDefault="002D7843" w:rsidP="001B6C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14162" w:type="dxa"/>
            <w:gridSpan w:val="6"/>
          </w:tcPr>
          <w:p w14:paraId="6A016EC9" w14:textId="248EA56B" w:rsidR="00F63182" w:rsidRDefault="001B6CFD" w:rsidP="00F6318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1 year experience as PPFMA II</w:t>
            </w:r>
          </w:p>
          <w:p w14:paraId="0F6CCEFE" w14:textId="007DC643" w:rsidR="00051067" w:rsidRPr="00051067" w:rsidRDefault="00051067" w:rsidP="00051067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16 hours training specialized in </w:t>
            </w:r>
            <w:r w:rsidRPr="00051067">
              <w:rPr>
                <w:rFonts w:ascii="Arial" w:hAnsi="Arial" w:cs="Arial"/>
                <w:sz w:val="20"/>
                <w:szCs w:val="20"/>
              </w:rPr>
              <w:t>the operation and maintenance of mini hydro power plant</w:t>
            </w:r>
          </w:p>
          <w:p w14:paraId="2B1EE915" w14:textId="6093E395" w:rsidR="00051067" w:rsidRPr="00FC6C2C" w:rsidRDefault="00051067" w:rsidP="00F6318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2D7843">
              <w:rPr>
                <w:rFonts w:ascii="Arial" w:hAnsi="Arial" w:cs="Arial"/>
                <w:sz w:val="20"/>
                <w:szCs w:val="20"/>
              </w:rPr>
              <w:t xml:space="preserve">ith NC II certification </w:t>
            </w:r>
            <w:r>
              <w:rPr>
                <w:rFonts w:ascii="Arial" w:hAnsi="Arial" w:cs="Arial"/>
                <w:sz w:val="20"/>
                <w:szCs w:val="20"/>
              </w:rPr>
              <w:t xml:space="preserve">on both </w:t>
            </w:r>
            <w:r w:rsidRPr="002D7843">
              <w:rPr>
                <w:rFonts w:ascii="Arial" w:hAnsi="Arial" w:cs="Arial"/>
                <w:sz w:val="20"/>
                <w:szCs w:val="20"/>
              </w:rPr>
              <w:t>Electrical Installation and Building Maintenance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D7843">
              <w:rPr>
                <w:rFonts w:ascii="Arial" w:hAnsi="Arial" w:cs="Arial"/>
                <w:sz w:val="20"/>
                <w:szCs w:val="20"/>
              </w:rPr>
              <w:t xml:space="preserve">Shield Metal Arc Welding (SMAW) </w:t>
            </w:r>
          </w:p>
        </w:tc>
      </w:tr>
      <w:tr w:rsidR="00F63182" w:rsidRPr="00842BAE" w14:paraId="6DA248CB" w14:textId="77777777" w:rsidTr="00FC6C2C">
        <w:tc>
          <w:tcPr>
            <w:tcW w:w="1948" w:type="dxa"/>
          </w:tcPr>
          <w:p w14:paraId="76C9F929" w14:textId="2C9E5172" w:rsidR="00F63182" w:rsidRPr="001B6CFD" w:rsidRDefault="002D7843" w:rsidP="001B6C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PPFMA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14162" w:type="dxa"/>
            <w:gridSpan w:val="6"/>
          </w:tcPr>
          <w:p w14:paraId="3D688425" w14:textId="2836D718" w:rsidR="00F63182" w:rsidRPr="00FC6C2C" w:rsidRDefault="001B6CFD" w:rsidP="00F6318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1 year experience as PPFMA III</w:t>
            </w:r>
          </w:p>
        </w:tc>
      </w:tr>
      <w:tr w:rsidR="00F63182" w:rsidRPr="00842BAE" w14:paraId="020344ED" w14:textId="77777777" w:rsidTr="00FC6C2C">
        <w:tc>
          <w:tcPr>
            <w:tcW w:w="1948" w:type="dxa"/>
          </w:tcPr>
          <w:p w14:paraId="5D7B3851" w14:textId="77777777" w:rsidR="00F63182" w:rsidRPr="00842BAE" w:rsidRDefault="00F63182" w:rsidP="00F631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1A968A7E" w14:textId="77777777" w:rsidR="00092A8D" w:rsidRDefault="00092A8D" w:rsidP="00092A8D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1C4BC8EF" w14:textId="77777777" w:rsidR="00092A8D" w:rsidRDefault="00092A8D" w:rsidP="00092A8D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2684567" w14:textId="77777777" w:rsidR="00092A8D" w:rsidRPr="00D35182" w:rsidRDefault="00092A8D" w:rsidP="0009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53B4C53" w14:textId="77777777" w:rsidR="00092A8D" w:rsidRPr="00F76CB1" w:rsidRDefault="00092A8D" w:rsidP="00092A8D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1EEBBFB5" w14:textId="77777777" w:rsidR="00092A8D" w:rsidRDefault="00092A8D" w:rsidP="00092A8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55263508" w14:textId="77777777" w:rsidR="00092A8D" w:rsidRDefault="00092A8D" w:rsidP="00092A8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5CD492D" w14:textId="77777777" w:rsidR="00092A8D" w:rsidRDefault="00092A8D" w:rsidP="00092A8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1F7D11F3" w14:textId="77777777" w:rsidR="00092A8D" w:rsidRDefault="00092A8D" w:rsidP="00092A8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1C265F83" w14:textId="77777777" w:rsidR="00092A8D" w:rsidRPr="00F76CB1" w:rsidRDefault="00092A8D" w:rsidP="00092A8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2ADBF7" w14:textId="77777777" w:rsidR="00092A8D" w:rsidRPr="00E721E9" w:rsidRDefault="00092A8D" w:rsidP="00092A8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12454F20" w:rsidR="00F63182" w:rsidRPr="00842BAE" w:rsidRDefault="00092A8D" w:rsidP="0009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D58DACA" w14:textId="77777777" w:rsidR="00673DB4" w:rsidRPr="00842BAE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842BAE" w:rsidSect="00D31C6D">
      <w:footerReference w:type="default" r:id="rId8"/>
      <w:pgSz w:w="18720" w:h="12240" w:orient="landscape" w:code="1000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11FB" w14:textId="77777777" w:rsidR="00955455" w:rsidRDefault="00955455">
      <w:r>
        <w:separator/>
      </w:r>
    </w:p>
  </w:endnote>
  <w:endnote w:type="continuationSeparator" w:id="0">
    <w:p w14:paraId="60EDD3D1" w14:textId="77777777" w:rsidR="00955455" w:rsidRDefault="0095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1115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33E07" w14:textId="5C1688B8" w:rsidR="00092A8D" w:rsidRDefault="00092A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0CCBC9" w14:textId="77777777" w:rsidR="00092A8D" w:rsidRDefault="00092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5F11" w14:textId="77777777" w:rsidR="00955455" w:rsidRDefault="00955455">
      <w:r>
        <w:separator/>
      </w:r>
    </w:p>
  </w:footnote>
  <w:footnote w:type="continuationSeparator" w:id="0">
    <w:p w14:paraId="7C4CE7D9" w14:textId="77777777" w:rsidR="00955455" w:rsidRDefault="009554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52"/>
    <w:multiLevelType w:val="hybridMultilevel"/>
    <w:tmpl w:val="76566546"/>
    <w:lvl w:ilvl="0" w:tplc="7E7AB48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0C48"/>
    <w:multiLevelType w:val="hybridMultilevel"/>
    <w:tmpl w:val="DF2E6E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6863AD"/>
    <w:multiLevelType w:val="hybridMultilevel"/>
    <w:tmpl w:val="46D6F6B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9245FE"/>
    <w:multiLevelType w:val="hybridMultilevel"/>
    <w:tmpl w:val="480C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758CD"/>
    <w:multiLevelType w:val="hybridMultilevel"/>
    <w:tmpl w:val="73808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834F7"/>
    <w:multiLevelType w:val="hybridMultilevel"/>
    <w:tmpl w:val="8370C1EA"/>
    <w:lvl w:ilvl="0" w:tplc="93EADD68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b w:val="0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E20AB"/>
    <w:multiLevelType w:val="hybridMultilevel"/>
    <w:tmpl w:val="A70E40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395656A7"/>
    <w:multiLevelType w:val="hybridMultilevel"/>
    <w:tmpl w:val="087277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06511"/>
    <w:multiLevelType w:val="hybridMultilevel"/>
    <w:tmpl w:val="0C52F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E40564"/>
    <w:multiLevelType w:val="hybridMultilevel"/>
    <w:tmpl w:val="241E061C"/>
    <w:lvl w:ilvl="0" w:tplc="409ADB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05305D"/>
    <w:multiLevelType w:val="hybridMultilevel"/>
    <w:tmpl w:val="4C445C86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3A36D3"/>
    <w:multiLevelType w:val="hybridMultilevel"/>
    <w:tmpl w:val="5E50B502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AC1B78"/>
    <w:multiLevelType w:val="hybridMultilevel"/>
    <w:tmpl w:val="042697DE"/>
    <w:lvl w:ilvl="0" w:tplc="B2B67F8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648B9"/>
    <w:multiLevelType w:val="hybridMultilevel"/>
    <w:tmpl w:val="1CC86FBC"/>
    <w:lvl w:ilvl="0" w:tplc="2588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5072C4"/>
    <w:multiLevelType w:val="hybridMultilevel"/>
    <w:tmpl w:val="AD38E770"/>
    <w:lvl w:ilvl="0" w:tplc="3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92DC9"/>
    <w:multiLevelType w:val="hybridMultilevel"/>
    <w:tmpl w:val="E50697F2"/>
    <w:lvl w:ilvl="0" w:tplc="76922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FE6F4F"/>
    <w:multiLevelType w:val="hybridMultilevel"/>
    <w:tmpl w:val="701EC1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70298"/>
    <w:multiLevelType w:val="hybridMultilevel"/>
    <w:tmpl w:val="1C54197E"/>
    <w:lvl w:ilvl="0" w:tplc="94A27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E076F"/>
    <w:multiLevelType w:val="hybridMultilevel"/>
    <w:tmpl w:val="9A0ADF9E"/>
    <w:lvl w:ilvl="0" w:tplc="2418FF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B0502"/>
    <w:multiLevelType w:val="hybridMultilevel"/>
    <w:tmpl w:val="545CA5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8098230">
    <w:abstractNumId w:val="13"/>
  </w:num>
  <w:num w:numId="2" w16cid:durableId="2115123694">
    <w:abstractNumId w:val="21"/>
  </w:num>
  <w:num w:numId="3" w16cid:durableId="1171413242">
    <w:abstractNumId w:val="25"/>
  </w:num>
  <w:num w:numId="4" w16cid:durableId="361172162">
    <w:abstractNumId w:val="4"/>
  </w:num>
  <w:num w:numId="5" w16cid:durableId="112754591">
    <w:abstractNumId w:val="23"/>
  </w:num>
  <w:num w:numId="6" w16cid:durableId="931208551">
    <w:abstractNumId w:val="3"/>
  </w:num>
  <w:num w:numId="7" w16cid:durableId="1826898436">
    <w:abstractNumId w:val="29"/>
  </w:num>
  <w:num w:numId="8" w16cid:durableId="1714232865">
    <w:abstractNumId w:val="5"/>
  </w:num>
  <w:num w:numId="9" w16cid:durableId="1919630674">
    <w:abstractNumId w:val="20"/>
  </w:num>
  <w:num w:numId="10" w16cid:durableId="2138908887">
    <w:abstractNumId w:val="10"/>
  </w:num>
  <w:num w:numId="11" w16cid:durableId="1694379547">
    <w:abstractNumId w:val="28"/>
  </w:num>
  <w:num w:numId="12" w16cid:durableId="1585264273">
    <w:abstractNumId w:val="6"/>
  </w:num>
  <w:num w:numId="13" w16cid:durableId="64575844">
    <w:abstractNumId w:val="14"/>
  </w:num>
  <w:num w:numId="14" w16cid:durableId="500703862">
    <w:abstractNumId w:val="9"/>
  </w:num>
  <w:num w:numId="15" w16cid:durableId="1965382637">
    <w:abstractNumId w:val="19"/>
  </w:num>
  <w:num w:numId="16" w16cid:durableId="539050711">
    <w:abstractNumId w:val="15"/>
  </w:num>
  <w:num w:numId="17" w16cid:durableId="329451173">
    <w:abstractNumId w:val="0"/>
  </w:num>
  <w:num w:numId="18" w16cid:durableId="2055032626">
    <w:abstractNumId w:val="26"/>
  </w:num>
  <w:num w:numId="19" w16cid:durableId="2031639803">
    <w:abstractNumId w:val="18"/>
  </w:num>
  <w:num w:numId="20" w16cid:durableId="1709377558">
    <w:abstractNumId w:val="17"/>
  </w:num>
  <w:num w:numId="21" w16cid:durableId="214393161">
    <w:abstractNumId w:val="2"/>
  </w:num>
  <w:num w:numId="22" w16cid:durableId="90397122">
    <w:abstractNumId w:val="12"/>
  </w:num>
  <w:num w:numId="23" w16cid:durableId="381442772">
    <w:abstractNumId w:val="1"/>
  </w:num>
  <w:num w:numId="24" w16cid:durableId="410204325">
    <w:abstractNumId w:val="16"/>
  </w:num>
  <w:num w:numId="25" w16cid:durableId="535894789">
    <w:abstractNumId w:val="22"/>
  </w:num>
  <w:num w:numId="26" w16cid:durableId="467479204">
    <w:abstractNumId w:val="7"/>
  </w:num>
  <w:num w:numId="27" w16cid:durableId="1408188611">
    <w:abstractNumId w:val="11"/>
  </w:num>
  <w:num w:numId="28" w16cid:durableId="1456559327">
    <w:abstractNumId w:val="8"/>
  </w:num>
  <w:num w:numId="29" w16cid:durableId="1544512663">
    <w:abstractNumId w:val="27"/>
  </w:num>
  <w:num w:numId="30" w16cid:durableId="1346517877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51067"/>
    <w:rsid w:val="00065CC2"/>
    <w:rsid w:val="00073721"/>
    <w:rsid w:val="00074C3C"/>
    <w:rsid w:val="000843F9"/>
    <w:rsid w:val="00092A8D"/>
    <w:rsid w:val="00096514"/>
    <w:rsid w:val="000A30BF"/>
    <w:rsid w:val="000C7355"/>
    <w:rsid w:val="000D2138"/>
    <w:rsid w:val="000E221B"/>
    <w:rsid w:val="000F07CA"/>
    <w:rsid w:val="000F4D52"/>
    <w:rsid w:val="00100FE5"/>
    <w:rsid w:val="00104D17"/>
    <w:rsid w:val="001351CE"/>
    <w:rsid w:val="00137757"/>
    <w:rsid w:val="00142DDA"/>
    <w:rsid w:val="00153B74"/>
    <w:rsid w:val="001613A8"/>
    <w:rsid w:val="0016395B"/>
    <w:rsid w:val="00166B33"/>
    <w:rsid w:val="00171C88"/>
    <w:rsid w:val="00182748"/>
    <w:rsid w:val="00187DD4"/>
    <w:rsid w:val="001A0FFC"/>
    <w:rsid w:val="001B6CFD"/>
    <w:rsid w:val="001C1D7E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1FE"/>
    <w:rsid w:val="00246DC2"/>
    <w:rsid w:val="002507C1"/>
    <w:rsid w:val="0026386D"/>
    <w:rsid w:val="002647A1"/>
    <w:rsid w:val="00270BE8"/>
    <w:rsid w:val="0028799E"/>
    <w:rsid w:val="002A25DD"/>
    <w:rsid w:val="002B6F47"/>
    <w:rsid w:val="002C104C"/>
    <w:rsid w:val="002C3BE1"/>
    <w:rsid w:val="002D39E6"/>
    <w:rsid w:val="002D4644"/>
    <w:rsid w:val="002D7843"/>
    <w:rsid w:val="002E16AD"/>
    <w:rsid w:val="002E34B2"/>
    <w:rsid w:val="002F4E42"/>
    <w:rsid w:val="002F76E0"/>
    <w:rsid w:val="002F76F9"/>
    <w:rsid w:val="003047DA"/>
    <w:rsid w:val="00311786"/>
    <w:rsid w:val="00336CC4"/>
    <w:rsid w:val="00361BA4"/>
    <w:rsid w:val="00361E6F"/>
    <w:rsid w:val="00363997"/>
    <w:rsid w:val="00370ADB"/>
    <w:rsid w:val="00370B87"/>
    <w:rsid w:val="0037375B"/>
    <w:rsid w:val="00385062"/>
    <w:rsid w:val="003851D2"/>
    <w:rsid w:val="00396253"/>
    <w:rsid w:val="0039689D"/>
    <w:rsid w:val="003A328A"/>
    <w:rsid w:val="003A5D5F"/>
    <w:rsid w:val="003B2A72"/>
    <w:rsid w:val="003C302B"/>
    <w:rsid w:val="003F5A0C"/>
    <w:rsid w:val="003F5FF5"/>
    <w:rsid w:val="003F6AA3"/>
    <w:rsid w:val="00400DCB"/>
    <w:rsid w:val="00404AA3"/>
    <w:rsid w:val="00412B18"/>
    <w:rsid w:val="00412C78"/>
    <w:rsid w:val="00415B12"/>
    <w:rsid w:val="00425BB3"/>
    <w:rsid w:val="00443BCA"/>
    <w:rsid w:val="00446511"/>
    <w:rsid w:val="004545AD"/>
    <w:rsid w:val="004709FA"/>
    <w:rsid w:val="0047264A"/>
    <w:rsid w:val="004751C6"/>
    <w:rsid w:val="00484056"/>
    <w:rsid w:val="004849ED"/>
    <w:rsid w:val="00484A98"/>
    <w:rsid w:val="00520149"/>
    <w:rsid w:val="0053249D"/>
    <w:rsid w:val="005478B9"/>
    <w:rsid w:val="00550443"/>
    <w:rsid w:val="00561D84"/>
    <w:rsid w:val="00564233"/>
    <w:rsid w:val="00564AA7"/>
    <w:rsid w:val="00570861"/>
    <w:rsid w:val="00576DE6"/>
    <w:rsid w:val="00577DAC"/>
    <w:rsid w:val="005870FD"/>
    <w:rsid w:val="005871B6"/>
    <w:rsid w:val="005910FB"/>
    <w:rsid w:val="0059212D"/>
    <w:rsid w:val="00594C30"/>
    <w:rsid w:val="005A37D3"/>
    <w:rsid w:val="005A42F6"/>
    <w:rsid w:val="005C6A61"/>
    <w:rsid w:val="005D0CB3"/>
    <w:rsid w:val="005D6CF2"/>
    <w:rsid w:val="0061570C"/>
    <w:rsid w:val="00622626"/>
    <w:rsid w:val="00651C7C"/>
    <w:rsid w:val="00673DB4"/>
    <w:rsid w:val="00693EE6"/>
    <w:rsid w:val="0069403F"/>
    <w:rsid w:val="006D0463"/>
    <w:rsid w:val="006E7C9A"/>
    <w:rsid w:val="00701641"/>
    <w:rsid w:val="007059E3"/>
    <w:rsid w:val="00715B38"/>
    <w:rsid w:val="007228A6"/>
    <w:rsid w:val="00731FCC"/>
    <w:rsid w:val="00737B88"/>
    <w:rsid w:val="00754A49"/>
    <w:rsid w:val="00755001"/>
    <w:rsid w:val="007973D5"/>
    <w:rsid w:val="007A6833"/>
    <w:rsid w:val="007A734A"/>
    <w:rsid w:val="007F04FA"/>
    <w:rsid w:val="0080621E"/>
    <w:rsid w:val="00823558"/>
    <w:rsid w:val="00826801"/>
    <w:rsid w:val="00833F55"/>
    <w:rsid w:val="00841558"/>
    <w:rsid w:val="00842BAE"/>
    <w:rsid w:val="00844443"/>
    <w:rsid w:val="00862B21"/>
    <w:rsid w:val="00865FAD"/>
    <w:rsid w:val="00890CA0"/>
    <w:rsid w:val="0089656E"/>
    <w:rsid w:val="008A256A"/>
    <w:rsid w:val="008B277B"/>
    <w:rsid w:val="008C4E0E"/>
    <w:rsid w:val="008C60C4"/>
    <w:rsid w:val="008D5392"/>
    <w:rsid w:val="008D5976"/>
    <w:rsid w:val="008E5617"/>
    <w:rsid w:val="008F0620"/>
    <w:rsid w:val="008F3E16"/>
    <w:rsid w:val="008F7970"/>
    <w:rsid w:val="00907521"/>
    <w:rsid w:val="00910341"/>
    <w:rsid w:val="009173AE"/>
    <w:rsid w:val="009260DA"/>
    <w:rsid w:val="00930E19"/>
    <w:rsid w:val="009319B5"/>
    <w:rsid w:val="00934925"/>
    <w:rsid w:val="00955455"/>
    <w:rsid w:val="00956D58"/>
    <w:rsid w:val="00971DEA"/>
    <w:rsid w:val="009723E8"/>
    <w:rsid w:val="009A1CDC"/>
    <w:rsid w:val="009B2D92"/>
    <w:rsid w:val="009B57DA"/>
    <w:rsid w:val="009D0211"/>
    <w:rsid w:val="009E630A"/>
    <w:rsid w:val="009F70F5"/>
    <w:rsid w:val="00A131EB"/>
    <w:rsid w:val="00A230F2"/>
    <w:rsid w:val="00A24048"/>
    <w:rsid w:val="00A31C0B"/>
    <w:rsid w:val="00A36375"/>
    <w:rsid w:val="00A41855"/>
    <w:rsid w:val="00A41F6D"/>
    <w:rsid w:val="00A568F4"/>
    <w:rsid w:val="00A6073D"/>
    <w:rsid w:val="00A63197"/>
    <w:rsid w:val="00A722AB"/>
    <w:rsid w:val="00A75CED"/>
    <w:rsid w:val="00A80F40"/>
    <w:rsid w:val="00A90C66"/>
    <w:rsid w:val="00AA07A8"/>
    <w:rsid w:val="00AA4442"/>
    <w:rsid w:val="00AA51C3"/>
    <w:rsid w:val="00AA72D4"/>
    <w:rsid w:val="00AB3AC5"/>
    <w:rsid w:val="00AC0CF5"/>
    <w:rsid w:val="00AC1560"/>
    <w:rsid w:val="00AD593E"/>
    <w:rsid w:val="00AD7E8C"/>
    <w:rsid w:val="00AE2DD3"/>
    <w:rsid w:val="00AE6084"/>
    <w:rsid w:val="00AF1CF9"/>
    <w:rsid w:val="00AF2886"/>
    <w:rsid w:val="00B02A6E"/>
    <w:rsid w:val="00B12A7B"/>
    <w:rsid w:val="00B30F5B"/>
    <w:rsid w:val="00B44AEA"/>
    <w:rsid w:val="00B56DDD"/>
    <w:rsid w:val="00B66D20"/>
    <w:rsid w:val="00B87C39"/>
    <w:rsid w:val="00B90B10"/>
    <w:rsid w:val="00BA165C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45C56"/>
    <w:rsid w:val="00C7078F"/>
    <w:rsid w:val="00C7180E"/>
    <w:rsid w:val="00C71DA1"/>
    <w:rsid w:val="00C850E9"/>
    <w:rsid w:val="00CB1152"/>
    <w:rsid w:val="00CB2A9A"/>
    <w:rsid w:val="00CD3674"/>
    <w:rsid w:val="00D056C4"/>
    <w:rsid w:val="00D12D95"/>
    <w:rsid w:val="00D31C6D"/>
    <w:rsid w:val="00D31D9D"/>
    <w:rsid w:val="00D51AA5"/>
    <w:rsid w:val="00D556FA"/>
    <w:rsid w:val="00D56E7B"/>
    <w:rsid w:val="00D6420C"/>
    <w:rsid w:val="00D71F96"/>
    <w:rsid w:val="00D83D50"/>
    <w:rsid w:val="00D86551"/>
    <w:rsid w:val="00D912A0"/>
    <w:rsid w:val="00DB12B2"/>
    <w:rsid w:val="00DB49FA"/>
    <w:rsid w:val="00DE202A"/>
    <w:rsid w:val="00DE6490"/>
    <w:rsid w:val="00E05CD7"/>
    <w:rsid w:val="00E16B31"/>
    <w:rsid w:val="00E2370C"/>
    <w:rsid w:val="00E300FB"/>
    <w:rsid w:val="00E3594C"/>
    <w:rsid w:val="00E47391"/>
    <w:rsid w:val="00E80122"/>
    <w:rsid w:val="00E87C9E"/>
    <w:rsid w:val="00EA40BD"/>
    <w:rsid w:val="00EC1659"/>
    <w:rsid w:val="00EE7F93"/>
    <w:rsid w:val="00EF32FE"/>
    <w:rsid w:val="00EF7F36"/>
    <w:rsid w:val="00F057DF"/>
    <w:rsid w:val="00F06543"/>
    <w:rsid w:val="00F12992"/>
    <w:rsid w:val="00F26752"/>
    <w:rsid w:val="00F306E3"/>
    <w:rsid w:val="00F40CD2"/>
    <w:rsid w:val="00F572D1"/>
    <w:rsid w:val="00F63182"/>
    <w:rsid w:val="00F73BF8"/>
    <w:rsid w:val="00F95637"/>
    <w:rsid w:val="00FA116E"/>
    <w:rsid w:val="00FA261D"/>
    <w:rsid w:val="00FA7616"/>
    <w:rsid w:val="00FB0265"/>
    <w:rsid w:val="00FB0A61"/>
    <w:rsid w:val="00FC04DB"/>
    <w:rsid w:val="00FC26E1"/>
    <w:rsid w:val="00FC6C2C"/>
    <w:rsid w:val="00FC6D21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6DC9FE09-E59A-4F54-947A-10C30691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843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92A8D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7B2A1-5B17-40B8-BB33-B0F427C5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2</Pages>
  <Words>574</Words>
  <Characters>3272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2023-04-11T09:23:00Z</cp:lastPrinted>
  <dcterms:created xsi:type="dcterms:W3CDTF">2026-09-01T14:43:00Z</dcterms:created>
  <dcterms:modified xsi:type="dcterms:W3CDTF">2026-09-01T14:43:00Z</dcterms:modified>
</cp:coreProperties>
</file>