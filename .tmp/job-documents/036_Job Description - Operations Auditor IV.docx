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A4D46" w14:textId="7BB1EE36" w:rsidR="00EB01F2" w:rsidRDefault="00EB01F2">
      <w:r w:rsidRPr="00404AA3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CE7198" wp14:editId="49B1BFF0">
                <wp:simplePos x="0" y="0"/>
                <wp:positionH relativeFrom="column">
                  <wp:posOffset>-212090</wp:posOffset>
                </wp:positionH>
                <wp:positionV relativeFrom="paragraph">
                  <wp:posOffset>-120694</wp:posOffset>
                </wp:positionV>
                <wp:extent cx="2190750" cy="256540"/>
                <wp:effectExtent l="0" t="0" r="0" b="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34075E" w14:textId="77777777" w:rsidR="00577DAC" w:rsidRPr="00D12D95" w:rsidRDefault="00577DAC" w:rsidP="00404AA3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</w:pPr>
                            <w:r w:rsidRPr="00D12D95"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  <w:t>JOB DESCRIPTION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CE719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16.7pt;margin-top:-9.5pt;width:172.5pt;height:20.2pt;z-index:251662336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" filled="f" stroked="f">
                <v:textbox>
                  <w:txbxContent>
                    <w:p w14:paraId="5534075E" w14:textId="77777777" w:rsidR="00577DAC" w:rsidRPr="00D12D95" w:rsidRDefault="00577DAC" w:rsidP="00404AA3">
                      <w:pPr>
                        <w:rPr>
                          <w:rFonts w:ascii="Arial" w:hAnsi="Arial" w:cs="Arial"/>
                          <w:b/>
                          <w:sz w:val="22"/>
                        </w:rPr>
                      </w:pPr>
                      <w:r w:rsidRPr="00D12D95">
                        <w:rPr>
                          <w:rFonts w:ascii="Arial" w:hAnsi="Arial" w:cs="Arial"/>
                          <w:b/>
                          <w:sz w:val="22"/>
                        </w:rPr>
                        <w:t>JOB DESCRIPTION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16110" w:type="dxa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95"/>
        <w:gridCol w:w="4157"/>
        <w:gridCol w:w="1295"/>
        <w:gridCol w:w="1443"/>
        <w:gridCol w:w="3545"/>
        <w:gridCol w:w="1260"/>
        <w:gridCol w:w="1260"/>
        <w:gridCol w:w="1855"/>
      </w:tblGrid>
      <w:tr w:rsidR="00577DAC" w:rsidRPr="00404AA3" w14:paraId="240A5841" w14:textId="77777777" w:rsidTr="00577DAC">
        <w:tc>
          <w:tcPr>
            <w:tcW w:w="5452" w:type="dxa"/>
            <w:gridSpan w:val="2"/>
          </w:tcPr>
          <w:p w14:paraId="520EB0E5" w14:textId="77777777" w:rsidR="00EB01F2" w:rsidRDefault="00EB01F2" w:rsidP="00CD1BD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DD3B7BC" w14:textId="724D9F86" w:rsidR="00577DAC" w:rsidRPr="00404AA3" w:rsidRDefault="00577DAC" w:rsidP="00CD1BD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Position Title:</w:t>
            </w:r>
            <w:r w:rsidR="006F234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CD1BDD">
              <w:rPr>
                <w:rFonts w:ascii="Arial" w:hAnsi="Arial" w:cs="Arial"/>
                <w:b/>
                <w:sz w:val="20"/>
                <w:szCs w:val="20"/>
              </w:rPr>
              <w:t xml:space="preserve">  </w:t>
            </w:r>
            <w:r w:rsidR="00670011">
              <w:rPr>
                <w:rFonts w:ascii="Arial" w:hAnsi="Arial" w:cs="Arial"/>
                <w:b/>
                <w:sz w:val="20"/>
                <w:szCs w:val="20"/>
              </w:rPr>
              <w:t xml:space="preserve">              </w:t>
            </w:r>
            <w:r w:rsidR="00485705" w:rsidRPr="00F963AB">
              <w:rPr>
                <w:rFonts w:ascii="Arial" w:hAnsi="Arial" w:cs="Arial"/>
                <w:b/>
                <w:sz w:val="20"/>
                <w:szCs w:val="20"/>
              </w:rPr>
              <w:t>OPERATION</w:t>
            </w:r>
            <w:r w:rsidR="00CD1BDD" w:rsidRPr="00F963AB">
              <w:rPr>
                <w:rFonts w:ascii="Arial" w:hAnsi="Arial" w:cs="Arial"/>
                <w:b/>
                <w:sz w:val="20"/>
                <w:szCs w:val="20"/>
              </w:rPr>
              <w:t xml:space="preserve"> A</w:t>
            </w:r>
            <w:r w:rsidR="00A90B43" w:rsidRPr="00F963AB">
              <w:rPr>
                <w:rFonts w:ascii="Arial" w:hAnsi="Arial" w:cs="Arial"/>
                <w:b/>
                <w:sz w:val="20"/>
                <w:szCs w:val="20"/>
              </w:rPr>
              <w:t>UDITOR</w:t>
            </w:r>
            <w:r w:rsidR="00485705" w:rsidRPr="00F963AB">
              <w:rPr>
                <w:rFonts w:ascii="Arial" w:hAnsi="Arial" w:cs="Arial"/>
                <w:b/>
                <w:sz w:val="20"/>
                <w:szCs w:val="20"/>
              </w:rPr>
              <w:t xml:space="preserve"> I</w:t>
            </w:r>
            <w:r w:rsidR="00DB623F">
              <w:rPr>
                <w:rFonts w:ascii="Arial" w:hAnsi="Arial" w:cs="Arial"/>
                <w:b/>
                <w:sz w:val="20"/>
                <w:szCs w:val="20"/>
              </w:rPr>
              <w:t>V</w:t>
            </w:r>
          </w:p>
        </w:tc>
        <w:tc>
          <w:tcPr>
            <w:tcW w:w="1295" w:type="dxa"/>
          </w:tcPr>
          <w:p w14:paraId="6F62D129" w14:textId="77777777" w:rsidR="00577DAC" w:rsidRPr="00404AA3" w:rsidRDefault="00577DAC" w:rsidP="00A24048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363" w:type="dxa"/>
            <w:gridSpan w:val="5"/>
          </w:tcPr>
          <w:p w14:paraId="6DCFC97F" w14:textId="77777777" w:rsidR="00EB01F2" w:rsidRDefault="00EB01F2" w:rsidP="00A90B43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E3C8D6C" w14:textId="38C69233" w:rsidR="00A90B43" w:rsidRPr="00404AA3" w:rsidRDefault="00577DAC" w:rsidP="00A90B43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Department:</w:t>
            </w:r>
            <w:r w:rsidR="00670011">
              <w:rPr>
                <w:rFonts w:ascii="Arial" w:hAnsi="Arial" w:cs="Arial"/>
                <w:b/>
                <w:sz w:val="20"/>
                <w:szCs w:val="20"/>
              </w:rPr>
              <w:t xml:space="preserve">    </w:t>
            </w:r>
            <w:r w:rsidRPr="00404AA3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404AA3">
              <w:rPr>
                <w:rFonts w:ascii="Arial" w:hAnsi="Arial" w:cs="Arial"/>
                <w:sz w:val="20"/>
                <w:szCs w:val="20"/>
              </w:rPr>
              <w:t>In</w:t>
            </w:r>
            <w:r w:rsidR="00A90B43">
              <w:rPr>
                <w:rFonts w:ascii="Arial" w:hAnsi="Arial" w:cs="Arial"/>
                <w:sz w:val="20"/>
                <w:szCs w:val="20"/>
              </w:rPr>
              <w:t>ternal Audit Office</w:t>
            </w:r>
          </w:p>
        </w:tc>
      </w:tr>
      <w:tr w:rsidR="00577DAC" w:rsidRPr="00404AA3" w14:paraId="262B83E2" w14:textId="77777777" w:rsidTr="00577DAC">
        <w:tc>
          <w:tcPr>
            <w:tcW w:w="5452" w:type="dxa"/>
            <w:gridSpan w:val="2"/>
          </w:tcPr>
          <w:p w14:paraId="5771F8CF" w14:textId="77777777" w:rsidR="00EB01F2" w:rsidRDefault="00EB01F2" w:rsidP="0067001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BE87E5F" w14:textId="51143622" w:rsidR="00577DAC" w:rsidRPr="00404AA3" w:rsidRDefault="00577DAC" w:rsidP="0067001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Employment Level:</w:t>
            </w:r>
            <w:r w:rsidR="006F234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670011">
              <w:rPr>
                <w:rFonts w:ascii="Arial" w:hAnsi="Arial" w:cs="Arial"/>
                <w:b/>
                <w:sz w:val="20"/>
                <w:szCs w:val="20"/>
              </w:rPr>
              <w:t xml:space="preserve">       </w:t>
            </w:r>
            <w:r w:rsidR="00A90B43">
              <w:rPr>
                <w:rFonts w:ascii="Arial" w:hAnsi="Arial" w:cs="Arial"/>
                <w:sz w:val="20"/>
                <w:szCs w:val="20"/>
              </w:rPr>
              <w:t>Rank and File</w:t>
            </w:r>
          </w:p>
        </w:tc>
        <w:tc>
          <w:tcPr>
            <w:tcW w:w="1295" w:type="dxa"/>
          </w:tcPr>
          <w:p w14:paraId="1DF09714" w14:textId="77777777" w:rsidR="00577DAC" w:rsidRPr="00404AA3" w:rsidRDefault="00577DAC" w:rsidP="00A41F6D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363" w:type="dxa"/>
            <w:gridSpan w:val="5"/>
          </w:tcPr>
          <w:p w14:paraId="4A62F7CA" w14:textId="77777777" w:rsidR="00EB01F2" w:rsidRDefault="00EB01F2" w:rsidP="00A41F6D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144C44C" w14:textId="3CF330D2" w:rsidR="00577DAC" w:rsidRPr="00404AA3" w:rsidRDefault="00577DAC" w:rsidP="00A41F6D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 xml:space="preserve">Office:  </w:t>
            </w:r>
          </w:p>
        </w:tc>
      </w:tr>
      <w:tr w:rsidR="00577DAC" w:rsidRPr="00404AA3" w14:paraId="16C65CCE" w14:textId="77777777" w:rsidTr="00577DAC">
        <w:tc>
          <w:tcPr>
            <w:tcW w:w="5452" w:type="dxa"/>
            <w:gridSpan w:val="2"/>
          </w:tcPr>
          <w:p w14:paraId="51C8CB03" w14:textId="77777777" w:rsidR="00EB01F2" w:rsidRDefault="00EB01F2" w:rsidP="006F234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E6F3AA2" w14:textId="3490F9A9" w:rsidR="00577DAC" w:rsidRPr="00404AA3" w:rsidRDefault="00577DAC" w:rsidP="006F2340">
            <w:pPr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Reports to:</w:t>
            </w:r>
            <w:r w:rsidR="006F234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670011">
              <w:rPr>
                <w:rFonts w:ascii="Arial" w:hAnsi="Arial" w:cs="Arial"/>
                <w:b/>
                <w:sz w:val="20"/>
                <w:szCs w:val="20"/>
              </w:rPr>
              <w:t xml:space="preserve">                    </w:t>
            </w:r>
            <w:r w:rsidRPr="00404AA3">
              <w:rPr>
                <w:rFonts w:ascii="Arial" w:hAnsi="Arial" w:cs="Arial"/>
                <w:sz w:val="20"/>
                <w:szCs w:val="20"/>
              </w:rPr>
              <w:t>I</w:t>
            </w:r>
            <w:r w:rsidR="00A90B43">
              <w:rPr>
                <w:rFonts w:ascii="Arial" w:hAnsi="Arial" w:cs="Arial"/>
                <w:sz w:val="20"/>
                <w:szCs w:val="20"/>
              </w:rPr>
              <w:t>nternal Auditor</w:t>
            </w:r>
          </w:p>
        </w:tc>
        <w:tc>
          <w:tcPr>
            <w:tcW w:w="1295" w:type="dxa"/>
          </w:tcPr>
          <w:p w14:paraId="119E81B0" w14:textId="77777777" w:rsidR="00577DAC" w:rsidRPr="00404AA3" w:rsidRDefault="00577DAC" w:rsidP="00841558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363" w:type="dxa"/>
            <w:gridSpan w:val="5"/>
          </w:tcPr>
          <w:p w14:paraId="1F2108A2" w14:textId="77777777" w:rsidR="00EB01F2" w:rsidRDefault="00EB01F2" w:rsidP="00841558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C294845" w14:textId="34E38525" w:rsidR="00577DAC" w:rsidRPr="00404AA3" w:rsidRDefault="00577DAC" w:rsidP="00841558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Area of Work:</w:t>
            </w:r>
            <w:r w:rsidR="0067001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5D19E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404AA3">
              <w:rPr>
                <w:rFonts w:ascii="Arial" w:hAnsi="Arial" w:cs="Arial"/>
                <w:sz w:val="20"/>
                <w:szCs w:val="20"/>
              </w:rPr>
              <w:t>Head Office</w:t>
            </w:r>
          </w:p>
        </w:tc>
      </w:tr>
      <w:tr w:rsidR="00577DAC" w:rsidRPr="00404AA3" w14:paraId="2FB3FB4B" w14:textId="77777777" w:rsidTr="00577DAC">
        <w:trPr>
          <w:trHeight w:val="215"/>
        </w:trPr>
        <w:tc>
          <w:tcPr>
            <w:tcW w:w="5452" w:type="dxa"/>
            <w:gridSpan w:val="2"/>
          </w:tcPr>
          <w:p w14:paraId="515500D3" w14:textId="77777777" w:rsidR="00EB01F2" w:rsidRDefault="00EB01F2" w:rsidP="00A41F6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2E3073A" w14:textId="77777777" w:rsidR="00577DAC" w:rsidRPr="00404AA3" w:rsidRDefault="00577DAC" w:rsidP="00A41F6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 xml:space="preserve">Approved:          </w:t>
            </w:r>
          </w:p>
          <w:p w14:paraId="6A992558" w14:textId="77777777" w:rsidR="00FF53BB" w:rsidRPr="00404AA3" w:rsidRDefault="00FF53BB" w:rsidP="00A41F6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95" w:type="dxa"/>
          </w:tcPr>
          <w:p w14:paraId="5D4CD5A3" w14:textId="77777777" w:rsidR="00577DAC" w:rsidRPr="00404AA3" w:rsidRDefault="00577DAC" w:rsidP="00B87C3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363" w:type="dxa"/>
            <w:gridSpan w:val="5"/>
          </w:tcPr>
          <w:p w14:paraId="450D6D8D" w14:textId="77777777" w:rsidR="00EB01F2" w:rsidRDefault="00EB01F2" w:rsidP="00B87C3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03A82AE" w14:textId="08E1E64D" w:rsidR="00577DAC" w:rsidRPr="00404AA3" w:rsidRDefault="00577DAC" w:rsidP="00B87C3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</w:p>
        </w:tc>
      </w:tr>
      <w:tr w:rsidR="00577DAC" w:rsidRPr="00404AA3" w14:paraId="1E2D3EF0" w14:textId="77777777" w:rsidTr="00577DAC">
        <w:tc>
          <w:tcPr>
            <w:tcW w:w="1295" w:type="dxa"/>
          </w:tcPr>
          <w:p w14:paraId="6889724B" w14:textId="77777777" w:rsidR="00577DAC" w:rsidRPr="00404AA3" w:rsidRDefault="00577DAC" w:rsidP="007228A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815" w:type="dxa"/>
            <w:gridSpan w:val="7"/>
          </w:tcPr>
          <w:p w14:paraId="2F309E54" w14:textId="77777777" w:rsidR="00EB01F2" w:rsidRDefault="00EB01F2" w:rsidP="004A5DF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736C9C3" w14:textId="77777777" w:rsidR="00577DAC" w:rsidRDefault="00577DAC" w:rsidP="004A5DFA">
            <w:pPr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Purpose of the Position</w:t>
            </w:r>
            <w:r w:rsidRPr="00404AA3">
              <w:rPr>
                <w:rFonts w:ascii="Arial" w:hAnsi="Arial" w:cs="Arial"/>
                <w:sz w:val="20"/>
                <w:szCs w:val="20"/>
              </w:rPr>
              <w:t>:</w:t>
            </w:r>
            <w:r w:rsidR="006F234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A5DFA">
              <w:rPr>
                <w:rFonts w:ascii="Arial" w:hAnsi="Arial" w:cs="Arial"/>
                <w:sz w:val="20"/>
                <w:szCs w:val="20"/>
              </w:rPr>
              <w:t>Responsible for ascertaining that financial transactions are processed and recorded, all funds are accounted for and existing policies and procedures are adhered to.</w:t>
            </w:r>
          </w:p>
          <w:p w14:paraId="26BC3AEC" w14:textId="0C8A7E4A" w:rsidR="00EB01F2" w:rsidRPr="00404AA3" w:rsidRDefault="00EB01F2" w:rsidP="004A5D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7DAC" w:rsidRPr="00404AA3" w14:paraId="3B81E962" w14:textId="77777777" w:rsidTr="000F4D52">
        <w:tc>
          <w:tcPr>
            <w:tcW w:w="6747" w:type="dxa"/>
            <w:gridSpan w:val="3"/>
            <w:vAlign w:val="center"/>
          </w:tcPr>
          <w:p w14:paraId="48D43070" w14:textId="4D2306CC" w:rsidR="00577DAC" w:rsidRPr="00404AA3" w:rsidRDefault="00577DAC" w:rsidP="000F4D52">
            <w:pPr>
              <w:tabs>
                <w:tab w:val="left" w:pos="18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Key Result Areas/Duties and Responsibilities</w:t>
            </w:r>
          </w:p>
        </w:tc>
        <w:tc>
          <w:tcPr>
            <w:tcW w:w="1443" w:type="dxa"/>
            <w:vAlign w:val="center"/>
          </w:tcPr>
          <w:p w14:paraId="4456A93B" w14:textId="77777777" w:rsidR="00577DAC" w:rsidRPr="00404AA3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Frequency/</w:t>
            </w:r>
          </w:p>
          <w:p w14:paraId="273416C5" w14:textId="4BA7117A" w:rsidR="00577DAC" w:rsidRPr="00404AA3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Percentage</w:t>
            </w:r>
          </w:p>
        </w:tc>
        <w:tc>
          <w:tcPr>
            <w:tcW w:w="3545" w:type="dxa"/>
            <w:vAlign w:val="center"/>
          </w:tcPr>
          <w:p w14:paraId="025F06AF" w14:textId="2F0EB8D4" w:rsidR="00577DAC" w:rsidRPr="00404AA3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COMPETENCIES NEEDED (SKILLS, KNOWLEDGE, BEHAVIOR)</w:t>
            </w:r>
          </w:p>
        </w:tc>
        <w:tc>
          <w:tcPr>
            <w:tcW w:w="4375" w:type="dxa"/>
            <w:gridSpan w:val="3"/>
          </w:tcPr>
          <w:p w14:paraId="73407737" w14:textId="77777777" w:rsidR="00577DAC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Level of competencies required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72"/>
              <w:gridCol w:w="3572"/>
            </w:tblGrid>
            <w:tr w:rsidR="00577DAC" w14:paraId="432429F3" w14:textId="77777777" w:rsidTr="00577DAC">
              <w:tc>
                <w:tcPr>
                  <w:tcW w:w="572" w:type="dxa"/>
                </w:tcPr>
                <w:p w14:paraId="083F36DF" w14:textId="7781FE8F" w:rsidR="00577DAC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404AA3"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3572" w:type="dxa"/>
                </w:tcPr>
                <w:p w14:paraId="7C28C540" w14:textId="510FAA09" w:rsidR="00577DAC" w:rsidRPr="000F4D52" w:rsidRDefault="00577DAC" w:rsidP="000F4D52">
                  <w:pPr>
                    <w:rPr>
                      <w:rFonts w:ascii="Arial" w:hAnsi="Arial" w:cs="Arial"/>
                      <w:b/>
                      <w:sz w:val="16"/>
                      <w:szCs w:val="20"/>
                    </w:rPr>
                  </w:pPr>
                  <w:r w:rsidRPr="000F4D52">
                    <w:rPr>
                      <w:rFonts w:ascii="Arial" w:hAnsi="Arial" w:cs="Arial"/>
                      <w:sz w:val="16"/>
                      <w:szCs w:val="20"/>
                    </w:rPr>
                    <w:t>Basic (basic/general understanding of the field to perform job duties)</w:t>
                  </w:r>
                </w:p>
              </w:tc>
            </w:tr>
            <w:tr w:rsidR="00577DAC" w14:paraId="5D5553CF" w14:textId="77777777" w:rsidTr="00577DAC">
              <w:tc>
                <w:tcPr>
                  <w:tcW w:w="572" w:type="dxa"/>
                </w:tcPr>
                <w:p w14:paraId="5D6A394D" w14:textId="60FAFF4C" w:rsidR="00577DAC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404AA3"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3572" w:type="dxa"/>
                </w:tcPr>
                <w:p w14:paraId="4F2519A3" w14:textId="1820F342" w:rsidR="00577DAC" w:rsidRPr="000F4D52" w:rsidRDefault="00577DAC" w:rsidP="000F4D52">
                  <w:pPr>
                    <w:rPr>
                      <w:rFonts w:ascii="Arial" w:hAnsi="Arial" w:cs="Arial"/>
                      <w:b/>
                      <w:sz w:val="16"/>
                      <w:szCs w:val="20"/>
                    </w:rPr>
                  </w:pPr>
                  <w:r w:rsidRPr="000F4D52">
                    <w:rPr>
                      <w:rFonts w:ascii="Arial" w:hAnsi="Arial" w:cs="Arial"/>
                      <w:sz w:val="16"/>
                      <w:szCs w:val="20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577DAC" w14:paraId="75828191" w14:textId="77777777" w:rsidTr="00577DAC">
              <w:tc>
                <w:tcPr>
                  <w:tcW w:w="572" w:type="dxa"/>
                </w:tcPr>
                <w:p w14:paraId="2D7D24FC" w14:textId="4320ECFD" w:rsidR="00577DAC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404AA3"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3572" w:type="dxa"/>
                </w:tcPr>
                <w:p w14:paraId="3500A9E5" w14:textId="613080B9" w:rsidR="00577DAC" w:rsidRPr="000F4D52" w:rsidRDefault="00577DAC" w:rsidP="000F4D52">
                  <w:pPr>
                    <w:rPr>
                      <w:rFonts w:ascii="Arial" w:hAnsi="Arial" w:cs="Arial"/>
                      <w:b/>
                      <w:sz w:val="16"/>
                      <w:szCs w:val="20"/>
                    </w:rPr>
                  </w:pPr>
                  <w:r w:rsidRPr="000F4D52">
                    <w:rPr>
                      <w:rFonts w:ascii="Arial" w:hAnsi="Arial" w:cs="Arial"/>
                      <w:sz w:val="16"/>
                      <w:szCs w:val="20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14:paraId="12900E51" w14:textId="2795D621" w:rsidR="00577DAC" w:rsidRPr="00404AA3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30BC5" w:rsidRPr="00404AA3" w14:paraId="7CF09134" w14:textId="77777777" w:rsidTr="00E3527A">
        <w:tc>
          <w:tcPr>
            <w:tcW w:w="6747" w:type="dxa"/>
            <w:gridSpan w:val="3"/>
          </w:tcPr>
          <w:p w14:paraId="33FF745A" w14:textId="77777777" w:rsidR="00A30BC5" w:rsidRDefault="00A30BC5" w:rsidP="00A30BC5">
            <w:p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7631725" w14:textId="6A1F5FDC" w:rsidR="00A30BC5" w:rsidRPr="00A30BC5" w:rsidRDefault="00A30BC5" w:rsidP="00A30BC5">
            <w:p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Operational Efficiency</w:t>
            </w:r>
          </w:p>
        </w:tc>
        <w:tc>
          <w:tcPr>
            <w:tcW w:w="1443" w:type="dxa"/>
          </w:tcPr>
          <w:p w14:paraId="50AD597B" w14:textId="77777777" w:rsidR="00A30BC5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F7BD243" w14:textId="254EA65E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85%</w:t>
            </w:r>
          </w:p>
        </w:tc>
        <w:tc>
          <w:tcPr>
            <w:tcW w:w="3545" w:type="dxa"/>
          </w:tcPr>
          <w:p w14:paraId="2C3E3CCB" w14:textId="77777777" w:rsidR="00A30BC5" w:rsidRDefault="00A30BC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AAEF329" w14:textId="77777777" w:rsidR="00A30BC5" w:rsidRDefault="00A30BC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4B36DAB" w14:textId="77777777" w:rsidR="00A30BC5" w:rsidRDefault="00A30BC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5" w:type="dxa"/>
          </w:tcPr>
          <w:p w14:paraId="02832A0B" w14:textId="77777777" w:rsidR="00A30BC5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577DAC" w:rsidRPr="00404AA3" w14:paraId="4C6D74BF" w14:textId="77777777" w:rsidTr="00E3527A">
        <w:tc>
          <w:tcPr>
            <w:tcW w:w="6747" w:type="dxa"/>
            <w:gridSpan w:val="3"/>
          </w:tcPr>
          <w:p w14:paraId="1F56D4E3" w14:textId="77777777" w:rsidR="00A30BC5" w:rsidRPr="00A30BC5" w:rsidRDefault="00A30BC5" w:rsidP="00A30BC5">
            <w:p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D2D2ED4" w14:textId="6563FDD1" w:rsidR="00D44CBE" w:rsidRPr="00485705" w:rsidRDefault="000D41D1" w:rsidP="00132F6D">
            <w:pPr>
              <w:numPr>
                <w:ilvl w:val="0"/>
                <w:numId w:val="5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8F5EA9">
              <w:rPr>
                <w:rFonts w:ascii="Arial" w:eastAsiaTheme="minorHAnsi" w:hAnsi="Arial" w:cs="Arial"/>
                <w:sz w:val="20"/>
                <w:szCs w:val="20"/>
              </w:rPr>
              <w:t xml:space="preserve">Conducts pre-audit and post-audit of transactions and ascertains </w:t>
            </w:r>
            <w:r w:rsidR="00D44CBE" w:rsidRPr="008F5EA9">
              <w:rPr>
                <w:rFonts w:ascii="Arial" w:eastAsiaTheme="minorHAnsi" w:hAnsi="Arial" w:cs="Arial"/>
                <w:sz w:val="20"/>
                <w:szCs w:val="20"/>
              </w:rPr>
              <w:t xml:space="preserve">accuracy and </w:t>
            </w:r>
            <w:r w:rsidR="00485705">
              <w:rPr>
                <w:rFonts w:ascii="Arial" w:eastAsiaTheme="minorHAnsi" w:hAnsi="Arial" w:cs="Arial"/>
                <w:sz w:val="20"/>
                <w:szCs w:val="20"/>
              </w:rPr>
              <w:t>adherence to/</w:t>
            </w:r>
            <w:r w:rsidR="00D44CBE" w:rsidRPr="008F5EA9">
              <w:rPr>
                <w:rFonts w:ascii="Arial" w:eastAsiaTheme="minorHAnsi" w:hAnsi="Arial" w:cs="Arial"/>
                <w:sz w:val="20"/>
                <w:szCs w:val="20"/>
              </w:rPr>
              <w:t xml:space="preserve">compliance </w:t>
            </w:r>
            <w:r w:rsidR="00485705">
              <w:rPr>
                <w:rFonts w:ascii="Arial" w:eastAsiaTheme="minorHAnsi" w:hAnsi="Arial" w:cs="Arial"/>
                <w:sz w:val="20"/>
                <w:szCs w:val="20"/>
              </w:rPr>
              <w:t xml:space="preserve">with EC </w:t>
            </w:r>
            <w:r w:rsidRPr="008F5EA9">
              <w:rPr>
                <w:rFonts w:ascii="Arial" w:eastAsiaTheme="minorHAnsi" w:hAnsi="Arial" w:cs="Arial"/>
                <w:sz w:val="20"/>
                <w:szCs w:val="20"/>
              </w:rPr>
              <w:t xml:space="preserve">policies and procedures </w:t>
            </w:r>
            <w:r w:rsidR="00D44CBE" w:rsidRPr="008F5EA9">
              <w:rPr>
                <w:rFonts w:ascii="Arial" w:eastAsiaTheme="minorHAnsi" w:hAnsi="Arial" w:cs="Arial"/>
                <w:sz w:val="20"/>
                <w:szCs w:val="20"/>
              </w:rPr>
              <w:t xml:space="preserve">and other </w:t>
            </w:r>
            <w:r w:rsidR="00485705">
              <w:rPr>
                <w:rFonts w:ascii="Arial" w:eastAsiaTheme="minorHAnsi" w:hAnsi="Arial" w:cs="Arial"/>
                <w:sz w:val="20"/>
                <w:szCs w:val="20"/>
              </w:rPr>
              <w:t xml:space="preserve">related </w:t>
            </w:r>
            <w:r w:rsidR="00D44CBE" w:rsidRPr="008F5EA9">
              <w:rPr>
                <w:rFonts w:ascii="Arial" w:eastAsiaTheme="minorHAnsi" w:hAnsi="Arial" w:cs="Arial"/>
                <w:sz w:val="20"/>
                <w:szCs w:val="20"/>
              </w:rPr>
              <w:t>regulations.</w:t>
            </w:r>
          </w:p>
          <w:p w14:paraId="7B8A7632" w14:textId="77777777" w:rsidR="00485705" w:rsidRDefault="00485705" w:rsidP="00485705">
            <w:p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9E55986" w14:textId="28A7965B" w:rsidR="00485705" w:rsidRPr="009B036E" w:rsidRDefault="00485705" w:rsidP="00485705">
            <w:pPr>
              <w:pStyle w:val="ListParagraph"/>
              <w:numPr>
                <w:ilvl w:val="0"/>
                <w:numId w:val="44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9B036E">
              <w:rPr>
                <w:rFonts w:ascii="Arial" w:hAnsi="Arial" w:cs="Arial"/>
                <w:sz w:val="20"/>
                <w:szCs w:val="20"/>
              </w:rPr>
              <w:t>Spare</w:t>
            </w:r>
            <w:r w:rsidR="00123C0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B036E">
              <w:rPr>
                <w:rFonts w:ascii="Arial" w:hAnsi="Arial" w:cs="Arial"/>
                <w:sz w:val="20"/>
                <w:szCs w:val="20"/>
              </w:rPr>
              <w:t>parts</w:t>
            </w:r>
            <w:r>
              <w:rPr>
                <w:rFonts w:ascii="Arial" w:hAnsi="Arial" w:cs="Arial"/>
                <w:sz w:val="20"/>
                <w:szCs w:val="20"/>
              </w:rPr>
              <w:t xml:space="preserve"> and Labor -</w:t>
            </w:r>
            <w:r w:rsidRPr="009B036E">
              <w:rPr>
                <w:rFonts w:ascii="Arial" w:hAnsi="Arial" w:cs="Arial"/>
                <w:sz w:val="20"/>
                <w:szCs w:val="20"/>
              </w:rPr>
              <w:t>Vehicle Maintenance &amp; Repairs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EA818CF" w14:textId="77777777" w:rsidR="00485705" w:rsidRPr="009B036E" w:rsidRDefault="00485705" w:rsidP="00485705">
            <w:pPr>
              <w:pStyle w:val="ListParagraph"/>
              <w:numPr>
                <w:ilvl w:val="0"/>
                <w:numId w:val="44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Restaurants/Hotels</w:t>
            </w:r>
          </w:p>
          <w:p w14:paraId="51CCA0B4" w14:textId="77777777" w:rsidR="00485705" w:rsidRPr="006A6678" w:rsidRDefault="00485705" w:rsidP="00485705">
            <w:pPr>
              <w:pStyle w:val="ListParagraph"/>
              <w:numPr>
                <w:ilvl w:val="0"/>
                <w:numId w:val="44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Gasoline Stations</w:t>
            </w:r>
          </w:p>
          <w:p w14:paraId="323DFB9F" w14:textId="77777777" w:rsidR="00485705" w:rsidRPr="009B036E" w:rsidRDefault="00485705" w:rsidP="00485705">
            <w:pPr>
              <w:pStyle w:val="ListParagraph"/>
              <w:numPr>
                <w:ilvl w:val="0"/>
                <w:numId w:val="44"/>
              </w:numPr>
              <w:rPr>
                <w:rFonts w:ascii="Arial" w:hAnsi="Arial" w:cs="Arial"/>
                <w:sz w:val="20"/>
                <w:szCs w:val="20"/>
              </w:rPr>
            </w:pPr>
            <w:r w:rsidRPr="009B036E">
              <w:rPr>
                <w:rFonts w:ascii="Arial" w:hAnsi="Arial" w:cs="Arial"/>
                <w:sz w:val="20"/>
                <w:szCs w:val="20"/>
              </w:rPr>
              <w:t xml:space="preserve">Office Supplies </w:t>
            </w:r>
          </w:p>
          <w:p w14:paraId="0EEAE1A0" w14:textId="77777777" w:rsidR="00485705" w:rsidRPr="006A6678" w:rsidRDefault="00485705" w:rsidP="00485705">
            <w:pPr>
              <w:pStyle w:val="ListParagraph"/>
              <w:numPr>
                <w:ilvl w:val="0"/>
                <w:numId w:val="44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Utilities</w:t>
            </w:r>
          </w:p>
          <w:p w14:paraId="63DE68F3" w14:textId="77777777" w:rsidR="00485705" w:rsidRPr="009B036E" w:rsidRDefault="00485705" w:rsidP="00485705">
            <w:pPr>
              <w:pStyle w:val="ListParagraph"/>
              <w:numPr>
                <w:ilvl w:val="0"/>
                <w:numId w:val="44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Purchase Orders </w:t>
            </w:r>
          </w:p>
          <w:p w14:paraId="666D2A76" w14:textId="77777777" w:rsidR="00485705" w:rsidRPr="009B036E" w:rsidRDefault="00485705" w:rsidP="00485705">
            <w:pPr>
              <w:pStyle w:val="ListParagraph"/>
              <w:numPr>
                <w:ilvl w:val="0"/>
                <w:numId w:val="44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Accredited Contractors/Service Providers – Security Agency,  Metering, Disconnection, RECA, Meter Reading Service Providers, Collecting Agents</w:t>
            </w:r>
          </w:p>
          <w:p w14:paraId="0502D832" w14:textId="77777777" w:rsidR="00485705" w:rsidRPr="00E72C6C" w:rsidRDefault="00485705" w:rsidP="00485705">
            <w:pPr>
              <w:pStyle w:val="ListParagraph"/>
              <w:numPr>
                <w:ilvl w:val="0"/>
                <w:numId w:val="44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 payables</w:t>
            </w:r>
          </w:p>
          <w:p w14:paraId="592CBC25" w14:textId="77777777" w:rsidR="00485705" w:rsidRPr="008E130C" w:rsidRDefault="00485705" w:rsidP="00485705">
            <w:pPr>
              <w:pStyle w:val="ListParagraph"/>
              <w:numPr>
                <w:ilvl w:val="0"/>
                <w:numId w:val="45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Per diems</w:t>
            </w:r>
          </w:p>
          <w:p w14:paraId="243ACA4F" w14:textId="77777777" w:rsidR="00485705" w:rsidRPr="006A6678" w:rsidRDefault="00485705" w:rsidP="00485705">
            <w:pPr>
              <w:pStyle w:val="ListParagraph"/>
              <w:numPr>
                <w:ilvl w:val="0"/>
                <w:numId w:val="45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Reimbursements</w:t>
            </w:r>
          </w:p>
          <w:p w14:paraId="7E6FFDA1" w14:textId="77777777" w:rsidR="00485705" w:rsidRPr="008E130C" w:rsidRDefault="00485705" w:rsidP="00485705">
            <w:pPr>
              <w:pStyle w:val="ListParagraph"/>
              <w:numPr>
                <w:ilvl w:val="0"/>
                <w:numId w:val="45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Liquidation reports</w:t>
            </w:r>
          </w:p>
          <w:p w14:paraId="29620DE3" w14:textId="7115CF3F" w:rsidR="00485705" w:rsidRPr="008E130C" w:rsidRDefault="00F963AB" w:rsidP="00485705">
            <w:pPr>
              <w:pStyle w:val="ListParagraph"/>
              <w:numPr>
                <w:ilvl w:val="0"/>
                <w:numId w:val="45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Petty C</w:t>
            </w:r>
            <w:r w:rsidR="00485705">
              <w:rPr>
                <w:rFonts w:ascii="Arial" w:hAnsi="Arial" w:cs="Arial"/>
                <w:sz w:val="20"/>
                <w:szCs w:val="20"/>
              </w:rPr>
              <w:t>ash</w:t>
            </w:r>
            <w:r>
              <w:rPr>
                <w:rFonts w:ascii="Arial" w:hAnsi="Arial" w:cs="Arial"/>
                <w:sz w:val="20"/>
                <w:szCs w:val="20"/>
              </w:rPr>
              <w:t>/ Revolving Fund</w:t>
            </w:r>
            <w:r w:rsidR="00485705">
              <w:rPr>
                <w:rFonts w:ascii="Arial" w:hAnsi="Arial" w:cs="Arial"/>
                <w:sz w:val="20"/>
                <w:szCs w:val="20"/>
              </w:rPr>
              <w:t xml:space="preserve"> replenishments</w:t>
            </w:r>
          </w:p>
          <w:p w14:paraId="046EDF99" w14:textId="77777777" w:rsidR="00485705" w:rsidRPr="006A6678" w:rsidRDefault="00485705" w:rsidP="00485705">
            <w:pPr>
              <w:pStyle w:val="ListParagraph"/>
              <w:numPr>
                <w:ilvl w:val="0"/>
                <w:numId w:val="45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Insurance (Company Assets)</w:t>
            </w:r>
          </w:p>
          <w:p w14:paraId="2C84A94E" w14:textId="77777777" w:rsidR="00485705" w:rsidRPr="00CC2238" w:rsidRDefault="00485705" w:rsidP="00485705">
            <w:pPr>
              <w:pStyle w:val="ListParagraph"/>
              <w:numPr>
                <w:ilvl w:val="0"/>
                <w:numId w:val="45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Prepayments</w:t>
            </w:r>
          </w:p>
          <w:p w14:paraId="785FDC11" w14:textId="77777777" w:rsidR="00485705" w:rsidRPr="008E130C" w:rsidRDefault="00485705" w:rsidP="00485705">
            <w:pPr>
              <w:pStyle w:val="ListParagraph"/>
              <w:numPr>
                <w:ilvl w:val="0"/>
                <w:numId w:val="45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 expenses</w:t>
            </w:r>
          </w:p>
          <w:p w14:paraId="6E134140" w14:textId="1FE895D7" w:rsidR="00485705" w:rsidRPr="00404AA3" w:rsidRDefault="00F963AB" w:rsidP="00F963AB">
            <w:pPr>
              <w:tabs>
                <w:tab w:val="left" w:pos="2236"/>
              </w:tabs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</w:tc>
        <w:tc>
          <w:tcPr>
            <w:tcW w:w="1443" w:type="dxa"/>
          </w:tcPr>
          <w:p w14:paraId="5C958D92" w14:textId="77777777" w:rsidR="00577DAC" w:rsidRPr="00404AA3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6131C6BB" w14:textId="77777777" w:rsidR="00A30BC5" w:rsidRDefault="00A30BC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EDCEB09" w14:textId="273F1D79" w:rsidR="00107425" w:rsidRDefault="0010742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Knowledgeable with generally accepted accounting and auditing standards</w:t>
            </w:r>
          </w:p>
          <w:p w14:paraId="1DABEA46" w14:textId="52F6B810" w:rsidR="00CD1BDD" w:rsidRDefault="00CD1BDD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Familiar with BENECO and NEA Policies and guidelines</w:t>
            </w:r>
          </w:p>
          <w:p w14:paraId="734D88D7" w14:textId="77777777" w:rsidR="00DF26A3" w:rsidRDefault="00DF26A3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Computer Literate</w:t>
            </w:r>
          </w:p>
          <w:p w14:paraId="2DD4AAA7" w14:textId="035A691D" w:rsidR="00ED28EF" w:rsidRDefault="00ED28EF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Knowledge in Philippine taxation</w:t>
            </w:r>
          </w:p>
          <w:p w14:paraId="6DC4AC61" w14:textId="05419ABC" w:rsidR="00DF26A3" w:rsidRDefault="00DF26A3" w:rsidP="007022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Familiar with operating and IT systems</w:t>
            </w:r>
          </w:p>
          <w:p w14:paraId="3A4404F8" w14:textId="77777777" w:rsidR="0068377C" w:rsidRDefault="0068377C" w:rsidP="007022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Good communication </w:t>
            </w:r>
            <w:r w:rsidR="00DF26A3">
              <w:rPr>
                <w:rFonts w:ascii="Arial" w:hAnsi="Arial" w:cs="Arial"/>
                <w:sz w:val="20"/>
                <w:szCs w:val="20"/>
              </w:rPr>
              <w:t xml:space="preserve">(written/verbal) </w:t>
            </w:r>
            <w:r>
              <w:rPr>
                <w:rFonts w:ascii="Arial" w:hAnsi="Arial" w:cs="Arial"/>
                <w:sz w:val="20"/>
                <w:szCs w:val="20"/>
              </w:rPr>
              <w:t>skill</w:t>
            </w:r>
            <w:r w:rsidR="00485705">
              <w:rPr>
                <w:rFonts w:ascii="Arial" w:hAnsi="Arial" w:cs="Arial"/>
                <w:sz w:val="20"/>
                <w:szCs w:val="20"/>
              </w:rPr>
              <w:t>s</w:t>
            </w:r>
          </w:p>
          <w:p w14:paraId="73BB2A2F" w14:textId="06CD5BC2" w:rsidR="00485705" w:rsidRPr="00D37355" w:rsidRDefault="00485705" w:rsidP="00A30B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Can write </w:t>
            </w:r>
            <w:r w:rsidR="00A30BC5">
              <w:rPr>
                <w:rFonts w:ascii="Arial" w:hAnsi="Arial" w:cs="Arial"/>
                <w:sz w:val="20"/>
                <w:szCs w:val="20"/>
              </w:rPr>
              <w:t xml:space="preserve">effective reports, findings and </w:t>
            </w:r>
            <w:r>
              <w:rPr>
                <w:rFonts w:ascii="Arial" w:hAnsi="Arial" w:cs="Arial"/>
                <w:sz w:val="20"/>
                <w:szCs w:val="20"/>
              </w:rPr>
              <w:t>recommendations</w:t>
            </w:r>
          </w:p>
        </w:tc>
        <w:tc>
          <w:tcPr>
            <w:tcW w:w="1260" w:type="dxa"/>
          </w:tcPr>
          <w:p w14:paraId="4DA1CB99" w14:textId="77777777" w:rsidR="00A30BC5" w:rsidRDefault="00A30BC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735134A" w14:textId="771E345C" w:rsidR="00577DAC" w:rsidRPr="00404AA3" w:rsidRDefault="00577DAC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530C9A5A" w14:textId="77777777" w:rsidR="00A30BC5" w:rsidRDefault="00A30BC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A31E129" w14:textId="5CCB9532" w:rsidR="00577DAC" w:rsidRPr="00404AA3" w:rsidRDefault="00577DAC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</w:tcPr>
          <w:p w14:paraId="258A4C82" w14:textId="77777777" w:rsidR="00A30BC5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6E4E49AD" w14:textId="50E1F360" w:rsidR="00577DAC" w:rsidRPr="00DF26A3" w:rsidRDefault="00EB01F2" w:rsidP="00EB01F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0562ED">
              <w:rPr>
                <w:rFonts w:ascii="Cambria Math" w:hAnsi="Cambria Math" w:cs="Cambria Math"/>
              </w:rPr>
              <w:t>④</w:t>
            </w:r>
          </w:p>
        </w:tc>
      </w:tr>
      <w:tr w:rsidR="00577DAC" w:rsidRPr="00404AA3" w14:paraId="0A0DAACB" w14:textId="77777777" w:rsidTr="00E3527A">
        <w:tc>
          <w:tcPr>
            <w:tcW w:w="6747" w:type="dxa"/>
            <w:gridSpan w:val="3"/>
          </w:tcPr>
          <w:p w14:paraId="55512017" w14:textId="77777777" w:rsidR="00A30BC5" w:rsidRPr="00A30BC5" w:rsidRDefault="00A30BC5" w:rsidP="00A30BC5">
            <w:p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24CFC27" w14:textId="0F61E861" w:rsidR="00577DAC" w:rsidRPr="000D41D1" w:rsidRDefault="007119E1" w:rsidP="00485705">
            <w:pPr>
              <w:numPr>
                <w:ilvl w:val="0"/>
                <w:numId w:val="5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Prepares monthly/quarterly reconciliation of </w:t>
            </w:r>
            <w:r w:rsidR="00485705">
              <w:rPr>
                <w:rFonts w:ascii="Arial" w:hAnsi="Arial" w:cs="Arial"/>
                <w:sz w:val="20"/>
                <w:szCs w:val="20"/>
              </w:rPr>
              <w:t>restricted funds/time deposits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443" w:type="dxa"/>
          </w:tcPr>
          <w:p w14:paraId="6DEC7963" w14:textId="77777777" w:rsidR="00577DAC" w:rsidRPr="00404AA3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2448F82F" w14:textId="77777777" w:rsidR="00A30BC5" w:rsidRDefault="00A30BC5" w:rsidP="00D56A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452BC8C" w14:textId="77777777" w:rsidR="00577DAC" w:rsidRDefault="00DF26A3" w:rsidP="00D56A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Knowledgeable with generally accepted accounting and auditing standards</w:t>
            </w:r>
          </w:p>
          <w:p w14:paraId="45180C05" w14:textId="77777777" w:rsidR="00B52B21" w:rsidRDefault="00B52B21" w:rsidP="00B52B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Analytical capability</w:t>
            </w:r>
          </w:p>
          <w:p w14:paraId="4691E865" w14:textId="77777777" w:rsidR="00B52B21" w:rsidRDefault="00B52B21" w:rsidP="00B52B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Familiar with MS Office/Excel</w:t>
            </w:r>
          </w:p>
          <w:p w14:paraId="668D3697" w14:textId="71CCD1D7" w:rsidR="00B52B21" w:rsidRDefault="00A30BC5" w:rsidP="00B52B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Pays a</w:t>
            </w:r>
            <w:r w:rsidR="00B52B21">
              <w:rPr>
                <w:rFonts w:ascii="Arial" w:hAnsi="Arial" w:cs="Arial"/>
                <w:sz w:val="20"/>
                <w:szCs w:val="20"/>
              </w:rPr>
              <w:t>ttention to details</w:t>
            </w:r>
          </w:p>
          <w:p w14:paraId="3A1C9C8B" w14:textId="5FFD8F7D" w:rsidR="00485705" w:rsidRDefault="00485705" w:rsidP="00B52B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Familiar with bank policies and procedures</w:t>
            </w:r>
          </w:p>
          <w:p w14:paraId="1E724341" w14:textId="5B05D9FD" w:rsidR="00B52B21" w:rsidRPr="00D56A08" w:rsidRDefault="00B52B21" w:rsidP="00D56A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E65F725" w14:textId="77777777" w:rsidR="00A30BC5" w:rsidRDefault="00A30BC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D4AFCC6" w14:textId="72A659F5" w:rsidR="00577DAC" w:rsidRPr="00404AA3" w:rsidRDefault="00577DAC" w:rsidP="00A30B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19090906" w14:textId="77777777" w:rsidR="00A30BC5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30D012E5" w14:textId="6939232C" w:rsidR="00577DAC" w:rsidRPr="00DB623F" w:rsidRDefault="00DB623F" w:rsidP="00EB01F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0AABDC90" w14:textId="70C698BC" w:rsidR="00A30BC5" w:rsidRDefault="00A30BC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08ADB59" w14:textId="0DDE5D9C" w:rsidR="00577DAC" w:rsidRPr="00404AA3" w:rsidRDefault="008134CA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64261B74" wp14:editId="5B365548">
                      <wp:simplePos x="0" y="0"/>
                      <wp:positionH relativeFrom="column">
                        <wp:posOffset>433069</wp:posOffset>
                      </wp:positionH>
                      <wp:positionV relativeFrom="paragraph">
                        <wp:posOffset>6074</wp:posOffset>
                      </wp:positionV>
                      <wp:extent cx="180975" cy="171725"/>
                      <wp:effectExtent l="57150" t="19050" r="28575" b="95250"/>
                      <wp:wrapNone/>
                      <wp:docPr id="2059089001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71725"/>
                              </a:xfrm>
                              <a:prstGeom prst="ellipse">
                                <a:avLst/>
                              </a:prstGeom>
                              <a:noFill/>
                              <a:ln w="900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6A13063" id="Oval 3" o:spid="_x0000_s1026" style="position:absolute;margin-left:34.1pt;margin-top:.5pt;width:14.25pt;height:13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" filled="f" strokeweight=".25mm">
                      <v:shadow on="t" color="black" opacity="22937f" origin=",.5" offset="0,.63889mm"/>
                    </v:oval>
                  </w:pict>
                </mc:Fallback>
              </mc:AlternateContent>
            </w:r>
            <w:r w:rsidR="00DB623F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346CBDED" wp14:editId="36DF8AC4">
                      <wp:simplePos x="0" y="0"/>
                      <wp:positionH relativeFrom="column">
                        <wp:posOffset>823460</wp:posOffset>
                      </wp:positionH>
                      <wp:positionV relativeFrom="paragraph">
                        <wp:posOffset>5855</wp:posOffset>
                      </wp:positionV>
                      <wp:extent cx="360" cy="360"/>
                      <wp:effectExtent l="38100" t="38100" r="38100" b="38100"/>
                      <wp:wrapNone/>
                      <wp:docPr id="78247294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321F592E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5" o:spid="_x0000_s1026" type="#_x0000_t75" style="position:absolute;margin-left:64.5pt;margin-top:.1pt;width:.75pt;height: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">
                      <v:imagedata r:id="rId9" o:title=""/>
                    </v:shape>
                  </w:pict>
                </mc:Fallback>
              </mc:AlternateContent>
            </w:r>
            <w:r w:rsidR="00DB623F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0E700B86" wp14:editId="2FD5483B">
                      <wp:simplePos x="0" y="0"/>
                      <wp:positionH relativeFrom="column">
                        <wp:posOffset>728060</wp:posOffset>
                      </wp:positionH>
                      <wp:positionV relativeFrom="paragraph">
                        <wp:posOffset>53735</wp:posOffset>
                      </wp:positionV>
                      <wp:extent cx="360" cy="360"/>
                      <wp:effectExtent l="38100" t="38100" r="38100" b="38100"/>
                      <wp:wrapNone/>
                      <wp:docPr id="2047097527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918F2FB" id="Ink 4" o:spid="_x0000_s1026" type="#_x0000_t75" style="position:absolute;margin-left:57pt;margin-top:3.9pt;width:.75pt;height: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">
                      <v:imagedata r:id="rId9" o:title=""/>
                    </v:shape>
                  </w:pict>
                </mc:Fallback>
              </mc:AlternateContent>
            </w:r>
            <w:r w:rsidR="00577DAC"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577DAC" w:rsidRPr="00404AA3" w14:paraId="3FD80E24" w14:textId="77777777" w:rsidTr="00E3527A">
        <w:tc>
          <w:tcPr>
            <w:tcW w:w="6747" w:type="dxa"/>
            <w:gridSpan w:val="3"/>
          </w:tcPr>
          <w:p w14:paraId="599B0F47" w14:textId="77777777" w:rsidR="00A30BC5" w:rsidRPr="00A30BC5" w:rsidRDefault="00773B41" w:rsidP="00A30BC5">
            <w:pPr>
              <w:pStyle w:val="ListParagraph"/>
              <w:tabs>
                <w:tab w:val="left" w:pos="180"/>
              </w:tabs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6C573D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F9A392B" w14:textId="2CA5FF78" w:rsidR="006C573D" w:rsidRPr="00404AA3" w:rsidRDefault="00E02079" w:rsidP="007119E1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Prepares annual reconciliation of Cash on Hand and Consumer Accounts Receivables.</w:t>
            </w:r>
          </w:p>
        </w:tc>
        <w:tc>
          <w:tcPr>
            <w:tcW w:w="1443" w:type="dxa"/>
          </w:tcPr>
          <w:p w14:paraId="40308B2A" w14:textId="77777777" w:rsidR="00577DAC" w:rsidRPr="00404AA3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77466EEA" w14:textId="77777777" w:rsidR="00A30BC5" w:rsidRDefault="00A30BC5" w:rsidP="00D56A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0A6D3FE" w14:textId="77777777" w:rsidR="00577DAC" w:rsidRDefault="00B20CA1" w:rsidP="00D56A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Knowledgeable with generally accepted accounting and auditing standards</w:t>
            </w:r>
          </w:p>
          <w:p w14:paraId="1D768FF8" w14:textId="687DE399" w:rsidR="00485705" w:rsidRDefault="00485705" w:rsidP="00D56A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Knowledgeable with the Collection and Meter Reading Systems</w:t>
            </w:r>
          </w:p>
          <w:p w14:paraId="2B1F8C8B" w14:textId="77777777" w:rsidR="00B52B21" w:rsidRDefault="00B52B21" w:rsidP="00B52B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Analytical capability</w:t>
            </w:r>
          </w:p>
          <w:p w14:paraId="3D3CB679" w14:textId="2F06080E" w:rsidR="00B52B21" w:rsidRDefault="00A30BC5" w:rsidP="00D56A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Pays at</w:t>
            </w:r>
            <w:r w:rsidR="00B52B21">
              <w:rPr>
                <w:rFonts w:ascii="Arial" w:hAnsi="Arial" w:cs="Arial"/>
                <w:sz w:val="20"/>
                <w:szCs w:val="20"/>
              </w:rPr>
              <w:t>tention to details</w:t>
            </w:r>
          </w:p>
          <w:p w14:paraId="0A9020C2" w14:textId="438183D2" w:rsidR="00285963" w:rsidRPr="00D56A08" w:rsidRDefault="00285963" w:rsidP="00D56A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419FC6B" w14:textId="77777777" w:rsidR="00A30BC5" w:rsidRDefault="00A30BC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C2AD68A" w14:textId="5557AA7C" w:rsidR="00577DAC" w:rsidRPr="00404AA3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53F586FC" w14:textId="77777777" w:rsidR="00A30BC5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42756332" w14:textId="4671B3B7" w:rsidR="00577DAC" w:rsidRPr="00B20CA1" w:rsidRDefault="00DB623F" w:rsidP="00EB01F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0D4863E4" w14:textId="7ECAD3E9" w:rsidR="00A30BC5" w:rsidRDefault="008134CA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6309F55" wp14:editId="7DD06B3F">
                      <wp:simplePos x="0" y="0"/>
                      <wp:positionH relativeFrom="column">
                        <wp:posOffset>452120</wp:posOffset>
                      </wp:positionH>
                      <wp:positionV relativeFrom="paragraph">
                        <wp:posOffset>133350</wp:posOffset>
                      </wp:positionV>
                      <wp:extent cx="152400" cy="171450"/>
                      <wp:effectExtent l="57150" t="19050" r="19050" b="95250"/>
                      <wp:wrapNone/>
                      <wp:docPr id="286984023" name="Flowchart: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71450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5103B1F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6" o:spid="_x0000_s1026" type="#_x0000_t120" style="position:absolute;margin-left:35.6pt;margin-top:10.5pt;width:12pt;height:13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</w:p>
          <w:p w14:paraId="564568F3" w14:textId="30416644" w:rsidR="00577DAC" w:rsidRPr="00404AA3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30BC5" w:rsidRPr="00404AA3" w14:paraId="25992CDA" w14:textId="77777777" w:rsidTr="00E3527A">
        <w:tc>
          <w:tcPr>
            <w:tcW w:w="6747" w:type="dxa"/>
            <w:gridSpan w:val="3"/>
          </w:tcPr>
          <w:p w14:paraId="156FDBFA" w14:textId="77777777" w:rsidR="00A30BC5" w:rsidRPr="00A30BC5" w:rsidRDefault="00A30BC5" w:rsidP="00A30BC5">
            <w:p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84F5E91" w14:textId="3CCED979" w:rsidR="00A30BC5" w:rsidRPr="006C573D" w:rsidRDefault="00A30BC5" w:rsidP="00132F6D">
            <w:pPr>
              <w:numPr>
                <w:ilvl w:val="0"/>
                <w:numId w:val="5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Conducts regular surprise cash counts of all cash custodians to include the Cashier, Tellers and  PCF/RF custodians and spot audit of collecting agents.</w:t>
            </w:r>
          </w:p>
        </w:tc>
        <w:tc>
          <w:tcPr>
            <w:tcW w:w="1443" w:type="dxa"/>
          </w:tcPr>
          <w:p w14:paraId="3739E78B" w14:textId="77777777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7F56C5F5" w14:textId="77777777" w:rsidR="00A30BC5" w:rsidRDefault="00A30BC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5D26CDB" w14:textId="409161DD" w:rsidR="00A30BC5" w:rsidRDefault="00A30BC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0CA1">
              <w:rPr>
                <w:rFonts w:ascii="Arial" w:hAnsi="Arial" w:cs="Arial"/>
                <w:sz w:val="20"/>
                <w:szCs w:val="20"/>
              </w:rPr>
              <w:t xml:space="preserve">Familiar with counterfeit </w:t>
            </w:r>
            <w:r>
              <w:rPr>
                <w:rFonts w:ascii="Arial" w:hAnsi="Arial" w:cs="Arial"/>
                <w:sz w:val="20"/>
                <w:szCs w:val="20"/>
              </w:rPr>
              <w:t>bills and</w:t>
            </w:r>
          </w:p>
          <w:p w14:paraId="00203A88" w14:textId="61447C75" w:rsidR="00A30BC5" w:rsidRDefault="00A30BC5" w:rsidP="00D56A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Fraud Detection </w:t>
            </w:r>
          </w:p>
          <w:p w14:paraId="5D312316" w14:textId="77777777" w:rsidR="00A30BC5" w:rsidRDefault="00A30BC5" w:rsidP="00FF53B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Knowledge of internal control systems</w:t>
            </w:r>
          </w:p>
          <w:p w14:paraId="77EBB903" w14:textId="634AD284" w:rsidR="00A30BC5" w:rsidRPr="00B20CA1" w:rsidRDefault="00A30BC5" w:rsidP="00FF53B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CA7DBCF" w14:textId="77777777" w:rsidR="00A30BC5" w:rsidRDefault="00A30BC5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5F04C95" w14:textId="7EA88C3B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05A4C67C" w14:textId="77777777" w:rsidR="00A30BC5" w:rsidRDefault="00A30BC5" w:rsidP="002C2D0D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4EB6EE28" w14:textId="467C1877" w:rsidR="00A30BC5" w:rsidRPr="00B20CA1" w:rsidRDefault="00DB623F" w:rsidP="00EB01F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2E6E7E80" w14:textId="547252F0" w:rsidR="00A30BC5" w:rsidRDefault="008134CA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0E49183" wp14:editId="1060BDEB">
                      <wp:simplePos x="0" y="0"/>
                      <wp:positionH relativeFrom="column">
                        <wp:posOffset>452120</wp:posOffset>
                      </wp:positionH>
                      <wp:positionV relativeFrom="paragraph">
                        <wp:posOffset>146685</wp:posOffset>
                      </wp:positionV>
                      <wp:extent cx="142875" cy="152400"/>
                      <wp:effectExtent l="57150" t="19050" r="28575" b="95250"/>
                      <wp:wrapNone/>
                      <wp:docPr id="270875594" name="Flowchart: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F4E511" id="Flowchart: Connector 8" o:spid="_x0000_s1026" type="#_x0000_t120" style="position:absolute;margin-left:35.6pt;margin-top:11.55pt;width:11.25pt;height:1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</w:p>
          <w:p w14:paraId="2925AE37" w14:textId="5FF7C2A6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30BC5" w:rsidRPr="00404AA3" w14:paraId="0B1D4BB3" w14:textId="77777777" w:rsidTr="00E3527A">
        <w:tc>
          <w:tcPr>
            <w:tcW w:w="6747" w:type="dxa"/>
            <w:gridSpan w:val="3"/>
          </w:tcPr>
          <w:p w14:paraId="3EF5346D" w14:textId="77777777" w:rsidR="00A30BC5" w:rsidRDefault="00A30BC5" w:rsidP="00A30BC5">
            <w:pPr>
              <w:pStyle w:val="ListParagraph"/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6DE804B" w14:textId="77777777" w:rsidR="00A30BC5" w:rsidRPr="00353339" w:rsidRDefault="00A30BC5" w:rsidP="00E82636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E82636">
              <w:rPr>
                <w:rFonts w:ascii="Arial" w:hAnsi="Arial" w:cs="Arial"/>
                <w:sz w:val="20"/>
                <w:szCs w:val="20"/>
              </w:rPr>
              <w:t xml:space="preserve">Conducts inventory of personnel accountabilities - office furniture, </w:t>
            </w:r>
          </w:p>
          <w:p w14:paraId="4EF71DF7" w14:textId="77777777" w:rsidR="00A30BC5" w:rsidRDefault="00A30BC5" w:rsidP="00353339">
            <w:pPr>
              <w:pStyle w:val="ListParagraph"/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 w:rsidRPr="00E82636">
              <w:rPr>
                <w:rFonts w:ascii="Arial" w:hAnsi="Arial" w:cs="Arial"/>
                <w:sz w:val="20"/>
                <w:szCs w:val="20"/>
              </w:rPr>
              <w:t>fixtures, tools and equipment</w:t>
            </w:r>
            <w:r w:rsidRPr="00E82636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  <w:p w14:paraId="092F01DA" w14:textId="40EC9403" w:rsidR="00A30BC5" w:rsidRPr="00404AA3" w:rsidRDefault="00A30BC5" w:rsidP="00353339">
            <w:pPr>
              <w:pStyle w:val="ListParagraph"/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3" w:type="dxa"/>
          </w:tcPr>
          <w:p w14:paraId="6A81B18B" w14:textId="77777777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0AAA0C3A" w14:textId="77777777" w:rsidR="00A30BC5" w:rsidRDefault="00A30BC5" w:rsidP="003616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3D14461" w14:textId="7D2FCBC0" w:rsidR="00A30BC5" w:rsidRDefault="00A30BC5" w:rsidP="003616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16A4">
              <w:rPr>
                <w:rFonts w:ascii="Arial" w:hAnsi="Arial" w:cs="Arial"/>
                <w:sz w:val="20"/>
                <w:szCs w:val="20"/>
              </w:rPr>
              <w:t xml:space="preserve">Knowledge of </w:t>
            </w:r>
            <w:r>
              <w:rPr>
                <w:rFonts w:ascii="Arial" w:hAnsi="Arial" w:cs="Arial"/>
                <w:sz w:val="20"/>
                <w:szCs w:val="20"/>
              </w:rPr>
              <w:t xml:space="preserve">applicable/related </w:t>
            </w:r>
            <w:r w:rsidRPr="003616A4">
              <w:rPr>
                <w:rFonts w:ascii="Arial" w:hAnsi="Arial" w:cs="Arial"/>
                <w:sz w:val="20"/>
                <w:szCs w:val="20"/>
              </w:rPr>
              <w:t>operating system</w:t>
            </w:r>
            <w:r>
              <w:rPr>
                <w:rFonts w:ascii="Arial" w:hAnsi="Arial" w:cs="Arial"/>
                <w:sz w:val="20"/>
                <w:szCs w:val="20"/>
              </w:rPr>
              <w:t>/s</w:t>
            </w:r>
          </w:p>
          <w:p w14:paraId="22BF8F1E" w14:textId="77777777" w:rsidR="00A30BC5" w:rsidRDefault="00A30BC5" w:rsidP="00A30B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Pays attention to details</w:t>
            </w:r>
          </w:p>
          <w:p w14:paraId="6B66AD6F" w14:textId="0DBCE590" w:rsidR="00A30BC5" w:rsidRPr="00D56A08" w:rsidRDefault="00A30BC5" w:rsidP="00A30B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93DA684" w14:textId="77777777" w:rsidR="00A30BC5" w:rsidRDefault="00A30BC5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F17F66A" w14:textId="7D29FD6D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574EFA5C" w14:textId="77777777" w:rsidR="00A30BC5" w:rsidRDefault="00A30BC5" w:rsidP="002C2D0D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25550538" w14:textId="606FCE0C" w:rsidR="00A30BC5" w:rsidRPr="003616A4" w:rsidRDefault="00DB623F" w:rsidP="00EB01F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08F598EA" w14:textId="625BC2AD" w:rsidR="00A30BC5" w:rsidRDefault="008134CA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5484BA0" wp14:editId="326C3526">
                      <wp:simplePos x="0" y="0"/>
                      <wp:positionH relativeFrom="column">
                        <wp:posOffset>442595</wp:posOffset>
                      </wp:positionH>
                      <wp:positionV relativeFrom="paragraph">
                        <wp:posOffset>149859</wp:posOffset>
                      </wp:positionV>
                      <wp:extent cx="161925" cy="161925"/>
                      <wp:effectExtent l="57150" t="19050" r="28575" b="104775"/>
                      <wp:wrapNone/>
                      <wp:docPr id="953270808" name="Flowchart: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BBB0DC" id="Flowchart: Connector 9" o:spid="_x0000_s1026" type="#_x0000_t120" style="position:absolute;margin-left:34.85pt;margin-top:11.8pt;width:12.75pt;height:12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</w:p>
          <w:p w14:paraId="5D185FBA" w14:textId="50F7FF2E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30BC5" w:rsidRPr="00404AA3" w14:paraId="34B3AD0F" w14:textId="77777777" w:rsidTr="00E3527A">
        <w:tc>
          <w:tcPr>
            <w:tcW w:w="6747" w:type="dxa"/>
            <w:gridSpan w:val="3"/>
          </w:tcPr>
          <w:p w14:paraId="29E24884" w14:textId="77777777" w:rsidR="00A30BC5" w:rsidRPr="00A30BC5" w:rsidRDefault="00A30BC5" w:rsidP="00A30BC5">
            <w:pPr>
              <w:pStyle w:val="ListParagraph"/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388CD00" w14:textId="77777777" w:rsidR="00A30BC5" w:rsidRPr="0066614E" w:rsidRDefault="00A30BC5" w:rsidP="00285963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E82636">
              <w:rPr>
                <w:rFonts w:ascii="Arial" w:hAnsi="Arial" w:cs="Arial"/>
                <w:sz w:val="20"/>
                <w:szCs w:val="20"/>
              </w:rPr>
              <w:t>Inspects</w:t>
            </w:r>
            <w:r>
              <w:rPr>
                <w:rFonts w:ascii="Arial" w:hAnsi="Arial" w:cs="Arial"/>
                <w:sz w:val="20"/>
                <w:szCs w:val="20"/>
              </w:rPr>
              <w:t xml:space="preserve"> and ensures that delivered materials, equipment, office supplies and vehicle spare parts are in accordance with the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specifications and quantity per requisition and statement of account/invoice.</w:t>
            </w:r>
          </w:p>
          <w:p w14:paraId="35D7E844" w14:textId="41160B65" w:rsidR="0066614E" w:rsidRPr="00404AA3" w:rsidRDefault="0066614E" w:rsidP="0066614E">
            <w:pPr>
              <w:pStyle w:val="ListParagraph"/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3" w:type="dxa"/>
          </w:tcPr>
          <w:p w14:paraId="668AEE51" w14:textId="77777777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6904C8E4" w14:textId="77777777" w:rsidR="00A30BC5" w:rsidRDefault="00A30BC5" w:rsidP="00FF53B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EACB181" w14:textId="673038F3" w:rsidR="00A30BC5" w:rsidRDefault="00A30BC5" w:rsidP="00FF53B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Knowledge of internal control systems and procurement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procedures</w:t>
            </w:r>
          </w:p>
          <w:p w14:paraId="411BE8BF" w14:textId="77777777" w:rsidR="00A30BC5" w:rsidRDefault="00A30BC5" w:rsidP="00FF53B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Familiar with materials, equipment, vehicle spare parts and office supplies</w:t>
            </w:r>
          </w:p>
          <w:p w14:paraId="322D33E5" w14:textId="77777777" w:rsidR="0066614E" w:rsidRDefault="0066614E" w:rsidP="00FF53B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6F64FC5" w14:textId="05C00367" w:rsidR="00A30BC5" w:rsidRPr="00FF53BB" w:rsidRDefault="00A30BC5" w:rsidP="00FF53B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C8675EA" w14:textId="77777777" w:rsidR="00A30BC5" w:rsidRDefault="00A30BC5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C5EC56E" w14:textId="2D6678D0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525AFE56" w14:textId="77777777" w:rsidR="00A30BC5" w:rsidRDefault="00A30BC5" w:rsidP="002C2D0D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1AC8EC92" w14:textId="110920C8" w:rsidR="00A30BC5" w:rsidRPr="003616A4" w:rsidRDefault="00DB623F" w:rsidP="00EB01F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6FFA5FB6" w14:textId="6D147861" w:rsidR="00A30BC5" w:rsidRDefault="008134CA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55B044B" wp14:editId="1521A7BA">
                      <wp:simplePos x="0" y="0"/>
                      <wp:positionH relativeFrom="column">
                        <wp:posOffset>423546</wp:posOffset>
                      </wp:positionH>
                      <wp:positionV relativeFrom="paragraph">
                        <wp:posOffset>146684</wp:posOffset>
                      </wp:positionV>
                      <wp:extent cx="171450" cy="142875"/>
                      <wp:effectExtent l="57150" t="19050" r="19050" b="104775"/>
                      <wp:wrapNone/>
                      <wp:docPr id="1942170296" name="Flowchart: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F46078" id="Flowchart: Connector 10" o:spid="_x0000_s1026" type="#_x0000_t120" style="position:absolute;margin-left:33.35pt;margin-top:11.55pt;width:13.5pt;height:11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</w:p>
          <w:p w14:paraId="225F14F5" w14:textId="7336BB28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30BC5" w:rsidRPr="00404AA3" w14:paraId="733F5F58" w14:textId="77777777" w:rsidTr="00E3527A">
        <w:tc>
          <w:tcPr>
            <w:tcW w:w="6747" w:type="dxa"/>
            <w:gridSpan w:val="3"/>
          </w:tcPr>
          <w:p w14:paraId="779BC3F7" w14:textId="77777777" w:rsidR="00A30BC5" w:rsidRPr="00A30BC5" w:rsidRDefault="00A30BC5" w:rsidP="00A30BC5">
            <w:p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94575A0" w14:textId="77777777" w:rsidR="00A30BC5" w:rsidRPr="00353339" w:rsidRDefault="00A30BC5" w:rsidP="00E82636">
            <w:pPr>
              <w:numPr>
                <w:ilvl w:val="0"/>
                <w:numId w:val="5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Random checking and sampling of transactions to detect or prevent to occurrence of fraudulent transactions.</w:t>
            </w:r>
          </w:p>
          <w:p w14:paraId="78BE86B7" w14:textId="77777777" w:rsidR="00A30BC5" w:rsidRDefault="00A30BC5" w:rsidP="00353339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  <w:p w14:paraId="02A76BE0" w14:textId="56D39BB7" w:rsidR="00A30BC5" w:rsidRPr="00D44CBE" w:rsidRDefault="00A30BC5" w:rsidP="00353339">
            <w:p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3" w:type="dxa"/>
          </w:tcPr>
          <w:p w14:paraId="6BE22173" w14:textId="77777777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2DB9E593" w14:textId="77777777" w:rsidR="00A30BC5" w:rsidRDefault="00A30BC5" w:rsidP="003616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005B66B" w14:textId="77777777" w:rsidR="00A30BC5" w:rsidRDefault="00A30BC5" w:rsidP="003616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16A4">
              <w:rPr>
                <w:rFonts w:ascii="Arial" w:hAnsi="Arial" w:cs="Arial"/>
                <w:sz w:val="20"/>
                <w:szCs w:val="20"/>
              </w:rPr>
              <w:t xml:space="preserve">Knowledge of internal control </w:t>
            </w:r>
          </w:p>
          <w:p w14:paraId="5D2A3802" w14:textId="20001FB6" w:rsidR="00A30BC5" w:rsidRPr="003616A4" w:rsidRDefault="00A30BC5" w:rsidP="00A30B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16A4">
              <w:rPr>
                <w:rFonts w:ascii="Arial" w:hAnsi="Arial" w:cs="Arial"/>
                <w:sz w:val="20"/>
                <w:szCs w:val="20"/>
              </w:rPr>
              <w:t>systems</w:t>
            </w:r>
            <w:r>
              <w:rPr>
                <w:rFonts w:ascii="Arial" w:hAnsi="Arial" w:cs="Arial"/>
                <w:sz w:val="20"/>
                <w:szCs w:val="20"/>
              </w:rPr>
              <w:t xml:space="preserve"> and f</w:t>
            </w:r>
            <w:r w:rsidRPr="003616A4">
              <w:rPr>
                <w:rFonts w:ascii="Arial" w:hAnsi="Arial" w:cs="Arial"/>
                <w:sz w:val="20"/>
                <w:szCs w:val="20"/>
              </w:rPr>
              <w:t>raud detection</w:t>
            </w:r>
          </w:p>
        </w:tc>
        <w:tc>
          <w:tcPr>
            <w:tcW w:w="1260" w:type="dxa"/>
          </w:tcPr>
          <w:p w14:paraId="1874D13F" w14:textId="77777777" w:rsidR="00A30BC5" w:rsidRDefault="00A30BC5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7B37F9E" w14:textId="548C17E1" w:rsidR="00A30BC5" w:rsidRPr="00404AA3" w:rsidRDefault="00A30BC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5FF0D461" w14:textId="77777777" w:rsidR="00A30BC5" w:rsidRDefault="00A30BC5" w:rsidP="002C2D0D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7C339089" w14:textId="4AC7F2D4" w:rsidR="00A30BC5" w:rsidRPr="003616A4" w:rsidRDefault="00DB623F" w:rsidP="00EB01F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04BF10F7" w14:textId="5BC1A2A1" w:rsidR="00A30BC5" w:rsidRDefault="00857CFF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E88E32A" wp14:editId="2D0DB2AA">
                      <wp:simplePos x="0" y="0"/>
                      <wp:positionH relativeFrom="column">
                        <wp:posOffset>452120</wp:posOffset>
                      </wp:positionH>
                      <wp:positionV relativeFrom="paragraph">
                        <wp:posOffset>149225</wp:posOffset>
                      </wp:positionV>
                      <wp:extent cx="133350" cy="161925"/>
                      <wp:effectExtent l="57150" t="19050" r="19050" b="104775"/>
                      <wp:wrapNone/>
                      <wp:docPr id="1465155569" name="Flowchart: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619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FC233E1" id="Flowchart: Connector 11" o:spid="_x0000_s1026" type="#_x0000_t120" style="position:absolute;margin-left:35.6pt;margin-top:11.75pt;width:10.5pt;height:12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</w:p>
          <w:p w14:paraId="613CC430" w14:textId="30FA97C4" w:rsidR="00A30BC5" w:rsidRPr="00404AA3" w:rsidRDefault="00A30BC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30BC5" w:rsidRPr="00404AA3" w14:paraId="34257277" w14:textId="77777777" w:rsidTr="00E3527A">
        <w:tc>
          <w:tcPr>
            <w:tcW w:w="6747" w:type="dxa"/>
            <w:gridSpan w:val="3"/>
          </w:tcPr>
          <w:p w14:paraId="21C681E0" w14:textId="77777777" w:rsidR="00A30BC5" w:rsidRDefault="00A30BC5" w:rsidP="00A30BC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  <w:p w14:paraId="7AD44A8B" w14:textId="77777777" w:rsidR="00A30BC5" w:rsidRDefault="00A30BC5" w:rsidP="00E82636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Conducts periodic validation of prices of local accredited suppliers and canvass from outside suppliers.</w:t>
            </w:r>
          </w:p>
          <w:p w14:paraId="3D8B014F" w14:textId="77777777" w:rsidR="00A30BC5" w:rsidRDefault="00A30BC5" w:rsidP="00285963">
            <w:pPr>
              <w:rPr>
                <w:rFonts w:ascii="Arial" w:hAnsi="Arial" w:cs="Arial"/>
                <w:sz w:val="20"/>
                <w:szCs w:val="20"/>
              </w:rPr>
            </w:pPr>
          </w:p>
          <w:p w14:paraId="18BE0CDE" w14:textId="77777777" w:rsidR="00A30BC5" w:rsidRDefault="00A30BC5" w:rsidP="00285963">
            <w:pPr>
              <w:rPr>
                <w:rFonts w:ascii="Arial" w:hAnsi="Arial" w:cs="Arial"/>
                <w:sz w:val="20"/>
                <w:szCs w:val="20"/>
              </w:rPr>
            </w:pPr>
          </w:p>
          <w:p w14:paraId="5AAE2E37" w14:textId="239DE12D" w:rsidR="00A30BC5" w:rsidRDefault="00A30BC5" w:rsidP="0028596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3" w:type="dxa"/>
          </w:tcPr>
          <w:p w14:paraId="672FCA5F" w14:textId="77777777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577120F3" w14:textId="77777777" w:rsidR="00A30BC5" w:rsidRDefault="00A30BC5" w:rsidP="00FF53B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BF19E5F" w14:textId="77777777" w:rsidR="00A30BC5" w:rsidRDefault="00A30BC5" w:rsidP="00FF53B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16A4">
              <w:rPr>
                <w:rFonts w:ascii="Arial" w:hAnsi="Arial" w:cs="Arial"/>
                <w:sz w:val="20"/>
                <w:szCs w:val="20"/>
              </w:rPr>
              <w:t>Knowledge of internal control</w:t>
            </w:r>
          </w:p>
          <w:p w14:paraId="6DC41809" w14:textId="5D5540F2" w:rsidR="00A30BC5" w:rsidRDefault="00A30BC5" w:rsidP="00FF53B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16A4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3616A4">
              <w:rPr>
                <w:rFonts w:ascii="Arial" w:hAnsi="Arial" w:cs="Arial"/>
                <w:sz w:val="20"/>
                <w:szCs w:val="20"/>
              </w:rPr>
              <w:t>ystems</w:t>
            </w:r>
            <w:r>
              <w:rPr>
                <w:rFonts w:ascii="Arial" w:hAnsi="Arial" w:cs="Arial"/>
                <w:sz w:val="20"/>
                <w:szCs w:val="20"/>
              </w:rPr>
              <w:t xml:space="preserve"> and procurement procedures</w:t>
            </w:r>
          </w:p>
          <w:p w14:paraId="79B90EAF" w14:textId="77777777" w:rsidR="00A30BC5" w:rsidRDefault="00A30BC5" w:rsidP="00FF53B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Good communication skills</w:t>
            </w:r>
          </w:p>
          <w:p w14:paraId="2F7388E9" w14:textId="5F557DB3" w:rsidR="00A30BC5" w:rsidRPr="003616A4" w:rsidRDefault="00A30BC5" w:rsidP="00FF53B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D982E8F" w14:textId="77777777" w:rsidR="00A30BC5" w:rsidRDefault="00A30BC5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E5829C8" w14:textId="123EE7C3" w:rsidR="00A30BC5" w:rsidRPr="00404AA3" w:rsidRDefault="00A30BC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5180569F" w14:textId="77777777" w:rsidR="00A30BC5" w:rsidRDefault="00A30BC5" w:rsidP="002C2D0D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1747E761" w14:textId="7A534430" w:rsidR="00A30BC5" w:rsidRPr="003616A4" w:rsidRDefault="00DB623F" w:rsidP="00EB01F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27E86A85" w14:textId="77777777" w:rsidR="00A30BC5" w:rsidRDefault="00A30BC5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C842252" w14:textId="71CEF0C9" w:rsidR="00A30BC5" w:rsidRPr="00404AA3" w:rsidRDefault="00857CFF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AF85239" wp14:editId="560629F5">
                      <wp:simplePos x="0" y="0"/>
                      <wp:positionH relativeFrom="column">
                        <wp:posOffset>433070</wp:posOffset>
                      </wp:positionH>
                      <wp:positionV relativeFrom="paragraph">
                        <wp:posOffset>8890</wp:posOffset>
                      </wp:positionV>
                      <wp:extent cx="152400" cy="142875"/>
                      <wp:effectExtent l="57150" t="19050" r="19050" b="104775"/>
                      <wp:wrapNone/>
                      <wp:docPr id="284585303" name="Flowchart: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4287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FD3237" id="Flowchart: Connector 12" o:spid="_x0000_s1026" type="#_x0000_t120" style="position:absolute;margin-left:34.1pt;margin-top:.7pt;width:12pt;height:11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A30BC5"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30BC5" w:rsidRPr="00404AA3" w14:paraId="5DE8F974" w14:textId="77777777" w:rsidTr="00E3527A">
        <w:trPr>
          <w:trHeight w:val="152"/>
        </w:trPr>
        <w:tc>
          <w:tcPr>
            <w:tcW w:w="6747" w:type="dxa"/>
            <w:gridSpan w:val="3"/>
          </w:tcPr>
          <w:p w14:paraId="419E3B58" w14:textId="77777777" w:rsidR="0066614E" w:rsidRDefault="0066614E" w:rsidP="0066614E">
            <w:pPr>
              <w:pStyle w:val="ListParagraph"/>
              <w:tabs>
                <w:tab w:val="left" w:pos="180"/>
              </w:tabs>
              <w:ind w:left="360"/>
              <w:rPr>
                <w:rFonts w:ascii="Arial" w:hAnsi="Arial" w:cs="Arial"/>
                <w:sz w:val="20"/>
                <w:szCs w:val="20"/>
              </w:rPr>
            </w:pPr>
          </w:p>
          <w:p w14:paraId="4679DB5D" w14:textId="41EE1F36" w:rsidR="00A30BC5" w:rsidRPr="009D6A0C" w:rsidRDefault="00A30BC5" w:rsidP="00285963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Random analysis and reconciliation of financial statements and related accounts and prepare report, findings and recommendations, if necessary.</w:t>
            </w:r>
          </w:p>
          <w:p w14:paraId="568BF9EE" w14:textId="013F4EDD" w:rsidR="00A30BC5" w:rsidRPr="00404AA3" w:rsidRDefault="00A30BC5" w:rsidP="00577DAC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3" w:type="dxa"/>
          </w:tcPr>
          <w:p w14:paraId="4FCBA624" w14:textId="19DD22BE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6E5787CA" w14:textId="77777777" w:rsidR="0066614E" w:rsidRDefault="0066614E" w:rsidP="009D6A0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419E16A" w14:textId="77777777" w:rsidR="00A30BC5" w:rsidRDefault="00A30BC5" w:rsidP="009D6A0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Knowledgeable with generally accepted accounting and auditing standards</w:t>
            </w:r>
          </w:p>
          <w:p w14:paraId="3FE94AE4" w14:textId="0BB8F1AA" w:rsidR="00A30BC5" w:rsidRDefault="00A30BC5" w:rsidP="009D6A0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Knowledgeable with the Accounting System</w:t>
            </w:r>
          </w:p>
          <w:p w14:paraId="73EAED2F" w14:textId="77777777" w:rsidR="00A30BC5" w:rsidRDefault="00A30BC5" w:rsidP="009D6A0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Analytical capability</w:t>
            </w:r>
          </w:p>
          <w:p w14:paraId="169A148B" w14:textId="6126F4AF" w:rsidR="00A30BC5" w:rsidRDefault="0066614E" w:rsidP="009D6A0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Pays a</w:t>
            </w:r>
            <w:r w:rsidR="00A30BC5">
              <w:rPr>
                <w:rFonts w:ascii="Arial" w:hAnsi="Arial" w:cs="Arial"/>
                <w:sz w:val="20"/>
                <w:szCs w:val="20"/>
              </w:rPr>
              <w:t>ttention to Details</w:t>
            </w:r>
          </w:p>
          <w:p w14:paraId="4823E0BF" w14:textId="77777777" w:rsidR="00A30BC5" w:rsidRDefault="00A30BC5" w:rsidP="009D6A0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 write effective reports, findings and recommendations</w:t>
            </w:r>
          </w:p>
          <w:p w14:paraId="52FFF51A" w14:textId="7D055C66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0113B890" w14:textId="77777777" w:rsidR="00A30BC5" w:rsidRDefault="00A30BC5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D85B920" w14:textId="6C9C2974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1B130BFD" w14:textId="77777777" w:rsidR="00A30BC5" w:rsidRDefault="00A30BC5" w:rsidP="002C2D0D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1E1BD645" w14:textId="746503C7" w:rsidR="00A30BC5" w:rsidRPr="00404AA3" w:rsidRDefault="00DB623F" w:rsidP="00EB01F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7146015F" w14:textId="289C330E" w:rsidR="00A30BC5" w:rsidRDefault="00857CFF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06F32C02" wp14:editId="12B50D3A">
                      <wp:simplePos x="0" y="0"/>
                      <wp:positionH relativeFrom="column">
                        <wp:posOffset>442595</wp:posOffset>
                      </wp:positionH>
                      <wp:positionV relativeFrom="paragraph">
                        <wp:posOffset>139700</wp:posOffset>
                      </wp:positionV>
                      <wp:extent cx="142875" cy="152400"/>
                      <wp:effectExtent l="57150" t="19050" r="28575" b="95250"/>
                      <wp:wrapNone/>
                      <wp:docPr id="337988108" name="Flowchart: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5ADA87" id="Flowchart: Connector 13" o:spid="_x0000_s1026" type="#_x0000_t120" style="position:absolute;margin-left:34.85pt;margin-top:11pt;width:11.25pt;height:1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</w:p>
          <w:p w14:paraId="406AD7E3" w14:textId="5B42B164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30BC5" w:rsidRPr="00404AA3" w14:paraId="6FF53853" w14:textId="77777777" w:rsidTr="00E3527A">
        <w:trPr>
          <w:trHeight w:val="152"/>
        </w:trPr>
        <w:tc>
          <w:tcPr>
            <w:tcW w:w="6747" w:type="dxa"/>
            <w:gridSpan w:val="3"/>
          </w:tcPr>
          <w:p w14:paraId="2E85B7F0" w14:textId="77777777" w:rsidR="0066614E" w:rsidRDefault="0066614E" w:rsidP="0066614E">
            <w:pPr>
              <w:pStyle w:val="ListParagraph"/>
              <w:tabs>
                <w:tab w:val="left" w:pos="180"/>
              </w:tabs>
              <w:ind w:left="360"/>
              <w:rPr>
                <w:rFonts w:ascii="Arial" w:hAnsi="Arial" w:cs="Arial"/>
                <w:sz w:val="20"/>
                <w:szCs w:val="20"/>
              </w:rPr>
            </w:pPr>
          </w:p>
          <w:p w14:paraId="419FDAC5" w14:textId="4745CE66" w:rsidR="00A30BC5" w:rsidRDefault="00A30BC5" w:rsidP="009D6A0C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Reviews bank reconciliation reports to ensure accuracy of balances.</w:t>
            </w:r>
          </w:p>
        </w:tc>
        <w:tc>
          <w:tcPr>
            <w:tcW w:w="1443" w:type="dxa"/>
          </w:tcPr>
          <w:p w14:paraId="2C987EE6" w14:textId="77777777" w:rsidR="00A30BC5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5AEE4E46" w14:textId="77777777" w:rsidR="0066614E" w:rsidRDefault="0066614E" w:rsidP="009D6A0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C39557E" w14:textId="77777777" w:rsidR="00A30BC5" w:rsidRDefault="00A30BC5" w:rsidP="009D6A0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Knowledgeable with generally accepted accounting and auditing standards</w:t>
            </w:r>
          </w:p>
          <w:p w14:paraId="470D1DB8" w14:textId="77777777" w:rsidR="00A30BC5" w:rsidRDefault="00A30BC5" w:rsidP="009D6A0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Familiar with bank policies and procedures</w:t>
            </w:r>
          </w:p>
          <w:p w14:paraId="71491465" w14:textId="77777777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56604305" w14:textId="77777777" w:rsidR="00A30BC5" w:rsidRDefault="00A30BC5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BA0548A" w14:textId="45F7F9F2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119FD33A" w14:textId="77777777" w:rsidR="00A30BC5" w:rsidRDefault="00A30BC5" w:rsidP="002C2D0D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70D7F0B2" w14:textId="13F318E2" w:rsidR="00A30BC5" w:rsidRPr="00404AA3" w:rsidRDefault="00DB623F" w:rsidP="00EB01F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045988F0" w14:textId="64C79974" w:rsidR="00A30BC5" w:rsidRDefault="00857CFF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856EE6D" wp14:editId="0FCF8B5F">
                      <wp:simplePos x="0" y="0"/>
                      <wp:positionH relativeFrom="column">
                        <wp:posOffset>452120</wp:posOffset>
                      </wp:positionH>
                      <wp:positionV relativeFrom="paragraph">
                        <wp:posOffset>137160</wp:posOffset>
                      </wp:positionV>
                      <wp:extent cx="142875" cy="171450"/>
                      <wp:effectExtent l="57150" t="19050" r="28575" b="95250"/>
                      <wp:wrapNone/>
                      <wp:docPr id="543191737" name="Flowchart: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71450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ED03B1" id="Flowchart: Connector 14" o:spid="_x0000_s1026" type="#_x0000_t120" style="position:absolute;margin-left:35.6pt;margin-top:10.8pt;width:11.25pt;height:13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</w:p>
          <w:p w14:paraId="2739D035" w14:textId="79E71BCD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30BC5" w:rsidRPr="00404AA3" w14:paraId="01A1E456" w14:textId="77777777" w:rsidTr="00E3527A">
        <w:trPr>
          <w:trHeight w:val="152"/>
        </w:trPr>
        <w:tc>
          <w:tcPr>
            <w:tcW w:w="6747" w:type="dxa"/>
            <w:gridSpan w:val="3"/>
          </w:tcPr>
          <w:p w14:paraId="2FFB0CAB" w14:textId="77777777" w:rsidR="0066614E" w:rsidRDefault="00A30BC5" w:rsidP="0066614E">
            <w:pPr>
              <w:pStyle w:val="ListParagraph"/>
              <w:tabs>
                <w:tab w:val="left" w:pos="180"/>
              </w:tabs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3CBC713" w14:textId="4D21D091" w:rsidR="00A30BC5" w:rsidRPr="009D6A0C" w:rsidRDefault="00A30BC5" w:rsidP="009D6A0C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Random review and validation of rate calculation and implemented rates.</w:t>
            </w:r>
          </w:p>
        </w:tc>
        <w:tc>
          <w:tcPr>
            <w:tcW w:w="1443" w:type="dxa"/>
          </w:tcPr>
          <w:p w14:paraId="4BA0F533" w14:textId="77777777" w:rsidR="00A30BC5" w:rsidRDefault="00A30BC5" w:rsidP="00DD54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254B195A" w14:textId="77777777" w:rsidR="0066614E" w:rsidRDefault="0066614E" w:rsidP="006D3B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4BFF8BD" w14:textId="29B5D682" w:rsidR="00A30BC5" w:rsidRDefault="00A30BC5" w:rsidP="006D3B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Familiar with ERC guidelines, policies and procedures of rate computation </w:t>
            </w:r>
          </w:p>
          <w:p w14:paraId="78EB826F" w14:textId="77777777" w:rsidR="00A30BC5" w:rsidRPr="00404AA3" w:rsidRDefault="00A30BC5" w:rsidP="009D6A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0150617A" w14:textId="77777777" w:rsidR="00A30BC5" w:rsidRDefault="00A30BC5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DF7E584" w14:textId="03B83461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356164FF" w14:textId="77777777" w:rsidR="00A30BC5" w:rsidRDefault="00A30BC5" w:rsidP="002C2D0D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2A2CE946" w14:textId="0B4F4544" w:rsidR="00A30BC5" w:rsidRPr="00404AA3" w:rsidRDefault="00DB623F" w:rsidP="00EB01F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443841BD" w14:textId="77777777" w:rsidR="00A30BC5" w:rsidRDefault="00A30BC5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7FDE0B3" w14:textId="4BA4161C" w:rsidR="00A30BC5" w:rsidRPr="00404AA3" w:rsidRDefault="00857CFF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0F10058" wp14:editId="4C7CE4B8">
                      <wp:simplePos x="0" y="0"/>
                      <wp:positionH relativeFrom="column">
                        <wp:posOffset>442596</wp:posOffset>
                      </wp:positionH>
                      <wp:positionV relativeFrom="paragraph">
                        <wp:posOffset>10160</wp:posOffset>
                      </wp:positionV>
                      <wp:extent cx="152400" cy="152400"/>
                      <wp:effectExtent l="57150" t="19050" r="19050" b="95250"/>
                      <wp:wrapNone/>
                      <wp:docPr id="307071053" name="Flowchart: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2B424B" id="Flowchart: Connector 15" o:spid="_x0000_s1026" type="#_x0000_t120" style="position:absolute;margin-left:34.85pt;margin-top:.8pt;width:12pt;height:1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A30BC5"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30BC5" w:rsidRPr="00404AA3" w14:paraId="4259F46A" w14:textId="77777777" w:rsidTr="00E3527A">
        <w:trPr>
          <w:trHeight w:val="152"/>
        </w:trPr>
        <w:tc>
          <w:tcPr>
            <w:tcW w:w="6747" w:type="dxa"/>
            <w:gridSpan w:val="3"/>
          </w:tcPr>
          <w:p w14:paraId="4D1860E5" w14:textId="77777777" w:rsidR="0066614E" w:rsidRDefault="00A30BC5" w:rsidP="0066614E">
            <w:pPr>
              <w:pStyle w:val="ListParagraph"/>
              <w:tabs>
                <w:tab w:val="left" w:pos="180"/>
              </w:tabs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  <w:p w14:paraId="343E0D47" w14:textId="77777777" w:rsidR="00EB01F2" w:rsidRPr="00EB01F2" w:rsidRDefault="00EB01F2" w:rsidP="00EB01F2">
            <w:pPr>
              <w:pStyle w:val="ListParagraph"/>
              <w:tabs>
                <w:tab w:val="left" w:pos="180"/>
              </w:tabs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79732BF" w14:textId="3B4A0ACE" w:rsidR="00A30BC5" w:rsidRPr="006D3B86" w:rsidRDefault="00A30BC5" w:rsidP="006D3B86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Assists in the preparations of required reports by the External Auditor, NEA, BIR and other agencies.</w:t>
            </w:r>
          </w:p>
        </w:tc>
        <w:tc>
          <w:tcPr>
            <w:tcW w:w="1443" w:type="dxa"/>
          </w:tcPr>
          <w:p w14:paraId="1E828A45" w14:textId="77777777" w:rsidR="00A30BC5" w:rsidRDefault="00A30BC5" w:rsidP="00DD54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228D63F8" w14:textId="77777777" w:rsidR="0066614E" w:rsidRDefault="0066614E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B902CD1" w14:textId="77777777" w:rsidR="00EB01F2" w:rsidRDefault="00EB01F2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4F0C226" w14:textId="0B2CA931" w:rsidR="0066614E" w:rsidRDefault="00A30BC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Familiar with reportorial requirements</w:t>
            </w:r>
            <w:r w:rsidR="0066614E">
              <w:rPr>
                <w:rFonts w:ascii="Arial" w:hAnsi="Arial" w:cs="Arial"/>
                <w:sz w:val="20"/>
                <w:szCs w:val="20"/>
              </w:rPr>
              <w:t xml:space="preserve"> and related policies and guidelines</w:t>
            </w:r>
          </w:p>
          <w:p w14:paraId="10FF28D6" w14:textId="77777777" w:rsidR="00A30BC5" w:rsidRPr="006D3B86" w:rsidRDefault="00A30BC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D0074DE" w14:textId="77777777" w:rsidR="00A30BC5" w:rsidRDefault="00A30BC5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5142776" w14:textId="77777777" w:rsidR="00EB01F2" w:rsidRDefault="00EB01F2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7CE5892" w14:textId="45906B19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7A891AA0" w14:textId="77777777" w:rsidR="00A30BC5" w:rsidRDefault="00A30BC5" w:rsidP="002C2D0D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4803A15C" w14:textId="77777777" w:rsidR="00EB01F2" w:rsidRDefault="00EB01F2" w:rsidP="00EB01F2">
            <w:pPr>
              <w:jc w:val="center"/>
              <w:rPr>
                <w:rFonts w:ascii="Cambria Math" w:hAnsi="Cambria Math" w:cs="Cambria Math"/>
              </w:rPr>
            </w:pPr>
          </w:p>
          <w:p w14:paraId="3228AB6D" w14:textId="39BB5F46" w:rsidR="00A30BC5" w:rsidRPr="00404AA3" w:rsidRDefault="00DB623F" w:rsidP="00EB01F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71D8AD54" w14:textId="77777777" w:rsidR="00A30BC5" w:rsidRDefault="00A30BC5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E521805" w14:textId="57FF02B6" w:rsidR="00EB01F2" w:rsidRDefault="00857CFF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D17D60F" wp14:editId="7A8185F9">
                      <wp:simplePos x="0" y="0"/>
                      <wp:positionH relativeFrom="column">
                        <wp:posOffset>442595</wp:posOffset>
                      </wp:positionH>
                      <wp:positionV relativeFrom="paragraph">
                        <wp:posOffset>146050</wp:posOffset>
                      </wp:positionV>
                      <wp:extent cx="161925" cy="152400"/>
                      <wp:effectExtent l="57150" t="19050" r="28575" b="95250"/>
                      <wp:wrapNone/>
                      <wp:docPr id="1324334692" name="Flowchart: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0D7A440" id="Flowchart: Connector 16" o:spid="_x0000_s1026" type="#_x0000_t120" style="position:absolute;margin-left:34.85pt;margin-top:11.5pt;width:12.75pt;height:1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</w:p>
          <w:p w14:paraId="5D453047" w14:textId="207E76D7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30BC5" w:rsidRPr="00404AA3" w14:paraId="12822B08" w14:textId="77777777" w:rsidTr="00E3527A">
        <w:trPr>
          <w:trHeight w:val="152"/>
        </w:trPr>
        <w:tc>
          <w:tcPr>
            <w:tcW w:w="6747" w:type="dxa"/>
            <w:gridSpan w:val="3"/>
          </w:tcPr>
          <w:p w14:paraId="4F3F42B1" w14:textId="77777777" w:rsidR="0066614E" w:rsidRDefault="00A30BC5" w:rsidP="0066614E">
            <w:pPr>
              <w:pStyle w:val="ListParagraph"/>
              <w:tabs>
                <w:tab w:val="left" w:pos="180"/>
              </w:tabs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 </w:t>
            </w:r>
          </w:p>
          <w:p w14:paraId="7B3B864A" w14:textId="479C0E0E" w:rsidR="00A30BC5" w:rsidRPr="0066614E" w:rsidRDefault="00623151" w:rsidP="006D3B86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Assists in the preparation of Work plan</w:t>
            </w:r>
            <w:r w:rsidR="00A30BC5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59BC310" w14:textId="77777777" w:rsidR="0066614E" w:rsidRDefault="0066614E" w:rsidP="0066614E">
            <w:pPr>
              <w:pStyle w:val="ListParagraph"/>
              <w:tabs>
                <w:tab w:val="left" w:pos="180"/>
              </w:tabs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4A621F5" w14:textId="48EE5B90" w:rsidR="0066614E" w:rsidRPr="006D3B86" w:rsidRDefault="0066614E" w:rsidP="0066614E">
            <w:pPr>
              <w:pStyle w:val="ListParagraph"/>
              <w:tabs>
                <w:tab w:val="left" w:pos="180"/>
              </w:tabs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3" w:type="dxa"/>
          </w:tcPr>
          <w:p w14:paraId="0471A36D" w14:textId="77777777" w:rsidR="00A30BC5" w:rsidRDefault="00A30BC5" w:rsidP="00DD54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00994213" w14:textId="74D0FBB8" w:rsidR="00623151" w:rsidRDefault="00623151" w:rsidP="006231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Knowledgeable with generally accepted accounting and auditing standards/Analytical capability/Familiar with MS Office, Excel/Pays attention to details</w:t>
            </w:r>
          </w:p>
          <w:p w14:paraId="169743E6" w14:textId="77777777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2619E862" w14:textId="77777777" w:rsidR="00623151" w:rsidRDefault="00623151" w:rsidP="00577DAC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27F4E8B2" w14:textId="77777777" w:rsidR="00623151" w:rsidRDefault="00623151" w:rsidP="00577DAC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CC9BE59" w14:textId="77777777" w:rsidR="00623151" w:rsidRDefault="00623151" w:rsidP="00577DAC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441483FB" w14:textId="798FCD73" w:rsidR="00A30BC5" w:rsidRPr="00623151" w:rsidRDefault="00623151" w:rsidP="00577DAC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623151"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2177A948" w14:textId="77777777" w:rsidR="00623151" w:rsidRDefault="00623151" w:rsidP="00577DAC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2A3B4CBF" w14:textId="77777777" w:rsidR="00623151" w:rsidRDefault="00623151" w:rsidP="00577DAC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408B7480" w14:textId="091D02C5" w:rsidR="00623151" w:rsidRDefault="00623151" w:rsidP="00577DAC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8FFFA50" wp14:editId="340B3026">
                      <wp:simplePos x="0" y="0"/>
                      <wp:positionH relativeFrom="column">
                        <wp:posOffset>233045</wp:posOffset>
                      </wp:positionH>
                      <wp:positionV relativeFrom="paragraph">
                        <wp:posOffset>111125</wp:posOffset>
                      </wp:positionV>
                      <wp:extent cx="200025" cy="171450"/>
                      <wp:effectExtent l="57150" t="19050" r="28575" b="95250"/>
                      <wp:wrapNone/>
                      <wp:docPr id="1682057509" name="Flowchart: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71450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28A840" id="Flowchart: Connector 23" o:spid="_x0000_s1026" type="#_x0000_t120" style="position:absolute;margin-left:18.35pt;margin-top:8.75pt;width:15.75pt;height:13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</w:p>
          <w:p w14:paraId="6217FB37" w14:textId="3FFBF8FA" w:rsidR="00A30BC5" w:rsidRPr="00623151" w:rsidRDefault="00623151" w:rsidP="00577DAC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855" w:type="dxa"/>
          </w:tcPr>
          <w:p w14:paraId="621AD94A" w14:textId="77777777" w:rsidR="00623151" w:rsidRDefault="00623151" w:rsidP="00577DAC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4225ABF9" w14:textId="77777777" w:rsidR="00623151" w:rsidRDefault="00623151" w:rsidP="00577DAC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41152927" w14:textId="77777777" w:rsidR="00623151" w:rsidRDefault="00623151" w:rsidP="00577DAC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4D0D4E50" w14:textId="3A4340AE" w:rsidR="00A30BC5" w:rsidRPr="00623151" w:rsidRDefault="00623151" w:rsidP="00577DAC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</w:tr>
      <w:tr w:rsidR="00E3527A" w:rsidRPr="00E3527A" w14:paraId="751DDCE1" w14:textId="77777777" w:rsidTr="00E3527A">
        <w:trPr>
          <w:trHeight w:val="620"/>
        </w:trPr>
        <w:tc>
          <w:tcPr>
            <w:tcW w:w="6747" w:type="dxa"/>
            <w:gridSpan w:val="3"/>
          </w:tcPr>
          <w:p w14:paraId="092C2745" w14:textId="33E5BB0B" w:rsidR="00E3527A" w:rsidRPr="00E3527A" w:rsidRDefault="00E3527A" w:rsidP="00E3527A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Assist in the review and validation on the effectiveness of the IT systems.</w:t>
            </w:r>
          </w:p>
        </w:tc>
        <w:tc>
          <w:tcPr>
            <w:tcW w:w="1443" w:type="dxa"/>
          </w:tcPr>
          <w:p w14:paraId="7DEB2654" w14:textId="77777777" w:rsidR="00E3527A" w:rsidRPr="00E3527A" w:rsidRDefault="00E3527A" w:rsidP="00DD549C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45" w:type="dxa"/>
          </w:tcPr>
          <w:p w14:paraId="412A616C" w14:textId="3CF83238" w:rsidR="00E3527A" w:rsidRPr="00E3527A" w:rsidRDefault="00E3527A" w:rsidP="00E3527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16A4">
              <w:rPr>
                <w:rFonts w:ascii="Arial" w:hAnsi="Arial" w:cs="Arial"/>
                <w:sz w:val="20"/>
                <w:szCs w:val="20"/>
              </w:rPr>
              <w:t>Knowledge of operating system</w:t>
            </w:r>
            <w:r>
              <w:rPr>
                <w:rFonts w:ascii="Arial" w:hAnsi="Arial" w:cs="Arial"/>
                <w:sz w:val="20"/>
                <w:szCs w:val="20"/>
              </w:rPr>
              <w:t>s, policies and procedures</w:t>
            </w:r>
          </w:p>
        </w:tc>
        <w:tc>
          <w:tcPr>
            <w:tcW w:w="1260" w:type="dxa"/>
          </w:tcPr>
          <w:p w14:paraId="26AF9F15" w14:textId="77777777" w:rsidR="00E3527A" w:rsidRDefault="00E3527A" w:rsidP="00577DAC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1E83E49" w14:textId="2C17C364" w:rsidR="00E3527A" w:rsidRPr="00E3527A" w:rsidRDefault="00E3527A" w:rsidP="00577DAC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76FB7F30" w14:textId="07C7C469" w:rsidR="00E3527A" w:rsidRDefault="00E3527A" w:rsidP="00577DAC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5C6A965" wp14:editId="40EFD269">
                      <wp:simplePos x="0" y="0"/>
                      <wp:positionH relativeFrom="column">
                        <wp:posOffset>233045</wp:posOffset>
                      </wp:positionH>
                      <wp:positionV relativeFrom="paragraph">
                        <wp:posOffset>150494</wp:posOffset>
                      </wp:positionV>
                      <wp:extent cx="180975" cy="161925"/>
                      <wp:effectExtent l="57150" t="19050" r="28575" b="104775"/>
                      <wp:wrapNone/>
                      <wp:docPr id="1879088709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619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4D95FE" id="Flowchart: Connector 1" o:spid="_x0000_s1026" type="#_x0000_t120" style="position:absolute;margin-left:18.35pt;margin-top:11.85pt;width:14.25pt;height:12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</w:p>
          <w:p w14:paraId="15AA2607" w14:textId="3A76B49B" w:rsidR="00E3527A" w:rsidRPr="00E3527A" w:rsidRDefault="00E3527A" w:rsidP="00577DAC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855" w:type="dxa"/>
          </w:tcPr>
          <w:p w14:paraId="492ED26F" w14:textId="77777777" w:rsidR="00E3527A" w:rsidRDefault="00E3527A" w:rsidP="00577DAC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3B81942A" w14:textId="294B4F52" w:rsidR="00E3527A" w:rsidRPr="00E3527A" w:rsidRDefault="00E3527A" w:rsidP="00577DAC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</w:tr>
      <w:tr w:rsidR="00A30BC5" w:rsidRPr="00404AA3" w14:paraId="69C56B5A" w14:textId="77777777" w:rsidTr="00E3527A">
        <w:trPr>
          <w:trHeight w:val="152"/>
        </w:trPr>
        <w:tc>
          <w:tcPr>
            <w:tcW w:w="6747" w:type="dxa"/>
            <w:gridSpan w:val="3"/>
          </w:tcPr>
          <w:p w14:paraId="69A68850" w14:textId="77777777" w:rsidR="00A30BC5" w:rsidRDefault="00A30BC5" w:rsidP="00285963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93F81D4" w14:textId="77777777" w:rsidR="00A30BC5" w:rsidRDefault="00A30BC5" w:rsidP="00285963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DA6A221" w14:textId="02950B2A" w:rsidR="00A30BC5" w:rsidRPr="00285963" w:rsidRDefault="00A30BC5" w:rsidP="00285963">
            <w:p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Administrative Efficiency</w:t>
            </w:r>
          </w:p>
        </w:tc>
        <w:tc>
          <w:tcPr>
            <w:tcW w:w="1443" w:type="dxa"/>
          </w:tcPr>
          <w:p w14:paraId="2C9CDEC0" w14:textId="77777777" w:rsidR="00A30BC5" w:rsidRDefault="00A30BC5" w:rsidP="00DD54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91A47B1" w14:textId="77777777" w:rsidR="00A30BC5" w:rsidRDefault="00A30BC5" w:rsidP="00DD54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CA6A814" w14:textId="203CFFE9" w:rsidR="00A30BC5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Pr="00404AA3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3545" w:type="dxa"/>
          </w:tcPr>
          <w:p w14:paraId="708AC3CE" w14:textId="77777777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1686AD0D" w14:textId="77777777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47A97EE6" w14:textId="77777777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55" w:type="dxa"/>
          </w:tcPr>
          <w:p w14:paraId="4C7619B7" w14:textId="77777777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30BC5" w:rsidRPr="00404AA3" w14:paraId="6747C73F" w14:textId="77777777" w:rsidTr="00E3527A">
        <w:tc>
          <w:tcPr>
            <w:tcW w:w="6747" w:type="dxa"/>
            <w:gridSpan w:val="3"/>
          </w:tcPr>
          <w:p w14:paraId="33971228" w14:textId="77777777" w:rsidR="0066614E" w:rsidRPr="0066614E" w:rsidRDefault="0066614E" w:rsidP="0066614E">
            <w:p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252EBEE" w14:textId="2D3A0DDF" w:rsidR="00A30BC5" w:rsidRPr="00404AA3" w:rsidRDefault="00A30BC5" w:rsidP="009626A5">
            <w:pPr>
              <w:numPr>
                <w:ilvl w:val="0"/>
                <w:numId w:val="17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sz w:val="20"/>
                <w:szCs w:val="20"/>
              </w:rPr>
              <w:t>Reviews and</w:t>
            </w:r>
            <w:r w:rsidRPr="00C245C7">
              <w:rPr>
                <w:rFonts w:ascii="Arial" w:eastAsiaTheme="minorHAnsi" w:hAnsi="Arial" w:cs="Arial"/>
                <w:sz w:val="20"/>
                <w:szCs w:val="20"/>
              </w:rPr>
              <w:t xml:space="preserve"> evaluates </w:t>
            </w:r>
            <w:r>
              <w:rPr>
                <w:rFonts w:ascii="Arial" w:eastAsiaTheme="minorHAnsi" w:hAnsi="Arial" w:cs="Arial"/>
                <w:sz w:val="20"/>
                <w:szCs w:val="20"/>
              </w:rPr>
              <w:t>the effectiveness of e</w:t>
            </w:r>
            <w:r w:rsidRPr="00C245C7">
              <w:rPr>
                <w:rFonts w:ascii="Arial" w:eastAsiaTheme="minorHAnsi" w:hAnsi="Arial" w:cs="Arial"/>
                <w:sz w:val="20"/>
                <w:szCs w:val="20"/>
              </w:rPr>
              <w:t>xisting</w:t>
            </w:r>
            <w:r>
              <w:rPr>
                <w:rFonts w:ascii="Arial" w:eastAsiaTheme="minorHAnsi" w:hAnsi="Arial" w:cs="Arial"/>
                <w:sz w:val="20"/>
                <w:szCs w:val="20"/>
              </w:rPr>
              <w:t xml:space="preserve"> BENECO</w:t>
            </w:r>
            <w:r w:rsidRPr="00C245C7">
              <w:rPr>
                <w:rFonts w:ascii="Arial" w:eastAsiaTheme="minorHAnsi" w:hAnsi="Arial" w:cs="Arial"/>
                <w:sz w:val="20"/>
                <w:szCs w:val="20"/>
              </w:rPr>
              <w:t xml:space="preserve"> systems</w:t>
            </w:r>
            <w:r>
              <w:rPr>
                <w:rFonts w:ascii="Arial" w:eastAsiaTheme="minorHAnsi" w:hAnsi="Arial" w:cs="Arial"/>
                <w:sz w:val="20"/>
                <w:szCs w:val="20"/>
              </w:rPr>
              <w:t>, policies</w:t>
            </w:r>
            <w:r w:rsidRPr="00C245C7">
              <w:rPr>
                <w:rFonts w:ascii="Arial" w:eastAsiaTheme="minorHAnsi" w:hAnsi="Arial" w:cs="Arial"/>
                <w:sz w:val="20"/>
                <w:szCs w:val="20"/>
              </w:rPr>
              <w:t xml:space="preserve"> and procedure</w:t>
            </w:r>
            <w:r>
              <w:rPr>
                <w:rFonts w:ascii="Arial" w:eastAsiaTheme="minorHAnsi" w:hAnsi="Arial" w:cs="Arial"/>
                <w:sz w:val="20"/>
                <w:szCs w:val="20"/>
              </w:rPr>
              <w:t>s and recommend enhancements/improvements</w:t>
            </w:r>
            <w:r w:rsidRPr="00C245C7">
              <w:rPr>
                <w:rFonts w:ascii="Arial" w:eastAsiaTheme="minorHAnsi" w:hAnsi="Arial" w:cs="Arial"/>
                <w:sz w:val="20"/>
                <w:szCs w:val="20"/>
              </w:rPr>
              <w:t>.</w:t>
            </w:r>
          </w:p>
        </w:tc>
        <w:tc>
          <w:tcPr>
            <w:tcW w:w="1443" w:type="dxa"/>
          </w:tcPr>
          <w:p w14:paraId="023850DF" w14:textId="77777777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45A05E19" w14:textId="77777777" w:rsidR="0066614E" w:rsidRDefault="0066614E" w:rsidP="003616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6BB740F" w14:textId="6DBEDFD5" w:rsidR="00A30BC5" w:rsidRPr="003616A4" w:rsidRDefault="00A30BC5" w:rsidP="003616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16A4">
              <w:rPr>
                <w:rFonts w:ascii="Arial" w:hAnsi="Arial" w:cs="Arial"/>
                <w:sz w:val="20"/>
                <w:szCs w:val="20"/>
              </w:rPr>
              <w:t>Knowledge of operating system</w:t>
            </w:r>
            <w:r>
              <w:rPr>
                <w:rFonts w:ascii="Arial" w:hAnsi="Arial" w:cs="Arial"/>
                <w:sz w:val="20"/>
                <w:szCs w:val="20"/>
              </w:rPr>
              <w:t>s, policies and procedures</w:t>
            </w:r>
          </w:p>
          <w:p w14:paraId="6231DB22" w14:textId="52B1989B" w:rsidR="00A30BC5" w:rsidRPr="00404AA3" w:rsidRDefault="00A30BC5" w:rsidP="00FF53B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7B0945B3" w14:textId="77777777" w:rsidR="00A30BC5" w:rsidRDefault="00A30BC5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7C6110B" w14:textId="2DC3CB81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2C65AE27" w14:textId="77777777" w:rsidR="00A30BC5" w:rsidRDefault="00A30BC5" w:rsidP="002C2D0D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14889EFA" w14:textId="711BB8FF" w:rsidR="00A30BC5" w:rsidRPr="003616A4" w:rsidRDefault="00DB623F" w:rsidP="00EB01F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653A2BDE" w14:textId="03FCF58F" w:rsidR="00A30BC5" w:rsidRDefault="00857CFF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182BB6B8" wp14:editId="634F26A2">
                      <wp:simplePos x="0" y="0"/>
                      <wp:positionH relativeFrom="column">
                        <wp:posOffset>442595</wp:posOffset>
                      </wp:positionH>
                      <wp:positionV relativeFrom="paragraph">
                        <wp:posOffset>139699</wp:posOffset>
                      </wp:positionV>
                      <wp:extent cx="161925" cy="161925"/>
                      <wp:effectExtent l="57150" t="19050" r="28575" b="104775"/>
                      <wp:wrapNone/>
                      <wp:docPr id="959977110" name="Flowchart: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214415" id="Flowchart: Connector 17" o:spid="_x0000_s1026" type="#_x0000_t120" style="position:absolute;margin-left:34.85pt;margin-top:11pt;width:12.75pt;height:12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</w:p>
          <w:p w14:paraId="2DB080BE" w14:textId="1FF48E1F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30BC5" w:rsidRPr="00404AA3" w14:paraId="7F20C65B" w14:textId="77777777" w:rsidTr="00E3527A">
        <w:tc>
          <w:tcPr>
            <w:tcW w:w="6747" w:type="dxa"/>
            <w:gridSpan w:val="3"/>
          </w:tcPr>
          <w:p w14:paraId="1B9558B3" w14:textId="77777777" w:rsidR="0066614E" w:rsidRPr="0066614E" w:rsidRDefault="0066614E" w:rsidP="0066614E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  <w:p w14:paraId="4043039B" w14:textId="77777777" w:rsidR="00A30BC5" w:rsidRPr="00353339" w:rsidRDefault="00A30BC5" w:rsidP="00174442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bCs/>
                <w:sz w:val="20"/>
                <w:szCs w:val="20"/>
              </w:rPr>
              <w:t xml:space="preserve">Ensures that all 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officers and </w:t>
            </w:r>
            <w:r w:rsidRPr="00404AA3">
              <w:rPr>
                <w:rFonts w:ascii="Arial" w:hAnsi="Arial" w:cs="Arial"/>
                <w:bCs/>
                <w:sz w:val="20"/>
                <w:szCs w:val="20"/>
              </w:rPr>
              <w:t xml:space="preserve">employees are compliant with </w:t>
            </w:r>
            <w:r>
              <w:rPr>
                <w:rFonts w:ascii="Arial" w:hAnsi="Arial" w:cs="Arial"/>
                <w:bCs/>
                <w:sz w:val="20"/>
                <w:szCs w:val="20"/>
              </w:rPr>
              <w:t>applicable/auditable coop</w:t>
            </w:r>
            <w:r w:rsidRPr="00404AA3">
              <w:rPr>
                <w:rFonts w:ascii="Arial" w:hAnsi="Arial" w:cs="Arial"/>
                <w:bCs/>
                <w:sz w:val="20"/>
                <w:szCs w:val="20"/>
              </w:rPr>
              <w:t xml:space="preserve"> policies and procedures</w:t>
            </w:r>
            <w:r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  <w:p w14:paraId="126A97FF" w14:textId="0E596269" w:rsidR="00A30BC5" w:rsidRPr="00404AA3" w:rsidRDefault="00A30BC5" w:rsidP="00353339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3" w:type="dxa"/>
          </w:tcPr>
          <w:p w14:paraId="55EE73D3" w14:textId="77777777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3446CF8E" w14:textId="77777777" w:rsidR="0066614E" w:rsidRDefault="0066614E" w:rsidP="00FF53B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E55DEAA" w14:textId="4E9DDA6D" w:rsidR="00A30BC5" w:rsidRPr="00FF53BB" w:rsidRDefault="00A30BC5" w:rsidP="00FF53B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16A4">
              <w:rPr>
                <w:rFonts w:ascii="Arial" w:hAnsi="Arial" w:cs="Arial"/>
                <w:sz w:val="20"/>
                <w:szCs w:val="20"/>
              </w:rPr>
              <w:t xml:space="preserve">Knowledge of </w:t>
            </w:r>
            <w:r>
              <w:rPr>
                <w:rFonts w:ascii="Arial" w:hAnsi="Arial" w:cs="Arial"/>
                <w:sz w:val="20"/>
                <w:szCs w:val="20"/>
              </w:rPr>
              <w:t xml:space="preserve">Code of Ethics and Discipline, </w:t>
            </w:r>
            <w:r w:rsidRPr="003616A4">
              <w:rPr>
                <w:rFonts w:ascii="Arial" w:hAnsi="Arial" w:cs="Arial"/>
                <w:sz w:val="20"/>
                <w:szCs w:val="20"/>
              </w:rPr>
              <w:t>Policies and Procedures</w:t>
            </w:r>
          </w:p>
        </w:tc>
        <w:tc>
          <w:tcPr>
            <w:tcW w:w="1260" w:type="dxa"/>
          </w:tcPr>
          <w:p w14:paraId="3C4AC3C6" w14:textId="77777777" w:rsidR="00A30BC5" w:rsidRDefault="00A30BC5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248D224" w14:textId="1B456098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7CC9ECF8" w14:textId="77777777" w:rsidR="00A30BC5" w:rsidRDefault="00A30BC5" w:rsidP="002C2D0D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7EB28877" w14:textId="35A34481" w:rsidR="00A30BC5" w:rsidRPr="003616A4" w:rsidRDefault="00DB623F" w:rsidP="00EB01F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0BFBB77C" w14:textId="3FE61E4F" w:rsidR="00A30BC5" w:rsidRDefault="00857CFF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3F36F6C0" wp14:editId="3A440EDB">
                      <wp:simplePos x="0" y="0"/>
                      <wp:positionH relativeFrom="column">
                        <wp:posOffset>433070</wp:posOffset>
                      </wp:positionH>
                      <wp:positionV relativeFrom="paragraph">
                        <wp:posOffset>139700</wp:posOffset>
                      </wp:positionV>
                      <wp:extent cx="171450" cy="161925"/>
                      <wp:effectExtent l="57150" t="19050" r="19050" b="104775"/>
                      <wp:wrapNone/>
                      <wp:docPr id="65351763" name="Flowchart: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619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B24B6B" id="Flowchart: Connector 18" o:spid="_x0000_s1026" type="#_x0000_t120" style="position:absolute;margin-left:34.1pt;margin-top:11pt;width:13.5pt;height:12.7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</w:p>
          <w:p w14:paraId="5F4BEF1B" w14:textId="174B541A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30BC5" w:rsidRPr="00404AA3" w14:paraId="4DC4C80B" w14:textId="77777777" w:rsidTr="00E3527A">
        <w:tc>
          <w:tcPr>
            <w:tcW w:w="6747" w:type="dxa"/>
            <w:gridSpan w:val="3"/>
          </w:tcPr>
          <w:p w14:paraId="35AFA503" w14:textId="77777777" w:rsidR="00A30BC5" w:rsidRDefault="00A30BC5" w:rsidP="00577DAC">
            <w:pPr>
              <w:tabs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878505E" w14:textId="607EFDBA" w:rsidR="00A30BC5" w:rsidRPr="00404AA3" w:rsidRDefault="00A30BC5" w:rsidP="00577DAC">
            <w:pPr>
              <w:tabs>
                <w:tab w:val="left" w:pos="35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Compensation and Benefits</w:t>
            </w:r>
          </w:p>
        </w:tc>
        <w:tc>
          <w:tcPr>
            <w:tcW w:w="1443" w:type="dxa"/>
          </w:tcPr>
          <w:p w14:paraId="2E5A2940" w14:textId="77777777" w:rsidR="00A30BC5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004BF13" w14:textId="546BF376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Pr="00404AA3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3545" w:type="dxa"/>
          </w:tcPr>
          <w:p w14:paraId="6C814136" w14:textId="77777777" w:rsidR="00A30BC5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AAFFCFD" w14:textId="7522B437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4E183DD7" w14:textId="77777777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13093D32" w14:textId="77777777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55" w:type="dxa"/>
          </w:tcPr>
          <w:p w14:paraId="4C8963C1" w14:textId="2B0085C2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30BC5" w:rsidRPr="00404AA3" w14:paraId="2835DD3A" w14:textId="77777777" w:rsidTr="00E3527A">
        <w:tc>
          <w:tcPr>
            <w:tcW w:w="6747" w:type="dxa"/>
            <w:gridSpan w:val="3"/>
          </w:tcPr>
          <w:p w14:paraId="4B7883E6" w14:textId="77777777" w:rsidR="0066614E" w:rsidRPr="0066614E" w:rsidRDefault="0066614E" w:rsidP="0066614E">
            <w:pPr>
              <w:pStyle w:val="ListParagraph"/>
              <w:ind w:left="343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26884EC7" w14:textId="0F504592" w:rsidR="00A30BC5" w:rsidRPr="00CD1BDD" w:rsidRDefault="00A30BC5" w:rsidP="00CD1BDD">
            <w:pPr>
              <w:pStyle w:val="ListParagraph"/>
              <w:numPr>
                <w:ilvl w:val="0"/>
                <w:numId w:val="36"/>
              </w:numPr>
              <w:ind w:left="343" w:hanging="343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Random audit of payroll, allowances and benefits</w:t>
            </w:r>
          </w:p>
          <w:p w14:paraId="4B2CD71B" w14:textId="7B9D2026" w:rsidR="00A30BC5" w:rsidRPr="00CD1BDD" w:rsidRDefault="00A30BC5" w:rsidP="00CD1BD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</w:tcPr>
          <w:p w14:paraId="07E98403" w14:textId="77777777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6968E339" w14:textId="77777777" w:rsidR="0066614E" w:rsidRDefault="0066614E" w:rsidP="00B52B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833E4BA" w14:textId="77777777" w:rsidR="00A30BC5" w:rsidRDefault="00A30BC5" w:rsidP="00B52B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Familiar with BENECO, NEA, BIR, Labor Policies and guidelines</w:t>
            </w:r>
          </w:p>
          <w:p w14:paraId="1244FC88" w14:textId="2135DF69" w:rsidR="00A30BC5" w:rsidRPr="00FF53BB" w:rsidRDefault="00A30BC5" w:rsidP="00B52B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90CAD20" w14:textId="77777777" w:rsidR="00A30BC5" w:rsidRDefault="00A30BC5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F2C7FA4" w14:textId="065A751A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77A6FEF9" w14:textId="77777777" w:rsidR="00A30BC5" w:rsidRDefault="00A30BC5" w:rsidP="002C2D0D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59299330" w14:textId="20755507" w:rsidR="00A30BC5" w:rsidRPr="003616A4" w:rsidRDefault="00DB623F" w:rsidP="00EB01F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05F8A1BE" w14:textId="0D062530" w:rsidR="00A30BC5" w:rsidRDefault="00857CFF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FCD67E5" wp14:editId="1BF6F6F5">
                      <wp:simplePos x="0" y="0"/>
                      <wp:positionH relativeFrom="column">
                        <wp:posOffset>442595</wp:posOffset>
                      </wp:positionH>
                      <wp:positionV relativeFrom="paragraph">
                        <wp:posOffset>146050</wp:posOffset>
                      </wp:positionV>
                      <wp:extent cx="152400" cy="161925"/>
                      <wp:effectExtent l="57150" t="19050" r="19050" b="104775"/>
                      <wp:wrapNone/>
                      <wp:docPr id="1152068436" name="Flowchart: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B068813" id="Flowchart: Connector 19" o:spid="_x0000_s1026" type="#_x0000_t120" style="position:absolute;margin-left:34.85pt;margin-top:11.5pt;width:12pt;height:12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</w:p>
          <w:p w14:paraId="7B989916" w14:textId="2E61A874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30BC5" w:rsidRPr="00404AA3" w14:paraId="5114DB85" w14:textId="77777777" w:rsidTr="00E3527A">
        <w:tc>
          <w:tcPr>
            <w:tcW w:w="6747" w:type="dxa"/>
            <w:gridSpan w:val="3"/>
          </w:tcPr>
          <w:p w14:paraId="77E1E549" w14:textId="77777777" w:rsidR="0066614E" w:rsidRPr="0066614E" w:rsidRDefault="0066614E" w:rsidP="0066614E">
            <w:pPr>
              <w:pStyle w:val="ListParagraph"/>
              <w:ind w:left="343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4DFD6296" w14:textId="2A627193" w:rsidR="00A30BC5" w:rsidRPr="00CD1BDD" w:rsidRDefault="00A30BC5" w:rsidP="00CD1BDD">
            <w:pPr>
              <w:pStyle w:val="ListParagraph"/>
              <w:numPr>
                <w:ilvl w:val="0"/>
                <w:numId w:val="36"/>
              </w:numPr>
              <w:ind w:left="343" w:hanging="343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Checks liquidation reports of various allowances and benefits</w:t>
            </w:r>
          </w:p>
          <w:p w14:paraId="594B28EB" w14:textId="5D578259" w:rsidR="00A30BC5" w:rsidRPr="00CD1BDD" w:rsidRDefault="00A30BC5" w:rsidP="00CD1BD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</w:tcPr>
          <w:p w14:paraId="7C683230" w14:textId="77777777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30260AB8" w14:textId="77777777" w:rsidR="0066614E" w:rsidRDefault="0066614E" w:rsidP="00FF53B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AC883EE" w14:textId="77777777" w:rsidR="00A30BC5" w:rsidRDefault="00A30BC5" w:rsidP="00FF53B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16A4">
              <w:rPr>
                <w:rFonts w:ascii="Arial" w:hAnsi="Arial" w:cs="Arial"/>
                <w:sz w:val="20"/>
                <w:szCs w:val="20"/>
              </w:rPr>
              <w:t>Knowledge of Policies and Procedures</w:t>
            </w:r>
          </w:p>
          <w:p w14:paraId="59DA9DAB" w14:textId="77777777" w:rsidR="00A30BC5" w:rsidRDefault="00A30BC5" w:rsidP="00FF53B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Detail oriented</w:t>
            </w:r>
          </w:p>
          <w:p w14:paraId="336D959D" w14:textId="697A118F" w:rsidR="00A30BC5" w:rsidRPr="00FF53BB" w:rsidRDefault="00A30BC5" w:rsidP="00FF53B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4BE63C9" w14:textId="77777777" w:rsidR="00A30BC5" w:rsidRDefault="00A30BC5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1F36634" w14:textId="7706F759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3E01A9D3" w14:textId="77777777" w:rsidR="00A30BC5" w:rsidRDefault="00A30BC5" w:rsidP="002C2D0D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71A498BA" w14:textId="04442243" w:rsidR="00A30BC5" w:rsidRPr="003616A4" w:rsidRDefault="00DB623F" w:rsidP="00EB01F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590056BA" w14:textId="240977F9" w:rsidR="00A30BC5" w:rsidRDefault="00857CFF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F58BC61" wp14:editId="0038F30C">
                      <wp:simplePos x="0" y="0"/>
                      <wp:positionH relativeFrom="column">
                        <wp:posOffset>442595</wp:posOffset>
                      </wp:positionH>
                      <wp:positionV relativeFrom="paragraph">
                        <wp:posOffset>127000</wp:posOffset>
                      </wp:positionV>
                      <wp:extent cx="152400" cy="161925"/>
                      <wp:effectExtent l="57150" t="19050" r="19050" b="104775"/>
                      <wp:wrapNone/>
                      <wp:docPr id="1045694250" name="Flowchart: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6BBD6AE" id="Flowchart: Connector 20" o:spid="_x0000_s1026" type="#_x0000_t120" style="position:absolute;margin-left:34.85pt;margin-top:10pt;width:12pt;height:12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</w:p>
          <w:p w14:paraId="0E118480" w14:textId="53815793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30BC5" w:rsidRPr="00404AA3" w14:paraId="2C53B028" w14:textId="77777777" w:rsidTr="00E3527A">
        <w:tc>
          <w:tcPr>
            <w:tcW w:w="6747" w:type="dxa"/>
            <w:gridSpan w:val="3"/>
          </w:tcPr>
          <w:p w14:paraId="44DADB97" w14:textId="77777777" w:rsidR="00A30BC5" w:rsidRDefault="00A30BC5" w:rsidP="00577DAC">
            <w:pPr>
              <w:tabs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CAD184B" w14:textId="77777777" w:rsidR="00A30BC5" w:rsidRDefault="00A30BC5" w:rsidP="00577DAC">
            <w:pPr>
              <w:tabs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11BDA17" w14:textId="7789D5E7" w:rsidR="00A30BC5" w:rsidRPr="00404AA3" w:rsidRDefault="00A30BC5" w:rsidP="003D1CFD">
            <w:pPr>
              <w:tabs>
                <w:tab w:val="left" w:pos="35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QMS related responsibilities</w:t>
            </w:r>
          </w:p>
        </w:tc>
        <w:tc>
          <w:tcPr>
            <w:tcW w:w="1443" w:type="dxa"/>
          </w:tcPr>
          <w:p w14:paraId="1B2702A7" w14:textId="77777777" w:rsidR="00A30BC5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DDFE4E4" w14:textId="77777777" w:rsidR="00A30BC5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E477133" w14:textId="2EB70323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3545" w:type="dxa"/>
          </w:tcPr>
          <w:p w14:paraId="548A8D41" w14:textId="0F6EF4EE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3D32FB56" w14:textId="668AF15B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67E0D4B4" w14:textId="053BE9F4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55" w:type="dxa"/>
          </w:tcPr>
          <w:p w14:paraId="6259DBD7" w14:textId="6E45C24D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30BC5" w:rsidRPr="00404AA3" w14:paraId="29C8D043" w14:textId="77777777" w:rsidTr="00E3527A">
        <w:tc>
          <w:tcPr>
            <w:tcW w:w="6747" w:type="dxa"/>
            <w:gridSpan w:val="3"/>
          </w:tcPr>
          <w:p w14:paraId="3E760F95" w14:textId="77777777" w:rsidR="0066614E" w:rsidRPr="0066614E" w:rsidRDefault="0066614E" w:rsidP="0066614E">
            <w:pPr>
              <w:pStyle w:val="ListParagraph"/>
              <w:ind w:left="343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777B562" w14:textId="77777777" w:rsidR="00A30BC5" w:rsidRPr="00670011" w:rsidRDefault="00A30BC5" w:rsidP="004A5DFA">
            <w:pPr>
              <w:pStyle w:val="ListParagraph"/>
              <w:numPr>
                <w:ilvl w:val="0"/>
                <w:numId w:val="42"/>
              </w:numPr>
              <w:ind w:left="343" w:hanging="343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Conform with Quality Policy and related Quality objectives  </w:t>
            </w:r>
          </w:p>
          <w:p w14:paraId="182A2CA0" w14:textId="348CA910" w:rsidR="00A30BC5" w:rsidRPr="00404AA3" w:rsidRDefault="00A30BC5" w:rsidP="00670011">
            <w:pPr>
              <w:pStyle w:val="ListParagraph"/>
              <w:ind w:left="343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3" w:type="dxa"/>
          </w:tcPr>
          <w:p w14:paraId="70DF1A25" w14:textId="77777777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24FEB0A5" w14:textId="55CE92B5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04F526F9" w14:textId="77777777" w:rsidR="00A30BC5" w:rsidRDefault="00A30BC5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9CB7E76" w14:textId="4BE4DE72" w:rsidR="00A30BC5" w:rsidRPr="00404AA3" w:rsidRDefault="00A30BC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17BAE845" w14:textId="77777777" w:rsidR="00A30BC5" w:rsidRDefault="00A30BC5" w:rsidP="002C2D0D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6EBF4A82" w14:textId="23DC5ABE" w:rsidR="00A30BC5" w:rsidRPr="00FF53BB" w:rsidRDefault="00DB623F" w:rsidP="00EB01F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448578CB" w14:textId="1CBC0228" w:rsidR="00A30BC5" w:rsidRDefault="00857CFF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3AB8661" wp14:editId="73AC6216">
                      <wp:simplePos x="0" y="0"/>
                      <wp:positionH relativeFrom="column">
                        <wp:posOffset>442595</wp:posOffset>
                      </wp:positionH>
                      <wp:positionV relativeFrom="paragraph">
                        <wp:posOffset>146684</wp:posOffset>
                      </wp:positionV>
                      <wp:extent cx="171450" cy="161925"/>
                      <wp:effectExtent l="57150" t="19050" r="19050" b="104775"/>
                      <wp:wrapNone/>
                      <wp:docPr id="935643885" name="Flowchart: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619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616825" id="Flowchart: Connector 21" o:spid="_x0000_s1026" type="#_x0000_t120" style="position:absolute;margin-left:34.85pt;margin-top:11.55pt;width:13.5pt;height:12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</w:p>
          <w:p w14:paraId="3B9A4EAB" w14:textId="4F77D21F" w:rsidR="00A30BC5" w:rsidRPr="00404AA3" w:rsidRDefault="00A30BC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30BC5" w:rsidRPr="00404AA3" w14:paraId="1442522C" w14:textId="77777777" w:rsidTr="00E3527A">
        <w:tc>
          <w:tcPr>
            <w:tcW w:w="6747" w:type="dxa"/>
            <w:gridSpan w:val="3"/>
          </w:tcPr>
          <w:p w14:paraId="52409FB1" w14:textId="77777777" w:rsidR="0066614E" w:rsidRDefault="0066614E" w:rsidP="0066614E">
            <w:pPr>
              <w:pStyle w:val="ListParagraph"/>
              <w:ind w:left="343"/>
              <w:rPr>
                <w:rFonts w:ascii="Arial" w:hAnsi="Arial" w:cs="Arial"/>
                <w:sz w:val="20"/>
                <w:szCs w:val="20"/>
              </w:rPr>
            </w:pPr>
          </w:p>
          <w:p w14:paraId="66763B61" w14:textId="77777777" w:rsidR="00A30BC5" w:rsidRDefault="00A30BC5" w:rsidP="004A5DFA">
            <w:pPr>
              <w:pStyle w:val="ListParagraph"/>
              <w:numPr>
                <w:ilvl w:val="0"/>
                <w:numId w:val="42"/>
              </w:numPr>
              <w:ind w:left="343" w:hanging="343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Conform with related Quality procedures and supporting documents.</w:t>
            </w:r>
          </w:p>
          <w:p w14:paraId="1190CCF7" w14:textId="58DE3414" w:rsidR="00A30BC5" w:rsidRPr="00404AA3" w:rsidRDefault="00A30BC5" w:rsidP="00670011">
            <w:pPr>
              <w:pStyle w:val="ListParagraph"/>
              <w:ind w:left="34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3" w:type="dxa"/>
          </w:tcPr>
          <w:p w14:paraId="69C81861" w14:textId="77777777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7B13E0B1" w14:textId="39FAE8F7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6A18B443" w14:textId="77777777" w:rsidR="00A30BC5" w:rsidRDefault="00A30BC5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49FD2A6" w14:textId="50C84B7A" w:rsidR="00A30BC5" w:rsidRPr="00404AA3" w:rsidRDefault="00A30BC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54CB622E" w14:textId="77777777" w:rsidR="00A30BC5" w:rsidRDefault="00A30BC5" w:rsidP="002C2D0D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4260F6F5" w14:textId="178F46EF" w:rsidR="00A30BC5" w:rsidRPr="00FF53BB" w:rsidRDefault="00DB623F" w:rsidP="00EB01F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6AA00F79" w14:textId="0F23478A" w:rsidR="00A30BC5" w:rsidRDefault="00857CFF" w:rsidP="002C2D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77C2E55" wp14:editId="5FD3A3F6">
                      <wp:simplePos x="0" y="0"/>
                      <wp:positionH relativeFrom="column">
                        <wp:posOffset>423545</wp:posOffset>
                      </wp:positionH>
                      <wp:positionV relativeFrom="paragraph">
                        <wp:posOffset>149860</wp:posOffset>
                      </wp:positionV>
                      <wp:extent cx="161925" cy="142875"/>
                      <wp:effectExtent l="57150" t="19050" r="28575" b="104775"/>
                      <wp:wrapNone/>
                      <wp:docPr id="921297367" name="Flowchart: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4287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04A0B94" id="Flowchart: Connector 22" o:spid="_x0000_s1026" type="#_x0000_t120" style="position:absolute;margin-left:33.35pt;margin-top:11.8pt;width:12.75pt;height:11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</w:p>
          <w:p w14:paraId="1CEEE7E1" w14:textId="197E7B89" w:rsidR="00A30BC5" w:rsidRPr="00404AA3" w:rsidRDefault="00A30BC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543FD3" w:rsidRPr="00404AA3" w14:paraId="44B0D8CA" w14:textId="77777777" w:rsidTr="00C85B23">
        <w:tc>
          <w:tcPr>
            <w:tcW w:w="16110" w:type="dxa"/>
            <w:gridSpan w:val="8"/>
          </w:tcPr>
          <w:p w14:paraId="3DC2665C" w14:textId="77777777" w:rsidR="00543FD3" w:rsidRDefault="00543FD3" w:rsidP="00577DA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B320893" w14:textId="77777777" w:rsidR="00543FD3" w:rsidRDefault="00543FD3" w:rsidP="00577DA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97FCD97" w14:textId="77777777" w:rsidR="00543FD3" w:rsidRDefault="00543FD3" w:rsidP="00577DA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1C2975B" w14:textId="3C5C3A79" w:rsidR="00543FD3" w:rsidRDefault="00543FD3" w:rsidP="00577DA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Working Relationships:</w:t>
            </w:r>
          </w:p>
          <w:p w14:paraId="39459719" w14:textId="77777777" w:rsidR="00543FD3" w:rsidRPr="00404AA3" w:rsidRDefault="00543FD3" w:rsidP="00577DAC">
            <w:pPr>
              <w:rPr>
                <w:rFonts w:ascii="Arial" w:hAnsi="Arial" w:cs="Arial"/>
                <w:sz w:val="20"/>
                <w:szCs w:val="20"/>
              </w:rPr>
            </w:pPr>
          </w:p>
          <w:p w14:paraId="0461EEF7" w14:textId="77777777" w:rsidR="00543FD3" w:rsidRDefault="00543FD3" w:rsidP="00577DAC">
            <w:pPr>
              <w:numPr>
                <w:ilvl w:val="1"/>
                <w:numId w:val="34"/>
              </w:numPr>
              <w:ind w:left="252" w:hanging="252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 xml:space="preserve">All </w:t>
            </w:r>
            <w:r>
              <w:rPr>
                <w:rFonts w:ascii="Arial" w:hAnsi="Arial" w:cs="Arial"/>
                <w:sz w:val="20"/>
                <w:szCs w:val="20"/>
              </w:rPr>
              <w:t>Officers and Employees</w:t>
            </w:r>
            <w:r w:rsidRPr="00404AA3"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t xml:space="preserve">Suppliers, Contractors, Service Providers, Regulators and </w:t>
            </w:r>
            <w:r w:rsidRPr="00404AA3">
              <w:rPr>
                <w:rFonts w:ascii="Arial" w:hAnsi="Arial" w:cs="Arial"/>
                <w:sz w:val="20"/>
                <w:szCs w:val="20"/>
              </w:rPr>
              <w:t>Member-Consumer</w:t>
            </w:r>
            <w:r>
              <w:rPr>
                <w:rFonts w:ascii="Arial" w:hAnsi="Arial" w:cs="Arial"/>
                <w:sz w:val="20"/>
                <w:szCs w:val="20"/>
              </w:rPr>
              <w:t>-Owners</w:t>
            </w:r>
          </w:p>
          <w:p w14:paraId="11354BFD" w14:textId="3D358209" w:rsidR="00543FD3" w:rsidRPr="00404AA3" w:rsidRDefault="00543FD3" w:rsidP="003D1CFD">
            <w:pPr>
              <w:ind w:left="252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3FD3" w:rsidRPr="00404AA3" w14:paraId="0A046239" w14:textId="77777777" w:rsidTr="0054270A">
        <w:tc>
          <w:tcPr>
            <w:tcW w:w="16110" w:type="dxa"/>
            <w:gridSpan w:val="8"/>
          </w:tcPr>
          <w:p w14:paraId="65DDADD0" w14:textId="77777777" w:rsidR="00543FD3" w:rsidRDefault="00543FD3" w:rsidP="00577DA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F7999D8" w14:textId="4F4EE3C4" w:rsidR="00543FD3" w:rsidRPr="00404AA3" w:rsidRDefault="00543FD3" w:rsidP="00577DA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Job Specifications:</w:t>
            </w:r>
          </w:p>
          <w:p w14:paraId="48CA7341" w14:textId="53510112" w:rsidR="00543FD3" w:rsidRDefault="00543FD3" w:rsidP="00577DAC">
            <w:pPr>
              <w:numPr>
                <w:ilvl w:val="0"/>
                <w:numId w:val="19"/>
              </w:numPr>
              <w:tabs>
                <w:tab w:val="clear" w:pos="1500"/>
                <w:tab w:val="num" w:pos="1245"/>
              </w:tabs>
              <w:ind w:hanging="681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Graduate of BSC Accounting or BS Accountancy, preferably a CPA</w:t>
            </w:r>
          </w:p>
          <w:p w14:paraId="251BAED0" w14:textId="391DF739" w:rsidR="00543FD3" w:rsidRPr="00404AA3" w:rsidRDefault="00543FD3" w:rsidP="00577DAC">
            <w:pPr>
              <w:numPr>
                <w:ilvl w:val="0"/>
                <w:numId w:val="19"/>
              </w:numPr>
              <w:tabs>
                <w:tab w:val="clear" w:pos="1500"/>
                <w:tab w:val="num" w:pos="1245"/>
              </w:tabs>
              <w:ind w:hanging="68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 xml:space="preserve">Has completed at least </w:t>
            </w:r>
            <w:r>
              <w:rPr>
                <w:rFonts w:ascii="Arial" w:hAnsi="Arial" w:cs="Arial"/>
                <w:sz w:val="20"/>
                <w:szCs w:val="20"/>
              </w:rPr>
              <w:t>24</w:t>
            </w:r>
            <w:r w:rsidRPr="00404AA3">
              <w:rPr>
                <w:rFonts w:ascii="Arial" w:hAnsi="Arial" w:cs="Arial"/>
                <w:sz w:val="20"/>
                <w:szCs w:val="20"/>
              </w:rPr>
              <w:t xml:space="preserve"> hours of Customer Relations Training; </w:t>
            </w:r>
            <w:r>
              <w:rPr>
                <w:rFonts w:ascii="Arial" w:hAnsi="Arial" w:cs="Arial"/>
                <w:sz w:val="20"/>
                <w:szCs w:val="20"/>
              </w:rPr>
              <w:t>48</w:t>
            </w:r>
            <w:r w:rsidRPr="00404AA3">
              <w:rPr>
                <w:rFonts w:ascii="Arial" w:hAnsi="Arial" w:cs="Arial"/>
                <w:sz w:val="20"/>
                <w:szCs w:val="20"/>
              </w:rPr>
              <w:t xml:space="preserve"> hours related training for this position </w:t>
            </w:r>
          </w:p>
          <w:p w14:paraId="143B3DF8" w14:textId="77777777" w:rsidR="00543FD3" w:rsidRDefault="00543FD3" w:rsidP="00E07DB8">
            <w:pPr>
              <w:numPr>
                <w:ilvl w:val="0"/>
                <w:numId w:val="19"/>
              </w:numPr>
              <w:tabs>
                <w:tab w:val="clear" w:pos="1500"/>
                <w:tab w:val="num" w:pos="1245"/>
              </w:tabs>
              <w:ind w:hanging="68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 xml:space="preserve">At least three (3) years related work experience        </w:t>
            </w:r>
          </w:p>
          <w:p w14:paraId="40E556F4" w14:textId="3FC4FF74" w:rsidR="00543FD3" w:rsidRDefault="00543FD3" w:rsidP="0066614E">
            <w:pPr>
              <w:ind w:left="819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3B3F67F" w14:textId="2C0FB635" w:rsidR="00543FD3" w:rsidRPr="00404AA3" w:rsidRDefault="00543FD3" w:rsidP="003D1CFD">
            <w:pPr>
              <w:ind w:left="150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3FD3" w:rsidRPr="00404AA3" w14:paraId="020344ED" w14:textId="77777777" w:rsidTr="009D603F">
        <w:tc>
          <w:tcPr>
            <w:tcW w:w="16110" w:type="dxa"/>
            <w:gridSpan w:val="8"/>
          </w:tcPr>
          <w:p w14:paraId="052E1B42" w14:textId="77777777" w:rsidR="00543FD3" w:rsidRDefault="00543FD3" w:rsidP="00543FD3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D35182">
              <w:rPr>
                <w:rFonts w:ascii="Arial" w:hAnsi="Arial" w:cs="Arial"/>
                <w:b/>
                <w:bCs/>
                <w:i/>
                <w:iCs/>
              </w:rPr>
              <w:t>I acknowledge my responsibilities as outlined in the job description for my position, and I will observe and adhere to the highest standards of work ethics in the performance of my duties</w:t>
            </w:r>
            <w:r>
              <w:rPr>
                <w:rFonts w:ascii="Arial" w:hAnsi="Arial" w:cs="Arial"/>
                <w:b/>
                <w:bCs/>
                <w:i/>
                <w:iCs/>
              </w:rPr>
              <w:t>.</w:t>
            </w:r>
          </w:p>
          <w:p w14:paraId="54D85392" w14:textId="77777777" w:rsidR="00543FD3" w:rsidRDefault="00543FD3" w:rsidP="00543FD3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0A0AE268" w14:textId="77777777" w:rsidR="00543FD3" w:rsidRPr="00D35182" w:rsidRDefault="00543FD3" w:rsidP="00543FD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E9C6581" w14:textId="77777777" w:rsidR="00543FD3" w:rsidRPr="00F76CB1" w:rsidRDefault="00543FD3" w:rsidP="00543FD3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30EEE8C5" w14:textId="77777777" w:rsidR="00543FD3" w:rsidRDefault="00543FD3" w:rsidP="00543FD3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Employee’s Signature over p</w:t>
            </w:r>
            <w:r w:rsidRPr="00F76CB1">
              <w:rPr>
                <w:rFonts w:ascii="Arial" w:hAnsi="Arial" w:cs="Arial"/>
                <w:bCs/>
                <w:sz w:val="20"/>
                <w:szCs w:val="20"/>
              </w:rPr>
              <w:t>rinted Name</w:t>
            </w:r>
          </w:p>
          <w:p w14:paraId="58649E6A" w14:textId="77777777" w:rsidR="00543FD3" w:rsidRDefault="00543FD3" w:rsidP="00543FD3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271E21F9" w14:textId="77777777" w:rsidR="00543FD3" w:rsidRDefault="00543FD3" w:rsidP="00543FD3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4A0A22A6" w14:textId="77777777" w:rsidR="00543FD3" w:rsidRDefault="00543FD3" w:rsidP="00543FD3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Position</w:t>
            </w:r>
          </w:p>
          <w:p w14:paraId="01E0284E" w14:textId="77777777" w:rsidR="00543FD3" w:rsidRPr="00F76CB1" w:rsidRDefault="00543FD3" w:rsidP="00543FD3">
            <w:pPr>
              <w:rPr>
                <w:rFonts w:ascii="Arial" w:hAnsi="Arial" w:cs="Arial"/>
                <w:sz w:val="20"/>
                <w:szCs w:val="20"/>
              </w:rPr>
            </w:pPr>
          </w:p>
          <w:p w14:paraId="0F76DE54" w14:textId="77777777" w:rsidR="00543FD3" w:rsidRPr="00E721E9" w:rsidRDefault="00543FD3" w:rsidP="00543FD3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</w:t>
            </w:r>
          </w:p>
          <w:p w14:paraId="47256E3F" w14:textId="5E3BF384" w:rsidR="00543FD3" w:rsidRPr="00404AA3" w:rsidRDefault="00543FD3" w:rsidP="00543FD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Date</w:t>
            </w:r>
          </w:p>
        </w:tc>
      </w:tr>
    </w:tbl>
    <w:p w14:paraId="5277EA00" w14:textId="77777777" w:rsidR="001D7040" w:rsidRPr="00404AA3" w:rsidRDefault="001D7040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5D58DACA" w14:textId="77777777" w:rsidR="00673DB4" w:rsidRPr="00404AA3" w:rsidRDefault="00673DB4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sectPr w:rsidR="00673DB4" w:rsidRPr="00404AA3" w:rsidSect="00577DAC">
      <w:pgSz w:w="18720" w:h="12240" w:orient="landscape" w:code="5"/>
      <w:pgMar w:top="144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DCDB8" w14:textId="77777777" w:rsidR="004658D0" w:rsidRDefault="004658D0">
      <w:r>
        <w:separator/>
      </w:r>
    </w:p>
  </w:endnote>
  <w:endnote w:type="continuationSeparator" w:id="0">
    <w:p w14:paraId="798B9132" w14:textId="77777777" w:rsidR="004658D0" w:rsidRDefault="004658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8FDA4" w14:textId="77777777" w:rsidR="004658D0" w:rsidRDefault="004658D0">
      <w:r>
        <w:separator/>
      </w:r>
    </w:p>
  </w:footnote>
  <w:footnote w:type="continuationSeparator" w:id="0">
    <w:p w14:paraId="035DE7DD" w14:textId="77777777" w:rsidR="004658D0" w:rsidRDefault="004658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9FEA9D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F4443D"/>
    <w:multiLevelType w:val="hybridMultilevel"/>
    <w:tmpl w:val="178816D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653600"/>
    <w:multiLevelType w:val="hybridMultilevel"/>
    <w:tmpl w:val="AEC42F8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F3077C"/>
    <w:multiLevelType w:val="hybridMultilevel"/>
    <w:tmpl w:val="933A8414"/>
    <w:lvl w:ilvl="0" w:tplc="954AE04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B064B9"/>
    <w:multiLevelType w:val="hybridMultilevel"/>
    <w:tmpl w:val="30B04F02"/>
    <w:lvl w:ilvl="0" w:tplc="51243474">
      <w:start w:val="1"/>
      <w:numFmt w:val="lowerLetter"/>
      <w:lvlText w:val="%1."/>
      <w:lvlJc w:val="left"/>
      <w:pPr>
        <w:ind w:left="720" w:hanging="360"/>
      </w:pPr>
      <w:rPr>
        <w:rFonts w:ascii="Arial" w:eastAsia="Times New Roman" w:hAnsi="Arial" w:cs="Arial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250C48"/>
    <w:multiLevelType w:val="hybridMultilevel"/>
    <w:tmpl w:val="545CA5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EF32BAB"/>
    <w:multiLevelType w:val="hybridMultilevel"/>
    <w:tmpl w:val="688422C8"/>
    <w:lvl w:ilvl="0" w:tplc="9E78E72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1243FAA"/>
    <w:multiLevelType w:val="hybridMultilevel"/>
    <w:tmpl w:val="5D82CD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0274D0"/>
    <w:multiLevelType w:val="hybridMultilevel"/>
    <w:tmpl w:val="74380B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3E65A3"/>
    <w:multiLevelType w:val="hybridMultilevel"/>
    <w:tmpl w:val="37EA6D5C"/>
    <w:lvl w:ilvl="0" w:tplc="F30A6D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0B5763"/>
    <w:multiLevelType w:val="hybridMultilevel"/>
    <w:tmpl w:val="6B02B2F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1C782D"/>
    <w:multiLevelType w:val="hybridMultilevel"/>
    <w:tmpl w:val="64962FA6"/>
    <w:lvl w:ilvl="0" w:tplc="D2C6940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9245FE"/>
    <w:multiLevelType w:val="hybridMultilevel"/>
    <w:tmpl w:val="EA6CCD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A00DB9"/>
    <w:multiLevelType w:val="hybridMultilevel"/>
    <w:tmpl w:val="FFB21268"/>
    <w:lvl w:ilvl="0" w:tplc="8092E68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FB758CD"/>
    <w:multiLevelType w:val="hybridMultilevel"/>
    <w:tmpl w:val="C5A25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844797"/>
    <w:multiLevelType w:val="hybridMultilevel"/>
    <w:tmpl w:val="09428DDE"/>
    <w:lvl w:ilvl="0" w:tplc="0740844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6" w15:restartNumberingAfterBreak="0">
    <w:nsid w:val="23DF5E99"/>
    <w:multiLevelType w:val="hybridMultilevel"/>
    <w:tmpl w:val="1378667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D22AE6"/>
    <w:multiLevelType w:val="hybridMultilevel"/>
    <w:tmpl w:val="5D700C00"/>
    <w:lvl w:ilvl="0" w:tplc="0409000F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8" w15:restartNumberingAfterBreak="0">
    <w:nsid w:val="27755A94"/>
    <w:multiLevelType w:val="hybridMultilevel"/>
    <w:tmpl w:val="76E6BABA"/>
    <w:lvl w:ilvl="0" w:tplc="5DFC09C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C229BC"/>
    <w:multiLevelType w:val="hybridMultilevel"/>
    <w:tmpl w:val="84508A40"/>
    <w:lvl w:ilvl="0" w:tplc="78EA4D74">
      <w:start w:val="1"/>
      <w:numFmt w:val="decimal"/>
      <w:lvlText w:val="%1."/>
      <w:lvlJc w:val="left"/>
      <w:pPr>
        <w:ind w:left="-945" w:hanging="360"/>
      </w:pPr>
      <w:rPr>
        <w:rFonts w:hint="default"/>
      </w:rPr>
    </w:lvl>
    <w:lvl w:ilvl="1" w:tplc="30544E12">
      <w:numFmt w:val="bullet"/>
      <w:lvlText w:val=""/>
      <w:lvlJc w:val="left"/>
      <w:pPr>
        <w:ind w:left="-225" w:hanging="360"/>
      </w:pPr>
      <w:rPr>
        <w:rFonts w:ascii="Symbol" w:eastAsia="Times New Roman" w:hAnsi="Symbo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495" w:hanging="180"/>
      </w:pPr>
    </w:lvl>
    <w:lvl w:ilvl="3" w:tplc="0409000F" w:tentative="1">
      <w:start w:val="1"/>
      <w:numFmt w:val="decimal"/>
      <w:lvlText w:val="%4."/>
      <w:lvlJc w:val="left"/>
      <w:pPr>
        <w:ind w:left="1215" w:hanging="360"/>
      </w:pPr>
    </w:lvl>
    <w:lvl w:ilvl="4" w:tplc="04090019" w:tentative="1">
      <w:start w:val="1"/>
      <w:numFmt w:val="lowerLetter"/>
      <w:lvlText w:val="%5."/>
      <w:lvlJc w:val="left"/>
      <w:pPr>
        <w:ind w:left="1935" w:hanging="360"/>
      </w:pPr>
    </w:lvl>
    <w:lvl w:ilvl="5" w:tplc="0409001B" w:tentative="1">
      <w:start w:val="1"/>
      <w:numFmt w:val="lowerRoman"/>
      <w:lvlText w:val="%6."/>
      <w:lvlJc w:val="right"/>
      <w:pPr>
        <w:ind w:left="2655" w:hanging="180"/>
      </w:pPr>
    </w:lvl>
    <w:lvl w:ilvl="6" w:tplc="0409000F" w:tentative="1">
      <w:start w:val="1"/>
      <w:numFmt w:val="decimal"/>
      <w:lvlText w:val="%7."/>
      <w:lvlJc w:val="left"/>
      <w:pPr>
        <w:ind w:left="3375" w:hanging="360"/>
      </w:pPr>
    </w:lvl>
    <w:lvl w:ilvl="7" w:tplc="04090019" w:tentative="1">
      <w:start w:val="1"/>
      <w:numFmt w:val="lowerLetter"/>
      <w:lvlText w:val="%8."/>
      <w:lvlJc w:val="left"/>
      <w:pPr>
        <w:ind w:left="4095" w:hanging="360"/>
      </w:pPr>
    </w:lvl>
    <w:lvl w:ilvl="8" w:tplc="0409001B" w:tentative="1">
      <w:start w:val="1"/>
      <w:numFmt w:val="lowerRoman"/>
      <w:lvlText w:val="%9."/>
      <w:lvlJc w:val="right"/>
      <w:pPr>
        <w:ind w:left="4815" w:hanging="180"/>
      </w:pPr>
    </w:lvl>
  </w:abstractNum>
  <w:abstractNum w:abstractNumId="20" w15:restartNumberingAfterBreak="0">
    <w:nsid w:val="2F1A3F0F"/>
    <w:multiLevelType w:val="hybridMultilevel"/>
    <w:tmpl w:val="D97AD4E4"/>
    <w:lvl w:ilvl="0" w:tplc="6A0CE994">
      <w:start w:val="7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3A5C69"/>
    <w:multiLevelType w:val="hybridMultilevel"/>
    <w:tmpl w:val="49AA9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6C53B4"/>
    <w:multiLevelType w:val="hybridMultilevel"/>
    <w:tmpl w:val="09EE337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2E5E1C"/>
    <w:multiLevelType w:val="hybridMultilevel"/>
    <w:tmpl w:val="D48459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4" w15:restartNumberingAfterBreak="0">
    <w:nsid w:val="38F83924"/>
    <w:multiLevelType w:val="hybridMultilevel"/>
    <w:tmpl w:val="E82EF2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FE204E"/>
    <w:multiLevelType w:val="hybridMultilevel"/>
    <w:tmpl w:val="7278CCAA"/>
    <w:lvl w:ilvl="0" w:tplc="7E5C3430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26" w15:restartNumberingAfterBreak="0">
    <w:nsid w:val="39606511"/>
    <w:multiLevelType w:val="hybridMultilevel"/>
    <w:tmpl w:val="31E203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07F78BC"/>
    <w:multiLevelType w:val="hybridMultilevel"/>
    <w:tmpl w:val="035E88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3F01FD"/>
    <w:multiLevelType w:val="multilevel"/>
    <w:tmpl w:val="4A90D3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616AD6"/>
    <w:multiLevelType w:val="hybridMultilevel"/>
    <w:tmpl w:val="ADD2FC5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9A61796"/>
    <w:multiLevelType w:val="hybridMultilevel"/>
    <w:tmpl w:val="09EE337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7936D2"/>
    <w:multiLevelType w:val="hybridMultilevel"/>
    <w:tmpl w:val="2CCACC20"/>
    <w:lvl w:ilvl="0" w:tplc="8BE8AF2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E83D08"/>
    <w:multiLevelType w:val="hybridMultilevel"/>
    <w:tmpl w:val="600E8E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0D3192"/>
    <w:multiLevelType w:val="hybridMultilevel"/>
    <w:tmpl w:val="ABFC73B6"/>
    <w:lvl w:ilvl="0" w:tplc="CAA814C2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A1A6724"/>
    <w:multiLevelType w:val="hybridMultilevel"/>
    <w:tmpl w:val="4AE0F3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F902B0"/>
    <w:multiLevelType w:val="hybridMultilevel"/>
    <w:tmpl w:val="C02294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EC7635"/>
    <w:multiLevelType w:val="hybridMultilevel"/>
    <w:tmpl w:val="4A90D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A6521B"/>
    <w:multiLevelType w:val="hybridMultilevel"/>
    <w:tmpl w:val="3BF8E744"/>
    <w:lvl w:ilvl="0" w:tplc="9DB262CC">
      <w:start w:val="8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DC2936"/>
    <w:multiLevelType w:val="hybridMultilevel"/>
    <w:tmpl w:val="5AF4BE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F1E296B"/>
    <w:multiLevelType w:val="hybridMultilevel"/>
    <w:tmpl w:val="67629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EC723F"/>
    <w:multiLevelType w:val="hybridMultilevel"/>
    <w:tmpl w:val="F5985C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5AD35A3"/>
    <w:multiLevelType w:val="hybridMultilevel"/>
    <w:tmpl w:val="B75E22F4"/>
    <w:lvl w:ilvl="0" w:tplc="77EE6B9C">
      <w:start w:val="1"/>
      <w:numFmt w:val="decimal"/>
      <w:lvlText w:val="%1."/>
      <w:lvlJc w:val="left"/>
      <w:pPr>
        <w:ind w:left="684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061420"/>
    <w:multiLevelType w:val="hybridMultilevel"/>
    <w:tmpl w:val="FE16431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6175FE"/>
    <w:multiLevelType w:val="hybridMultilevel"/>
    <w:tmpl w:val="8FE2425C"/>
    <w:lvl w:ilvl="0" w:tplc="900CA3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DC71DB2"/>
    <w:multiLevelType w:val="hybridMultilevel"/>
    <w:tmpl w:val="0E08A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334224">
    <w:abstractNumId w:val="14"/>
  </w:num>
  <w:num w:numId="2" w16cid:durableId="2030062686">
    <w:abstractNumId w:val="24"/>
  </w:num>
  <w:num w:numId="3" w16cid:durableId="527718054">
    <w:abstractNumId w:val="38"/>
  </w:num>
  <w:num w:numId="4" w16cid:durableId="671448537">
    <w:abstractNumId w:val="12"/>
  </w:num>
  <w:num w:numId="5" w16cid:durableId="1860467020">
    <w:abstractNumId w:val="6"/>
  </w:num>
  <w:num w:numId="6" w16cid:durableId="1364594751">
    <w:abstractNumId w:val="34"/>
  </w:num>
  <w:num w:numId="7" w16cid:durableId="557788692">
    <w:abstractNumId w:val="8"/>
  </w:num>
  <w:num w:numId="8" w16cid:durableId="1296527181">
    <w:abstractNumId w:val="21"/>
  </w:num>
  <w:num w:numId="9" w16cid:durableId="735586221">
    <w:abstractNumId w:val="26"/>
  </w:num>
  <w:num w:numId="10" w16cid:durableId="687754535">
    <w:abstractNumId w:val="40"/>
  </w:num>
  <w:num w:numId="11" w16cid:durableId="1257791094">
    <w:abstractNumId w:val="35"/>
  </w:num>
  <w:num w:numId="12" w16cid:durableId="899826377">
    <w:abstractNumId w:val="7"/>
  </w:num>
  <w:num w:numId="13" w16cid:durableId="1183318942">
    <w:abstractNumId w:val="41"/>
  </w:num>
  <w:num w:numId="14" w16cid:durableId="2134638600">
    <w:abstractNumId w:val="0"/>
  </w:num>
  <w:num w:numId="15" w16cid:durableId="2096587769">
    <w:abstractNumId w:val="29"/>
  </w:num>
  <w:num w:numId="16" w16cid:durableId="741490143">
    <w:abstractNumId w:val="5"/>
  </w:num>
  <w:num w:numId="17" w16cid:durableId="92409474">
    <w:abstractNumId w:val="13"/>
  </w:num>
  <w:num w:numId="18" w16cid:durableId="1362976478">
    <w:abstractNumId w:val="17"/>
  </w:num>
  <w:num w:numId="19" w16cid:durableId="311720326">
    <w:abstractNumId w:val="25"/>
  </w:num>
  <w:num w:numId="20" w16cid:durableId="117918230">
    <w:abstractNumId w:val="10"/>
  </w:num>
  <w:num w:numId="21" w16cid:durableId="272785852">
    <w:abstractNumId w:val="32"/>
  </w:num>
  <w:num w:numId="22" w16cid:durableId="815610587">
    <w:abstractNumId w:val="15"/>
  </w:num>
  <w:num w:numId="23" w16cid:durableId="1037701080">
    <w:abstractNumId w:val="43"/>
  </w:num>
  <w:num w:numId="24" w16cid:durableId="1517883674">
    <w:abstractNumId w:val="44"/>
  </w:num>
  <w:num w:numId="25" w16cid:durableId="967323765">
    <w:abstractNumId w:val="19"/>
  </w:num>
  <w:num w:numId="26" w16cid:durableId="1579170616">
    <w:abstractNumId w:val="23"/>
  </w:num>
  <w:num w:numId="27" w16cid:durableId="163712768">
    <w:abstractNumId w:val="27"/>
  </w:num>
  <w:num w:numId="28" w16cid:durableId="794639271">
    <w:abstractNumId w:val="11"/>
  </w:num>
  <w:num w:numId="29" w16cid:durableId="311641126">
    <w:abstractNumId w:val="20"/>
  </w:num>
  <w:num w:numId="30" w16cid:durableId="1528911431">
    <w:abstractNumId w:val="3"/>
  </w:num>
  <w:num w:numId="31" w16cid:durableId="1993832202">
    <w:abstractNumId w:val="37"/>
  </w:num>
  <w:num w:numId="32" w16cid:durableId="302664514">
    <w:abstractNumId w:val="36"/>
  </w:num>
  <w:num w:numId="33" w16cid:durableId="1020543464">
    <w:abstractNumId w:val="28"/>
  </w:num>
  <w:num w:numId="34" w16cid:durableId="1355107099">
    <w:abstractNumId w:val="39"/>
  </w:num>
  <w:num w:numId="35" w16cid:durableId="1935627161">
    <w:abstractNumId w:val="18"/>
  </w:num>
  <w:num w:numId="36" w16cid:durableId="32854501">
    <w:abstractNumId w:val="31"/>
  </w:num>
  <w:num w:numId="37" w16cid:durableId="804935766">
    <w:abstractNumId w:val="42"/>
  </w:num>
  <w:num w:numId="38" w16cid:durableId="2112585525">
    <w:abstractNumId w:val="1"/>
  </w:num>
  <w:num w:numId="39" w16cid:durableId="484080692">
    <w:abstractNumId w:val="16"/>
  </w:num>
  <w:num w:numId="40" w16cid:durableId="1398866891">
    <w:abstractNumId w:val="30"/>
  </w:num>
  <w:num w:numId="41" w16cid:durableId="1900552297">
    <w:abstractNumId w:val="2"/>
  </w:num>
  <w:num w:numId="42" w16cid:durableId="704527020">
    <w:abstractNumId w:val="9"/>
  </w:num>
  <w:num w:numId="43" w16cid:durableId="574121096">
    <w:abstractNumId w:val="22"/>
  </w:num>
  <w:num w:numId="44" w16cid:durableId="978462619">
    <w:abstractNumId w:val="4"/>
  </w:num>
  <w:num w:numId="45" w16cid:durableId="315109637">
    <w:abstractNumId w:val="3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594C"/>
    <w:rsid w:val="00012310"/>
    <w:rsid w:val="00016E74"/>
    <w:rsid w:val="00024B10"/>
    <w:rsid w:val="00026E41"/>
    <w:rsid w:val="00033D48"/>
    <w:rsid w:val="0004048D"/>
    <w:rsid w:val="00073721"/>
    <w:rsid w:val="00074C3C"/>
    <w:rsid w:val="000843F9"/>
    <w:rsid w:val="000A30BF"/>
    <w:rsid w:val="000A5DEF"/>
    <w:rsid w:val="000C7355"/>
    <w:rsid w:val="000D2138"/>
    <w:rsid w:val="000D3CFF"/>
    <w:rsid w:val="000D41D1"/>
    <w:rsid w:val="000F4D52"/>
    <w:rsid w:val="00104D17"/>
    <w:rsid w:val="00107425"/>
    <w:rsid w:val="00123C08"/>
    <w:rsid w:val="00132F6D"/>
    <w:rsid w:val="001351CE"/>
    <w:rsid w:val="00137757"/>
    <w:rsid w:val="00142DDA"/>
    <w:rsid w:val="001613A8"/>
    <w:rsid w:val="0016395B"/>
    <w:rsid w:val="00166ABC"/>
    <w:rsid w:val="00171C88"/>
    <w:rsid w:val="00174442"/>
    <w:rsid w:val="00182748"/>
    <w:rsid w:val="00187DD4"/>
    <w:rsid w:val="001A0FFC"/>
    <w:rsid w:val="001A5E97"/>
    <w:rsid w:val="001B243F"/>
    <w:rsid w:val="001D1FEE"/>
    <w:rsid w:val="001D7040"/>
    <w:rsid w:val="001D7643"/>
    <w:rsid w:val="001E6DCB"/>
    <w:rsid w:val="00200850"/>
    <w:rsid w:val="002123A0"/>
    <w:rsid w:val="0021605B"/>
    <w:rsid w:val="00233AEC"/>
    <w:rsid w:val="002343BD"/>
    <w:rsid w:val="00246DC2"/>
    <w:rsid w:val="002507C1"/>
    <w:rsid w:val="0026386D"/>
    <w:rsid w:val="00270BE8"/>
    <w:rsid w:val="00285963"/>
    <w:rsid w:val="0028799E"/>
    <w:rsid w:val="002A25DD"/>
    <w:rsid w:val="002C104C"/>
    <w:rsid w:val="002C3BE1"/>
    <w:rsid w:val="002E16AD"/>
    <w:rsid w:val="002E34B2"/>
    <w:rsid w:val="002F76E0"/>
    <w:rsid w:val="002F76F9"/>
    <w:rsid w:val="003047DA"/>
    <w:rsid w:val="003251D9"/>
    <w:rsid w:val="00336CC4"/>
    <w:rsid w:val="00353339"/>
    <w:rsid w:val="003616A4"/>
    <w:rsid w:val="00370ADB"/>
    <w:rsid w:val="0037375B"/>
    <w:rsid w:val="003851D2"/>
    <w:rsid w:val="00396253"/>
    <w:rsid w:val="003A5D5F"/>
    <w:rsid w:val="003C302B"/>
    <w:rsid w:val="003D1CFD"/>
    <w:rsid w:val="003F5FF5"/>
    <w:rsid w:val="003F6AA3"/>
    <w:rsid w:val="00404AA3"/>
    <w:rsid w:val="00412B18"/>
    <w:rsid w:val="00412C78"/>
    <w:rsid w:val="00425BB3"/>
    <w:rsid w:val="0043423F"/>
    <w:rsid w:val="00443BCA"/>
    <w:rsid w:val="00446511"/>
    <w:rsid w:val="004658D0"/>
    <w:rsid w:val="0047264A"/>
    <w:rsid w:val="004751C6"/>
    <w:rsid w:val="004774E2"/>
    <w:rsid w:val="00484056"/>
    <w:rsid w:val="004849ED"/>
    <w:rsid w:val="00484A98"/>
    <w:rsid w:val="00485705"/>
    <w:rsid w:val="004A5DFA"/>
    <w:rsid w:val="00514D52"/>
    <w:rsid w:val="0053249D"/>
    <w:rsid w:val="00543FD3"/>
    <w:rsid w:val="005478B9"/>
    <w:rsid w:val="00550443"/>
    <w:rsid w:val="00561D84"/>
    <w:rsid w:val="00564233"/>
    <w:rsid w:val="00564AA7"/>
    <w:rsid w:val="00570861"/>
    <w:rsid w:val="00577DAC"/>
    <w:rsid w:val="005870FD"/>
    <w:rsid w:val="005871B6"/>
    <w:rsid w:val="00591C03"/>
    <w:rsid w:val="0059212D"/>
    <w:rsid w:val="00594C30"/>
    <w:rsid w:val="005A37D3"/>
    <w:rsid w:val="005A42F6"/>
    <w:rsid w:val="005C6A61"/>
    <w:rsid w:val="005D0CB3"/>
    <w:rsid w:val="005D19EE"/>
    <w:rsid w:val="005D546C"/>
    <w:rsid w:val="005D6CF2"/>
    <w:rsid w:val="005D75BE"/>
    <w:rsid w:val="0061570C"/>
    <w:rsid w:val="00622626"/>
    <w:rsid w:val="00623151"/>
    <w:rsid w:val="00640AB0"/>
    <w:rsid w:val="00644EC8"/>
    <w:rsid w:val="00651C7C"/>
    <w:rsid w:val="0066614E"/>
    <w:rsid w:val="00670011"/>
    <w:rsid w:val="00673DB4"/>
    <w:rsid w:val="0068377C"/>
    <w:rsid w:val="006C573D"/>
    <w:rsid w:val="006D0463"/>
    <w:rsid w:val="006D3B86"/>
    <w:rsid w:val="006E7C9A"/>
    <w:rsid w:val="006F2340"/>
    <w:rsid w:val="007022CA"/>
    <w:rsid w:val="00705E8C"/>
    <w:rsid w:val="007119E1"/>
    <w:rsid w:val="007228A6"/>
    <w:rsid w:val="00731FCC"/>
    <w:rsid w:val="00737B88"/>
    <w:rsid w:val="00755001"/>
    <w:rsid w:val="00773B41"/>
    <w:rsid w:val="00776C46"/>
    <w:rsid w:val="007973D5"/>
    <w:rsid w:val="007A632F"/>
    <w:rsid w:val="007A6833"/>
    <w:rsid w:val="007B1387"/>
    <w:rsid w:val="007F04FA"/>
    <w:rsid w:val="0080621E"/>
    <w:rsid w:val="008134CA"/>
    <w:rsid w:val="00826801"/>
    <w:rsid w:val="0083082B"/>
    <w:rsid w:val="00833F55"/>
    <w:rsid w:val="00841558"/>
    <w:rsid w:val="00844443"/>
    <w:rsid w:val="00857CFF"/>
    <w:rsid w:val="00862B21"/>
    <w:rsid w:val="00865FAD"/>
    <w:rsid w:val="008C4E0E"/>
    <w:rsid w:val="008C60C4"/>
    <w:rsid w:val="008C6A26"/>
    <w:rsid w:val="008D5392"/>
    <w:rsid w:val="008E5617"/>
    <w:rsid w:val="008F0620"/>
    <w:rsid w:val="008F5EA9"/>
    <w:rsid w:val="00907521"/>
    <w:rsid w:val="00914DC6"/>
    <w:rsid w:val="009173AE"/>
    <w:rsid w:val="00930E19"/>
    <w:rsid w:val="009319B5"/>
    <w:rsid w:val="00934925"/>
    <w:rsid w:val="00947E81"/>
    <w:rsid w:val="00956D58"/>
    <w:rsid w:val="009626A5"/>
    <w:rsid w:val="009723E8"/>
    <w:rsid w:val="009B2D92"/>
    <w:rsid w:val="009B57DA"/>
    <w:rsid w:val="009D0211"/>
    <w:rsid w:val="009D6A0C"/>
    <w:rsid w:val="009E630A"/>
    <w:rsid w:val="00A062BE"/>
    <w:rsid w:val="00A230F2"/>
    <w:rsid w:val="00A24048"/>
    <w:rsid w:val="00A30BC5"/>
    <w:rsid w:val="00A31C0B"/>
    <w:rsid w:val="00A36375"/>
    <w:rsid w:val="00A41855"/>
    <w:rsid w:val="00A41F6D"/>
    <w:rsid w:val="00A568F4"/>
    <w:rsid w:val="00A6073D"/>
    <w:rsid w:val="00A63197"/>
    <w:rsid w:val="00A7214C"/>
    <w:rsid w:val="00A722AB"/>
    <w:rsid w:val="00A75CED"/>
    <w:rsid w:val="00A80F40"/>
    <w:rsid w:val="00A90B43"/>
    <w:rsid w:val="00AA07A8"/>
    <w:rsid w:val="00AA51C3"/>
    <w:rsid w:val="00AB3AC5"/>
    <w:rsid w:val="00AC0CF5"/>
    <w:rsid w:val="00AC1560"/>
    <w:rsid w:val="00AC2C6F"/>
    <w:rsid w:val="00AD593E"/>
    <w:rsid w:val="00AD7E8C"/>
    <w:rsid w:val="00AE6084"/>
    <w:rsid w:val="00AF2886"/>
    <w:rsid w:val="00B12A7B"/>
    <w:rsid w:val="00B20CA1"/>
    <w:rsid w:val="00B30F5B"/>
    <w:rsid w:val="00B44AEA"/>
    <w:rsid w:val="00B52B21"/>
    <w:rsid w:val="00B56DDD"/>
    <w:rsid w:val="00B66D20"/>
    <w:rsid w:val="00B8005C"/>
    <w:rsid w:val="00B87C39"/>
    <w:rsid w:val="00B90B10"/>
    <w:rsid w:val="00BC56BA"/>
    <w:rsid w:val="00BF1482"/>
    <w:rsid w:val="00C01EBF"/>
    <w:rsid w:val="00C04F2D"/>
    <w:rsid w:val="00C0664D"/>
    <w:rsid w:val="00C1111B"/>
    <w:rsid w:val="00C13DFB"/>
    <w:rsid w:val="00C16BB1"/>
    <w:rsid w:val="00C3260E"/>
    <w:rsid w:val="00C43144"/>
    <w:rsid w:val="00C457B3"/>
    <w:rsid w:val="00C7078F"/>
    <w:rsid w:val="00C850E9"/>
    <w:rsid w:val="00CB1152"/>
    <w:rsid w:val="00CB2A9A"/>
    <w:rsid w:val="00CD1BDD"/>
    <w:rsid w:val="00CD3674"/>
    <w:rsid w:val="00D056C4"/>
    <w:rsid w:val="00D12D95"/>
    <w:rsid w:val="00D31D9D"/>
    <w:rsid w:val="00D37355"/>
    <w:rsid w:val="00D44CBE"/>
    <w:rsid w:val="00D51AA5"/>
    <w:rsid w:val="00D556FA"/>
    <w:rsid w:val="00D56A08"/>
    <w:rsid w:val="00D56E7B"/>
    <w:rsid w:val="00D75EDC"/>
    <w:rsid w:val="00D771B9"/>
    <w:rsid w:val="00D8043F"/>
    <w:rsid w:val="00D86551"/>
    <w:rsid w:val="00DB12B2"/>
    <w:rsid w:val="00DB3965"/>
    <w:rsid w:val="00DB623F"/>
    <w:rsid w:val="00DE202A"/>
    <w:rsid w:val="00DF26A3"/>
    <w:rsid w:val="00E02079"/>
    <w:rsid w:val="00E05CD7"/>
    <w:rsid w:val="00E07DB8"/>
    <w:rsid w:val="00E12D28"/>
    <w:rsid w:val="00E16B31"/>
    <w:rsid w:val="00E21829"/>
    <w:rsid w:val="00E224EC"/>
    <w:rsid w:val="00E3527A"/>
    <w:rsid w:val="00E3594C"/>
    <w:rsid w:val="00E45DB4"/>
    <w:rsid w:val="00E47391"/>
    <w:rsid w:val="00E5273A"/>
    <w:rsid w:val="00E70D98"/>
    <w:rsid w:val="00E82636"/>
    <w:rsid w:val="00E87C9E"/>
    <w:rsid w:val="00EA40BD"/>
    <w:rsid w:val="00EB01F2"/>
    <w:rsid w:val="00EB67FD"/>
    <w:rsid w:val="00EC1659"/>
    <w:rsid w:val="00ED28EF"/>
    <w:rsid w:val="00EE7F93"/>
    <w:rsid w:val="00EF32FE"/>
    <w:rsid w:val="00EF7F36"/>
    <w:rsid w:val="00F057DF"/>
    <w:rsid w:val="00F06A4D"/>
    <w:rsid w:val="00F12992"/>
    <w:rsid w:val="00F26752"/>
    <w:rsid w:val="00F306E3"/>
    <w:rsid w:val="00F40CD2"/>
    <w:rsid w:val="00F73BF8"/>
    <w:rsid w:val="00F74F2C"/>
    <w:rsid w:val="00F95637"/>
    <w:rsid w:val="00F963AB"/>
    <w:rsid w:val="00FA116E"/>
    <w:rsid w:val="00FA261D"/>
    <w:rsid w:val="00FA7616"/>
    <w:rsid w:val="00FB0A61"/>
    <w:rsid w:val="00FC04DB"/>
    <w:rsid w:val="00FC2648"/>
    <w:rsid w:val="00FC6D21"/>
    <w:rsid w:val="00FE37AB"/>
    <w:rsid w:val="00FE71F5"/>
    <w:rsid w:val="00FF2B3F"/>
    <w:rsid w:val="00FF53B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27B0C6"/>
  <w14:defaultImageDpi w14:val="300"/>
  <w15:docId w15:val="{780DF581-3702-4F28-89A7-5D9EF4007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34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CompanyName">
    <w:name w:val="Company Name"/>
    <w:basedOn w:val="Normal"/>
    <w:pPr>
      <w:framePr w:w="3845" w:h="1584" w:hSpace="187" w:vSpace="187" w:wrap="notBeside" w:vAnchor="page" w:hAnchor="margin" w:y="894" w:anchorLock="1"/>
      <w:spacing w:line="280" w:lineRule="atLeast"/>
      <w:jc w:val="both"/>
    </w:pPr>
    <w:rPr>
      <w:rFonts w:ascii="Arial Black" w:hAnsi="Arial Black"/>
      <w:spacing w:val="-25"/>
      <w:sz w:val="32"/>
      <w:szCs w:val="20"/>
    </w:rPr>
  </w:style>
  <w:style w:type="table" w:styleId="TableGrid">
    <w:name w:val="Table Grid"/>
    <w:basedOn w:val="TableNormal"/>
    <w:uiPriority w:val="59"/>
    <w:rsid w:val="00FC6D2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lorfulList-Accent11">
    <w:name w:val="Colorful List - Accent 11"/>
    <w:basedOn w:val="Normal"/>
    <w:uiPriority w:val="34"/>
    <w:qFormat/>
    <w:rsid w:val="0082680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2D95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12D95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AB3AC5"/>
  </w:style>
  <w:style w:type="paragraph" w:styleId="ListParagraph">
    <w:name w:val="List Paragraph"/>
    <w:basedOn w:val="Normal"/>
    <w:uiPriority w:val="34"/>
    <w:qFormat/>
    <w:rsid w:val="005504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9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9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7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EZCI%20Note%20Header.dot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22T08:09:03.9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22T08:09:03.1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AACE68-6A7A-4EC2-ABAD-EC8C3CBDA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EZCI Note Header.dot</Template>
  <TotalTime>0</TotalTime>
  <Pages>4</Pages>
  <Words>1005</Words>
  <Characters>5734</Characters>
  <Application>Microsoft Office Word</Application>
  <DocSecurity>4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Checklist and Template for a Proposal</vt:lpstr>
    </vt:vector>
  </TitlesOfParts>
  <Company>home</Company>
  <LinksUpToDate>false</LinksUpToDate>
  <CharactersWithSpaces>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Checklist and Template for a Proposal</dc:title>
  <dc:creator>Ed Zaragiza</dc:creator>
  <cp:lastModifiedBy>Mario Calatan</cp:lastModifiedBy>
  <cp:revision>2</cp:revision>
  <cp:lastPrinted>2024-04-04T06:04:00Z</cp:lastPrinted>
  <dcterms:created xsi:type="dcterms:W3CDTF">2026-09-01T14:44:00Z</dcterms:created>
  <dcterms:modified xsi:type="dcterms:W3CDTF">2026-09-01T14:44:00Z</dcterms:modified>
</cp:coreProperties>
</file>