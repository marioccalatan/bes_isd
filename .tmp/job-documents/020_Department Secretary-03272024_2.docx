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94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30"/>
        <w:gridCol w:w="3330"/>
        <w:gridCol w:w="2303"/>
        <w:gridCol w:w="1297"/>
        <w:gridCol w:w="3120"/>
        <w:gridCol w:w="2122"/>
        <w:gridCol w:w="2122"/>
        <w:gridCol w:w="2123"/>
      </w:tblGrid>
      <w:tr w:rsidR="003B2A72" w:rsidRPr="00361BA4" w14:paraId="325FEB25" w14:textId="77777777" w:rsidTr="00B5103B">
        <w:trPr>
          <w:trHeight w:val="231"/>
        </w:trPr>
        <w:tc>
          <w:tcPr>
            <w:tcW w:w="4860" w:type="dxa"/>
            <w:gridSpan w:val="2"/>
          </w:tcPr>
          <w:p w14:paraId="3CAD3A19" w14:textId="77777777" w:rsidR="003B2A72" w:rsidRPr="00361BA4" w:rsidRDefault="0069240C" w:rsidP="00B94AEE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0D5BB73" wp14:editId="028523B7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-257810</wp:posOffset>
                      </wp:positionV>
                      <wp:extent cx="4018915" cy="256540"/>
                      <wp:effectExtent l="0" t="0" r="0" b="0"/>
                      <wp:wrapNone/>
                      <wp:docPr id="1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1891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/>
                                <a:ext uri="{91240B29-F687-4f45-9708-019B960494DF}"/>
                              </a:extLst>
                            </wps:spPr>
                            <wps:txbx>
                              <w:txbxContent>
                                <w:p w14:paraId="686DD295" w14:textId="77777777" w:rsidR="003B2A72" w:rsidRPr="00D12D95" w:rsidRDefault="003B2A72" w:rsidP="00404AA3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D12D95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JOB DESCRIPTION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D5BB7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4.1pt;margin-top:-20.3pt;width:316.45pt;height:20.2pt;z-index:251657728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" filled="f" stroked="f">
                      <v:textbox>
                        <w:txbxContent>
                          <w:p w14:paraId="686DD295" w14:textId="77777777" w:rsidR="003B2A72" w:rsidRPr="00D12D95" w:rsidRDefault="003B2A72" w:rsidP="00404AA3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</w:pPr>
                            <w:r w:rsidRPr="00D12D95"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  <w:t>JOB DESCRIPTION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B2A72" w:rsidRPr="00361BA4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 w:rsidR="00B94AE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B94AEE">
              <w:rPr>
                <w:rFonts w:ascii="Arial" w:hAnsi="Arial" w:cs="Arial"/>
                <w:sz w:val="20"/>
                <w:szCs w:val="20"/>
              </w:rPr>
              <w:t>Department Secretary</w:t>
            </w:r>
            <w:r w:rsidR="00784C5F">
              <w:rPr>
                <w:rFonts w:ascii="Arial" w:hAnsi="Arial" w:cs="Arial"/>
                <w:sz w:val="20"/>
                <w:szCs w:val="20"/>
              </w:rPr>
              <w:t xml:space="preserve"> I, II, III</w:t>
            </w:r>
            <w:r w:rsidR="007B04F1">
              <w:rPr>
                <w:rFonts w:ascii="Arial" w:hAnsi="Arial" w:cs="Arial"/>
                <w:sz w:val="20"/>
                <w:szCs w:val="20"/>
              </w:rPr>
              <w:t>,IV</w:t>
            </w:r>
          </w:p>
        </w:tc>
        <w:tc>
          <w:tcPr>
            <w:tcW w:w="13087" w:type="dxa"/>
            <w:gridSpan w:val="6"/>
          </w:tcPr>
          <w:p w14:paraId="5C9A9C02" w14:textId="77777777" w:rsidR="003B2A72" w:rsidRPr="00361BA4" w:rsidRDefault="003B2A72" w:rsidP="00A24048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Pr="00361BA4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361BA4">
              <w:rPr>
                <w:rFonts w:ascii="Arial" w:hAnsi="Arial" w:cs="Arial"/>
                <w:sz w:val="20"/>
                <w:szCs w:val="20"/>
              </w:rPr>
              <w:t>Institutional Services Department (ISD)</w:t>
            </w:r>
          </w:p>
        </w:tc>
      </w:tr>
      <w:tr w:rsidR="003B2A72" w:rsidRPr="00361BA4" w14:paraId="41D762F1" w14:textId="77777777" w:rsidTr="00B5103B">
        <w:trPr>
          <w:trHeight w:val="208"/>
        </w:trPr>
        <w:tc>
          <w:tcPr>
            <w:tcW w:w="4860" w:type="dxa"/>
            <w:gridSpan w:val="2"/>
          </w:tcPr>
          <w:p w14:paraId="24CCABEE" w14:textId="77777777" w:rsidR="003B2A72" w:rsidRPr="00B40E7B" w:rsidRDefault="003B2A72" w:rsidP="00B94AEE">
            <w:pPr>
              <w:rPr>
                <w:rFonts w:ascii="Arial" w:hAnsi="Arial" w:cs="Arial"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>Employment Level:</w:t>
            </w:r>
            <w:r w:rsidR="0069240C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B40E7B">
              <w:rPr>
                <w:rFonts w:ascii="Arial" w:hAnsi="Arial" w:cs="Arial"/>
                <w:sz w:val="20"/>
                <w:szCs w:val="20"/>
              </w:rPr>
              <w:t>Rank and File</w:t>
            </w:r>
          </w:p>
        </w:tc>
        <w:tc>
          <w:tcPr>
            <w:tcW w:w="13087" w:type="dxa"/>
            <w:gridSpan w:val="6"/>
          </w:tcPr>
          <w:p w14:paraId="5AEC99DC" w14:textId="77777777" w:rsidR="003B2A72" w:rsidRPr="00361BA4" w:rsidRDefault="003B2A72" w:rsidP="00B94AEE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 xml:space="preserve">Office:  </w:t>
            </w:r>
          </w:p>
        </w:tc>
      </w:tr>
      <w:tr w:rsidR="003B2A72" w:rsidRPr="00361BA4" w14:paraId="162F9B38" w14:textId="77777777" w:rsidTr="00B5103B">
        <w:trPr>
          <w:trHeight w:val="231"/>
        </w:trPr>
        <w:tc>
          <w:tcPr>
            <w:tcW w:w="4860" w:type="dxa"/>
            <w:gridSpan w:val="2"/>
          </w:tcPr>
          <w:p w14:paraId="7EFB7F1B" w14:textId="77777777" w:rsidR="003B2A72" w:rsidRPr="00361BA4" w:rsidRDefault="003B2A72" w:rsidP="00B94AEE">
            <w:pPr>
              <w:rPr>
                <w:rFonts w:ascii="Arial" w:hAnsi="Arial" w:cs="Arial"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 xml:space="preserve">Reports to:  </w:t>
            </w:r>
            <w:r w:rsidR="00B94AEE">
              <w:rPr>
                <w:rFonts w:ascii="Arial" w:hAnsi="Arial" w:cs="Arial"/>
                <w:sz w:val="20"/>
                <w:szCs w:val="20"/>
              </w:rPr>
              <w:t>Department Manager</w:t>
            </w:r>
          </w:p>
        </w:tc>
        <w:tc>
          <w:tcPr>
            <w:tcW w:w="13087" w:type="dxa"/>
            <w:gridSpan w:val="6"/>
          </w:tcPr>
          <w:p w14:paraId="11481A8F" w14:textId="77777777" w:rsidR="003B2A72" w:rsidRPr="00361BA4" w:rsidRDefault="003B2A72" w:rsidP="00841558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 xml:space="preserve">Area of Work: </w:t>
            </w:r>
            <w:r w:rsidRPr="00361BA4">
              <w:rPr>
                <w:rFonts w:ascii="Arial" w:hAnsi="Arial" w:cs="Arial"/>
                <w:sz w:val="20"/>
                <w:szCs w:val="20"/>
              </w:rPr>
              <w:t>Head Office</w:t>
            </w:r>
          </w:p>
        </w:tc>
      </w:tr>
      <w:tr w:rsidR="003B2A72" w:rsidRPr="00361BA4" w14:paraId="6EF4040F" w14:textId="77777777" w:rsidTr="00B5103B">
        <w:trPr>
          <w:trHeight w:val="201"/>
        </w:trPr>
        <w:tc>
          <w:tcPr>
            <w:tcW w:w="4860" w:type="dxa"/>
            <w:gridSpan w:val="2"/>
          </w:tcPr>
          <w:p w14:paraId="3B6280D2" w14:textId="77777777" w:rsidR="003B2A72" w:rsidRPr="00361BA4" w:rsidRDefault="003B2A72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 xml:space="preserve">Approved:          </w:t>
            </w:r>
          </w:p>
          <w:p w14:paraId="4CF4CB16" w14:textId="77777777" w:rsidR="003B2A72" w:rsidRPr="00361BA4" w:rsidRDefault="003B2A72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087" w:type="dxa"/>
            <w:gridSpan w:val="6"/>
          </w:tcPr>
          <w:p w14:paraId="661FD9D1" w14:textId="77777777" w:rsidR="003B2A72" w:rsidRPr="00361BA4" w:rsidRDefault="003B2A72" w:rsidP="00B87C3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3B2A72" w:rsidRPr="00361BA4" w14:paraId="0439E818" w14:textId="77777777" w:rsidTr="00D21411">
        <w:trPr>
          <w:trHeight w:val="441"/>
        </w:trPr>
        <w:tc>
          <w:tcPr>
            <w:tcW w:w="17947" w:type="dxa"/>
            <w:gridSpan w:val="8"/>
          </w:tcPr>
          <w:p w14:paraId="224CAB30" w14:textId="77777777" w:rsidR="005910FB" w:rsidRDefault="003B2A72" w:rsidP="002F4E4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F4E42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Pr="002F4E42">
              <w:rPr>
                <w:rFonts w:ascii="Arial" w:hAnsi="Arial" w:cs="Arial"/>
                <w:sz w:val="20"/>
                <w:szCs w:val="20"/>
              </w:rPr>
              <w:t xml:space="preserve">:  </w:t>
            </w:r>
          </w:p>
          <w:p w14:paraId="72500E1A" w14:textId="77777777" w:rsidR="003B2A72" w:rsidRPr="00784C5F" w:rsidRDefault="00B94AEE" w:rsidP="00784C5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84C5F">
              <w:rPr>
                <w:rFonts w:ascii="Arial" w:hAnsi="Arial" w:cs="Arial"/>
                <w:sz w:val="20"/>
                <w:szCs w:val="20"/>
              </w:rPr>
              <w:t xml:space="preserve">Responsible in ensuring an orderly office, providing efficient and reliable secretarial services including HR records management, handling confidential information and keeping vital information /documents that may be needed by the Department Manager in making operational decisions. </w:t>
            </w:r>
          </w:p>
        </w:tc>
      </w:tr>
      <w:tr w:rsidR="00996974" w:rsidRPr="00361BA4" w14:paraId="3249EC22" w14:textId="77777777" w:rsidTr="0049381D">
        <w:trPr>
          <w:trHeight w:val="1601"/>
        </w:trPr>
        <w:tc>
          <w:tcPr>
            <w:tcW w:w="7163" w:type="dxa"/>
            <w:gridSpan w:val="3"/>
            <w:vAlign w:val="center"/>
          </w:tcPr>
          <w:p w14:paraId="3C89A2E2" w14:textId="77777777" w:rsidR="00577DAC" w:rsidRPr="00361BA4" w:rsidRDefault="00577DAC" w:rsidP="00784C5F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1297" w:type="dxa"/>
            <w:vAlign w:val="center"/>
          </w:tcPr>
          <w:p w14:paraId="073A7A7E" w14:textId="77777777" w:rsidR="00577DAC" w:rsidRPr="00361BA4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>Frequency/</w:t>
            </w:r>
          </w:p>
          <w:p w14:paraId="6979E4B3" w14:textId="77777777" w:rsidR="00577DAC" w:rsidRPr="00361BA4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>Percentage</w:t>
            </w:r>
          </w:p>
        </w:tc>
        <w:tc>
          <w:tcPr>
            <w:tcW w:w="3120" w:type="dxa"/>
            <w:vAlign w:val="center"/>
          </w:tcPr>
          <w:p w14:paraId="04479853" w14:textId="77777777" w:rsidR="00577DAC" w:rsidRPr="00361BA4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6367" w:type="dxa"/>
            <w:gridSpan w:val="3"/>
          </w:tcPr>
          <w:p w14:paraId="49AB4DD7" w14:textId="77777777" w:rsidR="00577DAC" w:rsidRPr="00361BA4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Style w:val="TableGrid"/>
              <w:tblW w:w="6132" w:type="dxa"/>
              <w:tblLook w:val="04A0" w:firstRow="1" w:lastRow="0" w:firstColumn="1" w:lastColumn="0" w:noHBand="0" w:noVBand="1"/>
            </w:tblPr>
            <w:tblGrid>
              <w:gridCol w:w="370"/>
              <w:gridCol w:w="5762"/>
            </w:tblGrid>
            <w:tr w:rsidR="00577DAC" w:rsidRPr="00361BA4" w14:paraId="58F5286F" w14:textId="77777777" w:rsidTr="0049381D">
              <w:trPr>
                <w:trHeight w:val="208"/>
              </w:trPr>
              <w:tc>
                <w:tcPr>
                  <w:tcW w:w="370" w:type="dxa"/>
                </w:tcPr>
                <w:p w14:paraId="4BD618F5" w14:textId="77777777" w:rsidR="00577DAC" w:rsidRPr="00361BA4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361BA4">
                    <w:rPr>
                      <w:rFonts w:ascii="Arial" w:hAnsi="Arial" w:cs="Arial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2" w:type="dxa"/>
                </w:tcPr>
                <w:p w14:paraId="6F883F66" w14:textId="77777777" w:rsidR="00577DAC" w:rsidRPr="00361BA4" w:rsidRDefault="00577DAC" w:rsidP="000F4D52">
                  <w:pPr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361BA4">
                    <w:rPr>
                      <w:rFonts w:ascii="Arial" w:hAnsi="Arial" w:cs="Arial"/>
                      <w:sz w:val="18"/>
                      <w:szCs w:val="18"/>
                    </w:rPr>
                    <w:t>Basic (basic/general understanding of the field to perform job duties)</w:t>
                  </w:r>
                </w:p>
              </w:tc>
            </w:tr>
            <w:tr w:rsidR="00577DAC" w:rsidRPr="00361BA4" w14:paraId="07BCAE8D" w14:textId="77777777" w:rsidTr="0049381D">
              <w:trPr>
                <w:trHeight w:val="580"/>
              </w:trPr>
              <w:tc>
                <w:tcPr>
                  <w:tcW w:w="370" w:type="dxa"/>
                </w:tcPr>
                <w:p w14:paraId="501D183E" w14:textId="77777777" w:rsidR="00577DAC" w:rsidRPr="00361BA4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361BA4">
                    <w:rPr>
                      <w:rFonts w:ascii="Arial" w:hAnsi="Arial" w:cs="Arial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2" w:type="dxa"/>
                </w:tcPr>
                <w:p w14:paraId="0737EE46" w14:textId="77777777" w:rsidR="00577DAC" w:rsidRPr="00361BA4" w:rsidRDefault="00577DAC" w:rsidP="000F4D52">
                  <w:pPr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361BA4">
                    <w:rPr>
                      <w:rFonts w:ascii="Arial" w:hAnsi="Arial" w:cs="Arial"/>
                      <w:sz w:val="18"/>
                      <w:szCs w:val="18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577DAC" w:rsidRPr="00361BA4" w14:paraId="20E1B2E4" w14:textId="77777777" w:rsidTr="0049381D">
              <w:trPr>
                <w:trHeight w:val="604"/>
              </w:trPr>
              <w:tc>
                <w:tcPr>
                  <w:tcW w:w="370" w:type="dxa"/>
                </w:tcPr>
                <w:p w14:paraId="6C8116C2" w14:textId="77777777" w:rsidR="00577DAC" w:rsidRPr="00361BA4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361BA4">
                    <w:rPr>
                      <w:rFonts w:ascii="Arial" w:hAnsi="Arial" w:cs="Arial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2" w:type="dxa"/>
                </w:tcPr>
                <w:p w14:paraId="2F5311E1" w14:textId="77777777" w:rsidR="00577DAC" w:rsidRPr="00361BA4" w:rsidRDefault="00577DAC" w:rsidP="000F4D52">
                  <w:pPr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361BA4">
                    <w:rPr>
                      <w:rFonts w:ascii="Arial" w:hAnsi="Arial" w:cs="Arial"/>
                      <w:sz w:val="18"/>
                      <w:szCs w:val="18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14:paraId="0D98999E" w14:textId="77777777" w:rsidR="00577DAC" w:rsidRPr="00361BA4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E302C" w:rsidRPr="00361BA4" w14:paraId="3780F74A" w14:textId="77777777" w:rsidTr="00FE7AD1">
        <w:trPr>
          <w:trHeight w:val="46"/>
        </w:trPr>
        <w:tc>
          <w:tcPr>
            <w:tcW w:w="7163" w:type="dxa"/>
            <w:gridSpan w:val="3"/>
          </w:tcPr>
          <w:p w14:paraId="58F4B4DC" w14:textId="77777777" w:rsidR="00DE302C" w:rsidRDefault="00DE302C" w:rsidP="00577DA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ECB33F7" w14:textId="77777777" w:rsidR="00DE302C" w:rsidRDefault="00DE302C" w:rsidP="00577DA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Document Circulation/tracking</w:t>
            </w:r>
          </w:p>
          <w:p w14:paraId="14954E9E" w14:textId="77777777" w:rsidR="00DE302C" w:rsidRDefault="00DE302C" w:rsidP="007B04F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  <w:r>
              <w:rPr>
                <w:rFonts w:ascii="Arial" w:hAnsi="Arial" w:cs="Arial"/>
                <w:b/>
                <w:sz w:val="20"/>
                <w:szCs w:val="20"/>
              </w:rPr>
              <w:t>DS I (2), DS II (3), DS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 III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and DS IV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 (4)</w:t>
            </w:r>
          </w:p>
          <w:p w14:paraId="3EF5CC9B" w14:textId="77777777" w:rsidR="00DE302C" w:rsidRPr="005910FB" w:rsidRDefault="00DE302C" w:rsidP="00577DA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97" w:type="dxa"/>
          </w:tcPr>
          <w:p w14:paraId="76B71B8A" w14:textId="77777777" w:rsidR="00DE302C" w:rsidRDefault="00DE302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9A8770A" w14:textId="77777777" w:rsidR="00DE302C" w:rsidRDefault="00DE302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EEBA8D9" w14:textId="77777777" w:rsidR="00DE302C" w:rsidRPr="00361BA4" w:rsidRDefault="00DE302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60</w:t>
            </w:r>
            <w:r w:rsidRPr="00361BA4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9487" w:type="dxa"/>
            <w:gridSpan w:val="4"/>
          </w:tcPr>
          <w:p w14:paraId="31B99474" w14:textId="77777777" w:rsidR="00DE302C" w:rsidRPr="00361BA4" w:rsidRDefault="00DE302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04F1" w:rsidRPr="00361BA4" w14:paraId="2761F6F1" w14:textId="77777777" w:rsidTr="007B04F1">
        <w:trPr>
          <w:trHeight w:val="649"/>
        </w:trPr>
        <w:tc>
          <w:tcPr>
            <w:tcW w:w="1530" w:type="dxa"/>
            <w:vMerge w:val="restart"/>
          </w:tcPr>
          <w:p w14:paraId="699BA0DB" w14:textId="77777777" w:rsidR="007B04F1" w:rsidRDefault="007B04F1" w:rsidP="00784C5F">
            <w:pPr>
              <w:rPr>
                <w:rFonts w:ascii="Arial" w:hAnsi="Arial" w:cs="Arial"/>
                <w:sz w:val="20"/>
                <w:szCs w:val="20"/>
              </w:rPr>
            </w:pPr>
          </w:p>
          <w:p w14:paraId="1276DCA2" w14:textId="77777777" w:rsidR="007B04F1" w:rsidRPr="002963F1" w:rsidRDefault="007B04F1" w:rsidP="00784C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DS I, II, III,IV</w:t>
            </w:r>
          </w:p>
        </w:tc>
        <w:tc>
          <w:tcPr>
            <w:tcW w:w="5633" w:type="dxa"/>
            <w:gridSpan w:val="2"/>
          </w:tcPr>
          <w:p w14:paraId="74FAFBFB" w14:textId="77777777" w:rsidR="007B04F1" w:rsidRPr="002963F1" w:rsidRDefault="007B04F1" w:rsidP="002E2C93">
            <w:pPr>
              <w:numPr>
                <w:ilvl w:val="0"/>
                <w:numId w:val="5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2963F1">
              <w:rPr>
                <w:rFonts w:ascii="Arial" w:hAnsi="Arial" w:cs="Arial"/>
                <w:sz w:val="20"/>
                <w:szCs w:val="20"/>
              </w:rPr>
              <w:t>Receives and/or routes documents, circulars, reports and other documents through available channels, i.e. hardcopies, Zimbra local email system</w:t>
            </w:r>
            <w:r>
              <w:rPr>
                <w:rFonts w:ascii="Arial" w:hAnsi="Arial" w:cs="Arial"/>
                <w:sz w:val="20"/>
                <w:szCs w:val="20"/>
              </w:rPr>
              <w:t xml:space="preserve"> and</w:t>
            </w:r>
            <w:r w:rsidRPr="002963F1">
              <w:rPr>
                <w:rFonts w:ascii="Arial" w:hAnsi="Arial" w:cs="Arial"/>
                <w:sz w:val="20"/>
                <w:szCs w:val="20"/>
              </w:rPr>
              <w:t xml:space="preserve"> e-mail</w:t>
            </w:r>
          </w:p>
        </w:tc>
        <w:tc>
          <w:tcPr>
            <w:tcW w:w="1297" w:type="dxa"/>
          </w:tcPr>
          <w:p w14:paraId="5BA1B0D0" w14:textId="77777777" w:rsidR="007B04F1" w:rsidRPr="002963F1" w:rsidRDefault="007B04F1" w:rsidP="00784C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0" w:type="dxa"/>
          </w:tcPr>
          <w:p w14:paraId="6508F34D" w14:textId="77777777" w:rsidR="007B04F1" w:rsidRPr="00996974" w:rsidRDefault="007B04F1" w:rsidP="00996974">
            <w:pPr>
              <w:rPr>
                <w:rFonts w:ascii="Arial" w:hAnsi="Arial" w:cs="Arial"/>
                <w:sz w:val="20"/>
                <w:szCs w:val="20"/>
              </w:rPr>
            </w:pPr>
            <w:r w:rsidRPr="00996974">
              <w:rPr>
                <w:rFonts w:ascii="Arial" w:hAnsi="Arial" w:cs="Arial"/>
                <w:sz w:val="20"/>
                <w:szCs w:val="20"/>
              </w:rPr>
              <w:t>Working knowledge the use of in-house system</w:t>
            </w:r>
          </w:p>
          <w:p w14:paraId="236AC5B7" w14:textId="77777777" w:rsidR="007B04F1" w:rsidRPr="002E2C93" w:rsidRDefault="007B04F1" w:rsidP="002E2C93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vAlign w:val="center"/>
          </w:tcPr>
          <w:p w14:paraId="522FB0CE" w14:textId="77777777" w:rsidR="007B04F1" w:rsidRDefault="007B04F1" w:rsidP="00784C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A9EB8F0" w14:textId="77777777" w:rsidR="007B04F1" w:rsidRPr="00361BA4" w:rsidRDefault="007B04F1" w:rsidP="00784C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2" w:type="dxa"/>
            <w:vAlign w:val="center"/>
          </w:tcPr>
          <w:p w14:paraId="06298A76" w14:textId="77777777" w:rsidR="007B04F1" w:rsidRDefault="007B04F1" w:rsidP="00784C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2B177FC" w14:textId="77777777" w:rsidR="00DE302C" w:rsidRPr="00361BA4" w:rsidRDefault="00DE302C" w:rsidP="00784C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6D54AAFA" w14:textId="77777777" w:rsidR="007B04F1" w:rsidRDefault="007B04F1" w:rsidP="00784C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4302E02" w14:textId="77777777" w:rsidR="007B04F1" w:rsidRPr="00361BA4" w:rsidRDefault="007B04F1" w:rsidP="00784C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E302C" w:rsidRPr="00361BA4" w14:paraId="420C1CEF" w14:textId="77777777" w:rsidTr="007B04F1">
        <w:trPr>
          <w:trHeight w:val="18"/>
        </w:trPr>
        <w:tc>
          <w:tcPr>
            <w:tcW w:w="1530" w:type="dxa"/>
            <w:vMerge/>
          </w:tcPr>
          <w:p w14:paraId="744B4AD2" w14:textId="77777777" w:rsidR="00DE302C" w:rsidRPr="002963F1" w:rsidRDefault="00DE302C" w:rsidP="00DE302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33" w:type="dxa"/>
            <w:gridSpan w:val="2"/>
          </w:tcPr>
          <w:p w14:paraId="0782613D" w14:textId="77777777" w:rsidR="00DE302C" w:rsidRPr="002963F1" w:rsidRDefault="00DE302C" w:rsidP="00DE302C">
            <w:pPr>
              <w:numPr>
                <w:ilvl w:val="0"/>
                <w:numId w:val="5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2963F1">
              <w:rPr>
                <w:rFonts w:ascii="Arial" w:hAnsi="Arial" w:cs="Arial"/>
                <w:sz w:val="20"/>
                <w:szCs w:val="20"/>
              </w:rPr>
              <w:t>Logs document details for future tracking needs</w:t>
            </w:r>
          </w:p>
        </w:tc>
        <w:tc>
          <w:tcPr>
            <w:tcW w:w="1297" w:type="dxa"/>
          </w:tcPr>
          <w:p w14:paraId="2FD919E2" w14:textId="77777777" w:rsidR="00DE302C" w:rsidRPr="002963F1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0" w:type="dxa"/>
          </w:tcPr>
          <w:p w14:paraId="36C2B9D6" w14:textId="77777777" w:rsidR="00DE302C" w:rsidRPr="002963F1" w:rsidRDefault="00DE302C" w:rsidP="00DE302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Records management skills</w:t>
            </w:r>
          </w:p>
        </w:tc>
        <w:tc>
          <w:tcPr>
            <w:tcW w:w="2122" w:type="dxa"/>
            <w:vAlign w:val="center"/>
          </w:tcPr>
          <w:p w14:paraId="67600C33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AC0E8FA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2" w:type="dxa"/>
            <w:vAlign w:val="center"/>
          </w:tcPr>
          <w:p w14:paraId="05B6A09B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A3C0F5C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7D2606F9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6E67465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E302C" w:rsidRPr="00361BA4" w14:paraId="6978F8EE" w14:textId="77777777" w:rsidTr="007B04F1">
        <w:trPr>
          <w:trHeight w:val="520"/>
        </w:trPr>
        <w:tc>
          <w:tcPr>
            <w:tcW w:w="1530" w:type="dxa"/>
            <w:vMerge/>
          </w:tcPr>
          <w:p w14:paraId="65BED949" w14:textId="77777777" w:rsidR="00DE302C" w:rsidRPr="002963F1" w:rsidRDefault="00DE302C" w:rsidP="00DE302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33" w:type="dxa"/>
            <w:gridSpan w:val="2"/>
          </w:tcPr>
          <w:p w14:paraId="65A2A4E7" w14:textId="77777777" w:rsidR="00DE302C" w:rsidRPr="002963F1" w:rsidRDefault="00DE302C" w:rsidP="00DE302C">
            <w:pPr>
              <w:numPr>
                <w:ilvl w:val="0"/>
                <w:numId w:val="5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2963F1">
              <w:rPr>
                <w:rFonts w:ascii="Arial" w:hAnsi="Arial" w:cs="Arial"/>
                <w:sz w:val="20"/>
                <w:szCs w:val="20"/>
              </w:rPr>
              <w:t>Maintains scanned copies (softcopy) of routed documents to facilitate efficient tracing</w:t>
            </w:r>
          </w:p>
        </w:tc>
        <w:tc>
          <w:tcPr>
            <w:tcW w:w="1297" w:type="dxa"/>
          </w:tcPr>
          <w:p w14:paraId="2B9D1486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</w:tcPr>
          <w:p w14:paraId="44293404" w14:textId="77777777" w:rsidR="00DE302C" w:rsidRDefault="00DE302C" w:rsidP="00DE302C">
            <w:pPr>
              <w:pStyle w:val="ListParagraph"/>
              <w:numPr>
                <w:ilvl w:val="0"/>
                <w:numId w:val="16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996974">
              <w:rPr>
                <w:rFonts w:ascii="Arial" w:hAnsi="Arial" w:cs="Arial"/>
                <w:sz w:val="20"/>
                <w:szCs w:val="20"/>
              </w:rPr>
              <w:t>Records management skills</w:t>
            </w:r>
          </w:p>
          <w:p w14:paraId="7BBD6766" w14:textId="77777777" w:rsidR="00DE302C" w:rsidRPr="00361BA4" w:rsidRDefault="00DE302C" w:rsidP="00DE302C">
            <w:pPr>
              <w:pStyle w:val="ListParagraph"/>
              <w:numPr>
                <w:ilvl w:val="0"/>
                <w:numId w:val="16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 knowledge on the use of office equipment</w:t>
            </w:r>
          </w:p>
        </w:tc>
        <w:tc>
          <w:tcPr>
            <w:tcW w:w="2122" w:type="dxa"/>
            <w:vAlign w:val="center"/>
          </w:tcPr>
          <w:p w14:paraId="2C34AE1D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C086453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2" w:type="dxa"/>
            <w:vAlign w:val="center"/>
          </w:tcPr>
          <w:p w14:paraId="68FDC387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A430A27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28E95A87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B42B726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E302C" w:rsidRPr="00361BA4" w14:paraId="2363D724" w14:textId="77777777" w:rsidTr="007B04F1">
        <w:trPr>
          <w:trHeight w:val="411"/>
        </w:trPr>
        <w:tc>
          <w:tcPr>
            <w:tcW w:w="1530" w:type="dxa"/>
            <w:vMerge/>
          </w:tcPr>
          <w:p w14:paraId="60F2B147" w14:textId="77777777" w:rsidR="00DE302C" w:rsidRPr="000B3FAC" w:rsidRDefault="00DE302C" w:rsidP="00DE302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33" w:type="dxa"/>
            <w:gridSpan w:val="2"/>
          </w:tcPr>
          <w:p w14:paraId="5987E36F" w14:textId="77777777" w:rsidR="00DE302C" w:rsidRPr="000B3FAC" w:rsidRDefault="00DE302C" w:rsidP="00DE302C">
            <w:pPr>
              <w:numPr>
                <w:ilvl w:val="0"/>
                <w:numId w:val="5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0B3FAC">
              <w:rPr>
                <w:rFonts w:ascii="Arial" w:hAnsi="Arial" w:cs="Arial"/>
                <w:sz w:val="20"/>
                <w:szCs w:val="20"/>
              </w:rPr>
              <w:t>Prints and transmits copies of documents to all indicated recipients</w:t>
            </w:r>
          </w:p>
        </w:tc>
        <w:tc>
          <w:tcPr>
            <w:tcW w:w="1297" w:type="dxa"/>
          </w:tcPr>
          <w:p w14:paraId="4D2CEFB7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</w:tcPr>
          <w:p w14:paraId="4FF529E1" w14:textId="77777777" w:rsidR="00DE302C" w:rsidRDefault="00DE302C" w:rsidP="00DE302C">
            <w:pPr>
              <w:rPr>
                <w:rFonts w:ascii="Arial" w:hAnsi="Arial" w:cs="Arial"/>
                <w:sz w:val="20"/>
                <w:szCs w:val="20"/>
              </w:rPr>
            </w:pPr>
            <w:r w:rsidRPr="00996974">
              <w:rPr>
                <w:rFonts w:ascii="Arial" w:hAnsi="Arial" w:cs="Arial"/>
                <w:sz w:val="20"/>
                <w:szCs w:val="20"/>
              </w:rPr>
              <w:t>Working knowledge on the use of office equipment</w:t>
            </w:r>
          </w:p>
        </w:tc>
        <w:tc>
          <w:tcPr>
            <w:tcW w:w="2122" w:type="dxa"/>
            <w:vAlign w:val="center"/>
          </w:tcPr>
          <w:p w14:paraId="0B5473E2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1EE6218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2" w:type="dxa"/>
            <w:vAlign w:val="center"/>
          </w:tcPr>
          <w:p w14:paraId="71360703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0B7E531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69E0603D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FD90363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E302C" w:rsidRPr="00361BA4" w14:paraId="2EB020AA" w14:textId="77777777" w:rsidTr="005666A4">
        <w:trPr>
          <w:trHeight w:val="142"/>
        </w:trPr>
        <w:tc>
          <w:tcPr>
            <w:tcW w:w="7163" w:type="dxa"/>
            <w:gridSpan w:val="3"/>
          </w:tcPr>
          <w:p w14:paraId="48414251" w14:textId="77777777" w:rsidR="00DE302C" w:rsidRDefault="00DE302C" w:rsidP="00577DA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A99E6C9" w14:textId="77777777" w:rsidR="00DE302C" w:rsidRDefault="00DE302C" w:rsidP="00577DA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5910FB">
              <w:rPr>
                <w:rFonts w:ascii="Arial" w:hAnsi="Arial" w:cs="Arial"/>
                <w:b/>
                <w:sz w:val="20"/>
                <w:szCs w:val="20"/>
              </w:rPr>
              <w:t>Administrative Efficiency</w:t>
            </w:r>
          </w:p>
          <w:p w14:paraId="4D3759D4" w14:textId="77777777" w:rsidR="00DE302C" w:rsidRDefault="00DE302C" w:rsidP="007B04F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  <w:r>
              <w:rPr>
                <w:rFonts w:ascii="Arial" w:hAnsi="Arial" w:cs="Arial"/>
                <w:b/>
                <w:sz w:val="20"/>
                <w:szCs w:val="20"/>
              </w:rPr>
              <w:t>DS I (2), DS II (3), DS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 III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and DS IV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 (4)</w:t>
            </w:r>
          </w:p>
          <w:p w14:paraId="5F7DE551" w14:textId="77777777" w:rsidR="00DE302C" w:rsidRPr="005910FB" w:rsidRDefault="00DE302C" w:rsidP="00577DA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97" w:type="dxa"/>
          </w:tcPr>
          <w:p w14:paraId="7BD34351" w14:textId="77777777" w:rsidR="00DE302C" w:rsidRDefault="00DE302C" w:rsidP="00A83BC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2CA7408" w14:textId="77777777" w:rsidR="00DE302C" w:rsidRDefault="00DE302C" w:rsidP="00A83BC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BD24F9D" w14:textId="77777777" w:rsidR="00DE302C" w:rsidRPr="00361BA4" w:rsidRDefault="00DE302C" w:rsidP="00A83BC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35</w:t>
            </w:r>
            <w:r w:rsidRPr="00361BA4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9487" w:type="dxa"/>
            <w:gridSpan w:val="4"/>
          </w:tcPr>
          <w:p w14:paraId="2E452BDA" w14:textId="77777777" w:rsidR="00DE302C" w:rsidRPr="00361BA4" w:rsidRDefault="00DE302C" w:rsidP="00B40E7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E302C" w:rsidRPr="00361BA4" w14:paraId="3BFE8CA1" w14:textId="77777777" w:rsidTr="007B04F1">
        <w:trPr>
          <w:trHeight w:val="649"/>
        </w:trPr>
        <w:tc>
          <w:tcPr>
            <w:tcW w:w="1530" w:type="dxa"/>
            <w:vMerge w:val="restart"/>
          </w:tcPr>
          <w:p w14:paraId="35E1E4C3" w14:textId="77777777" w:rsidR="00DE302C" w:rsidRDefault="00DE302C" w:rsidP="00DE302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611DFDC" w14:textId="77777777" w:rsidR="00DE302C" w:rsidRPr="002E2C93" w:rsidRDefault="00DE302C" w:rsidP="00DE302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DS I, II, III,IV</w:t>
            </w:r>
          </w:p>
        </w:tc>
        <w:tc>
          <w:tcPr>
            <w:tcW w:w="5633" w:type="dxa"/>
            <w:gridSpan w:val="2"/>
          </w:tcPr>
          <w:p w14:paraId="66C5DEA6" w14:textId="77777777" w:rsidR="00DE302C" w:rsidRPr="00323F56" w:rsidRDefault="00DE302C" w:rsidP="00DE302C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64B2">
              <w:rPr>
                <w:rFonts w:ascii="Arial" w:hAnsi="Arial" w:cs="Arial"/>
                <w:sz w:val="20"/>
                <w:szCs w:val="20"/>
              </w:rPr>
              <w:t>Takes dictation, transcribes, and types letters and reports</w:t>
            </w:r>
          </w:p>
        </w:tc>
        <w:tc>
          <w:tcPr>
            <w:tcW w:w="1297" w:type="dxa"/>
          </w:tcPr>
          <w:p w14:paraId="4FFB7D71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</w:tcPr>
          <w:p w14:paraId="7E082A8B" w14:textId="77777777" w:rsidR="00DE302C" w:rsidRDefault="00DE302C" w:rsidP="00DE302C">
            <w:pPr>
              <w:pStyle w:val="ListParagraph"/>
              <w:numPr>
                <w:ilvl w:val="0"/>
                <w:numId w:val="18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996974">
              <w:rPr>
                <w:rFonts w:ascii="Arial" w:hAnsi="Arial" w:cs="Arial"/>
                <w:sz w:val="20"/>
                <w:szCs w:val="20"/>
              </w:rPr>
              <w:t>Report writing skills</w:t>
            </w:r>
          </w:p>
          <w:p w14:paraId="1A55162D" w14:textId="77777777" w:rsidR="00DE302C" w:rsidRPr="00996974" w:rsidRDefault="00DE302C" w:rsidP="00DE302C">
            <w:pPr>
              <w:pStyle w:val="ListParagraph"/>
              <w:numPr>
                <w:ilvl w:val="0"/>
                <w:numId w:val="18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 knowledge on MS Word and MS Excel</w:t>
            </w:r>
          </w:p>
        </w:tc>
        <w:tc>
          <w:tcPr>
            <w:tcW w:w="2122" w:type="dxa"/>
            <w:vAlign w:val="center"/>
          </w:tcPr>
          <w:p w14:paraId="4D40839B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F05A12F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2" w:type="dxa"/>
            <w:vAlign w:val="center"/>
          </w:tcPr>
          <w:p w14:paraId="560553AD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567F841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20AB9860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2016EA4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E302C" w:rsidRPr="00361BA4" w14:paraId="5F1E6CFB" w14:textId="77777777" w:rsidTr="007B04F1">
        <w:trPr>
          <w:trHeight w:val="464"/>
        </w:trPr>
        <w:tc>
          <w:tcPr>
            <w:tcW w:w="1530" w:type="dxa"/>
            <w:vMerge/>
          </w:tcPr>
          <w:p w14:paraId="2F65CA7D" w14:textId="77777777" w:rsidR="00DE302C" w:rsidRPr="002E2C93" w:rsidRDefault="00DE302C" w:rsidP="00DE302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33" w:type="dxa"/>
            <w:gridSpan w:val="2"/>
          </w:tcPr>
          <w:p w14:paraId="6F15FA9E" w14:textId="77777777" w:rsidR="00DE302C" w:rsidRPr="00361BA4" w:rsidRDefault="00DE302C" w:rsidP="00DE302C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9064B2">
              <w:rPr>
                <w:rFonts w:ascii="Arial" w:hAnsi="Arial" w:cs="Arial"/>
                <w:sz w:val="20"/>
                <w:szCs w:val="20"/>
              </w:rPr>
              <w:t>Takes the department’s minutes of the meeting</w:t>
            </w:r>
          </w:p>
        </w:tc>
        <w:tc>
          <w:tcPr>
            <w:tcW w:w="1297" w:type="dxa"/>
          </w:tcPr>
          <w:p w14:paraId="393C7E1A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</w:tcPr>
          <w:p w14:paraId="60BE8B47" w14:textId="77777777" w:rsidR="00DE302C" w:rsidRPr="00361BA4" w:rsidRDefault="00DE302C" w:rsidP="00DE302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Report writing skills</w:t>
            </w:r>
          </w:p>
        </w:tc>
        <w:tc>
          <w:tcPr>
            <w:tcW w:w="2122" w:type="dxa"/>
            <w:vAlign w:val="center"/>
          </w:tcPr>
          <w:p w14:paraId="08F208D9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84A2F71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2" w:type="dxa"/>
            <w:vAlign w:val="center"/>
          </w:tcPr>
          <w:p w14:paraId="610AEE3F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B62CBD0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1831DE1B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C2268E1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E302C" w:rsidRPr="00361BA4" w14:paraId="04CC6E58" w14:textId="77777777" w:rsidTr="007B04F1">
        <w:trPr>
          <w:trHeight w:val="464"/>
        </w:trPr>
        <w:tc>
          <w:tcPr>
            <w:tcW w:w="1530" w:type="dxa"/>
            <w:vMerge/>
          </w:tcPr>
          <w:p w14:paraId="2D47D2F2" w14:textId="77777777" w:rsidR="00DE302C" w:rsidRPr="002E2C93" w:rsidRDefault="00DE302C" w:rsidP="00DE302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33" w:type="dxa"/>
            <w:gridSpan w:val="2"/>
          </w:tcPr>
          <w:p w14:paraId="377447C2" w14:textId="77777777" w:rsidR="00DE302C" w:rsidRPr="00361BA4" w:rsidRDefault="00DE302C" w:rsidP="00DE302C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64B2">
              <w:rPr>
                <w:rFonts w:ascii="Arial" w:hAnsi="Arial" w:cs="Arial"/>
                <w:sz w:val="20"/>
                <w:szCs w:val="20"/>
              </w:rPr>
              <w:t>Receives and/or places telephone calls and messages from and to other departments/ employees</w:t>
            </w:r>
          </w:p>
        </w:tc>
        <w:tc>
          <w:tcPr>
            <w:tcW w:w="1297" w:type="dxa"/>
          </w:tcPr>
          <w:p w14:paraId="02F1C003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</w:tcPr>
          <w:p w14:paraId="0F5FE119" w14:textId="77777777" w:rsidR="00DE302C" w:rsidRPr="00361BA4" w:rsidRDefault="00DE302C" w:rsidP="00DE302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Verbal Communication skills</w:t>
            </w:r>
          </w:p>
        </w:tc>
        <w:tc>
          <w:tcPr>
            <w:tcW w:w="2122" w:type="dxa"/>
            <w:vAlign w:val="center"/>
          </w:tcPr>
          <w:p w14:paraId="6C4B43CA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E7486B5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2" w:type="dxa"/>
            <w:vAlign w:val="center"/>
          </w:tcPr>
          <w:p w14:paraId="77609E00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09A5472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4BA6695D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A24E75B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</w:tbl>
    <w:p w14:paraId="31B1E91B" w14:textId="77777777" w:rsidR="007B04F1" w:rsidRDefault="007B04F1"/>
    <w:tbl>
      <w:tblPr>
        <w:tblW w:w="1794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30"/>
        <w:gridCol w:w="5633"/>
        <w:gridCol w:w="1297"/>
        <w:gridCol w:w="3120"/>
        <w:gridCol w:w="2122"/>
        <w:gridCol w:w="2122"/>
        <w:gridCol w:w="2123"/>
      </w:tblGrid>
      <w:tr w:rsidR="00DE302C" w:rsidRPr="00361BA4" w14:paraId="56B9213F" w14:textId="77777777" w:rsidTr="007B04F1">
        <w:trPr>
          <w:trHeight w:val="649"/>
        </w:trPr>
        <w:tc>
          <w:tcPr>
            <w:tcW w:w="1530" w:type="dxa"/>
            <w:vMerge w:val="restart"/>
          </w:tcPr>
          <w:p w14:paraId="1148810F" w14:textId="77777777" w:rsidR="00DE302C" w:rsidRDefault="00DE302C" w:rsidP="00DE302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58BE488" w14:textId="77777777" w:rsidR="00DE302C" w:rsidRPr="002E2C93" w:rsidRDefault="00DE302C" w:rsidP="00DE302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DS I, II, III,IV</w:t>
            </w:r>
            <w:r w:rsidRPr="002E2C9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5633" w:type="dxa"/>
          </w:tcPr>
          <w:p w14:paraId="02CB0535" w14:textId="77777777" w:rsidR="00DE302C" w:rsidRPr="00361BA4" w:rsidRDefault="00DE302C" w:rsidP="00DE302C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9064B2">
              <w:rPr>
                <w:rFonts w:ascii="Arial" w:hAnsi="Arial" w:cs="Arial"/>
                <w:sz w:val="20"/>
                <w:szCs w:val="20"/>
              </w:rPr>
              <w:t>Encodes data for monthly time slip generation through respective system channels, i.e. Gate Pass, Travel Order as preparation of payroll dat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297" w:type="dxa"/>
          </w:tcPr>
          <w:p w14:paraId="419386E3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</w:tcPr>
          <w:p w14:paraId="53AA9AFE" w14:textId="77777777" w:rsidR="00DE302C" w:rsidRPr="00996974" w:rsidRDefault="00DE302C" w:rsidP="00DE302C">
            <w:pPr>
              <w:rPr>
                <w:rFonts w:ascii="Arial" w:hAnsi="Arial" w:cs="Arial"/>
                <w:sz w:val="20"/>
                <w:szCs w:val="20"/>
              </w:rPr>
            </w:pPr>
            <w:r w:rsidRPr="00996974">
              <w:rPr>
                <w:rFonts w:ascii="Arial" w:hAnsi="Arial" w:cs="Arial"/>
                <w:sz w:val="20"/>
                <w:szCs w:val="20"/>
              </w:rPr>
              <w:t>Working knowledge the use of in-house system</w:t>
            </w:r>
          </w:p>
          <w:p w14:paraId="5308DBA9" w14:textId="77777777" w:rsidR="00DE302C" w:rsidRPr="00361BA4" w:rsidRDefault="00DE302C" w:rsidP="00DE302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vAlign w:val="center"/>
          </w:tcPr>
          <w:p w14:paraId="15DFD6FC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7474D4D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2" w:type="dxa"/>
            <w:vAlign w:val="center"/>
          </w:tcPr>
          <w:p w14:paraId="156D4EF4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D7AA129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0485766B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F1C9627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E302C" w:rsidRPr="00361BA4" w14:paraId="6DFE4657" w14:textId="77777777" w:rsidTr="007B04F1">
        <w:trPr>
          <w:trHeight w:val="464"/>
        </w:trPr>
        <w:tc>
          <w:tcPr>
            <w:tcW w:w="1530" w:type="dxa"/>
            <w:vMerge/>
          </w:tcPr>
          <w:p w14:paraId="173D47E1" w14:textId="77777777" w:rsidR="00DE302C" w:rsidRPr="002E2C93" w:rsidRDefault="00DE302C" w:rsidP="00DE302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33" w:type="dxa"/>
          </w:tcPr>
          <w:p w14:paraId="24FB3BFC" w14:textId="77777777" w:rsidR="00DE302C" w:rsidRPr="00323F56" w:rsidRDefault="00DE302C" w:rsidP="00DE302C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64B2">
              <w:rPr>
                <w:rFonts w:ascii="Arial" w:hAnsi="Arial" w:cs="Arial"/>
                <w:sz w:val="20"/>
                <w:szCs w:val="20"/>
              </w:rPr>
              <w:t>Tracks and controls Gas Slip issuance</w:t>
            </w:r>
          </w:p>
        </w:tc>
        <w:tc>
          <w:tcPr>
            <w:tcW w:w="1297" w:type="dxa"/>
          </w:tcPr>
          <w:p w14:paraId="553903B1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</w:tcPr>
          <w:p w14:paraId="074F92A4" w14:textId="77777777" w:rsidR="00DE302C" w:rsidRPr="00361BA4" w:rsidRDefault="00DE302C" w:rsidP="00DE302C">
            <w:pPr>
              <w:rPr>
                <w:rFonts w:ascii="Arial" w:hAnsi="Arial" w:cs="Arial"/>
                <w:sz w:val="20"/>
                <w:szCs w:val="20"/>
              </w:rPr>
            </w:pPr>
            <w:r w:rsidRPr="00996974">
              <w:rPr>
                <w:rFonts w:ascii="Arial" w:hAnsi="Arial" w:cs="Arial"/>
                <w:sz w:val="20"/>
                <w:szCs w:val="20"/>
              </w:rPr>
              <w:t>Working knowledge the use of in-house system</w:t>
            </w:r>
          </w:p>
        </w:tc>
        <w:tc>
          <w:tcPr>
            <w:tcW w:w="2122" w:type="dxa"/>
            <w:vAlign w:val="center"/>
          </w:tcPr>
          <w:p w14:paraId="12B9624A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CFC7A03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2" w:type="dxa"/>
            <w:vAlign w:val="center"/>
          </w:tcPr>
          <w:p w14:paraId="2CE1A9B8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838CF95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66807BDD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A1CCD56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E302C" w:rsidRPr="00361BA4" w14:paraId="2F359DDD" w14:textId="77777777" w:rsidTr="007B04F1">
        <w:trPr>
          <w:trHeight w:val="487"/>
        </w:trPr>
        <w:tc>
          <w:tcPr>
            <w:tcW w:w="1530" w:type="dxa"/>
            <w:vMerge/>
          </w:tcPr>
          <w:p w14:paraId="4EDD593D" w14:textId="77777777" w:rsidR="00DE302C" w:rsidRPr="002E2C93" w:rsidRDefault="00DE302C" w:rsidP="00DE302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33" w:type="dxa"/>
          </w:tcPr>
          <w:p w14:paraId="1CB546B7" w14:textId="77777777" w:rsidR="00DE302C" w:rsidRPr="00323F56" w:rsidRDefault="00DE302C" w:rsidP="00DE302C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A0F61">
              <w:rPr>
                <w:rFonts w:ascii="Arial" w:hAnsi="Arial" w:cs="Arial"/>
                <w:sz w:val="20"/>
                <w:szCs w:val="20"/>
              </w:rPr>
              <w:t>Coordinates, monitors and reminds appointments of the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A0F61">
              <w:rPr>
                <w:rFonts w:ascii="Arial" w:hAnsi="Arial" w:cs="Arial"/>
                <w:sz w:val="20"/>
                <w:szCs w:val="20"/>
              </w:rPr>
              <w:t>Department Manager</w:t>
            </w:r>
          </w:p>
        </w:tc>
        <w:tc>
          <w:tcPr>
            <w:tcW w:w="1297" w:type="dxa"/>
          </w:tcPr>
          <w:p w14:paraId="71668DE1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</w:tcPr>
          <w:p w14:paraId="065DE1CF" w14:textId="77777777" w:rsidR="00DE302C" w:rsidRPr="00361BA4" w:rsidRDefault="00DE302C" w:rsidP="00DE302C">
            <w:pPr>
              <w:rPr>
                <w:rFonts w:ascii="Arial" w:hAnsi="Arial" w:cs="Arial"/>
                <w:sz w:val="20"/>
                <w:szCs w:val="20"/>
              </w:rPr>
            </w:pPr>
            <w:r w:rsidRPr="00361BA4">
              <w:rPr>
                <w:rFonts w:ascii="Arial" w:hAnsi="Arial" w:cs="Arial"/>
                <w:sz w:val="20"/>
                <w:szCs w:val="20"/>
              </w:rPr>
              <w:t>Record keeping skills</w:t>
            </w:r>
          </w:p>
        </w:tc>
        <w:tc>
          <w:tcPr>
            <w:tcW w:w="2122" w:type="dxa"/>
            <w:vAlign w:val="center"/>
          </w:tcPr>
          <w:p w14:paraId="5AAC796C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5BAF90E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2" w:type="dxa"/>
            <w:vAlign w:val="center"/>
          </w:tcPr>
          <w:p w14:paraId="10F1593E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5F95A1F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1A030C63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1FF037E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E302C" w:rsidRPr="00361BA4" w14:paraId="122AB1A4" w14:textId="77777777" w:rsidTr="007B04F1">
        <w:trPr>
          <w:trHeight w:val="464"/>
        </w:trPr>
        <w:tc>
          <w:tcPr>
            <w:tcW w:w="1530" w:type="dxa"/>
            <w:vMerge/>
          </w:tcPr>
          <w:p w14:paraId="36F5FDC1" w14:textId="77777777" w:rsidR="00DE302C" w:rsidRPr="002E2C93" w:rsidRDefault="00DE302C" w:rsidP="00DE302C">
            <w:pPr>
              <w:autoSpaceDE w:val="0"/>
              <w:autoSpaceDN w:val="0"/>
              <w:adjustRightInd w:val="0"/>
              <w:jc w:val="both"/>
              <w:rPr>
                <w:rFonts w:ascii="Arial" w:eastAsiaTheme="minorHAnsi" w:hAnsi="Arial" w:cs="Arial"/>
                <w:sz w:val="20"/>
                <w:szCs w:val="20"/>
              </w:rPr>
            </w:pPr>
          </w:p>
        </w:tc>
        <w:tc>
          <w:tcPr>
            <w:tcW w:w="5633" w:type="dxa"/>
          </w:tcPr>
          <w:p w14:paraId="1614B71F" w14:textId="77777777" w:rsidR="00DE302C" w:rsidRPr="00361BA4" w:rsidRDefault="00DE302C" w:rsidP="00DE302C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Arial" w:eastAsiaTheme="minorHAnsi" w:hAnsi="Arial" w:cs="Arial"/>
                <w:sz w:val="20"/>
                <w:szCs w:val="20"/>
              </w:rPr>
            </w:pPr>
            <w:r w:rsidRPr="000A0F61">
              <w:rPr>
                <w:rFonts w:ascii="Arial" w:hAnsi="Arial" w:cs="Arial"/>
                <w:sz w:val="20"/>
                <w:szCs w:val="20"/>
              </w:rPr>
              <w:t>Keeps an efficient and inventory level o</w:t>
            </w:r>
            <w:r>
              <w:rPr>
                <w:rFonts w:ascii="Arial" w:hAnsi="Arial" w:cs="Arial"/>
                <w:sz w:val="20"/>
                <w:szCs w:val="20"/>
              </w:rPr>
              <w:t xml:space="preserve">f office supplies needed by </w:t>
            </w:r>
            <w:r w:rsidRPr="000A0F61">
              <w:rPr>
                <w:rFonts w:ascii="Arial" w:hAnsi="Arial" w:cs="Arial"/>
                <w:sz w:val="20"/>
                <w:szCs w:val="20"/>
              </w:rPr>
              <w:t>the Department and keeps record of the same</w:t>
            </w:r>
          </w:p>
        </w:tc>
        <w:tc>
          <w:tcPr>
            <w:tcW w:w="1297" w:type="dxa"/>
          </w:tcPr>
          <w:p w14:paraId="33C1EA38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</w:tcPr>
          <w:p w14:paraId="31432489" w14:textId="77777777" w:rsidR="00DE302C" w:rsidRPr="00361BA4" w:rsidRDefault="00DE302C" w:rsidP="00DE302C">
            <w:pPr>
              <w:rPr>
                <w:rFonts w:ascii="Arial" w:hAnsi="Arial" w:cs="Arial"/>
                <w:sz w:val="20"/>
                <w:szCs w:val="20"/>
              </w:rPr>
            </w:pPr>
            <w:r w:rsidRPr="00361BA4">
              <w:rPr>
                <w:rFonts w:ascii="Arial" w:hAnsi="Arial" w:cs="Arial"/>
                <w:sz w:val="20"/>
                <w:szCs w:val="20"/>
              </w:rPr>
              <w:t>Record keeping skills</w:t>
            </w:r>
          </w:p>
        </w:tc>
        <w:tc>
          <w:tcPr>
            <w:tcW w:w="2122" w:type="dxa"/>
            <w:vAlign w:val="center"/>
          </w:tcPr>
          <w:p w14:paraId="77DD6C77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4970320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2" w:type="dxa"/>
            <w:vAlign w:val="center"/>
          </w:tcPr>
          <w:p w14:paraId="305F99B3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E982EE8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0F4C740B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30C83D8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82F9D" w:rsidRPr="00361BA4" w14:paraId="25B42D82" w14:textId="77777777" w:rsidTr="007D5267">
        <w:trPr>
          <w:trHeight w:val="231"/>
        </w:trPr>
        <w:tc>
          <w:tcPr>
            <w:tcW w:w="7163" w:type="dxa"/>
            <w:gridSpan w:val="2"/>
          </w:tcPr>
          <w:p w14:paraId="0AED8E97" w14:textId="77777777" w:rsidR="00D82F9D" w:rsidRPr="00361BA4" w:rsidRDefault="00D82F9D" w:rsidP="00D82F9D">
            <w:pPr>
              <w:tabs>
                <w:tab w:val="left" w:pos="35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>QMS related responsibilities</w:t>
            </w:r>
          </w:p>
        </w:tc>
        <w:tc>
          <w:tcPr>
            <w:tcW w:w="1297" w:type="dxa"/>
          </w:tcPr>
          <w:p w14:paraId="5683EF33" w14:textId="77777777" w:rsidR="00D82F9D" w:rsidRPr="00361BA4" w:rsidRDefault="00D82F9D" w:rsidP="00D82F9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9487" w:type="dxa"/>
            <w:gridSpan w:val="4"/>
          </w:tcPr>
          <w:p w14:paraId="1E7C6826" w14:textId="77777777" w:rsidR="00D82F9D" w:rsidRPr="00361BA4" w:rsidRDefault="00D82F9D" w:rsidP="00D82F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2F9D" w:rsidRPr="00361BA4" w14:paraId="23694EE0" w14:textId="77777777" w:rsidTr="007B04F1">
        <w:trPr>
          <w:trHeight w:val="464"/>
        </w:trPr>
        <w:tc>
          <w:tcPr>
            <w:tcW w:w="1530" w:type="dxa"/>
            <w:vMerge w:val="restart"/>
          </w:tcPr>
          <w:p w14:paraId="0C429472" w14:textId="77777777" w:rsidR="00D82F9D" w:rsidRDefault="00D82F9D" w:rsidP="00D82F9D">
            <w:pPr>
              <w:rPr>
                <w:rFonts w:ascii="Arial" w:hAnsi="Arial" w:cs="Arial"/>
                <w:sz w:val="20"/>
                <w:szCs w:val="20"/>
              </w:rPr>
            </w:pPr>
          </w:p>
          <w:p w14:paraId="71458013" w14:textId="77777777" w:rsidR="00D82F9D" w:rsidRPr="00996974" w:rsidRDefault="00D82F9D" w:rsidP="00D82F9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E2C93">
              <w:rPr>
                <w:rFonts w:ascii="Arial" w:hAnsi="Arial" w:cs="Arial"/>
                <w:sz w:val="20"/>
                <w:szCs w:val="20"/>
              </w:rPr>
              <w:t>DS I, II, III</w:t>
            </w:r>
            <w:r>
              <w:rPr>
                <w:rFonts w:ascii="Arial" w:hAnsi="Arial" w:cs="Arial"/>
                <w:sz w:val="20"/>
                <w:szCs w:val="20"/>
              </w:rPr>
              <w:t>,IV</w:t>
            </w:r>
          </w:p>
        </w:tc>
        <w:tc>
          <w:tcPr>
            <w:tcW w:w="5633" w:type="dxa"/>
          </w:tcPr>
          <w:p w14:paraId="124F4E9E" w14:textId="77777777" w:rsidR="00D82F9D" w:rsidRPr="00361BA4" w:rsidRDefault="00D82F9D" w:rsidP="00D82F9D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sz w:val="20"/>
                <w:szCs w:val="20"/>
              </w:rPr>
              <w:t>Conform with Quality Policy and related Quality objectives  </w:t>
            </w:r>
          </w:p>
        </w:tc>
        <w:tc>
          <w:tcPr>
            <w:tcW w:w="1297" w:type="dxa"/>
          </w:tcPr>
          <w:p w14:paraId="0787C4AA" w14:textId="77777777" w:rsidR="00D82F9D" w:rsidRPr="00361BA4" w:rsidRDefault="00D82F9D" w:rsidP="00D82F9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</w:tcPr>
          <w:p w14:paraId="7E90693F" w14:textId="77777777" w:rsidR="00D82F9D" w:rsidRPr="00361BA4" w:rsidRDefault="00D82F9D" w:rsidP="00D82F9D">
            <w:pPr>
              <w:rPr>
                <w:rFonts w:ascii="Arial" w:hAnsi="Arial" w:cs="Arial"/>
                <w:sz w:val="20"/>
                <w:szCs w:val="20"/>
              </w:rPr>
            </w:pPr>
            <w:r w:rsidRPr="00361BA4">
              <w:rPr>
                <w:rFonts w:ascii="Arial" w:hAnsi="Arial" w:cs="Arial"/>
                <w:sz w:val="20"/>
                <w:szCs w:val="20"/>
              </w:rPr>
              <w:t>ISO Awareness</w:t>
            </w:r>
          </w:p>
        </w:tc>
        <w:tc>
          <w:tcPr>
            <w:tcW w:w="2122" w:type="dxa"/>
            <w:vAlign w:val="center"/>
          </w:tcPr>
          <w:p w14:paraId="05229EA3" w14:textId="77777777" w:rsidR="00D82F9D" w:rsidRDefault="00D82F9D" w:rsidP="00D82F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C2C735D" w14:textId="77777777" w:rsidR="00D82F9D" w:rsidRPr="00361BA4" w:rsidRDefault="00D82F9D" w:rsidP="00D82F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vAlign w:val="center"/>
          </w:tcPr>
          <w:p w14:paraId="70526756" w14:textId="77777777" w:rsidR="00D82F9D" w:rsidRDefault="00D82F9D" w:rsidP="00D82F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453430F" w14:textId="77777777" w:rsidR="00D82F9D" w:rsidRPr="00361BA4" w:rsidRDefault="00D82F9D" w:rsidP="00D82F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294050D2" w14:textId="77777777" w:rsidR="00D82F9D" w:rsidRPr="00361BA4" w:rsidRDefault="00D82F9D" w:rsidP="00D82F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2F9D" w:rsidRPr="00361BA4" w14:paraId="70B912E6" w14:textId="77777777" w:rsidTr="007B04F1">
        <w:trPr>
          <w:trHeight w:val="464"/>
        </w:trPr>
        <w:tc>
          <w:tcPr>
            <w:tcW w:w="1530" w:type="dxa"/>
            <w:vMerge/>
          </w:tcPr>
          <w:p w14:paraId="1A039EE6" w14:textId="77777777" w:rsidR="00D82F9D" w:rsidRPr="00996974" w:rsidRDefault="00D82F9D" w:rsidP="00D82F9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33" w:type="dxa"/>
          </w:tcPr>
          <w:p w14:paraId="17F3A7E3" w14:textId="77777777" w:rsidR="00D82F9D" w:rsidRPr="00361BA4" w:rsidRDefault="00D82F9D" w:rsidP="00D82F9D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361BA4">
              <w:rPr>
                <w:rFonts w:ascii="Arial" w:hAnsi="Arial" w:cs="Arial"/>
                <w:sz w:val="20"/>
                <w:szCs w:val="20"/>
              </w:rPr>
              <w:t>Conform with related Quality procedures and supporting documents.</w:t>
            </w:r>
          </w:p>
        </w:tc>
        <w:tc>
          <w:tcPr>
            <w:tcW w:w="1297" w:type="dxa"/>
          </w:tcPr>
          <w:p w14:paraId="797C6A21" w14:textId="77777777" w:rsidR="00D82F9D" w:rsidRPr="00361BA4" w:rsidRDefault="00D82F9D" w:rsidP="00D82F9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</w:tcPr>
          <w:p w14:paraId="35007CCF" w14:textId="77777777" w:rsidR="00D82F9D" w:rsidRPr="00361BA4" w:rsidRDefault="00D82F9D" w:rsidP="00D82F9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sz w:val="20"/>
                <w:szCs w:val="20"/>
              </w:rPr>
              <w:t>ISO Awareness</w:t>
            </w:r>
          </w:p>
        </w:tc>
        <w:tc>
          <w:tcPr>
            <w:tcW w:w="2122" w:type="dxa"/>
            <w:vAlign w:val="center"/>
          </w:tcPr>
          <w:p w14:paraId="6EC0DEBF" w14:textId="77777777" w:rsidR="00D82F9D" w:rsidRDefault="00D82F9D" w:rsidP="00D82F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82E4583" w14:textId="77777777" w:rsidR="00D82F9D" w:rsidRPr="00361BA4" w:rsidRDefault="00D82F9D" w:rsidP="00D82F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vAlign w:val="center"/>
          </w:tcPr>
          <w:p w14:paraId="222DA3CF" w14:textId="77777777" w:rsidR="00D82F9D" w:rsidRDefault="00D82F9D" w:rsidP="00D82F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BF2015C" w14:textId="77777777" w:rsidR="00D82F9D" w:rsidRPr="00361BA4" w:rsidRDefault="00D82F9D" w:rsidP="00D82F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1E2AF300" w14:textId="77777777" w:rsidR="00D82F9D" w:rsidRPr="00361BA4" w:rsidRDefault="00D82F9D" w:rsidP="00D82F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2F9D" w:rsidRPr="00361BA4" w14:paraId="6B359215" w14:textId="77777777" w:rsidTr="00D21411">
        <w:trPr>
          <w:trHeight w:val="441"/>
        </w:trPr>
        <w:tc>
          <w:tcPr>
            <w:tcW w:w="17947" w:type="dxa"/>
            <w:gridSpan w:val="7"/>
          </w:tcPr>
          <w:p w14:paraId="071701D6" w14:textId="77777777" w:rsidR="00D82F9D" w:rsidRPr="00361BA4" w:rsidRDefault="00D82F9D" w:rsidP="00D82F9D">
            <w:pPr>
              <w:rPr>
                <w:rFonts w:ascii="Arial" w:hAnsi="Arial" w:cs="Arial"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</w:p>
          <w:p w14:paraId="18AE2106" w14:textId="77777777" w:rsidR="00D82F9D" w:rsidRPr="00361BA4" w:rsidRDefault="00D82F9D" w:rsidP="00D82F9D">
            <w:pPr>
              <w:ind w:left="252"/>
              <w:rPr>
                <w:rFonts w:ascii="Arial" w:hAnsi="Arial" w:cs="Arial"/>
                <w:sz w:val="20"/>
                <w:szCs w:val="20"/>
              </w:rPr>
            </w:pPr>
            <w:r w:rsidRPr="00361BA4">
              <w:rPr>
                <w:rFonts w:ascii="Arial" w:hAnsi="Arial" w:cs="Arial"/>
                <w:sz w:val="20"/>
                <w:szCs w:val="20"/>
              </w:rPr>
              <w:t>All Divisions/All levels</w:t>
            </w:r>
          </w:p>
        </w:tc>
      </w:tr>
      <w:tr w:rsidR="00D82F9D" w:rsidRPr="00361BA4" w14:paraId="29236F23" w14:textId="77777777" w:rsidTr="00D21411">
        <w:trPr>
          <w:trHeight w:val="1137"/>
        </w:trPr>
        <w:tc>
          <w:tcPr>
            <w:tcW w:w="17947" w:type="dxa"/>
            <w:gridSpan w:val="7"/>
          </w:tcPr>
          <w:p w14:paraId="01322499" w14:textId="77777777" w:rsidR="00D82F9D" w:rsidRDefault="00D82F9D" w:rsidP="00D82F9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</w:p>
          <w:p w14:paraId="7BB2A385" w14:textId="77777777" w:rsidR="00D82F9D" w:rsidRDefault="00D82F9D" w:rsidP="00D82F9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32"/>
              <w:gridCol w:w="16489"/>
            </w:tblGrid>
            <w:tr w:rsidR="00D82F9D" w14:paraId="5CC9FFC2" w14:textId="77777777" w:rsidTr="00D21411">
              <w:tc>
                <w:tcPr>
                  <w:tcW w:w="1232" w:type="dxa"/>
                </w:tcPr>
                <w:p w14:paraId="0F383063" w14:textId="77777777" w:rsidR="00D82F9D" w:rsidRPr="00D21411" w:rsidRDefault="00D82F9D" w:rsidP="00D82F9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21411">
                    <w:rPr>
                      <w:rFonts w:ascii="Arial" w:hAnsi="Arial" w:cs="Arial"/>
                      <w:sz w:val="20"/>
                      <w:szCs w:val="20"/>
                    </w:rPr>
                    <w:t>DS I</w:t>
                  </w:r>
                </w:p>
              </w:tc>
              <w:tc>
                <w:tcPr>
                  <w:tcW w:w="16489" w:type="dxa"/>
                </w:tcPr>
                <w:p w14:paraId="79A509C6" w14:textId="77777777" w:rsidR="00D82F9D" w:rsidRPr="00361BA4" w:rsidRDefault="00D82F9D" w:rsidP="00D82F9D">
                  <w:pPr>
                    <w:pStyle w:val="ListParagraph"/>
                    <w:numPr>
                      <w:ilvl w:val="0"/>
                      <w:numId w:val="1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61BA4">
                    <w:rPr>
                      <w:rFonts w:ascii="Arial" w:hAnsi="Arial" w:cs="Arial"/>
                      <w:sz w:val="20"/>
                      <w:szCs w:val="20"/>
                    </w:rPr>
                    <w:t>Graduate of any four year course preferably Social Science or Communication</w:t>
                  </w:r>
                </w:p>
                <w:p w14:paraId="505E68BC" w14:textId="31DAFBCB" w:rsidR="00D82F9D" w:rsidRPr="00D82F9D" w:rsidRDefault="00D82F9D" w:rsidP="00D82F9D">
                  <w:pPr>
                    <w:pStyle w:val="ListParagraph"/>
                    <w:numPr>
                      <w:ilvl w:val="0"/>
                      <w:numId w:val="1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61BA4">
                    <w:rPr>
                      <w:rFonts w:ascii="Arial" w:hAnsi="Arial" w:cs="Arial"/>
                      <w:sz w:val="20"/>
                      <w:szCs w:val="20"/>
                    </w:rPr>
                    <w:t>Has completed at least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8</w:t>
                  </w:r>
                  <w:r w:rsidRPr="00361BA4">
                    <w:rPr>
                      <w:rFonts w:ascii="Arial" w:hAnsi="Arial" w:cs="Arial"/>
                      <w:sz w:val="20"/>
                      <w:szCs w:val="20"/>
                    </w:rPr>
                    <w:t xml:space="preserve"> hours of Customer Relations Training</w:t>
                  </w:r>
                </w:p>
                <w:p w14:paraId="4B74D987" w14:textId="7A8E3937" w:rsidR="00D82F9D" w:rsidRPr="00D21411" w:rsidRDefault="00D82F9D" w:rsidP="00D82F9D">
                  <w:pPr>
                    <w:pStyle w:val="ListParagraph"/>
                    <w:numPr>
                      <w:ilvl w:val="0"/>
                      <w:numId w:val="1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</w:t>
                  </w:r>
                  <w:r w:rsidRPr="00361BA4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  <w:r w:rsidRPr="00361BA4">
                    <w:rPr>
                      <w:rFonts w:ascii="Arial" w:hAnsi="Arial" w:cs="Arial"/>
                      <w:sz w:val="20"/>
                      <w:szCs w:val="20"/>
                    </w:rPr>
                    <w:t xml:space="preserve"> hours related training for this position</w:t>
                  </w:r>
                </w:p>
              </w:tc>
            </w:tr>
            <w:tr w:rsidR="00D82F9D" w14:paraId="0AFBD5F5" w14:textId="77777777" w:rsidTr="00D21411">
              <w:tc>
                <w:tcPr>
                  <w:tcW w:w="1232" w:type="dxa"/>
                </w:tcPr>
                <w:p w14:paraId="4C65AF03" w14:textId="77777777" w:rsidR="00D82F9D" w:rsidRPr="00D21411" w:rsidRDefault="00D82F9D" w:rsidP="00D82F9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21411">
                    <w:rPr>
                      <w:rFonts w:ascii="Arial" w:hAnsi="Arial" w:cs="Arial"/>
                      <w:sz w:val="20"/>
                      <w:szCs w:val="20"/>
                    </w:rPr>
                    <w:t>DS II</w:t>
                  </w:r>
                </w:p>
              </w:tc>
              <w:tc>
                <w:tcPr>
                  <w:tcW w:w="16489" w:type="dxa"/>
                </w:tcPr>
                <w:p w14:paraId="73F7D164" w14:textId="4FCC99E0" w:rsidR="00D82F9D" w:rsidRDefault="00D82F9D" w:rsidP="00D82F9D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245"/>
                    </w:tabs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 year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work experience as DS</w:t>
                  </w: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 I</w:t>
                  </w:r>
                </w:p>
                <w:p w14:paraId="6C098FF4" w14:textId="02B74F22" w:rsidR="00D82F9D" w:rsidRDefault="00D82F9D" w:rsidP="00D82F9D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245"/>
                    </w:tabs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Has completed at least 16 hours of Customer Relations Training</w:t>
                  </w:r>
                </w:p>
                <w:p w14:paraId="0528D83A" w14:textId="011C2A51" w:rsidR="00D82F9D" w:rsidRPr="008E2E22" w:rsidRDefault="00D82F9D" w:rsidP="00D82F9D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245"/>
                    </w:tabs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Has completed at least 48 hours related training for this position</w:t>
                  </w:r>
                </w:p>
              </w:tc>
            </w:tr>
            <w:tr w:rsidR="00D82F9D" w14:paraId="1DE88865" w14:textId="77777777" w:rsidTr="00D21411">
              <w:tc>
                <w:tcPr>
                  <w:tcW w:w="1232" w:type="dxa"/>
                </w:tcPr>
                <w:p w14:paraId="7A4BC3E9" w14:textId="77777777" w:rsidR="00D82F9D" w:rsidRPr="00D21411" w:rsidRDefault="00D82F9D" w:rsidP="00D82F9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21411">
                    <w:rPr>
                      <w:rFonts w:ascii="Arial" w:hAnsi="Arial" w:cs="Arial"/>
                      <w:sz w:val="20"/>
                      <w:szCs w:val="20"/>
                    </w:rPr>
                    <w:t>DS III</w:t>
                  </w:r>
                </w:p>
              </w:tc>
              <w:tc>
                <w:tcPr>
                  <w:tcW w:w="16489" w:type="dxa"/>
                </w:tcPr>
                <w:p w14:paraId="47A7AC6B" w14:textId="648A9F99" w:rsidR="00D82F9D" w:rsidRDefault="00D82F9D" w:rsidP="00D82F9D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245"/>
                    </w:tabs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1 </w:t>
                  </w: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>year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work experience as DS I</w:t>
                  </w: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</w:p>
                <w:p w14:paraId="068E5892" w14:textId="3A60132D" w:rsidR="00D82F9D" w:rsidRPr="00425047" w:rsidRDefault="00D82F9D" w:rsidP="000A2650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245"/>
                    </w:tabs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</w:t>
                  </w:r>
                  <w:r w:rsidR="000A2650">
                    <w:rPr>
                      <w:rFonts w:ascii="Arial" w:hAnsi="Arial" w:cs="Arial"/>
                      <w:sz w:val="20"/>
                      <w:szCs w:val="20"/>
                    </w:rPr>
                    <w:t>80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hours related training for this position</w:t>
                  </w:r>
                </w:p>
              </w:tc>
            </w:tr>
            <w:tr w:rsidR="00D82F9D" w14:paraId="64E5DF2D" w14:textId="77777777" w:rsidTr="00D21411">
              <w:tc>
                <w:tcPr>
                  <w:tcW w:w="1232" w:type="dxa"/>
                </w:tcPr>
                <w:p w14:paraId="7CC55CBC" w14:textId="77777777" w:rsidR="00D82F9D" w:rsidRPr="00D21411" w:rsidRDefault="00D82F9D" w:rsidP="00D82F9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DS IV</w:t>
                  </w:r>
                </w:p>
              </w:tc>
              <w:tc>
                <w:tcPr>
                  <w:tcW w:w="16489" w:type="dxa"/>
                </w:tcPr>
                <w:p w14:paraId="7D80E00E" w14:textId="77777777" w:rsidR="00D82F9D" w:rsidRDefault="00D82F9D" w:rsidP="00D82F9D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245"/>
                    </w:tabs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1 </w:t>
                  </w: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>year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work experience as DS I</w:t>
                  </w: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</w:p>
                <w:p w14:paraId="3A839487" w14:textId="54206462" w:rsidR="00D82F9D" w:rsidRPr="00425047" w:rsidRDefault="00D82F9D" w:rsidP="00D82F9D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245"/>
                    </w:tabs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Has completed at least 112 hours related training for this position</w:t>
                  </w:r>
                </w:p>
              </w:tc>
            </w:tr>
          </w:tbl>
          <w:p w14:paraId="61AF9CE9" w14:textId="77777777" w:rsidR="00D82F9D" w:rsidRPr="00D21411" w:rsidRDefault="00D82F9D" w:rsidP="00D82F9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2F9D" w:rsidRPr="00361BA4" w14:paraId="1CD0FA0D" w14:textId="77777777" w:rsidTr="00D21411">
        <w:trPr>
          <w:trHeight w:val="1299"/>
        </w:trPr>
        <w:tc>
          <w:tcPr>
            <w:tcW w:w="17947" w:type="dxa"/>
            <w:gridSpan w:val="7"/>
          </w:tcPr>
          <w:p w14:paraId="4F6B590C" w14:textId="77777777" w:rsidR="00D82F9D" w:rsidRDefault="00D82F9D" w:rsidP="00D82F9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B37845E" w14:textId="77777777" w:rsidR="002D0902" w:rsidRDefault="002D0902" w:rsidP="002D0902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D35182">
              <w:rPr>
                <w:rFonts w:ascii="Arial" w:hAnsi="Arial" w:cs="Arial"/>
                <w:b/>
                <w:bCs/>
                <w:i/>
                <w:iCs/>
              </w:rPr>
              <w:t>I acknowledge my responsibilities as outlined in the job description for my position, and I will observe and adhere to the highest standards of work ethics in the performance of my duties</w:t>
            </w:r>
            <w:r>
              <w:rPr>
                <w:rFonts w:ascii="Arial" w:hAnsi="Arial" w:cs="Arial"/>
                <w:b/>
                <w:bCs/>
                <w:i/>
                <w:iCs/>
              </w:rPr>
              <w:t>.</w:t>
            </w:r>
          </w:p>
          <w:p w14:paraId="7BDDED93" w14:textId="77777777" w:rsidR="002D0902" w:rsidRDefault="002D0902" w:rsidP="002D0902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165649AD" w14:textId="77777777" w:rsidR="002D0902" w:rsidRPr="00F76CB1" w:rsidRDefault="002D0902" w:rsidP="002D0902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0755313E" w14:textId="77777777" w:rsidR="002D0902" w:rsidRDefault="002D0902" w:rsidP="002D0902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Employee’s Signature over p</w:t>
            </w:r>
            <w:r w:rsidRPr="00F76CB1">
              <w:rPr>
                <w:rFonts w:ascii="Arial" w:hAnsi="Arial" w:cs="Arial"/>
                <w:bCs/>
                <w:sz w:val="20"/>
                <w:szCs w:val="20"/>
              </w:rPr>
              <w:t>rinted Name</w:t>
            </w:r>
          </w:p>
          <w:p w14:paraId="6A4EBE42" w14:textId="77777777" w:rsidR="002D0902" w:rsidRDefault="002D0902" w:rsidP="002D0902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9E5E6A8" w14:textId="77777777" w:rsidR="002D0902" w:rsidRDefault="002D0902" w:rsidP="002D0902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33CE9E76" w14:textId="77777777" w:rsidR="002D0902" w:rsidRDefault="002D0902" w:rsidP="002D0902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Position</w:t>
            </w:r>
          </w:p>
          <w:p w14:paraId="178604F9" w14:textId="77777777" w:rsidR="002D0902" w:rsidRPr="00E721E9" w:rsidRDefault="002D0902" w:rsidP="002D0902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</w:t>
            </w:r>
          </w:p>
          <w:p w14:paraId="7C7482F5" w14:textId="0B7975EA" w:rsidR="00D82F9D" w:rsidRPr="00361BA4" w:rsidRDefault="002D0902" w:rsidP="002D090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</w:tbl>
    <w:p w14:paraId="181580BE" w14:textId="77777777" w:rsidR="001D7040" w:rsidRPr="00361BA4" w:rsidRDefault="001D7040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0BF8BF76" w14:textId="77777777" w:rsidR="00673DB4" w:rsidRPr="00361BA4" w:rsidRDefault="00673DB4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sectPr w:rsidR="00673DB4" w:rsidRPr="00361BA4" w:rsidSect="002D0902">
      <w:footerReference w:type="default" r:id="rId8"/>
      <w:pgSz w:w="18720" w:h="12240" w:orient="landscape" w:code="5"/>
      <w:pgMar w:top="1080" w:right="360" w:bottom="360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692B7" w14:textId="77777777" w:rsidR="002D2751" w:rsidRDefault="002D2751">
      <w:r>
        <w:separator/>
      </w:r>
    </w:p>
  </w:endnote>
  <w:endnote w:type="continuationSeparator" w:id="0">
    <w:p w14:paraId="50627F7D" w14:textId="77777777" w:rsidR="002D2751" w:rsidRDefault="002D2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01220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A41047" w14:textId="6B61D2DA" w:rsidR="002D0902" w:rsidRDefault="002D090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ADC386" w14:textId="77777777" w:rsidR="002D0902" w:rsidRDefault="002D09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A2F85" w14:textId="77777777" w:rsidR="002D2751" w:rsidRDefault="002D2751">
      <w:r>
        <w:separator/>
      </w:r>
    </w:p>
  </w:footnote>
  <w:footnote w:type="continuationSeparator" w:id="0">
    <w:p w14:paraId="54DB7E3E" w14:textId="77777777" w:rsidR="002D2751" w:rsidRDefault="002D27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7465D"/>
    <w:multiLevelType w:val="hybridMultilevel"/>
    <w:tmpl w:val="3B72E27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E65A3"/>
    <w:multiLevelType w:val="hybridMultilevel"/>
    <w:tmpl w:val="062ACB8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7144A"/>
    <w:multiLevelType w:val="hybridMultilevel"/>
    <w:tmpl w:val="FD82F9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F6384"/>
    <w:multiLevelType w:val="hybridMultilevel"/>
    <w:tmpl w:val="FF725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9E4313"/>
    <w:multiLevelType w:val="hybridMultilevel"/>
    <w:tmpl w:val="DFECE6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D2F13CC"/>
    <w:multiLevelType w:val="hybridMultilevel"/>
    <w:tmpl w:val="E1A2AFD4"/>
    <w:lvl w:ilvl="0" w:tplc="1702EBF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954C17"/>
    <w:multiLevelType w:val="hybridMultilevel"/>
    <w:tmpl w:val="85BE55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606511"/>
    <w:multiLevelType w:val="hybridMultilevel"/>
    <w:tmpl w:val="31E203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F73611C"/>
    <w:multiLevelType w:val="hybridMultilevel"/>
    <w:tmpl w:val="38DA8C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D9298B"/>
    <w:multiLevelType w:val="hybridMultilevel"/>
    <w:tmpl w:val="1BDE9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DA7877"/>
    <w:multiLevelType w:val="hybridMultilevel"/>
    <w:tmpl w:val="38DA8C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85307E"/>
    <w:multiLevelType w:val="hybridMultilevel"/>
    <w:tmpl w:val="325A00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7591120"/>
    <w:multiLevelType w:val="hybridMultilevel"/>
    <w:tmpl w:val="38DA8C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DC2936"/>
    <w:multiLevelType w:val="hybridMultilevel"/>
    <w:tmpl w:val="5AF4BE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1E296B"/>
    <w:multiLevelType w:val="hybridMultilevel"/>
    <w:tmpl w:val="67629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FE6F4F"/>
    <w:multiLevelType w:val="hybridMultilevel"/>
    <w:tmpl w:val="9732FB6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061420"/>
    <w:multiLevelType w:val="hybridMultilevel"/>
    <w:tmpl w:val="FE16431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984354"/>
    <w:multiLevelType w:val="hybridMultilevel"/>
    <w:tmpl w:val="2550D9C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C33404"/>
    <w:multiLevelType w:val="hybridMultilevel"/>
    <w:tmpl w:val="5B74F68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FF9467D"/>
    <w:multiLevelType w:val="hybridMultilevel"/>
    <w:tmpl w:val="85BE55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0934357">
    <w:abstractNumId w:val="7"/>
  </w:num>
  <w:num w:numId="2" w16cid:durableId="1372420652">
    <w:abstractNumId w:val="14"/>
  </w:num>
  <w:num w:numId="3" w16cid:durableId="615409234">
    <w:abstractNumId w:val="16"/>
  </w:num>
  <w:num w:numId="4" w16cid:durableId="722022375">
    <w:abstractNumId w:val="1"/>
  </w:num>
  <w:num w:numId="5" w16cid:durableId="279078">
    <w:abstractNumId w:val="15"/>
  </w:num>
  <w:num w:numId="6" w16cid:durableId="805272709">
    <w:abstractNumId w:val="0"/>
  </w:num>
  <w:num w:numId="7" w16cid:durableId="1644381679">
    <w:abstractNumId w:val="18"/>
  </w:num>
  <w:num w:numId="8" w16cid:durableId="1012027456">
    <w:abstractNumId w:val="4"/>
  </w:num>
  <w:num w:numId="9" w16cid:durableId="556863488">
    <w:abstractNumId w:val="13"/>
  </w:num>
  <w:num w:numId="10" w16cid:durableId="1432435244">
    <w:abstractNumId w:val="5"/>
  </w:num>
  <w:num w:numId="11" w16cid:durableId="433015153">
    <w:abstractNumId w:val="17"/>
  </w:num>
  <w:num w:numId="12" w16cid:durableId="1713186054">
    <w:abstractNumId w:val="2"/>
  </w:num>
  <w:num w:numId="13" w16cid:durableId="763065673">
    <w:abstractNumId w:val="11"/>
  </w:num>
  <w:num w:numId="14" w16cid:durableId="1806269734">
    <w:abstractNumId w:val="3"/>
  </w:num>
  <w:num w:numId="15" w16cid:durableId="1450246764">
    <w:abstractNumId w:val="12"/>
  </w:num>
  <w:num w:numId="16" w16cid:durableId="999310861">
    <w:abstractNumId w:val="19"/>
  </w:num>
  <w:num w:numId="17" w16cid:durableId="1429816623">
    <w:abstractNumId w:val="6"/>
  </w:num>
  <w:num w:numId="18" w16cid:durableId="900871066">
    <w:abstractNumId w:val="9"/>
  </w:num>
  <w:num w:numId="19" w16cid:durableId="1325937310">
    <w:abstractNumId w:val="10"/>
  </w:num>
  <w:num w:numId="20" w16cid:durableId="805271600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94C"/>
    <w:rsid w:val="00012310"/>
    <w:rsid w:val="00016E74"/>
    <w:rsid w:val="00024B10"/>
    <w:rsid w:val="00026E41"/>
    <w:rsid w:val="00033D48"/>
    <w:rsid w:val="0004048D"/>
    <w:rsid w:val="000461C6"/>
    <w:rsid w:val="00073721"/>
    <w:rsid w:val="00074C3C"/>
    <w:rsid w:val="000843F9"/>
    <w:rsid w:val="00096514"/>
    <w:rsid w:val="000A2650"/>
    <w:rsid w:val="000A30BF"/>
    <w:rsid w:val="000B3FAC"/>
    <w:rsid w:val="000B5B45"/>
    <w:rsid w:val="000C66D7"/>
    <w:rsid w:val="000C7355"/>
    <w:rsid w:val="000D2138"/>
    <w:rsid w:val="000F4D52"/>
    <w:rsid w:val="000F7C64"/>
    <w:rsid w:val="00104D17"/>
    <w:rsid w:val="001351CE"/>
    <w:rsid w:val="00137757"/>
    <w:rsid w:val="00142DDA"/>
    <w:rsid w:val="001613A8"/>
    <w:rsid w:val="00162355"/>
    <w:rsid w:val="0016395B"/>
    <w:rsid w:val="00171C88"/>
    <w:rsid w:val="00182748"/>
    <w:rsid w:val="00187DD4"/>
    <w:rsid w:val="001A0FFC"/>
    <w:rsid w:val="001D1FEE"/>
    <w:rsid w:val="001D7040"/>
    <w:rsid w:val="001D7643"/>
    <w:rsid w:val="001E6DCB"/>
    <w:rsid w:val="00200850"/>
    <w:rsid w:val="002123A0"/>
    <w:rsid w:val="0021605B"/>
    <w:rsid w:val="00233AEC"/>
    <w:rsid w:val="002343BD"/>
    <w:rsid w:val="00246DC2"/>
    <w:rsid w:val="002507C1"/>
    <w:rsid w:val="0026386D"/>
    <w:rsid w:val="00270BE8"/>
    <w:rsid w:val="0028799E"/>
    <w:rsid w:val="002963F1"/>
    <w:rsid w:val="002A25DD"/>
    <w:rsid w:val="002C104C"/>
    <w:rsid w:val="002C3BE1"/>
    <w:rsid w:val="002D0902"/>
    <w:rsid w:val="002D2751"/>
    <w:rsid w:val="002D7E0E"/>
    <w:rsid w:val="002E16AD"/>
    <w:rsid w:val="002E2C93"/>
    <w:rsid w:val="002E34B2"/>
    <w:rsid w:val="002F4E42"/>
    <w:rsid w:val="002F76E0"/>
    <w:rsid w:val="002F76F9"/>
    <w:rsid w:val="003047DA"/>
    <w:rsid w:val="00323F56"/>
    <w:rsid w:val="00336CC4"/>
    <w:rsid w:val="00361BA4"/>
    <w:rsid w:val="00364491"/>
    <w:rsid w:val="00370ADB"/>
    <w:rsid w:val="00370B87"/>
    <w:rsid w:val="0037375B"/>
    <w:rsid w:val="003851D2"/>
    <w:rsid w:val="00396253"/>
    <w:rsid w:val="003A5D5F"/>
    <w:rsid w:val="003B2A72"/>
    <w:rsid w:val="003C302B"/>
    <w:rsid w:val="003D7B9B"/>
    <w:rsid w:val="003F5FF5"/>
    <w:rsid w:val="003F6AA3"/>
    <w:rsid w:val="00404AA3"/>
    <w:rsid w:val="00412B18"/>
    <w:rsid w:val="00412C78"/>
    <w:rsid w:val="00425BB3"/>
    <w:rsid w:val="004332B6"/>
    <w:rsid w:val="00443BCA"/>
    <w:rsid w:val="00446511"/>
    <w:rsid w:val="0047264A"/>
    <w:rsid w:val="004751C6"/>
    <w:rsid w:val="00484056"/>
    <w:rsid w:val="004849ED"/>
    <w:rsid w:val="00484A98"/>
    <w:rsid w:val="0049381D"/>
    <w:rsid w:val="004D2849"/>
    <w:rsid w:val="0053249D"/>
    <w:rsid w:val="005478B9"/>
    <w:rsid w:val="00550443"/>
    <w:rsid w:val="00561D84"/>
    <w:rsid w:val="00564233"/>
    <w:rsid w:val="00564AA7"/>
    <w:rsid w:val="00570861"/>
    <w:rsid w:val="00577DAC"/>
    <w:rsid w:val="005870FD"/>
    <w:rsid w:val="005871B6"/>
    <w:rsid w:val="005910FB"/>
    <w:rsid w:val="0059212D"/>
    <w:rsid w:val="00594C30"/>
    <w:rsid w:val="005A37D3"/>
    <w:rsid w:val="005A42F6"/>
    <w:rsid w:val="005C6A61"/>
    <w:rsid w:val="005D0CB3"/>
    <w:rsid w:val="005D6CF2"/>
    <w:rsid w:val="0061570C"/>
    <w:rsid w:val="00622626"/>
    <w:rsid w:val="00645F53"/>
    <w:rsid w:val="00651C7C"/>
    <w:rsid w:val="00673DB4"/>
    <w:rsid w:val="0069240C"/>
    <w:rsid w:val="0069403F"/>
    <w:rsid w:val="006D0463"/>
    <w:rsid w:val="006E7C9A"/>
    <w:rsid w:val="00717024"/>
    <w:rsid w:val="007228A6"/>
    <w:rsid w:val="007310AF"/>
    <w:rsid w:val="00731FCC"/>
    <w:rsid w:val="00737B88"/>
    <w:rsid w:val="00755001"/>
    <w:rsid w:val="00784C5F"/>
    <w:rsid w:val="007973D5"/>
    <w:rsid w:val="007A6833"/>
    <w:rsid w:val="007B04F1"/>
    <w:rsid w:val="007B3D41"/>
    <w:rsid w:val="007F04FA"/>
    <w:rsid w:val="0080621E"/>
    <w:rsid w:val="00826801"/>
    <w:rsid w:val="00833F55"/>
    <w:rsid w:val="00841558"/>
    <w:rsid w:val="00844443"/>
    <w:rsid w:val="00862B21"/>
    <w:rsid w:val="00865FAD"/>
    <w:rsid w:val="008A4346"/>
    <w:rsid w:val="008C4E0E"/>
    <w:rsid w:val="008C60C4"/>
    <w:rsid w:val="008D5392"/>
    <w:rsid w:val="008E5617"/>
    <w:rsid w:val="008F0620"/>
    <w:rsid w:val="008F3E16"/>
    <w:rsid w:val="008F7970"/>
    <w:rsid w:val="00907521"/>
    <w:rsid w:val="009173AE"/>
    <w:rsid w:val="00930E19"/>
    <w:rsid w:val="009319B5"/>
    <w:rsid w:val="00934925"/>
    <w:rsid w:val="00956D58"/>
    <w:rsid w:val="009723E8"/>
    <w:rsid w:val="00996974"/>
    <w:rsid w:val="009B2D92"/>
    <w:rsid w:val="009B57DA"/>
    <w:rsid w:val="009D0211"/>
    <w:rsid w:val="009E630A"/>
    <w:rsid w:val="00A04EF3"/>
    <w:rsid w:val="00A150E3"/>
    <w:rsid w:val="00A230F2"/>
    <w:rsid w:val="00A24048"/>
    <w:rsid w:val="00A31C0B"/>
    <w:rsid w:val="00A36375"/>
    <w:rsid w:val="00A41855"/>
    <w:rsid w:val="00A41F6D"/>
    <w:rsid w:val="00A52B2D"/>
    <w:rsid w:val="00A568F4"/>
    <w:rsid w:val="00A6073D"/>
    <w:rsid w:val="00A63197"/>
    <w:rsid w:val="00A722AB"/>
    <w:rsid w:val="00A75CED"/>
    <w:rsid w:val="00A80F40"/>
    <w:rsid w:val="00A83BC9"/>
    <w:rsid w:val="00AA07A8"/>
    <w:rsid w:val="00AA4442"/>
    <w:rsid w:val="00AA51C3"/>
    <w:rsid w:val="00AA72D4"/>
    <w:rsid w:val="00AB3AC5"/>
    <w:rsid w:val="00AC0CF5"/>
    <w:rsid w:val="00AC1560"/>
    <w:rsid w:val="00AD593E"/>
    <w:rsid w:val="00AD7E8C"/>
    <w:rsid w:val="00AE6084"/>
    <w:rsid w:val="00AF2886"/>
    <w:rsid w:val="00B07866"/>
    <w:rsid w:val="00B12A7B"/>
    <w:rsid w:val="00B30F5B"/>
    <w:rsid w:val="00B40E7B"/>
    <w:rsid w:val="00B44AEA"/>
    <w:rsid w:val="00B5103B"/>
    <w:rsid w:val="00B56DDD"/>
    <w:rsid w:val="00B66D20"/>
    <w:rsid w:val="00B87C39"/>
    <w:rsid w:val="00B90B10"/>
    <w:rsid w:val="00B94AEE"/>
    <w:rsid w:val="00BA766C"/>
    <w:rsid w:val="00BC56BA"/>
    <w:rsid w:val="00BF1482"/>
    <w:rsid w:val="00BF4EBC"/>
    <w:rsid w:val="00C01EBF"/>
    <w:rsid w:val="00C04F2D"/>
    <w:rsid w:val="00C0664D"/>
    <w:rsid w:val="00C1111B"/>
    <w:rsid w:val="00C16BB1"/>
    <w:rsid w:val="00C21038"/>
    <w:rsid w:val="00C3260E"/>
    <w:rsid w:val="00C35C7D"/>
    <w:rsid w:val="00C43144"/>
    <w:rsid w:val="00C457B3"/>
    <w:rsid w:val="00C7078F"/>
    <w:rsid w:val="00C7180E"/>
    <w:rsid w:val="00C850E9"/>
    <w:rsid w:val="00CB1152"/>
    <w:rsid w:val="00CB2A9A"/>
    <w:rsid w:val="00CD3674"/>
    <w:rsid w:val="00D056C4"/>
    <w:rsid w:val="00D12D95"/>
    <w:rsid w:val="00D21411"/>
    <w:rsid w:val="00D31D9D"/>
    <w:rsid w:val="00D51AA5"/>
    <w:rsid w:val="00D556FA"/>
    <w:rsid w:val="00D56E7B"/>
    <w:rsid w:val="00D71F96"/>
    <w:rsid w:val="00D82F9D"/>
    <w:rsid w:val="00D84F7B"/>
    <w:rsid w:val="00D852DF"/>
    <w:rsid w:val="00D86551"/>
    <w:rsid w:val="00D912A0"/>
    <w:rsid w:val="00DB12B2"/>
    <w:rsid w:val="00DE202A"/>
    <w:rsid w:val="00DE302C"/>
    <w:rsid w:val="00DF42F5"/>
    <w:rsid w:val="00E05CD7"/>
    <w:rsid w:val="00E16B31"/>
    <w:rsid w:val="00E3594C"/>
    <w:rsid w:val="00E47391"/>
    <w:rsid w:val="00E87C9E"/>
    <w:rsid w:val="00EA40BD"/>
    <w:rsid w:val="00EC1659"/>
    <w:rsid w:val="00EE7F93"/>
    <w:rsid w:val="00EF32FE"/>
    <w:rsid w:val="00EF7F36"/>
    <w:rsid w:val="00F00831"/>
    <w:rsid w:val="00F057DF"/>
    <w:rsid w:val="00F12992"/>
    <w:rsid w:val="00F26752"/>
    <w:rsid w:val="00F306E3"/>
    <w:rsid w:val="00F40CD2"/>
    <w:rsid w:val="00F50159"/>
    <w:rsid w:val="00F56FF6"/>
    <w:rsid w:val="00F73BF8"/>
    <w:rsid w:val="00F83A57"/>
    <w:rsid w:val="00F95637"/>
    <w:rsid w:val="00FA116E"/>
    <w:rsid w:val="00FA261D"/>
    <w:rsid w:val="00FA7616"/>
    <w:rsid w:val="00FB0A61"/>
    <w:rsid w:val="00FC04DB"/>
    <w:rsid w:val="00FC6D21"/>
    <w:rsid w:val="00FD0341"/>
    <w:rsid w:val="00FE37AB"/>
    <w:rsid w:val="00FF2B3F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C2262C"/>
  <w15:docId w15:val="{B39D7320-7445-4CA7-940A-E5C07D201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34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4F1"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0F7C64"/>
    <w:pPr>
      <w:keepNext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F7C6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F7C64"/>
    <w:pPr>
      <w:tabs>
        <w:tab w:val="center" w:pos="4320"/>
        <w:tab w:val="right" w:pos="8640"/>
      </w:tabs>
    </w:pPr>
  </w:style>
  <w:style w:type="paragraph" w:customStyle="1" w:styleId="CompanyName">
    <w:name w:val="Company Name"/>
    <w:basedOn w:val="Normal"/>
    <w:rsid w:val="000F7C64"/>
    <w:pPr>
      <w:framePr w:w="3845" w:h="1584" w:hSpace="187" w:vSpace="187" w:wrap="notBeside" w:vAnchor="page" w:hAnchor="margin" w:y="894" w:anchorLock="1"/>
      <w:spacing w:line="280" w:lineRule="atLeast"/>
      <w:jc w:val="both"/>
    </w:pPr>
    <w:rPr>
      <w:rFonts w:ascii="Arial Black" w:hAnsi="Arial Black"/>
      <w:spacing w:val="-25"/>
      <w:sz w:val="32"/>
      <w:szCs w:val="20"/>
    </w:rPr>
  </w:style>
  <w:style w:type="table" w:styleId="TableGrid">
    <w:name w:val="Table Grid"/>
    <w:basedOn w:val="TableNormal"/>
    <w:uiPriority w:val="59"/>
    <w:rsid w:val="00FC6D2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lorfulList-Accent11">
    <w:name w:val="Colorful List - Accent 11"/>
    <w:basedOn w:val="Normal"/>
    <w:uiPriority w:val="34"/>
    <w:qFormat/>
    <w:rsid w:val="0082680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2D95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12D95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AB3AC5"/>
  </w:style>
  <w:style w:type="paragraph" w:styleId="ListParagraph">
    <w:name w:val="List Paragraph"/>
    <w:basedOn w:val="Normal"/>
    <w:uiPriority w:val="34"/>
    <w:qFormat/>
    <w:rsid w:val="00550443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2D0902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9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ZCI%20Note%20Head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EDE851-7187-4253-9E6E-FCA20DA86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EZCI Note Header.dot</Template>
  <TotalTime>0</TotalTime>
  <Pages>3</Pages>
  <Words>617</Words>
  <Characters>3517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Checklist and Template for a Proposal</vt:lpstr>
    </vt:vector>
  </TitlesOfParts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Checklist and Template for a Proposal</dc:title>
  <dc:subject/>
  <dc:creator>Ed Zaragiza</dc:creator>
  <cp:keywords/>
  <cp:lastModifiedBy>Mario Calatan</cp:lastModifiedBy>
  <cp:revision>2</cp:revision>
  <cp:lastPrinted>2024-03-21T07:38:00Z</cp:lastPrinted>
  <dcterms:created xsi:type="dcterms:W3CDTF">2026-09-01T14:43:00Z</dcterms:created>
  <dcterms:modified xsi:type="dcterms:W3CDTF">2026-09-01T14:43:00Z</dcterms:modified>
</cp:coreProperties>
</file>