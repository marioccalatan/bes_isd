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94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5130"/>
        <w:gridCol w:w="540"/>
        <w:gridCol w:w="900"/>
        <w:gridCol w:w="3510"/>
        <w:gridCol w:w="14"/>
        <w:gridCol w:w="2410"/>
        <w:gridCol w:w="2058"/>
        <w:gridCol w:w="1855"/>
      </w:tblGrid>
      <w:tr w:rsidR="009016B5" w:rsidRPr="009016B5" w14:paraId="60F16C08" w14:textId="77777777" w:rsidTr="009016B5">
        <w:trPr>
          <w:trHeight w:val="231"/>
        </w:trPr>
        <w:tc>
          <w:tcPr>
            <w:tcW w:w="7200" w:type="dxa"/>
            <w:gridSpan w:val="3"/>
          </w:tcPr>
          <w:p w14:paraId="6833B12C" w14:textId="3C512AF7" w:rsidR="00677382" w:rsidRPr="009016B5" w:rsidRDefault="00455BE1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7296F6" wp14:editId="33165534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4018915" cy="256540"/>
                      <wp:effectExtent l="0" t="0" r="0" b="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1891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CF6CB3" w14:textId="77777777" w:rsidR="00677382" w:rsidRDefault="00455BE1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7296F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316.45pt;height:20.2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" filled="f" stroked="f">
                      <v:textbox>
                        <w:txbxContent>
                          <w:p w14:paraId="7ACF6CB3" w14:textId="77777777" w:rsidR="00677382" w:rsidRDefault="00455BE1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16B5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A53E99" w:rsidRPr="009016B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9016B5">
              <w:rPr>
                <w:rFonts w:ascii="Arial" w:hAnsi="Arial" w:cs="Arial"/>
                <w:sz w:val="20"/>
                <w:szCs w:val="20"/>
              </w:rPr>
              <w:t>Materials and Equipment Management Officer  (MEMO) I,II,III</w:t>
            </w:r>
          </w:p>
        </w:tc>
        <w:tc>
          <w:tcPr>
            <w:tcW w:w="10747" w:type="dxa"/>
            <w:gridSpan w:val="6"/>
          </w:tcPr>
          <w:p w14:paraId="2220D754" w14:textId="77777777" w:rsidR="00677382" w:rsidRPr="009016B5" w:rsidRDefault="00455BE1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9016B5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9016B5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9016B5" w:rsidRPr="009016B5" w14:paraId="2D2A179F" w14:textId="77777777" w:rsidTr="009016B5">
        <w:trPr>
          <w:trHeight w:val="208"/>
        </w:trPr>
        <w:tc>
          <w:tcPr>
            <w:tcW w:w="7200" w:type="dxa"/>
            <w:gridSpan w:val="3"/>
          </w:tcPr>
          <w:p w14:paraId="28CA69CA" w14:textId="77777777" w:rsidR="00677382" w:rsidRPr="009016B5" w:rsidRDefault="00455BE1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 xml:space="preserve">Employment Level: </w:t>
            </w:r>
            <w:r w:rsidRPr="009016B5">
              <w:rPr>
                <w:rFonts w:ascii="Arial" w:hAnsi="Arial" w:cs="Arial"/>
                <w:sz w:val="20"/>
                <w:szCs w:val="20"/>
              </w:rPr>
              <w:t>SUPERVISORY</w:t>
            </w:r>
          </w:p>
        </w:tc>
        <w:tc>
          <w:tcPr>
            <w:tcW w:w="10747" w:type="dxa"/>
            <w:gridSpan w:val="6"/>
          </w:tcPr>
          <w:p w14:paraId="78494006" w14:textId="77777777" w:rsidR="00677382" w:rsidRPr="009016B5" w:rsidRDefault="00455BE1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 xml:space="preserve">Office: </w:t>
            </w:r>
            <w:r w:rsidRPr="009016B5">
              <w:rPr>
                <w:rFonts w:ascii="Arial" w:hAnsi="Arial" w:cs="Arial"/>
                <w:bCs/>
                <w:sz w:val="20"/>
                <w:szCs w:val="20"/>
              </w:rPr>
              <w:t xml:space="preserve"> BENECO Alapang Office</w:t>
            </w:r>
          </w:p>
        </w:tc>
      </w:tr>
      <w:tr w:rsidR="009016B5" w:rsidRPr="009016B5" w14:paraId="3395A75A" w14:textId="77777777" w:rsidTr="009016B5">
        <w:trPr>
          <w:trHeight w:val="231"/>
        </w:trPr>
        <w:tc>
          <w:tcPr>
            <w:tcW w:w="7200" w:type="dxa"/>
            <w:gridSpan w:val="3"/>
          </w:tcPr>
          <w:p w14:paraId="42D908E7" w14:textId="77777777" w:rsidR="00677382" w:rsidRPr="009016B5" w:rsidRDefault="00455BE1">
            <w:pPr>
              <w:ind w:left="1205" w:hangingChars="600" w:hanging="1205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Pr="009016B5">
              <w:rPr>
                <w:rFonts w:ascii="Arial" w:hAnsi="Arial" w:cs="Arial"/>
                <w:bCs/>
                <w:sz w:val="20"/>
                <w:szCs w:val="20"/>
              </w:rPr>
              <w:t>ISD MANAGER</w:t>
            </w:r>
            <w:r w:rsidRPr="009016B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0747" w:type="dxa"/>
            <w:gridSpan w:val="6"/>
          </w:tcPr>
          <w:p w14:paraId="1B374D1A" w14:textId="49DA94C2" w:rsidR="00677382" w:rsidRPr="009016B5" w:rsidRDefault="00455BE1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9016B5">
              <w:rPr>
                <w:rFonts w:ascii="Arial" w:hAnsi="Arial" w:cs="Arial"/>
                <w:sz w:val="20"/>
                <w:szCs w:val="20"/>
              </w:rPr>
              <w:t xml:space="preserve">Alapang warehouse </w:t>
            </w:r>
            <w:r w:rsidR="009C5EA5" w:rsidRPr="009016B5">
              <w:rPr>
                <w:rFonts w:ascii="Arial" w:hAnsi="Arial" w:cs="Arial"/>
                <w:sz w:val="20"/>
                <w:szCs w:val="20"/>
              </w:rPr>
              <w:t>and stockyard</w:t>
            </w:r>
          </w:p>
        </w:tc>
      </w:tr>
      <w:tr w:rsidR="009016B5" w:rsidRPr="009016B5" w14:paraId="2657000E" w14:textId="77777777" w:rsidTr="009016B5">
        <w:trPr>
          <w:trHeight w:val="201"/>
        </w:trPr>
        <w:tc>
          <w:tcPr>
            <w:tcW w:w="7200" w:type="dxa"/>
            <w:gridSpan w:val="3"/>
          </w:tcPr>
          <w:p w14:paraId="0F41F76C" w14:textId="77777777" w:rsidR="00677382" w:rsidRPr="009016B5" w:rsidRDefault="00455BE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70BDA7E6" w14:textId="77777777" w:rsidR="00677382" w:rsidRPr="009016B5" w:rsidRDefault="006773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747" w:type="dxa"/>
            <w:gridSpan w:val="6"/>
          </w:tcPr>
          <w:p w14:paraId="36DF0F34" w14:textId="77777777" w:rsidR="00677382" w:rsidRPr="009016B5" w:rsidRDefault="00455BE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9016B5" w:rsidRPr="009016B5" w14:paraId="6158CA40" w14:textId="77777777" w:rsidTr="00151B4C">
        <w:trPr>
          <w:trHeight w:val="441"/>
        </w:trPr>
        <w:tc>
          <w:tcPr>
            <w:tcW w:w="17947" w:type="dxa"/>
            <w:gridSpan w:val="9"/>
          </w:tcPr>
          <w:p w14:paraId="72A9DB78" w14:textId="77777777" w:rsidR="00677382" w:rsidRPr="009016B5" w:rsidRDefault="00455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9016B5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  <w:p w14:paraId="7955883F" w14:textId="7544F792" w:rsidR="00677382" w:rsidRPr="009016B5" w:rsidRDefault="00455BE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Responsible for the implementation of an efficient materials management system including the direction, control, and supervision of property, receipts, documents, inspection of s</w:t>
            </w:r>
            <w:r w:rsidR="009C5EA5" w:rsidRPr="009016B5">
              <w:rPr>
                <w:rFonts w:ascii="Arial" w:hAnsi="Arial" w:cs="Arial"/>
                <w:sz w:val="20"/>
                <w:szCs w:val="20"/>
              </w:rPr>
              <w:t>t</w:t>
            </w:r>
            <w:r w:rsidRPr="009016B5">
              <w:rPr>
                <w:rFonts w:ascii="Arial" w:hAnsi="Arial" w:cs="Arial"/>
                <w:sz w:val="20"/>
                <w:szCs w:val="20"/>
              </w:rPr>
              <w:t xml:space="preserve">ored materials  and equipment and accurate inventory </w:t>
            </w:r>
          </w:p>
        </w:tc>
      </w:tr>
      <w:tr w:rsidR="009016B5" w:rsidRPr="009016B5" w14:paraId="68C1BC97" w14:textId="77777777" w:rsidTr="009016B5">
        <w:trPr>
          <w:trHeight w:val="1601"/>
        </w:trPr>
        <w:tc>
          <w:tcPr>
            <w:tcW w:w="6660" w:type="dxa"/>
            <w:gridSpan w:val="2"/>
            <w:vAlign w:val="center"/>
          </w:tcPr>
          <w:p w14:paraId="2653F2B6" w14:textId="77777777" w:rsidR="00677382" w:rsidRPr="009016B5" w:rsidRDefault="00455BE1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40" w:type="dxa"/>
            <w:gridSpan w:val="2"/>
            <w:vAlign w:val="center"/>
          </w:tcPr>
          <w:p w14:paraId="7D92F473" w14:textId="77777777" w:rsidR="00677382" w:rsidRPr="009016B5" w:rsidRDefault="00455B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09B8D2CC" w14:textId="77777777" w:rsidR="00677382" w:rsidRPr="009016B5" w:rsidRDefault="00455B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3510" w:type="dxa"/>
            <w:vAlign w:val="center"/>
          </w:tcPr>
          <w:p w14:paraId="127B88B2" w14:textId="77777777" w:rsidR="00677382" w:rsidRPr="009016B5" w:rsidRDefault="00455B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6337" w:type="dxa"/>
            <w:gridSpan w:val="4"/>
          </w:tcPr>
          <w:p w14:paraId="2837CB10" w14:textId="77777777" w:rsidR="00677382" w:rsidRPr="009016B5" w:rsidRDefault="00455B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6132" w:type="dxa"/>
              <w:tblLayout w:type="fixed"/>
              <w:tblLook w:val="04A0" w:firstRow="1" w:lastRow="0" w:firstColumn="1" w:lastColumn="0" w:noHBand="0" w:noVBand="1"/>
            </w:tblPr>
            <w:tblGrid>
              <w:gridCol w:w="370"/>
              <w:gridCol w:w="5762"/>
            </w:tblGrid>
            <w:tr w:rsidR="009016B5" w:rsidRPr="009016B5" w14:paraId="59EC7C36" w14:textId="77777777" w:rsidTr="00151B4C">
              <w:trPr>
                <w:trHeight w:val="208"/>
              </w:trPr>
              <w:tc>
                <w:tcPr>
                  <w:tcW w:w="370" w:type="dxa"/>
                </w:tcPr>
                <w:p w14:paraId="7F75F9B4" w14:textId="77777777" w:rsidR="00677382" w:rsidRPr="009016B5" w:rsidRDefault="00455BE1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62" w:type="dxa"/>
                </w:tcPr>
                <w:p w14:paraId="6BF966DF" w14:textId="77777777" w:rsidR="00677382" w:rsidRPr="009016B5" w:rsidRDefault="00455BE1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9016B5" w:rsidRPr="009016B5" w14:paraId="450683AD" w14:textId="77777777" w:rsidTr="00151B4C">
              <w:trPr>
                <w:trHeight w:val="580"/>
              </w:trPr>
              <w:tc>
                <w:tcPr>
                  <w:tcW w:w="370" w:type="dxa"/>
                </w:tcPr>
                <w:p w14:paraId="6065FF8D" w14:textId="77777777" w:rsidR="00677382" w:rsidRPr="009016B5" w:rsidRDefault="00455BE1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62" w:type="dxa"/>
                </w:tcPr>
                <w:p w14:paraId="4409BF8E" w14:textId="77777777" w:rsidR="00677382" w:rsidRPr="009016B5" w:rsidRDefault="00455BE1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9016B5" w:rsidRPr="009016B5" w14:paraId="679ED7B3" w14:textId="77777777" w:rsidTr="00151B4C">
              <w:trPr>
                <w:trHeight w:val="604"/>
              </w:trPr>
              <w:tc>
                <w:tcPr>
                  <w:tcW w:w="370" w:type="dxa"/>
                </w:tcPr>
                <w:p w14:paraId="25F65C91" w14:textId="77777777" w:rsidR="00677382" w:rsidRPr="009016B5" w:rsidRDefault="00455BE1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762" w:type="dxa"/>
                </w:tcPr>
                <w:p w14:paraId="7749DC8C" w14:textId="77777777" w:rsidR="00677382" w:rsidRPr="009016B5" w:rsidRDefault="00455BE1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53C5DD25" w14:textId="77777777" w:rsidR="00677382" w:rsidRPr="009016B5" w:rsidRDefault="006773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016B5" w:rsidRPr="009016B5" w14:paraId="55E318CA" w14:textId="77777777" w:rsidTr="009016B5">
        <w:trPr>
          <w:trHeight w:val="46"/>
        </w:trPr>
        <w:tc>
          <w:tcPr>
            <w:tcW w:w="6660" w:type="dxa"/>
            <w:gridSpan w:val="2"/>
          </w:tcPr>
          <w:p w14:paraId="09077892" w14:textId="77777777" w:rsidR="00677382" w:rsidRPr="009016B5" w:rsidRDefault="00455BE1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Materials Management</w:t>
            </w:r>
          </w:p>
          <w:p w14:paraId="6B6CD920" w14:textId="1FC0BDDA" w:rsidR="00A62100" w:rsidRPr="009016B5" w:rsidRDefault="00A62100" w:rsidP="00A62100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eastAsia="Arial" w:hAnsi="Arial" w:cs="Arial"/>
                <w:b/>
                <w:bCs/>
                <w:sz w:val="20"/>
                <w:szCs w:val="20"/>
                <w:shd w:val="clear" w:color="auto" w:fill="FFFFFF"/>
              </w:rPr>
              <w:t>Competency level : MEMO I (2); MEMO II (3); MEMO III (4)</w:t>
            </w:r>
          </w:p>
        </w:tc>
        <w:tc>
          <w:tcPr>
            <w:tcW w:w="1440" w:type="dxa"/>
            <w:gridSpan w:val="2"/>
          </w:tcPr>
          <w:p w14:paraId="49D28C85" w14:textId="77777777" w:rsidR="00677382" w:rsidRPr="009016B5" w:rsidRDefault="00455B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90%</w:t>
            </w:r>
          </w:p>
        </w:tc>
        <w:tc>
          <w:tcPr>
            <w:tcW w:w="3510" w:type="dxa"/>
          </w:tcPr>
          <w:p w14:paraId="2D65B9BC" w14:textId="77777777" w:rsidR="00677382" w:rsidRPr="009016B5" w:rsidRDefault="006773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37" w:type="dxa"/>
            <w:gridSpan w:val="4"/>
          </w:tcPr>
          <w:p w14:paraId="32933EF5" w14:textId="77777777" w:rsidR="00677382" w:rsidRPr="009016B5" w:rsidRDefault="006773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016B5" w:rsidRPr="009016B5" w14:paraId="73426AD1" w14:textId="77777777" w:rsidTr="009016B5">
        <w:trPr>
          <w:trHeight w:val="894"/>
        </w:trPr>
        <w:tc>
          <w:tcPr>
            <w:tcW w:w="1530" w:type="dxa"/>
            <w:vAlign w:val="center"/>
          </w:tcPr>
          <w:p w14:paraId="043AEAC8" w14:textId="5FAF56E0" w:rsidR="00677382" w:rsidRPr="009016B5" w:rsidRDefault="00455BE1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634DB59F" w14:textId="2FD0D49B" w:rsidR="00677382" w:rsidRPr="009016B5" w:rsidRDefault="00455BE1" w:rsidP="009016B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eastAsia="Arial" w:hAnsi="Arial" w:cs="Arial"/>
                <w:sz w:val="20"/>
                <w:szCs w:val="20"/>
                <w:shd w:val="clear" w:color="auto" w:fill="FFFFFF"/>
              </w:rPr>
              <w:t xml:space="preserve">Supervise daily warehouse activities, including, inventory control, and space management. </w:t>
            </w:r>
          </w:p>
        </w:tc>
        <w:tc>
          <w:tcPr>
            <w:tcW w:w="1440" w:type="dxa"/>
            <w:gridSpan w:val="2"/>
          </w:tcPr>
          <w:p w14:paraId="373D9317" w14:textId="10EA1A7A" w:rsidR="00677382" w:rsidRPr="009016B5" w:rsidRDefault="00677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</w:tcPr>
          <w:p w14:paraId="5040BCA3" w14:textId="47686DDE" w:rsidR="00677382" w:rsidRPr="009016B5" w:rsidRDefault="00455BE1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Leadership, communication, and interpersonal skill. </w:t>
            </w:r>
          </w:p>
          <w:p w14:paraId="5E91868A" w14:textId="0C4BB6F7" w:rsidR="00677382" w:rsidRPr="009016B5" w:rsidRDefault="00455BE1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Knowledge in warehousing methods, procedure, organizational ability.</w:t>
            </w:r>
          </w:p>
        </w:tc>
        <w:tc>
          <w:tcPr>
            <w:tcW w:w="2424" w:type="dxa"/>
            <w:gridSpan w:val="2"/>
            <w:vAlign w:val="center"/>
          </w:tcPr>
          <w:p w14:paraId="0FE3475C" w14:textId="77777777" w:rsidR="00677382" w:rsidRPr="009016B5" w:rsidRDefault="00677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D354521" w14:textId="77777777" w:rsidR="00677382" w:rsidRPr="009016B5" w:rsidRDefault="00455B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1FA9B904" w14:textId="037DB000" w:rsidR="00677382" w:rsidRPr="009016B5" w:rsidRDefault="00352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4D2B8081" w14:textId="77777777" w:rsidR="00677382" w:rsidRPr="009016B5" w:rsidRDefault="00677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8EDBB98" w14:textId="35969B94" w:rsidR="00677382" w:rsidRPr="009016B5" w:rsidRDefault="003E42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05C7E5FD" w14:textId="77777777" w:rsidTr="009016B5">
        <w:trPr>
          <w:trHeight w:val="894"/>
        </w:trPr>
        <w:tc>
          <w:tcPr>
            <w:tcW w:w="1530" w:type="dxa"/>
            <w:vAlign w:val="center"/>
          </w:tcPr>
          <w:p w14:paraId="5608C165" w14:textId="76AD425E" w:rsidR="00677382" w:rsidRPr="009016B5" w:rsidRDefault="00455BE1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7A4C2954" w14:textId="77777777" w:rsidR="00677382" w:rsidRPr="009016B5" w:rsidRDefault="00455BE1" w:rsidP="009016B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Monitor materials inventory </w:t>
            </w:r>
          </w:p>
          <w:p w14:paraId="28F02811" w14:textId="62564A5D" w:rsidR="00F80F26" w:rsidRPr="009016B5" w:rsidRDefault="00F80F26" w:rsidP="009016B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</w:tcPr>
          <w:p w14:paraId="203DEEFE" w14:textId="00067E82" w:rsidR="00677382" w:rsidRPr="009016B5" w:rsidRDefault="00677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</w:tcPr>
          <w:p w14:paraId="64AE0EB1" w14:textId="77777777" w:rsidR="00F416AB" w:rsidRPr="009016B5" w:rsidRDefault="00455BE1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Knowledge in </w:t>
            </w:r>
            <w:r w:rsidR="00801FF5" w:rsidRPr="009016B5">
              <w:rPr>
                <w:rFonts w:ascii="Arial" w:hAnsi="Arial" w:cs="Arial"/>
                <w:sz w:val="20"/>
                <w:szCs w:val="20"/>
              </w:rPr>
              <w:t>inventory</w:t>
            </w:r>
            <w:r w:rsidRPr="009016B5">
              <w:rPr>
                <w:rFonts w:ascii="Arial" w:hAnsi="Arial" w:cs="Arial"/>
                <w:sz w:val="20"/>
                <w:szCs w:val="20"/>
              </w:rPr>
              <w:t xml:space="preserve"> methods, procedure,</w:t>
            </w:r>
          </w:p>
          <w:p w14:paraId="03063F73" w14:textId="5566D2B3" w:rsidR="00677382" w:rsidRPr="009016B5" w:rsidRDefault="00455BE1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416AB" w:rsidRPr="009016B5">
              <w:rPr>
                <w:rFonts w:ascii="Arial" w:hAnsi="Arial" w:cs="Arial"/>
                <w:sz w:val="20"/>
                <w:szCs w:val="20"/>
              </w:rPr>
              <w:t xml:space="preserve">Knowledge / </w:t>
            </w:r>
            <w:r w:rsidRPr="009016B5">
              <w:rPr>
                <w:rFonts w:ascii="Arial" w:hAnsi="Arial" w:cs="Arial"/>
                <w:sz w:val="20"/>
                <w:szCs w:val="20"/>
              </w:rPr>
              <w:t xml:space="preserve">techniques </w:t>
            </w:r>
            <w:r w:rsidR="00801FF5" w:rsidRPr="009016B5">
              <w:rPr>
                <w:rFonts w:ascii="Arial" w:hAnsi="Arial" w:cs="Arial"/>
                <w:sz w:val="20"/>
                <w:szCs w:val="20"/>
              </w:rPr>
              <w:t xml:space="preserve">in </w:t>
            </w:r>
            <w:r w:rsidRPr="009016B5">
              <w:rPr>
                <w:rFonts w:ascii="Arial" w:hAnsi="Arial" w:cs="Arial"/>
                <w:sz w:val="20"/>
                <w:szCs w:val="20"/>
              </w:rPr>
              <w:t>storing</w:t>
            </w:r>
            <w:r w:rsidR="00801FF5" w:rsidRPr="009016B5">
              <w:rPr>
                <w:rFonts w:ascii="Arial" w:hAnsi="Arial" w:cs="Arial"/>
                <w:sz w:val="20"/>
                <w:szCs w:val="20"/>
              </w:rPr>
              <w:t>/stacking</w:t>
            </w:r>
            <w:r w:rsidRPr="009016B5">
              <w:rPr>
                <w:rFonts w:ascii="Arial" w:hAnsi="Arial" w:cs="Arial"/>
                <w:sz w:val="20"/>
                <w:szCs w:val="20"/>
              </w:rPr>
              <w:t xml:space="preserve"> items </w:t>
            </w:r>
            <w:r w:rsidR="00801FF5" w:rsidRPr="009016B5">
              <w:rPr>
                <w:rFonts w:ascii="Arial" w:hAnsi="Arial" w:cs="Arial"/>
                <w:sz w:val="20"/>
                <w:szCs w:val="20"/>
              </w:rPr>
              <w:t xml:space="preserve">for easy counting </w:t>
            </w:r>
          </w:p>
        </w:tc>
        <w:tc>
          <w:tcPr>
            <w:tcW w:w="2424" w:type="dxa"/>
            <w:gridSpan w:val="2"/>
            <w:vAlign w:val="center"/>
          </w:tcPr>
          <w:p w14:paraId="21BCC298" w14:textId="77777777" w:rsidR="00677382" w:rsidRPr="009016B5" w:rsidRDefault="00677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1821451" w14:textId="77777777" w:rsidR="00677382" w:rsidRPr="009016B5" w:rsidRDefault="00455B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565242C3" w14:textId="07D5A2F4" w:rsidR="00677382" w:rsidRPr="009016B5" w:rsidRDefault="00352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2CD81CCA" w14:textId="77777777" w:rsidR="00677382" w:rsidRPr="009016B5" w:rsidRDefault="00677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9D54513" w14:textId="116E374E" w:rsidR="00677382" w:rsidRPr="009016B5" w:rsidRDefault="003E42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13FA4619" w14:textId="77777777" w:rsidTr="009016B5">
        <w:trPr>
          <w:trHeight w:val="18"/>
        </w:trPr>
        <w:tc>
          <w:tcPr>
            <w:tcW w:w="1530" w:type="dxa"/>
            <w:vAlign w:val="center"/>
          </w:tcPr>
          <w:p w14:paraId="60CEC697" w14:textId="535ECB62" w:rsidR="00677382" w:rsidRPr="009016B5" w:rsidRDefault="00455BE1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77A58B15" w14:textId="551ABC17" w:rsidR="00677382" w:rsidRPr="009016B5" w:rsidRDefault="00537C8E" w:rsidP="009016B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Report materials with zero and on </w:t>
            </w:r>
            <w:r w:rsidR="00455BE1" w:rsidRPr="009016B5">
              <w:rPr>
                <w:rFonts w:ascii="Arial" w:hAnsi="Arial" w:cs="Arial"/>
                <w:sz w:val="20"/>
                <w:szCs w:val="20"/>
              </w:rPr>
              <w:t xml:space="preserve">critical </w:t>
            </w:r>
            <w:r w:rsidRPr="009016B5">
              <w:rPr>
                <w:rFonts w:ascii="Arial" w:hAnsi="Arial" w:cs="Arial"/>
                <w:sz w:val="20"/>
                <w:szCs w:val="20"/>
              </w:rPr>
              <w:t xml:space="preserve">inventory level </w:t>
            </w:r>
            <w:r w:rsidR="00455BE1" w:rsidRPr="009016B5">
              <w:rPr>
                <w:rFonts w:ascii="Arial" w:hAnsi="Arial" w:cs="Arial"/>
                <w:sz w:val="20"/>
                <w:szCs w:val="20"/>
              </w:rPr>
              <w:t xml:space="preserve">to NSD Department Manager thru the ISD </w:t>
            </w:r>
            <w:r w:rsidR="000D2BBE" w:rsidRPr="009016B5">
              <w:rPr>
                <w:rFonts w:ascii="Arial" w:hAnsi="Arial" w:cs="Arial"/>
                <w:sz w:val="20"/>
                <w:szCs w:val="20"/>
              </w:rPr>
              <w:t>M</w:t>
            </w:r>
            <w:r w:rsidR="00455BE1" w:rsidRPr="009016B5">
              <w:rPr>
                <w:rFonts w:ascii="Arial" w:hAnsi="Arial" w:cs="Arial"/>
                <w:sz w:val="20"/>
                <w:szCs w:val="20"/>
              </w:rPr>
              <w:t>anager</w:t>
            </w:r>
            <w:r w:rsidR="00DA6B67" w:rsidRPr="009016B5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24D5AAFA" w14:textId="77777777" w:rsidR="00677382" w:rsidRPr="009016B5" w:rsidRDefault="00677382" w:rsidP="00901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</w:tcPr>
          <w:p w14:paraId="340D0686" w14:textId="142FFFF2" w:rsidR="00677382" w:rsidRPr="009016B5" w:rsidRDefault="00677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</w:tcPr>
          <w:p w14:paraId="6B35260B" w14:textId="77777777" w:rsidR="00475B15" w:rsidRPr="009016B5" w:rsidRDefault="00475B1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Knowledge in Warehouse Inventory System (WIS)</w:t>
            </w:r>
          </w:p>
          <w:p w14:paraId="474A1766" w14:textId="77777777" w:rsidR="00475B15" w:rsidRPr="009016B5" w:rsidRDefault="00475B1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Report </w:t>
            </w:r>
            <w:r w:rsidR="00165D59" w:rsidRPr="009016B5">
              <w:rPr>
                <w:rFonts w:ascii="Arial" w:hAnsi="Arial" w:cs="Arial"/>
                <w:sz w:val="20"/>
                <w:szCs w:val="20"/>
              </w:rPr>
              <w:t xml:space="preserve">writing </w:t>
            </w:r>
            <w:r w:rsidRPr="009016B5">
              <w:rPr>
                <w:rFonts w:ascii="Arial" w:hAnsi="Arial" w:cs="Arial"/>
                <w:sz w:val="20"/>
                <w:szCs w:val="20"/>
              </w:rPr>
              <w:t>skill</w:t>
            </w:r>
          </w:p>
          <w:p w14:paraId="72C00404" w14:textId="00707967" w:rsidR="00634240" w:rsidRPr="009016B5" w:rsidRDefault="0063424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eastAsia="Arial" w:hAnsi="Arial" w:cs="Arial"/>
                <w:sz w:val="20"/>
                <w:szCs w:val="20"/>
                <w:shd w:val="clear" w:color="auto" w:fill="FFFFFF"/>
              </w:rPr>
              <w:t>Computer literate</w:t>
            </w:r>
          </w:p>
        </w:tc>
        <w:tc>
          <w:tcPr>
            <w:tcW w:w="2424" w:type="dxa"/>
            <w:gridSpan w:val="2"/>
            <w:vAlign w:val="center"/>
          </w:tcPr>
          <w:p w14:paraId="4B66F647" w14:textId="77777777" w:rsidR="00677382" w:rsidRPr="009016B5" w:rsidRDefault="00677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802E021" w14:textId="77777777" w:rsidR="00677382" w:rsidRPr="009016B5" w:rsidRDefault="00455B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315D1FC4" w14:textId="29D931E6" w:rsidR="00677382" w:rsidRPr="009016B5" w:rsidRDefault="00352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5C986A82" w14:textId="77777777" w:rsidR="00677382" w:rsidRPr="009016B5" w:rsidRDefault="00677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E3AE1EE" w14:textId="292E9F9D" w:rsidR="00677382" w:rsidRPr="009016B5" w:rsidRDefault="003E42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70B8FC12" w14:textId="77777777" w:rsidTr="009016B5">
        <w:trPr>
          <w:trHeight w:val="18"/>
        </w:trPr>
        <w:tc>
          <w:tcPr>
            <w:tcW w:w="1530" w:type="dxa"/>
            <w:vAlign w:val="center"/>
          </w:tcPr>
          <w:p w14:paraId="035FF05F" w14:textId="4F65598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12952456" w14:textId="1DB8E0BA" w:rsidR="000F53A0" w:rsidRPr="009016B5" w:rsidRDefault="000F53A0" w:rsidP="009016B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Maintain and ensure an accurate inventory of materials at all times (line hardware, motor pool, and IT materials)</w:t>
            </w:r>
            <w:r w:rsidR="00300CE1" w:rsidRPr="009016B5">
              <w:rPr>
                <w:rFonts w:ascii="Arial" w:hAnsi="Arial" w:cs="Arial"/>
                <w:sz w:val="20"/>
                <w:szCs w:val="20"/>
              </w:rPr>
              <w:t xml:space="preserve"> by random counting and comparing with WIS </w:t>
            </w:r>
          </w:p>
          <w:p w14:paraId="7E9FB714" w14:textId="7777777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</w:tcPr>
          <w:p w14:paraId="503F712D" w14:textId="107A9BAB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</w:tcPr>
          <w:p w14:paraId="4C871E34" w14:textId="7777777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Knowledge in Inventory methods and procedures.</w:t>
            </w:r>
          </w:p>
          <w:p w14:paraId="2CE5AF61" w14:textId="05255FA8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eastAsia="Arial" w:hAnsi="Arial" w:cs="Arial"/>
                <w:sz w:val="20"/>
                <w:szCs w:val="20"/>
                <w:shd w:val="clear" w:color="auto" w:fill="FFFFFF"/>
              </w:rPr>
              <w:t xml:space="preserve">Record management skill </w:t>
            </w:r>
          </w:p>
        </w:tc>
        <w:tc>
          <w:tcPr>
            <w:tcW w:w="2424" w:type="dxa"/>
            <w:gridSpan w:val="2"/>
            <w:vAlign w:val="center"/>
          </w:tcPr>
          <w:p w14:paraId="0285E286" w14:textId="77777777" w:rsidR="000F53A0" w:rsidRPr="009016B5" w:rsidRDefault="000F53A0" w:rsidP="000F53A0">
            <w:pPr>
              <w:jc w:val="center"/>
              <w:rPr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654FF0B1" w14:textId="0C5C146F" w:rsidR="000F53A0" w:rsidRPr="009016B5" w:rsidRDefault="00352C3C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46D1911E" w14:textId="3F865B57" w:rsidR="000F53A0" w:rsidRPr="009016B5" w:rsidRDefault="000F53A0" w:rsidP="000F53A0">
            <w:pPr>
              <w:jc w:val="center"/>
              <w:rPr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02761B65" w14:textId="77777777" w:rsidTr="009016B5">
        <w:trPr>
          <w:trHeight w:val="557"/>
        </w:trPr>
        <w:tc>
          <w:tcPr>
            <w:tcW w:w="1530" w:type="dxa"/>
            <w:vAlign w:val="center"/>
          </w:tcPr>
          <w:p w14:paraId="31A813A9" w14:textId="7777777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18070374" w14:textId="1CC21B2D" w:rsidR="000F53A0" w:rsidRPr="009016B5" w:rsidRDefault="000F53A0" w:rsidP="009016B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Submit monthly MIT, MST, and MCT to Accounting Department and Audit Office</w:t>
            </w:r>
          </w:p>
          <w:p w14:paraId="601C3070" w14:textId="7777777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</w:tcPr>
          <w:p w14:paraId="347B147A" w14:textId="4AB2AB75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</w:tcPr>
          <w:p w14:paraId="70CD535A" w14:textId="442CB9F1" w:rsidR="000F53A0" w:rsidRPr="009016B5" w:rsidRDefault="000F53A0" w:rsidP="000F53A0">
            <w:pPr>
              <w:spacing w:after="60"/>
              <w:ind w:left="100" w:hangingChars="50" w:hanging="100"/>
              <w:rPr>
                <w:rFonts w:ascii="Arial" w:eastAsia="Arial" w:hAnsi="Arial" w:cs="Arial"/>
                <w:sz w:val="20"/>
                <w:szCs w:val="20"/>
                <w:shd w:val="clear" w:color="auto" w:fill="FFFFFF"/>
              </w:rPr>
            </w:pPr>
            <w:r w:rsidRPr="009016B5">
              <w:rPr>
                <w:rFonts w:ascii="Arial" w:eastAsia="Arial" w:hAnsi="Arial" w:cs="Arial"/>
                <w:sz w:val="20"/>
                <w:szCs w:val="20"/>
                <w:shd w:val="clear" w:color="auto" w:fill="FFFFFF"/>
              </w:rPr>
              <w:t xml:space="preserve"> Report writing skill </w:t>
            </w:r>
          </w:p>
          <w:p w14:paraId="10038508" w14:textId="77777777" w:rsidR="000F53A0" w:rsidRPr="009016B5" w:rsidRDefault="000F53A0" w:rsidP="000F53A0">
            <w:pPr>
              <w:spacing w:after="60"/>
              <w:ind w:left="100" w:hangingChars="50" w:hanging="100"/>
              <w:rPr>
                <w:rFonts w:ascii="Arial" w:eastAsia="Arial" w:hAnsi="Arial" w:cs="Arial"/>
                <w:sz w:val="20"/>
                <w:szCs w:val="20"/>
                <w:shd w:val="clear" w:color="auto" w:fill="FFFFFF"/>
              </w:rPr>
            </w:pPr>
            <w:r w:rsidRPr="009016B5">
              <w:rPr>
                <w:rFonts w:ascii="Arial" w:eastAsia="Arial" w:hAnsi="Arial" w:cs="Arial"/>
                <w:sz w:val="20"/>
                <w:szCs w:val="20"/>
                <w:shd w:val="clear" w:color="auto" w:fill="FFFFFF"/>
              </w:rPr>
              <w:t>Computer literate</w:t>
            </w:r>
          </w:p>
        </w:tc>
        <w:tc>
          <w:tcPr>
            <w:tcW w:w="2424" w:type="dxa"/>
            <w:gridSpan w:val="2"/>
            <w:vAlign w:val="center"/>
          </w:tcPr>
          <w:p w14:paraId="72133595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65FB7F60" w14:textId="43888B90" w:rsidR="000F53A0" w:rsidRPr="009016B5" w:rsidRDefault="00352C3C" w:rsidP="000F53A0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7C527597" w14:textId="1B2D0E51" w:rsidR="000F53A0" w:rsidRPr="009016B5" w:rsidRDefault="000F53A0" w:rsidP="000F53A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743950B7" w14:textId="77777777" w:rsidTr="009016B5">
        <w:trPr>
          <w:trHeight w:val="520"/>
        </w:trPr>
        <w:tc>
          <w:tcPr>
            <w:tcW w:w="1530" w:type="dxa"/>
            <w:vAlign w:val="center"/>
          </w:tcPr>
          <w:p w14:paraId="080596C9" w14:textId="1280B50F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lastRenderedPageBreak/>
              <w:t>MEMO I, II, III</w:t>
            </w:r>
          </w:p>
        </w:tc>
        <w:tc>
          <w:tcPr>
            <w:tcW w:w="5130" w:type="dxa"/>
            <w:vAlign w:val="center"/>
          </w:tcPr>
          <w:p w14:paraId="5B72780E" w14:textId="77777777" w:rsidR="000F53A0" w:rsidRPr="009016B5" w:rsidRDefault="000F53A0" w:rsidP="009016B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Ensure correctness (quantity and quality) of material being issued and received</w:t>
            </w:r>
            <w:r w:rsidR="00300CE1" w:rsidRPr="009016B5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9016B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9764D20" w14:textId="4E9F970C" w:rsidR="00397A33" w:rsidRPr="009016B5" w:rsidRDefault="00397A33" w:rsidP="009016B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</w:tcPr>
          <w:p w14:paraId="2A79A6A0" w14:textId="436881F6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</w:tcPr>
          <w:p w14:paraId="17FA02CC" w14:textId="7777777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Familiarization of materials stocked at the warehouse </w:t>
            </w:r>
          </w:p>
        </w:tc>
        <w:tc>
          <w:tcPr>
            <w:tcW w:w="2424" w:type="dxa"/>
            <w:gridSpan w:val="2"/>
            <w:vAlign w:val="center"/>
          </w:tcPr>
          <w:p w14:paraId="6D4A0833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4C29804B" w14:textId="685EF7B7" w:rsidR="000F53A0" w:rsidRPr="009016B5" w:rsidRDefault="00352C3C" w:rsidP="000F53A0">
            <w:pPr>
              <w:jc w:val="center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6F2B8925" w14:textId="32AE7D8D" w:rsidR="000F53A0" w:rsidRPr="009016B5" w:rsidRDefault="000F53A0" w:rsidP="000F53A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60C7103F" w14:textId="77777777" w:rsidTr="009016B5">
        <w:trPr>
          <w:trHeight w:val="469"/>
        </w:trPr>
        <w:tc>
          <w:tcPr>
            <w:tcW w:w="1530" w:type="dxa"/>
            <w:vAlign w:val="center"/>
          </w:tcPr>
          <w:p w14:paraId="55DA7B7C" w14:textId="7777777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39C01964" w14:textId="733438D4" w:rsidR="000F53A0" w:rsidRPr="009016B5" w:rsidRDefault="000F53A0" w:rsidP="009016B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Ensure that all movements (issued and received) of materials are recorded on time to reflect correct balance  </w:t>
            </w:r>
          </w:p>
        </w:tc>
        <w:tc>
          <w:tcPr>
            <w:tcW w:w="1440" w:type="dxa"/>
            <w:gridSpan w:val="2"/>
          </w:tcPr>
          <w:p w14:paraId="199AE6E6" w14:textId="1B4E958F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</w:tcPr>
          <w:p w14:paraId="6698C9AA" w14:textId="7496D885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Familiarization of materials stocked at the warehouse Knowledge in Warehouse Inventory System (WIS)</w:t>
            </w:r>
          </w:p>
        </w:tc>
        <w:tc>
          <w:tcPr>
            <w:tcW w:w="2424" w:type="dxa"/>
            <w:gridSpan w:val="2"/>
            <w:vAlign w:val="center"/>
          </w:tcPr>
          <w:p w14:paraId="0E7D5CDF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A608FE1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657CA5C5" w14:textId="1E52109B" w:rsidR="000F53A0" w:rsidRPr="009016B5" w:rsidRDefault="00352C3C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79F05A4B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C4E663" w14:textId="06C79F19" w:rsidR="000F53A0" w:rsidRPr="009016B5" w:rsidRDefault="000F53A0" w:rsidP="000F53A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72314D1C" w14:textId="77777777" w:rsidTr="009016B5">
        <w:trPr>
          <w:trHeight w:val="800"/>
        </w:trPr>
        <w:tc>
          <w:tcPr>
            <w:tcW w:w="1530" w:type="dxa"/>
            <w:vAlign w:val="center"/>
          </w:tcPr>
          <w:p w14:paraId="4FC72823" w14:textId="7777777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265BAC18" w14:textId="5B86AE41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Determine obsolete / non-moving materials and report to management </w:t>
            </w:r>
          </w:p>
        </w:tc>
        <w:tc>
          <w:tcPr>
            <w:tcW w:w="1440" w:type="dxa"/>
            <w:gridSpan w:val="2"/>
          </w:tcPr>
          <w:p w14:paraId="25E5E558" w14:textId="30CC4499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</w:tcPr>
          <w:p w14:paraId="7F9C2586" w14:textId="489C9105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Knowledge on materials movements and uses stocked at the warehouse</w:t>
            </w:r>
          </w:p>
        </w:tc>
        <w:tc>
          <w:tcPr>
            <w:tcW w:w="2424" w:type="dxa"/>
            <w:gridSpan w:val="2"/>
            <w:vAlign w:val="center"/>
          </w:tcPr>
          <w:p w14:paraId="24588D9A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43D139A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6625DFCC" w14:textId="4D53DE14" w:rsidR="000F53A0" w:rsidRPr="009016B5" w:rsidRDefault="00352C3C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560781D4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90C915B" w14:textId="71A67F22" w:rsidR="000F53A0" w:rsidRPr="009016B5" w:rsidRDefault="000F53A0" w:rsidP="000F53A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3697A40E" w14:textId="77777777" w:rsidTr="009016B5">
        <w:trPr>
          <w:trHeight w:val="520"/>
        </w:trPr>
        <w:tc>
          <w:tcPr>
            <w:tcW w:w="1530" w:type="dxa"/>
            <w:vAlign w:val="center"/>
          </w:tcPr>
          <w:p w14:paraId="68683184" w14:textId="7777777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00408905" w14:textId="48BA59A0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Tag active and inactive materials in Warehouse Inventory System (WIS) </w:t>
            </w:r>
          </w:p>
        </w:tc>
        <w:tc>
          <w:tcPr>
            <w:tcW w:w="1440" w:type="dxa"/>
            <w:gridSpan w:val="2"/>
          </w:tcPr>
          <w:p w14:paraId="46D54627" w14:textId="27707D85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</w:tcPr>
          <w:p w14:paraId="7EF12EFE" w14:textId="0C9512ED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Knowledge on materials movements and uses stocked at the warehouse</w:t>
            </w:r>
          </w:p>
        </w:tc>
        <w:tc>
          <w:tcPr>
            <w:tcW w:w="2424" w:type="dxa"/>
            <w:gridSpan w:val="2"/>
            <w:vAlign w:val="center"/>
          </w:tcPr>
          <w:p w14:paraId="05A4B2EC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A70C9E6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73FE3EF0" w14:textId="257B81F4" w:rsidR="000F53A0" w:rsidRPr="009016B5" w:rsidRDefault="00352C3C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7BC17AD7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8927B79" w14:textId="6134AAF7" w:rsidR="000F53A0" w:rsidRPr="009016B5" w:rsidRDefault="000F53A0" w:rsidP="000F53A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781A5EE0" w14:textId="77777777" w:rsidTr="009016B5">
        <w:trPr>
          <w:trHeight w:val="520"/>
        </w:trPr>
        <w:tc>
          <w:tcPr>
            <w:tcW w:w="1530" w:type="dxa"/>
            <w:vAlign w:val="center"/>
          </w:tcPr>
          <w:p w14:paraId="727D716B" w14:textId="7777777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517508E3" w14:textId="04E0A316" w:rsidR="000F53A0" w:rsidRPr="009016B5" w:rsidRDefault="008F3C5E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Ensures</w:t>
            </w:r>
            <w:r w:rsidR="000F53A0" w:rsidRPr="009016B5">
              <w:rPr>
                <w:rFonts w:ascii="Arial" w:hAnsi="Arial" w:cs="Arial"/>
                <w:sz w:val="20"/>
                <w:szCs w:val="20"/>
              </w:rPr>
              <w:t xml:space="preserve"> the orderliness of stocks and supplies pursuant to the physical lay-out of Alapang warehouse and grounds </w:t>
            </w:r>
          </w:p>
        </w:tc>
        <w:tc>
          <w:tcPr>
            <w:tcW w:w="1440" w:type="dxa"/>
            <w:gridSpan w:val="2"/>
          </w:tcPr>
          <w:p w14:paraId="11E2BF6A" w14:textId="218C2C4A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</w:tcPr>
          <w:p w14:paraId="42D5FBE8" w14:textId="7777777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Planning and lay-out skill </w:t>
            </w:r>
          </w:p>
          <w:p w14:paraId="262DC82D" w14:textId="7777777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Organizing skills </w:t>
            </w:r>
          </w:p>
          <w:p w14:paraId="45653878" w14:textId="7777777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Good housekeeping skills</w:t>
            </w:r>
          </w:p>
        </w:tc>
        <w:tc>
          <w:tcPr>
            <w:tcW w:w="2424" w:type="dxa"/>
            <w:gridSpan w:val="2"/>
            <w:vAlign w:val="center"/>
          </w:tcPr>
          <w:p w14:paraId="5734306E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0832C7D4" w14:textId="0E353B92" w:rsidR="000F53A0" w:rsidRPr="009016B5" w:rsidRDefault="00352C3C" w:rsidP="000F53A0">
            <w:pPr>
              <w:jc w:val="center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1F28B7A8" w14:textId="4B7FB6E7" w:rsidR="000F53A0" w:rsidRPr="009016B5" w:rsidRDefault="000F53A0" w:rsidP="000F53A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63E2C43B" w14:textId="77777777" w:rsidTr="009016B5">
        <w:trPr>
          <w:trHeight w:val="350"/>
        </w:trPr>
        <w:tc>
          <w:tcPr>
            <w:tcW w:w="1530" w:type="dxa"/>
            <w:vAlign w:val="center"/>
          </w:tcPr>
          <w:p w14:paraId="26B6B615" w14:textId="7777777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4A73FD19" w14:textId="05E20468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Maintain warehouse records for ready reference </w:t>
            </w:r>
          </w:p>
        </w:tc>
        <w:tc>
          <w:tcPr>
            <w:tcW w:w="1440" w:type="dxa"/>
            <w:gridSpan w:val="2"/>
          </w:tcPr>
          <w:p w14:paraId="5EC18E22" w14:textId="198BC59D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</w:tcPr>
          <w:p w14:paraId="096F4294" w14:textId="77777777" w:rsidR="000F53A0" w:rsidRPr="009016B5" w:rsidRDefault="000F53A0" w:rsidP="000F53A0">
            <w:pPr>
              <w:ind w:left="100" w:hangingChars="50" w:hanging="100"/>
              <w:rPr>
                <w:rFonts w:ascii="Arial" w:eastAsia="Arial" w:hAnsi="Arial" w:cs="Arial"/>
                <w:sz w:val="20"/>
                <w:szCs w:val="20"/>
              </w:rPr>
            </w:pPr>
            <w:r w:rsidRPr="009016B5">
              <w:rPr>
                <w:rFonts w:ascii="Arial" w:eastAsia="Arial" w:hAnsi="Arial" w:cs="Arial"/>
                <w:sz w:val="20"/>
                <w:szCs w:val="20"/>
              </w:rPr>
              <w:t xml:space="preserve">Filling system skill </w:t>
            </w:r>
          </w:p>
          <w:p w14:paraId="42769754" w14:textId="40A39696" w:rsidR="000F53A0" w:rsidRPr="009016B5" w:rsidRDefault="000F53A0" w:rsidP="000F53A0">
            <w:pPr>
              <w:ind w:left="100" w:hangingChars="50" w:hanging="100"/>
              <w:rPr>
                <w:rFonts w:ascii="Arial" w:eastAsia="Arial" w:hAnsi="Arial" w:cs="Arial"/>
                <w:sz w:val="20"/>
                <w:szCs w:val="20"/>
              </w:rPr>
            </w:pPr>
            <w:r w:rsidRPr="009016B5">
              <w:rPr>
                <w:rFonts w:ascii="Arial" w:eastAsia="Arial" w:hAnsi="Arial" w:cs="Arial"/>
                <w:sz w:val="20"/>
                <w:szCs w:val="20"/>
              </w:rPr>
              <w:t>Record management skill</w:t>
            </w:r>
          </w:p>
        </w:tc>
        <w:tc>
          <w:tcPr>
            <w:tcW w:w="2424" w:type="dxa"/>
            <w:gridSpan w:val="2"/>
            <w:vAlign w:val="center"/>
          </w:tcPr>
          <w:p w14:paraId="5A983759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C903643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637E7584" w14:textId="2B3AFFEB" w:rsidR="000F53A0" w:rsidRPr="009016B5" w:rsidRDefault="00352C3C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056F263E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41AD179" w14:textId="443C2D45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63F71E7A" w14:textId="77777777" w:rsidTr="009016B5">
        <w:trPr>
          <w:trHeight w:val="770"/>
        </w:trPr>
        <w:tc>
          <w:tcPr>
            <w:tcW w:w="1530" w:type="dxa"/>
            <w:vAlign w:val="center"/>
          </w:tcPr>
          <w:p w14:paraId="0D8EEAE5" w14:textId="7777777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3ED61667" w14:textId="74821A29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Ensure safety and security of personnel and materials at the warehouse and its grounds </w:t>
            </w:r>
          </w:p>
        </w:tc>
        <w:tc>
          <w:tcPr>
            <w:tcW w:w="1440" w:type="dxa"/>
            <w:gridSpan w:val="2"/>
          </w:tcPr>
          <w:p w14:paraId="362644A3" w14:textId="2228CA64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</w:tcPr>
          <w:p w14:paraId="7523E52C" w14:textId="77777777" w:rsidR="000F53A0" w:rsidRPr="009016B5" w:rsidRDefault="000F53A0" w:rsidP="000F53A0">
            <w:pPr>
              <w:ind w:left="100" w:hangingChars="50" w:hanging="100"/>
              <w:rPr>
                <w:rFonts w:ascii="Arial" w:eastAsia="Arial" w:hAnsi="Arial" w:cs="Arial"/>
                <w:sz w:val="20"/>
                <w:szCs w:val="20"/>
              </w:rPr>
            </w:pPr>
            <w:r w:rsidRPr="009016B5">
              <w:rPr>
                <w:rFonts w:ascii="Arial" w:eastAsia="Arial" w:hAnsi="Arial" w:cs="Arial"/>
                <w:sz w:val="20"/>
                <w:szCs w:val="20"/>
              </w:rPr>
              <w:t>Safety mindedness</w:t>
            </w:r>
          </w:p>
          <w:p w14:paraId="7D1BBF84" w14:textId="77777777" w:rsidR="000F53A0" w:rsidRPr="009016B5" w:rsidRDefault="000F53A0" w:rsidP="000F53A0">
            <w:pPr>
              <w:ind w:left="100" w:hangingChars="50" w:hanging="100"/>
              <w:rPr>
                <w:sz w:val="20"/>
                <w:szCs w:val="20"/>
              </w:rPr>
            </w:pPr>
            <w:r w:rsidRPr="009016B5">
              <w:rPr>
                <w:rFonts w:ascii="Arial" w:eastAsia="Arial" w:hAnsi="Arial" w:cs="Arial"/>
                <w:sz w:val="20"/>
                <w:szCs w:val="20"/>
              </w:rPr>
              <w:t xml:space="preserve">Problem solving skill </w:t>
            </w:r>
          </w:p>
          <w:p w14:paraId="2C8F38F2" w14:textId="77777777" w:rsidR="000F53A0" w:rsidRPr="009016B5" w:rsidRDefault="000F53A0" w:rsidP="000F53A0">
            <w:pPr>
              <w:pStyle w:val="NormalWeb"/>
              <w:spacing w:beforeAutospacing="0" w:afterAutospacing="0"/>
              <w:rPr>
                <w:rFonts w:ascii="Arial" w:eastAsia="Arial" w:hAnsi="Arial" w:cs="Arial"/>
                <w:sz w:val="20"/>
                <w:szCs w:val="20"/>
              </w:rPr>
            </w:pPr>
            <w:r w:rsidRPr="009016B5">
              <w:rPr>
                <w:rFonts w:ascii="Arial" w:eastAsia="sans-serif" w:hAnsi="Arial" w:cs="Arial"/>
                <w:sz w:val="20"/>
                <w:szCs w:val="20"/>
                <w:shd w:val="clear" w:color="auto" w:fill="FFFFFF"/>
              </w:rPr>
              <w:t>Good observational and monitoring ability</w:t>
            </w:r>
          </w:p>
        </w:tc>
        <w:tc>
          <w:tcPr>
            <w:tcW w:w="2424" w:type="dxa"/>
            <w:gridSpan w:val="2"/>
            <w:vAlign w:val="center"/>
          </w:tcPr>
          <w:p w14:paraId="0D88577C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290F308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4DC86295" w14:textId="1178B6D6" w:rsidR="000F53A0" w:rsidRPr="009016B5" w:rsidRDefault="00352C3C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1B7ABE74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EE93730" w14:textId="4D99C985" w:rsidR="000F53A0" w:rsidRPr="009016B5" w:rsidRDefault="000F53A0" w:rsidP="000F53A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6040B628" w14:textId="77777777" w:rsidTr="009016B5">
        <w:trPr>
          <w:trHeight w:val="520"/>
        </w:trPr>
        <w:tc>
          <w:tcPr>
            <w:tcW w:w="1530" w:type="dxa"/>
            <w:vAlign w:val="center"/>
          </w:tcPr>
          <w:p w14:paraId="1A5919B2" w14:textId="7777777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673B804D" w14:textId="77777777" w:rsidR="000F53A0" w:rsidRPr="009016B5" w:rsidRDefault="000F53A0" w:rsidP="009016B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Maintain cleanliness inside and surroundings of the warehouse</w:t>
            </w:r>
          </w:p>
          <w:p w14:paraId="70B6047A" w14:textId="7777777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</w:tcPr>
          <w:p w14:paraId="11D6BBDA" w14:textId="11E91434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</w:tcPr>
          <w:p w14:paraId="75F153AA" w14:textId="7777777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Good housekeeping skills</w:t>
            </w:r>
          </w:p>
          <w:p w14:paraId="462386CF" w14:textId="7777777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Organizing skills </w:t>
            </w:r>
          </w:p>
        </w:tc>
        <w:tc>
          <w:tcPr>
            <w:tcW w:w="2424" w:type="dxa"/>
            <w:gridSpan w:val="2"/>
            <w:vAlign w:val="center"/>
          </w:tcPr>
          <w:p w14:paraId="5BF79C52" w14:textId="77777777" w:rsidR="000F53A0" w:rsidRPr="009016B5" w:rsidRDefault="000F53A0" w:rsidP="000F53A0">
            <w:pPr>
              <w:jc w:val="center"/>
              <w:rPr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4534EFEC" w14:textId="5F0AE8C3" w:rsidR="000F53A0" w:rsidRPr="009016B5" w:rsidRDefault="00352C3C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1AE50D6C" w14:textId="5CA116D6" w:rsidR="000F53A0" w:rsidRPr="009016B5" w:rsidRDefault="000F53A0" w:rsidP="000F53A0">
            <w:pPr>
              <w:jc w:val="center"/>
              <w:rPr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7B85605C" w14:textId="77777777" w:rsidTr="009016B5">
        <w:trPr>
          <w:trHeight w:val="557"/>
        </w:trPr>
        <w:tc>
          <w:tcPr>
            <w:tcW w:w="1530" w:type="dxa"/>
            <w:vAlign w:val="center"/>
          </w:tcPr>
          <w:p w14:paraId="2D991923" w14:textId="7777777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692CB1EF" w14:textId="1FC62BC0" w:rsidR="00F416AB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 Issue materials and prepare Material Issue Ticket (MIT) , Material Salvage Ticket (MST), and Material Credit Ticket (MCT) in the absence of the Warehouse Associate </w:t>
            </w:r>
          </w:p>
          <w:p w14:paraId="7A03C783" w14:textId="77777777" w:rsidR="00F416AB" w:rsidRPr="009016B5" w:rsidRDefault="00F416AB" w:rsidP="009016B5">
            <w:pPr>
              <w:rPr>
                <w:rFonts w:ascii="Arial" w:hAnsi="Arial" w:cs="Arial"/>
                <w:sz w:val="20"/>
                <w:szCs w:val="20"/>
              </w:rPr>
            </w:pPr>
          </w:p>
          <w:p w14:paraId="6566302D" w14:textId="7A2F0C9C" w:rsidR="00F416AB" w:rsidRPr="009016B5" w:rsidRDefault="00F416AB" w:rsidP="00901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</w:tcPr>
          <w:p w14:paraId="1C530DBC" w14:textId="35B8D95F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</w:tcPr>
          <w:p w14:paraId="3942A18A" w14:textId="7777777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Knowledge in Warehouse Inventory System (WIS)</w:t>
            </w:r>
          </w:p>
          <w:p w14:paraId="4C3C0678" w14:textId="3812930F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Familiar with hardware, equipment, communication materials, and motor pool parts and supply  </w:t>
            </w:r>
          </w:p>
        </w:tc>
        <w:tc>
          <w:tcPr>
            <w:tcW w:w="2424" w:type="dxa"/>
            <w:gridSpan w:val="2"/>
            <w:vAlign w:val="center"/>
          </w:tcPr>
          <w:p w14:paraId="35D1138B" w14:textId="77777777" w:rsidR="000F53A0" w:rsidRPr="009016B5" w:rsidRDefault="000F53A0" w:rsidP="000F53A0">
            <w:pPr>
              <w:jc w:val="center"/>
              <w:rPr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30E78F31" w14:textId="40906372" w:rsidR="000F53A0" w:rsidRPr="009016B5" w:rsidRDefault="00352C3C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3E6D2085" w14:textId="30CDF855" w:rsidR="000F53A0" w:rsidRPr="009016B5" w:rsidRDefault="000F53A0" w:rsidP="000F53A0">
            <w:pPr>
              <w:jc w:val="center"/>
              <w:rPr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7F183237" w14:textId="77777777" w:rsidTr="009016B5">
        <w:trPr>
          <w:trHeight w:val="1210"/>
        </w:trPr>
        <w:tc>
          <w:tcPr>
            <w:tcW w:w="1530" w:type="dxa"/>
            <w:vAlign w:val="center"/>
          </w:tcPr>
          <w:p w14:paraId="20D5975A" w14:textId="5EB93E06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0C2A50CC" w14:textId="77777777" w:rsidR="000F53A0" w:rsidRPr="009016B5" w:rsidRDefault="000F53A0" w:rsidP="009016B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Receive and prepare Material Receiving Report (MRR) for delivered equipment and materials</w:t>
            </w:r>
          </w:p>
          <w:p w14:paraId="3D1C0C5F" w14:textId="77777777" w:rsidR="000F53A0" w:rsidRPr="009016B5" w:rsidRDefault="000F53A0" w:rsidP="009016B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</w:tcPr>
          <w:p w14:paraId="78136695" w14:textId="0F77DA1F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</w:tcPr>
          <w:p w14:paraId="314137C9" w14:textId="332A2A76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Knowledge in Warehouse Inventory System (WIS)</w:t>
            </w:r>
          </w:p>
          <w:p w14:paraId="1B536CAD" w14:textId="5955DBED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Familiar with hardware, equipment, motor pool , and communication materials </w:t>
            </w:r>
          </w:p>
        </w:tc>
        <w:tc>
          <w:tcPr>
            <w:tcW w:w="2424" w:type="dxa"/>
            <w:gridSpan w:val="2"/>
            <w:vAlign w:val="center"/>
          </w:tcPr>
          <w:p w14:paraId="6A7CD6C7" w14:textId="0BCE8AF4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52487765" w14:textId="2640CBDE" w:rsidR="000F53A0" w:rsidRPr="009016B5" w:rsidRDefault="00F16924" w:rsidP="000F53A0">
            <w:pPr>
              <w:jc w:val="center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41193522" w14:textId="0963A568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016B5" w:rsidRPr="009016B5" w14:paraId="6534636E" w14:textId="77777777" w:rsidTr="009016B5">
        <w:trPr>
          <w:trHeight w:val="1078"/>
        </w:trPr>
        <w:tc>
          <w:tcPr>
            <w:tcW w:w="1530" w:type="dxa"/>
            <w:vAlign w:val="center"/>
          </w:tcPr>
          <w:p w14:paraId="64A844FF" w14:textId="02F76450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II, III</w:t>
            </w:r>
          </w:p>
        </w:tc>
        <w:tc>
          <w:tcPr>
            <w:tcW w:w="5130" w:type="dxa"/>
            <w:vAlign w:val="center"/>
          </w:tcPr>
          <w:p w14:paraId="266BC9DF" w14:textId="75FEAB2F" w:rsidR="000F53A0" w:rsidRPr="009016B5" w:rsidRDefault="000F53A0" w:rsidP="009016B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Prepare and plan the layout of materials </w:t>
            </w:r>
            <w:r w:rsidR="00AC0801" w:rsidRPr="009016B5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 w:rsidRPr="009016B5">
              <w:rPr>
                <w:rFonts w:ascii="Arial" w:hAnsi="Arial" w:cs="Arial"/>
                <w:sz w:val="20"/>
                <w:szCs w:val="20"/>
              </w:rPr>
              <w:t>for easy reference and orderly custody</w:t>
            </w:r>
            <w:r w:rsidR="00801A0C" w:rsidRPr="009016B5">
              <w:rPr>
                <w:rFonts w:ascii="Arial" w:hAnsi="Arial" w:cs="Arial"/>
                <w:sz w:val="20"/>
                <w:szCs w:val="20"/>
              </w:rPr>
              <w:t xml:space="preserve"> and e</w:t>
            </w:r>
            <w:r w:rsidR="00801A0C" w:rsidRPr="009016B5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nsure proper labeling of stored materials </w:t>
            </w:r>
          </w:p>
        </w:tc>
        <w:tc>
          <w:tcPr>
            <w:tcW w:w="1440" w:type="dxa"/>
            <w:gridSpan w:val="2"/>
          </w:tcPr>
          <w:p w14:paraId="102C44AF" w14:textId="03F78B1E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</w:tcPr>
          <w:p w14:paraId="4DF7AA3B" w14:textId="7777777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Planning and lay-out skill </w:t>
            </w:r>
          </w:p>
          <w:p w14:paraId="314A8050" w14:textId="7777777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Organizing skills </w:t>
            </w:r>
          </w:p>
          <w:p w14:paraId="0D53AACB" w14:textId="12293F9A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Knowledge on materials properties and specifications</w:t>
            </w:r>
          </w:p>
        </w:tc>
        <w:tc>
          <w:tcPr>
            <w:tcW w:w="2424" w:type="dxa"/>
            <w:gridSpan w:val="2"/>
            <w:vAlign w:val="center"/>
          </w:tcPr>
          <w:p w14:paraId="5DCBF095" w14:textId="6D648758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73D95EDD" w14:textId="0861AD44" w:rsidR="000F53A0" w:rsidRPr="009016B5" w:rsidRDefault="00F16924" w:rsidP="000F53A0">
            <w:pPr>
              <w:jc w:val="center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75194336" w14:textId="6A96E955" w:rsidR="000F53A0" w:rsidRPr="009016B5" w:rsidRDefault="000F53A0" w:rsidP="000F53A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4231FCE0" w14:textId="77777777" w:rsidTr="009016B5">
        <w:trPr>
          <w:trHeight w:val="938"/>
        </w:trPr>
        <w:tc>
          <w:tcPr>
            <w:tcW w:w="1530" w:type="dxa"/>
            <w:vAlign w:val="center"/>
          </w:tcPr>
          <w:p w14:paraId="2CCFBC01" w14:textId="49A2AA0D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lastRenderedPageBreak/>
              <w:t>MEMO II, III</w:t>
            </w:r>
          </w:p>
        </w:tc>
        <w:tc>
          <w:tcPr>
            <w:tcW w:w="5130" w:type="dxa"/>
          </w:tcPr>
          <w:p w14:paraId="5CE5D0F7" w14:textId="77777777" w:rsidR="000F53A0" w:rsidRPr="009016B5" w:rsidRDefault="000F53A0" w:rsidP="000F53A0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 xml:space="preserve">Recommend measures to improve the warehousing process/ procedure and inventory system </w:t>
            </w:r>
          </w:p>
          <w:p w14:paraId="386C4DED" w14:textId="7777777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</w:tcPr>
          <w:p w14:paraId="2DF65597" w14:textId="4AA0A5AF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</w:tcPr>
          <w:p w14:paraId="172AE72A" w14:textId="7777777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Knowledge in Inventory methods and procedures</w:t>
            </w:r>
          </w:p>
          <w:p w14:paraId="5E3E4930" w14:textId="1B6ED4A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Warehouse management skill</w:t>
            </w:r>
          </w:p>
        </w:tc>
        <w:tc>
          <w:tcPr>
            <w:tcW w:w="2424" w:type="dxa"/>
            <w:gridSpan w:val="2"/>
            <w:vAlign w:val="center"/>
          </w:tcPr>
          <w:p w14:paraId="168A8D48" w14:textId="2E3CD014" w:rsidR="000F53A0" w:rsidRPr="009016B5" w:rsidRDefault="000F53A0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5C5ACAA3" w14:textId="746CAE25" w:rsidR="000F53A0" w:rsidRPr="009016B5" w:rsidRDefault="00F16924" w:rsidP="000F53A0">
            <w:pPr>
              <w:jc w:val="center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221CB3FF" w14:textId="321169D1" w:rsidR="000F53A0" w:rsidRPr="009016B5" w:rsidRDefault="000F53A0" w:rsidP="000F53A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4</w:t>
            </w:r>
          </w:p>
        </w:tc>
      </w:tr>
      <w:tr w:rsidR="009016B5" w:rsidRPr="009016B5" w14:paraId="5AA4C3A0" w14:textId="77777777" w:rsidTr="009016B5">
        <w:trPr>
          <w:trHeight w:val="649"/>
        </w:trPr>
        <w:tc>
          <w:tcPr>
            <w:tcW w:w="1530" w:type="dxa"/>
            <w:vAlign w:val="center"/>
          </w:tcPr>
          <w:p w14:paraId="43C319F0" w14:textId="77777777" w:rsidR="000F53A0" w:rsidRPr="009016B5" w:rsidRDefault="000F53A0" w:rsidP="009016B5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  <w:vAlign w:val="center"/>
          </w:tcPr>
          <w:p w14:paraId="2EC6F011" w14:textId="69814728" w:rsidR="000F53A0" w:rsidRPr="009016B5" w:rsidRDefault="000F53A0" w:rsidP="009016B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Perform other related functions that may be assigned from time to time.</w:t>
            </w:r>
          </w:p>
        </w:tc>
        <w:tc>
          <w:tcPr>
            <w:tcW w:w="1440" w:type="dxa"/>
            <w:gridSpan w:val="2"/>
          </w:tcPr>
          <w:p w14:paraId="20F49AE3" w14:textId="0582D2D9" w:rsidR="000F53A0" w:rsidRPr="009016B5" w:rsidRDefault="009016B5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524" w:type="dxa"/>
            <w:gridSpan w:val="2"/>
          </w:tcPr>
          <w:p w14:paraId="62E6C0B8" w14:textId="1220D7F6" w:rsidR="000F53A0" w:rsidRPr="009016B5" w:rsidRDefault="000F53A0" w:rsidP="000F53A0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2410" w:type="dxa"/>
            <w:vAlign w:val="center"/>
          </w:tcPr>
          <w:p w14:paraId="497C2CE8" w14:textId="77777777" w:rsidR="000F53A0" w:rsidRPr="009016B5" w:rsidRDefault="000F53A0" w:rsidP="00F16924">
            <w:pPr>
              <w:jc w:val="center"/>
              <w:rPr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3BD3A6DC" w14:textId="728F0982" w:rsidR="000F53A0" w:rsidRPr="009016B5" w:rsidRDefault="00F16924" w:rsidP="00F169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41B512F3" w14:textId="77777777" w:rsidR="000F53A0" w:rsidRPr="009016B5" w:rsidRDefault="000F53A0" w:rsidP="000F53A0">
            <w:pPr>
              <w:jc w:val="center"/>
              <w:rPr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016B5" w:rsidRPr="009016B5" w14:paraId="7C217DDE" w14:textId="77777777" w:rsidTr="009016B5">
        <w:trPr>
          <w:trHeight w:val="231"/>
        </w:trPr>
        <w:tc>
          <w:tcPr>
            <w:tcW w:w="6660" w:type="dxa"/>
            <w:gridSpan w:val="2"/>
          </w:tcPr>
          <w:p w14:paraId="4E73AFF5" w14:textId="77777777" w:rsidR="000F53A0" w:rsidRPr="009016B5" w:rsidRDefault="000F53A0" w:rsidP="000F53A0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14:paraId="7DF1B8AC" w14:textId="38243958" w:rsidR="00A62100" w:rsidRPr="009016B5" w:rsidRDefault="00A62100" w:rsidP="000F53A0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16B5">
              <w:rPr>
                <w:rFonts w:ascii="Arial" w:eastAsia="Arial" w:hAnsi="Arial" w:cs="Arial"/>
                <w:b/>
                <w:bCs/>
                <w:sz w:val="20"/>
                <w:szCs w:val="20"/>
                <w:shd w:val="clear" w:color="auto" w:fill="FFFFFF"/>
              </w:rPr>
              <w:t>Competency level : MEMO I (2); MEMO II (3); MEMO III (4)</w:t>
            </w:r>
          </w:p>
        </w:tc>
        <w:tc>
          <w:tcPr>
            <w:tcW w:w="1440" w:type="dxa"/>
            <w:gridSpan w:val="2"/>
          </w:tcPr>
          <w:p w14:paraId="3D469FBC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524" w:type="dxa"/>
            <w:gridSpan w:val="2"/>
          </w:tcPr>
          <w:p w14:paraId="596AD5DF" w14:textId="77777777" w:rsidR="000F53A0" w:rsidRPr="009016B5" w:rsidRDefault="000F53A0" w:rsidP="000F53A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29BBF66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  <w:vAlign w:val="center"/>
          </w:tcPr>
          <w:p w14:paraId="5C0AA1C4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55" w:type="dxa"/>
            <w:vAlign w:val="center"/>
          </w:tcPr>
          <w:p w14:paraId="1EECC3D5" w14:textId="77777777" w:rsidR="000F53A0" w:rsidRPr="009016B5" w:rsidRDefault="000F53A0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016B5" w:rsidRPr="009016B5" w14:paraId="629277AD" w14:textId="77777777" w:rsidTr="009016B5">
        <w:trPr>
          <w:trHeight w:val="464"/>
        </w:trPr>
        <w:tc>
          <w:tcPr>
            <w:tcW w:w="1530" w:type="dxa"/>
            <w:vMerge w:val="restart"/>
          </w:tcPr>
          <w:p w14:paraId="2BE6B665" w14:textId="77777777" w:rsidR="009016B5" w:rsidRPr="009016B5" w:rsidRDefault="009016B5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MEMO I, II, III</w:t>
            </w:r>
          </w:p>
        </w:tc>
        <w:tc>
          <w:tcPr>
            <w:tcW w:w="5130" w:type="dxa"/>
          </w:tcPr>
          <w:p w14:paraId="4CF00733" w14:textId="77777777" w:rsidR="009016B5" w:rsidRPr="009016B5" w:rsidRDefault="009016B5" w:rsidP="000F53A0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440" w:type="dxa"/>
            <w:gridSpan w:val="2"/>
          </w:tcPr>
          <w:p w14:paraId="2F510672" w14:textId="77777777" w:rsidR="009016B5" w:rsidRPr="009016B5" w:rsidRDefault="009016B5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2"/>
            <w:vMerge w:val="restart"/>
          </w:tcPr>
          <w:p w14:paraId="527111DD" w14:textId="1109C193" w:rsidR="009016B5" w:rsidRPr="009016B5" w:rsidRDefault="009016B5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2410" w:type="dxa"/>
            <w:vAlign w:val="center"/>
          </w:tcPr>
          <w:p w14:paraId="56C72BF1" w14:textId="50EF53B1" w:rsidR="009016B5" w:rsidRPr="009016B5" w:rsidRDefault="009016B5" w:rsidP="000F53A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31EDA288" w14:textId="77777777" w:rsidR="009016B5" w:rsidRPr="009016B5" w:rsidRDefault="009016B5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0480F70E" w14:textId="77777777" w:rsidR="009016B5" w:rsidRPr="009016B5" w:rsidRDefault="009016B5" w:rsidP="000F53A0">
            <w:pPr>
              <w:jc w:val="center"/>
              <w:rPr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016B5" w:rsidRPr="009016B5" w14:paraId="760748CA" w14:textId="77777777" w:rsidTr="009016B5">
        <w:trPr>
          <w:trHeight w:val="464"/>
        </w:trPr>
        <w:tc>
          <w:tcPr>
            <w:tcW w:w="1530" w:type="dxa"/>
            <w:vMerge/>
          </w:tcPr>
          <w:p w14:paraId="28060C67" w14:textId="4D7268A3" w:rsidR="009016B5" w:rsidRPr="009016B5" w:rsidRDefault="009016B5" w:rsidP="000F53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B169C1F" w14:textId="77777777" w:rsidR="009016B5" w:rsidRPr="009016B5" w:rsidRDefault="009016B5" w:rsidP="000F53A0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440" w:type="dxa"/>
            <w:gridSpan w:val="2"/>
          </w:tcPr>
          <w:p w14:paraId="7D6FF66C" w14:textId="77777777" w:rsidR="009016B5" w:rsidRPr="009016B5" w:rsidRDefault="009016B5" w:rsidP="000F53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2"/>
            <w:vMerge/>
          </w:tcPr>
          <w:p w14:paraId="4B4D9108" w14:textId="3919319F" w:rsidR="009016B5" w:rsidRPr="009016B5" w:rsidRDefault="009016B5" w:rsidP="000F53A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9C1CD39" w14:textId="086A845F" w:rsidR="009016B5" w:rsidRPr="009016B5" w:rsidRDefault="009016B5" w:rsidP="000F53A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2058" w:type="dxa"/>
            <w:vAlign w:val="center"/>
          </w:tcPr>
          <w:p w14:paraId="1AEB0470" w14:textId="77777777" w:rsidR="009016B5" w:rsidRPr="009016B5" w:rsidRDefault="009016B5" w:rsidP="000F53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  <w:vAlign w:val="center"/>
          </w:tcPr>
          <w:p w14:paraId="4515F290" w14:textId="77777777" w:rsidR="009016B5" w:rsidRPr="009016B5" w:rsidRDefault="009016B5" w:rsidP="000F53A0">
            <w:pPr>
              <w:jc w:val="center"/>
              <w:rPr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016B5" w:rsidRPr="009016B5" w14:paraId="393C12AB" w14:textId="77777777" w:rsidTr="00151B4C">
        <w:trPr>
          <w:trHeight w:val="461"/>
        </w:trPr>
        <w:tc>
          <w:tcPr>
            <w:tcW w:w="17947" w:type="dxa"/>
            <w:gridSpan w:val="9"/>
          </w:tcPr>
          <w:p w14:paraId="10805C5B" w14:textId="77777777" w:rsidR="000F53A0" w:rsidRPr="009016B5" w:rsidRDefault="000F53A0" w:rsidP="000F53A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2763C2FC" w14:textId="77777777" w:rsidR="000F53A0" w:rsidRPr="009016B5" w:rsidRDefault="000F53A0" w:rsidP="000F53A0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sz w:val="20"/>
                <w:szCs w:val="20"/>
              </w:rPr>
              <w:t>All Divisions/All levels</w:t>
            </w:r>
          </w:p>
        </w:tc>
      </w:tr>
      <w:tr w:rsidR="009016B5" w:rsidRPr="009016B5" w14:paraId="53C3B6A7" w14:textId="77777777" w:rsidTr="00151B4C">
        <w:trPr>
          <w:trHeight w:val="1137"/>
        </w:trPr>
        <w:tc>
          <w:tcPr>
            <w:tcW w:w="17947" w:type="dxa"/>
            <w:gridSpan w:val="9"/>
          </w:tcPr>
          <w:p w14:paraId="50A4EAC9" w14:textId="77777777" w:rsidR="000F53A0" w:rsidRPr="009016B5" w:rsidRDefault="000F53A0" w:rsidP="000F53A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016B5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61CFF17E" w14:textId="77777777" w:rsidR="000F53A0" w:rsidRPr="009016B5" w:rsidRDefault="000F53A0" w:rsidP="000F53A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32"/>
              <w:gridCol w:w="16489"/>
            </w:tblGrid>
            <w:tr w:rsidR="009016B5" w:rsidRPr="009016B5" w14:paraId="560582A5" w14:textId="77777777" w:rsidTr="00151B4C">
              <w:trPr>
                <w:trHeight w:val="479"/>
              </w:trPr>
              <w:tc>
                <w:tcPr>
                  <w:tcW w:w="1232" w:type="dxa"/>
                </w:tcPr>
                <w:p w14:paraId="01704BC3" w14:textId="77777777" w:rsidR="000F53A0" w:rsidRPr="009016B5" w:rsidRDefault="000F53A0" w:rsidP="000F53A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>MEMO I</w:t>
                  </w:r>
                </w:p>
              </w:tc>
              <w:tc>
                <w:tcPr>
                  <w:tcW w:w="16489" w:type="dxa"/>
                </w:tcPr>
                <w:p w14:paraId="31C8EF65" w14:textId="2210F25C" w:rsidR="007B2A08" w:rsidRPr="007B2A08" w:rsidRDefault="007B2A08" w:rsidP="007B2A08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 w:rsidRPr="007B2A08">
                    <w:rPr>
                      <w:rFonts w:ascii="Arial" w:eastAsia="Symbol" w:hAnsi="Arial" w:cs="Symbol"/>
                      <w:color w:val="000000"/>
                      <w:sz w:val="20"/>
                      <w:szCs w:val="20"/>
                    </w:rPr>
                    <w:t>Graduate of four year course preferably Engineering, Finance or Accounting</w:t>
                  </w:r>
                </w:p>
                <w:p w14:paraId="0494BDED" w14:textId="558468F8" w:rsidR="007B2A08" w:rsidRPr="007B2A08" w:rsidRDefault="007B2A08" w:rsidP="007B2A08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 w:rsidRPr="007B2A08">
                    <w:rPr>
                      <w:rFonts w:ascii="Arial" w:eastAsia="Symbol" w:hAnsi="Arial" w:cs="Symbol"/>
                      <w:color w:val="000000"/>
                      <w:sz w:val="20"/>
                      <w:szCs w:val="20"/>
                    </w:rPr>
                    <w:t>With at least two (2) years material management experience</w:t>
                  </w:r>
                </w:p>
                <w:p w14:paraId="5946E478" w14:textId="5A7D6B3E" w:rsidR="007B2A08" w:rsidRPr="007B2A08" w:rsidRDefault="007B2A08" w:rsidP="007B2A08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 w:rsidRPr="007B2A08">
                    <w:rPr>
                      <w:rFonts w:ascii="Arial" w:eastAsia="Symbol" w:hAnsi="Arial" w:cs="Symbol"/>
                      <w:color w:val="000000"/>
                      <w:sz w:val="20"/>
                      <w:szCs w:val="20"/>
                    </w:rPr>
                    <w:t>Has completed at least 16 hours of Customer Relations Training; 16 hours Supervisory Training</w:t>
                  </w:r>
                </w:p>
                <w:p w14:paraId="0FB7B25A" w14:textId="0FB9449C" w:rsidR="007B2A08" w:rsidRPr="007B2A08" w:rsidRDefault="007B2A08" w:rsidP="007B2A08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 w:rsidRPr="007B2A08">
                    <w:rPr>
                      <w:rFonts w:ascii="Arial" w:eastAsia="Symbol" w:hAnsi="Arial" w:cs="Symbol"/>
                      <w:color w:val="000000"/>
                      <w:sz w:val="20"/>
                      <w:szCs w:val="20"/>
                    </w:rPr>
                    <w:t xml:space="preserve">Have attended basic Inventory Management seminar </w:t>
                  </w:r>
                </w:p>
                <w:p w14:paraId="3249D88E" w14:textId="57D46992" w:rsidR="0043004E" w:rsidRPr="007B2A08" w:rsidRDefault="007B2A08" w:rsidP="007B2A08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7B2A08">
                    <w:rPr>
                      <w:rFonts w:ascii="Arial" w:eastAsia="Symbol" w:hAnsi="Arial" w:cs="Arial"/>
                      <w:color w:val="000000"/>
                      <w:sz w:val="20"/>
                      <w:szCs w:val="20"/>
                    </w:rPr>
                    <w:t>Has completed at least eight (8) hours of warehouse safety seminar</w:t>
                  </w:r>
                </w:p>
              </w:tc>
            </w:tr>
            <w:tr w:rsidR="009016B5" w:rsidRPr="009016B5" w14:paraId="58C1AB83" w14:textId="77777777" w:rsidTr="00151B4C">
              <w:tc>
                <w:tcPr>
                  <w:tcW w:w="1232" w:type="dxa"/>
                </w:tcPr>
                <w:p w14:paraId="2C71E396" w14:textId="77777777" w:rsidR="000F53A0" w:rsidRPr="009016B5" w:rsidRDefault="000F53A0" w:rsidP="000F53A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>MEMO II</w:t>
                  </w:r>
                </w:p>
              </w:tc>
              <w:tc>
                <w:tcPr>
                  <w:tcW w:w="16489" w:type="dxa"/>
                </w:tcPr>
                <w:p w14:paraId="584EA210" w14:textId="0A9D8896" w:rsidR="000F53A0" w:rsidRPr="009016B5" w:rsidRDefault="000F53A0" w:rsidP="00A62100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 xml:space="preserve">With at least </w:t>
                  </w:r>
                  <w:r w:rsidR="00A62100" w:rsidRPr="009016B5">
                    <w:rPr>
                      <w:rFonts w:ascii="Arial" w:hAnsi="Arial" w:cs="Arial"/>
                      <w:sz w:val="20"/>
                      <w:szCs w:val="20"/>
                    </w:rPr>
                    <w:t xml:space="preserve">one </w:t>
                  </w: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 xml:space="preserve">year work experience as MEMO I   </w:t>
                  </w:r>
                </w:p>
                <w:p w14:paraId="4B76C86E" w14:textId="74800F58" w:rsidR="00A62100" w:rsidRPr="009016B5" w:rsidRDefault="00A62100" w:rsidP="00A62100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8 hours of </w:t>
                  </w:r>
                  <w:r w:rsidRPr="009016B5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</w:rPr>
                    <w:t>advance inventory management seminar</w:t>
                  </w:r>
                </w:p>
                <w:p w14:paraId="0A5E2517" w14:textId="0589ED03" w:rsidR="0043004E" w:rsidRPr="009016B5" w:rsidRDefault="00A62100" w:rsidP="00A62100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</w:rPr>
                    <w:t xml:space="preserve">Has completed at least sixteen (16) hours of </w:t>
                  </w:r>
                  <w:r w:rsidR="004B0436" w:rsidRPr="009016B5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</w:rPr>
                    <w:t>people management and operations management</w:t>
                  </w:r>
                  <w:r w:rsidRPr="009016B5">
                    <w:rPr>
                      <w:rFonts w:ascii="Arial" w:hAnsi="Arial" w:cs="Arial"/>
                      <w:sz w:val="20"/>
                      <w:szCs w:val="20"/>
                      <w:shd w:val="clear" w:color="auto" w:fill="FFFFFF"/>
                    </w:rPr>
                    <w:t xml:space="preserve"> seminar</w:t>
                  </w:r>
                </w:p>
              </w:tc>
            </w:tr>
            <w:tr w:rsidR="009016B5" w:rsidRPr="009016B5" w14:paraId="5B5F265F" w14:textId="77777777" w:rsidTr="00151B4C">
              <w:trPr>
                <w:trHeight w:val="677"/>
              </w:trPr>
              <w:tc>
                <w:tcPr>
                  <w:tcW w:w="1232" w:type="dxa"/>
                </w:tcPr>
                <w:p w14:paraId="18DD975C" w14:textId="09201C8A" w:rsidR="000F53A0" w:rsidRPr="009016B5" w:rsidRDefault="000F53A0" w:rsidP="000F53A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>MEMO III</w:t>
                  </w:r>
                </w:p>
              </w:tc>
              <w:tc>
                <w:tcPr>
                  <w:tcW w:w="16489" w:type="dxa"/>
                </w:tcPr>
                <w:p w14:paraId="0109E0A7" w14:textId="62F91ADD" w:rsidR="00A62100" w:rsidRPr="009016B5" w:rsidRDefault="00A62100" w:rsidP="00A62100">
                  <w:pPr>
                    <w:numPr>
                      <w:ilvl w:val="0"/>
                      <w:numId w:val="4"/>
                    </w:numPr>
                    <w:tabs>
                      <w:tab w:val="left" w:pos="1245"/>
                    </w:tabs>
                    <w:suppressAutoHyphens/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>At least 1 year work experience as MEMO II</w:t>
                  </w:r>
                </w:p>
                <w:p w14:paraId="5C98576F" w14:textId="09887897" w:rsidR="000F53A0" w:rsidRPr="009016B5" w:rsidRDefault="00A62100" w:rsidP="00A62100">
                  <w:pPr>
                    <w:numPr>
                      <w:ilvl w:val="0"/>
                      <w:numId w:val="4"/>
                    </w:numPr>
                    <w:tabs>
                      <w:tab w:val="left" w:pos="1245"/>
                    </w:tabs>
                    <w:suppressAutoHyphens/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016B5">
                    <w:rPr>
                      <w:rFonts w:ascii="Arial" w:hAnsi="Arial" w:cs="Arial"/>
                      <w:sz w:val="20"/>
                      <w:szCs w:val="20"/>
                    </w:rPr>
                    <w:t>Has completed at least 112 hours related training for this position</w:t>
                  </w:r>
                </w:p>
              </w:tc>
            </w:tr>
          </w:tbl>
          <w:p w14:paraId="6C4FFDAD" w14:textId="77777777" w:rsidR="000F53A0" w:rsidRPr="009016B5" w:rsidRDefault="000F53A0" w:rsidP="000F53A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6B5" w:rsidRPr="009016B5" w14:paraId="68E9988F" w14:textId="77777777" w:rsidTr="00151B4C">
        <w:trPr>
          <w:trHeight w:val="1299"/>
        </w:trPr>
        <w:tc>
          <w:tcPr>
            <w:tcW w:w="17947" w:type="dxa"/>
            <w:gridSpan w:val="9"/>
          </w:tcPr>
          <w:p w14:paraId="123C95C7" w14:textId="77777777" w:rsidR="000F53A0" w:rsidRPr="009016B5" w:rsidRDefault="000F53A0" w:rsidP="000F53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AE40957" w14:textId="77777777" w:rsidR="00A62100" w:rsidRPr="009016B5" w:rsidRDefault="00A62100" w:rsidP="00A62100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9016B5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 acknowledge my responsibilities as outlined in the job description for my position, and I will observe and adhere to the highest standards of work ethics in the performance of my duties.</w:t>
            </w:r>
          </w:p>
          <w:p w14:paraId="39470A06" w14:textId="77777777" w:rsidR="00A62100" w:rsidRPr="009016B5" w:rsidRDefault="00A62100" w:rsidP="00A62100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75586397" w14:textId="77777777" w:rsidR="00A62100" w:rsidRPr="009016B5" w:rsidRDefault="00A62100" w:rsidP="00A621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AF188C5" w14:textId="77777777" w:rsidR="00A62100" w:rsidRPr="009016B5" w:rsidRDefault="00A62100" w:rsidP="00A62100">
            <w:pPr>
              <w:rPr>
                <w:rFonts w:ascii="Arial" w:hAnsi="Arial" w:cs="Arial"/>
                <w:sz w:val="20"/>
                <w:szCs w:val="20"/>
              </w:rPr>
            </w:pPr>
            <w:r w:rsidRPr="009016B5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7F18E393" w14:textId="77777777" w:rsidR="00A62100" w:rsidRPr="009016B5" w:rsidRDefault="00A62100" w:rsidP="00A62100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" w:hAnsi="Arial" w:cs="Arial"/>
                <w:bCs/>
                <w:sz w:val="20"/>
                <w:szCs w:val="20"/>
              </w:rPr>
              <w:t>Employee’s Signature over printed Name</w:t>
            </w:r>
          </w:p>
          <w:p w14:paraId="78DF81D3" w14:textId="77777777" w:rsidR="00A62100" w:rsidRPr="009016B5" w:rsidRDefault="00A62100" w:rsidP="00A62100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1846C92" w14:textId="77777777" w:rsidR="00A62100" w:rsidRPr="009016B5" w:rsidRDefault="00A62100" w:rsidP="00A62100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4045ECB0" w14:textId="77777777" w:rsidR="00A62100" w:rsidRPr="009016B5" w:rsidRDefault="00A62100" w:rsidP="00A62100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5595F8FF" w14:textId="77777777" w:rsidR="00A62100" w:rsidRPr="009016B5" w:rsidRDefault="00A62100" w:rsidP="00A62100">
            <w:pPr>
              <w:rPr>
                <w:rFonts w:ascii="Arial" w:hAnsi="Arial" w:cs="Arial"/>
                <w:sz w:val="20"/>
                <w:szCs w:val="20"/>
              </w:rPr>
            </w:pPr>
          </w:p>
          <w:p w14:paraId="757E3F67" w14:textId="77777777" w:rsidR="00A62100" w:rsidRPr="009016B5" w:rsidRDefault="00A62100" w:rsidP="00A62100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9016B5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15A7FEE0" w14:textId="07533A6C" w:rsidR="000F53A0" w:rsidRPr="009016B5" w:rsidRDefault="00A62100" w:rsidP="00A621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16B5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648EA733" w14:textId="77777777" w:rsidR="00677382" w:rsidRPr="009016B5" w:rsidRDefault="00677382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4FB13607" w14:textId="77777777" w:rsidR="00677382" w:rsidRPr="009016B5" w:rsidRDefault="00677382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7382" w:rsidRPr="009016B5" w:rsidSect="00A62100">
      <w:footerReference w:type="default" r:id="rId9"/>
      <w:pgSz w:w="18720" w:h="12240" w:orient="landscape"/>
      <w:pgMar w:top="108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38C83" w14:textId="77777777" w:rsidR="00AB759E" w:rsidRDefault="00AB759E" w:rsidP="00A62100">
      <w:r>
        <w:separator/>
      </w:r>
    </w:p>
  </w:endnote>
  <w:endnote w:type="continuationSeparator" w:id="0">
    <w:p w14:paraId="40BE7ABD" w14:textId="77777777" w:rsidR="00AB759E" w:rsidRDefault="00AB759E" w:rsidP="00A62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ans-serif">
    <w:altName w:val="Liberation Mono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62716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69C938" w14:textId="08AA89E6" w:rsidR="00A62100" w:rsidRDefault="00A621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23A5A0" w14:textId="77777777" w:rsidR="00A62100" w:rsidRDefault="00A621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06F73" w14:textId="77777777" w:rsidR="00AB759E" w:rsidRDefault="00AB759E" w:rsidP="00A62100">
      <w:r>
        <w:separator/>
      </w:r>
    </w:p>
  </w:footnote>
  <w:footnote w:type="continuationSeparator" w:id="0">
    <w:p w14:paraId="324461F9" w14:textId="77777777" w:rsidR="00AB759E" w:rsidRDefault="00AB759E" w:rsidP="00A621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1" w15:restartNumberingAfterBreak="0">
    <w:nsid w:val="05912C98"/>
    <w:multiLevelType w:val="hybridMultilevel"/>
    <w:tmpl w:val="9D2AF8E2"/>
    <w:lvl w:ilvl="0" w:tplc="614864D4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7465D"/>
    <w:multiLevelType w:val="multilevel"/>
    <w:tmpl w:val="1087465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E65A3"/>
    <w:multiLevelType w:val="multilevel"/>
    <w:tmpl w:val="133E65A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17D50"/>
    <w:multiLevelType w:val="hybridMultilevel"/>
    <w:tmpl w:val="8F9844A6"/>
    <w:lvl w:ilvl="0" w:tplc="BA0E26E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646047">
    <w:abstractNumId w:val="2"/>
  </w:num>
  <w:num w:numId="2" w16cid:durableId="1806115298">
    <w:abstractNumId w:val="3"/>
  </w:num>
  <w:num w:numId="3" w16cid:durableId="904952747">
    <w:abstractNumId w:val="1"/>
  </w:num>
  <w:num w:numId="4" w16cid:durableId="57411084">
    <w:abstractNumId w:val="0"/>
  </w:num>
  <w:num w:numId="5" w16cid:durableId="776948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34355"/>
    <w:rsid w:val="0004048D"/>
    <w:rsid w:val="000461C6"/>
    <w:rsid w:val="00054D3C"/>
    <w:rsid w:val="00073721"/>
    <w:rsid w:val="00074C3C"/>
    <w:rsid w:val="000843F9"/>
    <w:rsid w:val="00096514"/>
    <w:rsid w:val="000A30BF"/>
    <w:rsid w:val="000B36CB"/>
    <w:rsid w:val="000B3FAC"/>
    <w:rsid w:val="000B5B45"/>
    <w:rsid w:val="000C66D7"/>
    <w:rsid w:val="000C7355"/>
    <w:rsid w:val="000D2138"/>
    <w:rsid w:val="000D2BBE"/>
    <w:rsid w:val="000F4D52"/>
    <w:rsid w:val="000F53A0"/>
    <w:rsid w:val="000F7C64"/>
    <w:rsid w:val="0010463A"/>
    <w:rsid w:val="00104D17"/>
    <w:rsid w:val="001351CE"/>
    <w:rsid w:val="00137757"/>
    <w:rsid w:val="00142DDA"/>
    <w:rsid w:val="00151B4C"/>
    <w:rsid w:val="001613A8"/>
    <w:rsid w:val="00162355"/>
    <w:rsid w:val="0016395B"/>
    <w:rsid w:val="00165D59"/>
    <w:rsid w:val="00171C88"/>
    <w:rsid w:val="00182748"/>
    <w:rsid w:val="00187DD4"/>
    <w:rsid w:val="001A0FFC"/>
    <w:rsid w:val="001D1FEE"/>
    <w:rsid w:val="001D7040"/>
    <w:rsid w:val="001D7643"/>
    <w:rsid w:val="001E1EA6"/>
    <w:rsid w:val="001E6DCB"/>
    <w:rsid w:val="001F6D38"/>
    <w:rsid w:val="00200850"/>
    <w:rsid w:val="002123A0"/>
    <w:rsid w:val="0021345B"/>
    <w:rsid w:val="0021605B"/>
    <w:rsid w:val="00233AEC"/>
    <w:rsid w:val="002343BD"/>
    <w:rsid w:val="00246DC2"/>
    <w:rsid w:val="002507C1"/>
    <w:rsid w:val="0026386D"/>
    <w:rsid w:val="00270BE8"/>
    <w:rsid w:val="0028799E"/>
    <w:rsid w:val="002904BE"/>
    <w:rsid w:val="002963F1"/>
    <w:rsid w:val="002A25DD"/>
    <w:rsid w:val="002C104C"/>
    <w:rsid w:val="002C3BE1"/>
    <w:rsid w:val="002D626C"/>
    <w:rsid w:val="002D7E0E"/>
    <w:rsid w:val="002E16AD"/>
    <w:rsid w:val="002E2C93"/>
    <w:rsid w:val="002E34B2"/>
    <w:rsid w:val="002F4E42"/>
    <w:rsid w:val="002F76E0"/>
    <w:rsid w:val="002F76F9"/>
    <w:rsid w:val="00300CE1"/>
    <w:rsid w:val="003047DA"/>
    <w:rsid w:val="00323F56"/>
    <w:rsid w:val="0033149D"/>
    <w:rsid w:val="00336CC4"/>
    <w:rsid w:val="00352C3C"/>
    <w:rsid w:val="00361BA4"/>
    <w:rsid w:val="00370ADB"/>
    <w:rsid w:val="00370B87"/>
    <w:rsid w:val="0037375B"/>
    <w:rsid w:val="003851D2"/>
    <w:rsid w:val="00396253"/>
    <w:rsid w:val="00397A33"/>
    <w:rsid w:val="003A5D5F"/>
    <w:rsid w:val="003B2A72"/>
    <w:rsid w:val="003C302B"/>
    <w:rsid w:val="003D7B9B"/>
    <w:rsid w:val="003E42AA"/>
    <w:rsid w:val="003F5FF5"/>
    <w:rsid w:val="003F6AA3"/>
    <w:rsid w:val="00404AA3"/>
    <w:rsid w:val="00412B18"/>
    <w:rsid w:val="00412C78"/>
    <w:rsid w:val="00425BB3"/>
    <w:rsid w:val="0043004E"/>
    <w:rsid w:val="004332B6"/>
    <w:rsid w:val="00443BCA"/>
    <w:rsid w:val="0044591F"/>
    <w:rsid w:val="00446511"/>
    <w:rsid w:val="00455BE1"/>
    <w:rsid w:val="0047264A"/>
    <w:rsid w:val="004751C6"/>
    <w:rsid w:val="00475B15"/>
    <w:rsid w:val="004808F7"/>
    <w:rsid w:val="00484056"/>
    <w:rsid w:val="004849ED"/>
    <w:rsid w:val="00484A98"/>
    <w:rsid w:val="0049381D"/>
    <w:rsid w:val="004B0436"/>
    <w:rsid w:val="004D2849"/>
    <w:rsid w:val="004D7313"/>
    <w:rsid w:val="00512880"/>
    <w:rsid w:val="00526CE0"/>
    <w:rsid w:val="0053249D"/>
    <w:rsid w:val="00537C8E"/>
    <w:rsid w:val="005478B9"/>
    <w:rsid w:val="00550443"/>
    <w:rsid w:val="00561D84"/>
    <w:rsid w:val="00564233"/>
    <w:rsid w:val="00564AA7"/>
    <w:rsid w:val="00570861"/>
    <w:rsid w:val="00577131"/>
    <w:rsid w:val="00577DAC"/>
    <w:rsid w:val="005870FD"/>
    <w:rsid w:val="005871B6"/>
    <w:rsid w:val="005910FB"/>
    <w:rsid w:val="0059212D"/>
    <w:rsid w:val="00594C30"/>
    <w:rsid w:val="005A37D3"/>
    <w:rsid w:val="005A42F6"/>
    <w:rsid w:val="005C013D"/>
    <w:rsid w:val="005C6A61"/>
    <w:rsid w:val="005D0CB3"/>
    <w:rsid w:val="005D6CF2"/>
    <w:rsid w:val="0061570C"/>
    <w:rsid w:val="00622626"/>
    <w:rsid w:val="00634240"/>
    <w:rsid w:val="00645F53"/>
    <w:rsid w:val="00651C7C"/>
    <w:rsid w:val="00673DB4"/>
    <w:rsid w:val="00677382"/>
    <w:rsid w:val="0069240C"/>
    <w:rsid w:val="0069403F"/>
    <w:rsid w:val="006D0463"/>
    <w:rsid w:val="006E3DCD"/>
    <w:rsid w:val="006E7C9A"/>
    <w:rsid w:val="006F18A9"/>
    <w:rsid w:val="007151D7"/>
    <w:rsid w:val="00717024"/>
    <w:rsid w:val="00722553"/>
    <w:rsid w:val="007228A6"/>
    <w:rsid w:val="007310AF"/>
    <w:rsid w:val="00731FCC"/>
    <w:rsid w:val="00737B88"/>
    <w:rsid w:val="00755001"/>
    <w:rsid w:val="00784C5F"/>
    <w:rsid w:val="007973D5"/>
    <w:rsid w:val="007A6833"/>
    <w:rsid w:val="007B2A08"/>
    <w:rsid w:val="007B3D41"/>
    <w:rsid w:val="007F04FA"/>
    <w:rsid w:val="00801A0C"/>
    <w:rsid w:val="00801FF5"/>
    <w:rsid w:val="0080621E"/>
    <w:rsid w:val="00826801"/>
    <w:rsid w:val="00833F55"/>
    <w:rsid w:val="00841558"/>
    <w:rsid w:val="00844443"/>
    <w:rsid w:val="00862B21"/>
    <w:rsid w:val="00865FAD"/>
    <w:rsid w:val="008A4346"/>
    <w:rsid w:val="008C4E0E"/>
    <w:rsid w:val="008C60C4"/>
    <w:rsid w:val="008C6BEE"/>
    <w:rsid w:val="008D5392"/>
    <w:rsid w:val="008E5617"/>
    <w:rsid w:val="008F0620"/>
    <w:rsid w:val="008F3C5E"/>
    <w:rsid w:val="008F3E16"/>
    <w:rsid w:val="008F7970"/>
    <w:rsid w:val="009016B5"/>
    <w:rsid w:val="00907521"/>
    <w:rsid w:val="009173AE"/>
    <w:rsid w:val="00930E19"/>
    <w:rsid w:val="009319B5"/>
    <w:rsid w:val="00934925"/>
    <w:rsid w:val="009410A7"/>
    <w:rsid w:val="009548C5"/>
    <w:rsid w:val="00956D58"/>
    <w:rsid w:val="00957302"/>
    <w:rsid w:val="009723E8"/>
    <w:rsid w:val="0099016D"/>
    <w:rsid w:val="00996974"/>
    <w:rsid w:val="009B2D92"/>
    <w:rsid w:val="009B57DA"/>
    <w:rsid w:val="009C4145"/>
    <w:rsid w:val="009C5EA5"/>
    <w:rsid w:val="009D0211"/>
    <w:rsid w:val="009E403F"/>
    <w:rsid w:val="009E630A"/>
    <w:rsid w:val="00A04EF3"/>
    <w:rsid w:val="00A150E3"/>
    <w:rsid w:val="00A21535"/>
    <w:rsid w:val="00A230F2"/>
    <w:rsid w:val="00A24048"/>
    <w:rsid w:val="00A31C0B"/>
    <w:rsid w:val="00A36375"/>
    <w:rsid w:val="00A41855"/>
    <w:rsid w:val="00A41F6D"/>
    <w:rsid w:val="00A53E99"/>
    <w:rsid w:val="00A55763"/>
    <w:rsid w:val="00A568F4"/>
    <w:rsid w:val="00A6073D"/>
    <w:rsid w:val="00A62100"/>
    <w:rsid w:val="00A63197"/>
    <w:rsid w:val="00A722AB"/>
    <w:rsid w:val="00A75CED"/>
    <w:rsid w:val="00A80F40"/>
    <w:rsid w:val="00A83BC9"/>
    <w:rsid w:val="00AA07A8"/>
    <w:rsid w:val="00AA4442"/>
    <w:rsid w:val="00AA51C3"/>
    <w:rsid w:val="00AA72D4"/>
    <w:rsid w:val="00AB3AC5"/>
    <w:rsid w:val="00AB759E"/>
    <w:rsid w:val="00AC0801"/>
    <w:rsid w:val="00AC0CF5"/>
    <w:rsid w:val="00AC1560"/>
    <w:rsid w:val="00AD2D9E"/>
    <w:rsid w:val="00AD593E"/>
    <w:rsid w:val="00AD7E8C"/>
    <w:rsid w:val="00AE6084"/>
    <w:rsid w:val="00AF2886"/>
    <w:rsid w:val="00B07866"/>
    <w:rsid w:val="00B12A7B"/>
    <w:rsid w:val="00B30F5B"/>
    <w:rsid w:val="00B40E7B"/>
    <w:rsid w:val="00B44AEA"/>
    <w:rsid w:val="00B5103B"/>
    <w:rsid w:val="00B56DDD"/>
    <w:rsid w:val="00B66D20"/>
    <w:rsid w:val="00B87C39"/>
    <w:rsid w:val="00B90B10"/>
    <w:rsid w:val="00B94AEE"/>
    <w:rsid w:val="00BA5EA6"/>
    <w:rsid w:val="00BA766C"/>
    <w:rsid w:val="00BC56BA"/>
    <w:rsid w:val="00BF1482"/>
    <w:rsid w:val="00BF4EBC"/>
    <w:rsid w:val="00C01EBF"/>
    <w:rsid w:val="00C04F2D"/>
    <w:rsid w:val="00C0664D"/>
    <w:rsid w:val="00C1111B"/>
    <w:rsid w:val="00C16BB1"/>
    <w:rsid w:val="00C21038"/>
    <w:rsid w:val="00C2656D"/>
    <w:rsid w:val="00C3260E"/>
    <w:rsid w:val="00C35C7D"/>
    <w:rsid w:val="00C43144"/>
    <w:rsid w:val="00C457B3"/>
    <w:rsid w:val="00C7078F"/>
    <w:rsid w:val="00C7180E"/>
    <w:rsid w:val="00C850E9"/>
    <w:rsid w:val="00CB1152"/>
    <w:rsid w:val="00CB2A9A"/>
    <w:rsid w:val="00CD3674"/>
    <w:rsid w:val="00D056C4"/>
    <w:rsid w:val="00D12D95"/>
    <w:rsid w:val="00D157F8"/>
    <w:rsid w:val="00D21411"/>
    <w:rsid w:val="00D31D9D"/>
    <w:rsid w:val="00D51AA5"/>
    <w:rsid w:val="00D51DA7"/>
    <w:rsid w:val="00D556FA"/>
    <w:rsid w:val="00D56E7B"/>
    <w:rsid w:val="00D71F96"/>
    <w:rsid w:val="00D723DB"/>
    <w:rsid w:val="00D84F7B"/>
    <w:rsid w:val="00D852DF"/>
    <w:rsid w:val="00D86551"/>
    <w:rsid w:val="00D912A0"/>
    <w:rsid w:val="00DA5267"/>
    <w:rsid w:val="00DA6B67"/>
    <w:rsid w:val="00DB12B2"/>
    <w:rsid w:val="00DE202A"/>
    <w:rsid w:val="00DF6BB5"/>
    <w:rsid w:val="00E05CD7"/>
    <w:rsid w:val="00E14D16"/>
    <w:rsid w:val="00E16B31"/>
    <w:rsid w:val="00E220F0"/>
    <w:rsid w:val="00E3594C"/>
    <w:rsid w:val="00E47391"/>
    <w:rsid w:val="00E54351"/>
    <w:rsid w:val="00E87C9E"/>
    <w:rsid w:val="00EA40BD"/>
    <w:rsid w:val="00EC1659"/>
    <w:rsid w:val="00ED6740"/>
    <w:rsid w:val="00EE7F93"/>
    <w:rsid w:val="00EF32FE"/>
    <w:rsid w:val="00EF5FD1"/>
    <w:rsid w:val="00EF7F36"/>
    <w:rsid w:val="00F00831"/>
    <w:rsid w:val="00F057DF"/>
    <w:rsid w:val="00F12992"/>
    <w:rsid w:val="00F16496"/>
    <w:rsid w:val="00F16924"/>
    <w:rsid w:val="00F26752"/>
    <w:rsid w:val="00F306E3"/>
    <w:rsid w:val="00F40CD2"/>
    <w:rsid w:val="00F416AB"/>
    <w:rsid w:val="00F50159"/>
    <w:rsid w:val="00F56FF6"/>
    <w:rsid w:val="00F67D2C"/>
    <w:rsid w:val="00F73BF8"/>
    <w:rsid w:val="00F80F26"/>
    <w:rsid w:val="00F81C48"/>
    <w:rsid w:val="00F95637"/>
    <w:rsid w:val="00FA116E"/>
    <w:rsid w:val="00FA11A5"/>
    <w:rsid w:val="00FA261D"/>
    <w:rsid w:val="00FA7616"/>
    <w:rsid w:val="00FB0423"/>
    <w:rsid w:val="00FB0A61"/>
    <w:rsid w:val="00FC04DB"/>
    <w:rsid w:val="00FC6D21"/>
    <w:rsid w:val="00FD0341"/>
    <w:rsid w:val="00FD3717"/>
    <w:rsid w:val="00FE37AB"/>
    <w:rsid w:val="00FF2B3F"/>
    <w:rsid w:val="06792AF5"/>
    <w:rsid w:val="091308EF"/>
    <w:rsid w:val="0CEE1D52"/>
    <w:rsid w:val="117603CE"/>
    <w:rsid w:val="173B3498"/>
    <w:rsid w:val="23AE53B4"/>
    <w:rsid w:val="26852F23"/>
    <w:rsid w:val="29257171"/>
    <w:rsid w:val="2D2D7AAC"/>
    <w:rsid w:val="505D3EA7"/>
    <w:rsid w:val="53BF7267"/>
    <w:rsid w:val="60714E01"/>
    <w:rsid w:val="71672628"/>
    <w:rsid w:val="75304411"/>
    <w:rsid w:val="76927A47"/>
    <w:rsid w:val="7A9A4690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95D31D"/>
  <w15:docId w15:val="{479F6FEF-8CDB-4E9C-966D-84A7CA96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LineNumber">
    <w:name w:val="line number"/>
    <w:basedOn w:val="DefaultParagraphFont"/>
    <w:uiPriority w:val="99"/>
    <w:semiHidden/>
    <w:unhideWhenUsed/>
    <w:qFormat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62100"/>
    <w:rPr>
      <w:rFonts w:eastAsia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2A11CA5A-DD4C-4E4D-9CA0-3E6A3EE0D8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914</Words>
  <Characters>5216</Characters>
  <Application>Microsoft Office Word</Application>
  <DocSecurity>4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creator>Ed Zaragiza</dc:creator>
  <cp:lastModifiedBy>Mario Calatan</cp:lastModifiedBy>
  <cp:revision>2</cp:revision>
  <cp:lastPrinted>2025-09-25T01:39:00Z</cp:lastPrinted>
  <dcterms:created xsi:type="dcterms:W3CDTF">2026-09-01T14:43:00Z</dcterms:created>
  <dcterms:modified xsi:type="dcterms:W3CDTF">2026-09-01T14:43:00Z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7EDFB4CB570A4F779DE3F74EA90F200F</vt:lpwstr>
  </property>
</Properties>
</file>