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053"/>
        <w:gridCol w:w="2352"/>
        <w:gridCol w:w="1260"/>
        <w:gridCol w:w="3149"/>
        <w:gridCol w:w="1883"/>
        <w:gridCol w:w="1883"/>
        <w:gridCol w:w="1799"/>
      </w:tblGrid>
      <w:tr w:rsidR="003B2A72" w:rsidRPr="003370C0" w14:paraId="240A5841" w14:textId="77777777" w:rsidTr="000C5385">
        <w:tc>
          <w:tcPr>
            <w:tcW w:w="5584" w:type="dxa"/>
            <w:gridSpan w:val="2"/>
          </w:tcPr>
          <w:p w14:paraId="6DD3B7BC" w14:textId="4606DC4C" w:rsidR="003B2A72" w:rsidRPr="003370C0" w:rsidRDefault="003B2A72" w:rsidP="00370B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4CE7198" wp14:editId="73961ECC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4075E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E71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172.5pt;height:20.2pt;z-index:25166387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" filled="f" stroked="f">
                      <v:textbox>
                        <w:txbxContent>
                          <w:p w14:paraId="5534075E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70B87" w:rsidRPr="003370C0">
              <w:rPr>
                <w:rFonts w:ascii="Arial" w:hAnsi="Arial" w:cs="Arial"/>
                <w:sz w:val="20"/>
                <w:szCs w:val="20"/>
              </w:rPr>
              <w:t>HR Associate</w:t>
            </w:r>
            <w:r w:rsidR="00A27CDA">
              <w:rPr>
                <w:rFonts w:ascii="Arial" w:hAnsi="Arial" w:cs="Arial"/>
                <w:sz w:val="20"/>
                <w:szCs w:val="20"/>
              </w:rPr>
              <w:t xml:space="preserve"> I, II</w:t>
            </w:r>
            <w:r w:rsidR="002B19C2">
              <w:rPr>
                <w:rFonts w:ascii="Arial" w:hAnsi="Arial" w:cs="Arial"/>
                <w:sz w:val="20"/>
                <w:szCs w:val="20"/>
              </w:rPr>
              <w:t>, III</w:t>
            </w:r>
            <w:r w:rsidR="00AF59D3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2326" w:type="dxa"/>
            <w:gridSpan w:val="6"/>
          </w:tcPr>
          <w:p w14:paraId="6E3C8D6C" w14:textId="19B5D2C0" w:rsidR="003B2A72" w:rsidRPr="003370C0" w:rsidRDefault="003B2A72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370C0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3B2A72" w:rsidRPr="003370C0" w14:paraId="262B83E2" w14:textId="77777777" w:rsidTr="000C5385">
        <w:tc>
          <w:tcPr>
            <w:tcW w:w="5584" w:type="dxa"/>
            <w:gridSpan w:val="2"/>
          </w:tcPr>
          <w:p w14:paraId="3BE87E5F" w14:textId="430405FB" w:rsidR="003B2A72" w:rsidRPr="003370C0" w:rsidRDefault="003B2A72" w:rsidP="005D20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5D20AB" w:rsidRPr="003370C0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326" w:type="dxa"/>
            <w:gridSpan w:val="6"/>
          </w:tcPr>
          <w:p w14:paraId="6144C44C" w14:textId="1B74968E" w:rsidR="003B2A72" w:rsidRPr="003370C0" w:rsidRDefault="003B2A72" w:rsidP="006616FC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6616FC">
              <w:rPr>
                <w:rFonts w:ascii="Arial" w:hAnsi="Arial" w:cs="Arial"/>
                <w:sz w:val="20"/>
                <w:szCs w:val="20"/>
              </w:rPr>
              <w:t xml:space="preserve">Human Resource </w:t>
            </w:r>
          </w:p>
        </w:tc>
      </w:tr>
      <w:tr w:rsidR="003B2A72" w:rsidRPr="003370C0" w14:paraId="16C65CCE" w14:textId="77777777" w:rsidTr="000C5385">
        <w:tc>
          <w:tcPr>
            <w:tcW w:w="5584" w:type="dxa"/>
            <w:gridSpan w:val="2"/>
          </w:tcPr>
          <w:p w14:paraId="6E6F3AA2" w14:textId="6DB83C3D" w:rsidR="003B2A72" w:rsidRPr="003370C0" w:rsidRDefault="003B2A72" w:rsidP="00A8235F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A8235F" w:rsidRPr="003370C0">
              <w:rPr>
                <w:rFonts w:ascii="Arial" w:hAnsi="Arial" w:cs="Arial"/>
                <w:sz w:val="20"/>
                <w:szCs w:val="20"/>
              </w:rPr>
              <w:t>Human Resource</w:t>
            </w:r>
            <w:r w:rsidR="00113663">
              <w:rPr>
                <w:rFonts w:ascii="Arial" w:hAnsi="Arial" w:cs="Arial"/>
                <w:sz w:val="20"/>
                <w:szCs w:val="20"/>
              </w:rPr>
              <w:t>s</w:t>
            </w:r>
            <w:r w:rsidR="00B472C1"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19C2">
              <w:rPr>
                <w:rFonts w:ascii="Arial" w:hAnsi="Arial" w:cs="Arial"/>
                <w:sz w:val="20"/>
                <w:szCs w:val="20"/>
              </w:rPr>
              <w:t>Officer</w:t>
            </w:r>
          </w:p>
        </w:tc>
        <w:tc>
          <w:tcPr>
            <w:tcW w:w="12326" w:type="dxa"/>
            <w:gridSpan w:val="6"/>
          </w:tcPr>
          <w:p w14:paraId="3C294845" w14:textId="69660B69" w:rsidR="003B2A72" w:rsidRPr="003370C0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3370C0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B2A72" w:rsidRPr="003370C0" w14:paraId="2FB3FB4B" w14:textId="77777777" w:rsidTr="000C5385">
        <w:trPr>
          <w:trHeight w:val="215"/>
        </w:trPr>
        <w:tc>
          <w:tcPr>
            <w:tcW w:w="5584" w:type="dxa"/>
            <w:gridSpan w:val="2"/>
          </w:tcPr>
          <w:p w14:paraId="52E3073A" w14:textId="52F25680" w:rsidR="003B2A72" w:rsidRPr="003370C0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Approved:         </w:t>
            </w:r>
          </w:p>
          <w:p w14:paraId="6A992558" w14:textId="77777777" w:rsidR="003B2A72" w:rsidRPr="003370C0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326" w:type="dxa"/>
            <w:gridSpan w:val="6"/>
          </w:tcPr>
          <w:p w14:paraId="103A82AE" w14:textId="08E1E64D" w:rsidR="003B2A72" w:rsidRPr="003370C0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3370C0" w14:paraId="1E2D3EF0" w14:textId="77777777" w:rsidTr="000C5385">
        <w:tc>
          <w:tcPr>
            <w:tcW w:w="17910" w:type="dxa"/>
            <w:gridSpan w:val="8"/>
          </w:tcPr>
          <w:p w14:paraId="26BC3AEC" w14:textId="2A7DC3EF" w:rsidR="008746F8" w:rsidRPr="003370C0" w:rsidRDefault="003B2A72" w:rsidP="008746F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113663" w:rsidRPr="00113663">
              <w:rPr>
                <w:rFonts w:ascii="Arial" w:hAnsi="Arial" w:cs="Arial"/>
                <w:sz w:val="20"/>
                <w:szCs w:val="20"/>
              </w:rPr>
              <w:t>Provides human resource support in the planning, coordination, implementation, and evaluation of employee training and development programs. Assists in identifying learning needs, administering capability-building initiatives, maintaining training records</w:t>
            </w:r>
            <w:r w:rsidR="0011366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13663" w:rsidRPr="00113663">
              <w:rPr>
                <w:rFonts w:ascii="Arial" w:hAnsi="Arial" w:cs="Arial"/>
                <w:sz w:val="20"/>
                <w:szCs w:val="20"/>
              </w:rPr>
              <w:t>and ensuring compliance with training policies and applicable regulatory requirements.</w:t>
            </w:r>
          </w:p>
        </w:tc>
      </w:tr>
      <w:tr w:rsidR="007F767A" w:rsidRPr="003370C0" w14:paraId="3B81E962" w14:textId="77777777" w:rsidTr="000C5385">
        <w:tc>
          <w:tcPr>
            <w:tcW w:w="7936" w:type="dxa"/>
            <w:gridSpan w:val="3"/>
            <w:vAlign w:val="center"/>
          </w:tcPr>
          <w:p w14:paraId="48D43070" w14:textId="4D2306CC" w:rsidR="00577DAC" w:rsidRPr="003370C0" w:rsidRDefault="00577DAC" w:rsidP="008746F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60" w:type="dxa"/>
            <w:vAlign w:val="center"/>
          </w:tcPr>
          <w:p w14:paraId="4456A93B" w14:textId="77777777" w:rsidR="00577DAC" w:rsidRPr="00670846" w:rsidRDefault="00577DAC" w:rsidP="000F4D52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Frequency/</w:t>
            </w:r>
          </w:p>
          <w:p w14:paraId="273416C5" w14:textId="4BA7117A" w:rsidR="00577DAC" w:rsidRPr="003370C0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Percentage</w:t>
            </w:r>
          </w:p>
        </w:tc>
        <w:tc>
          <w:tcPr>
            <w:tcW w:w="3149" w:type="dxa"/>
            <w:vAlign w:val="center"/>
          </w:tcPr>
          <w:p w14:paraId="025F06AF" w14:textId="2F0EB8D4" w:rsidR="00577DAC" w:rsidRPr="003370C0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565" w:type="dxa"/>
            <w:gridSpan w:val="3"/>
          </w:tcPr>
          <w:p w14:paraId="73407737" w14:textId="77777777" w:rsidR="00577DAC" w:rsidRPr="003370C0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5220"/>
            </w:tblGrid>
            <w:tr w:rsidR="00577DAC" w:rsidRPr="003370C0" w14:paraId="432429F3" w14:textId="77777777" w:rsidTr="004344C4">
              <w:tc>
                <w:tcPr>
                  <w:tcW w:w="572" w:type="dxa"/>
                </w:tcPr>
                <w:p w14:paraId="083F36DF" w14:textId="7781FE8F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20" w:type="dxa"/>
                </w:tcPr>
                <w:p w14:paraId="7C28C540" w14:textId="510FAA09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3370C0" w14:paraId="5D5553CF" w14:textId="77777777" w:rsidTr="004344C4">
              <w:tc>
                <w:tcPr>
                  <w:tcW w:w="572" w:type="dxa"/>
                </w:tcPr>
                <w:p w14:paraId="5D6A394D" w14:textId="60FAFF4C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20" w:type="dxa"/>
                </w:tcPr>
                <w:p w14:paraId="4F2519A3" w14:textId="1820F342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3370C0" w14:paraId="75828191" w14:textId="77777777" w:rsidTr="004344C4">
              <w:tc>
                <w:tcPr>
                  <w:tcW w:w="572" w:type="dxa"/>
                </w:tcPr>
                <w:p w14:paraId="2D7D24FC" w14:textId="4320ECFD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20" w:type="dxa"/>
                </w:tcPr>
                <w:p w14:paraId="3500A9E5" w14:textId="613080B9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3370C0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3771" w:rsidRPr="003370C0" w14:paraId="0D31F890" w14:textId="77777777" w:rsidTr="00F90659">
        <w:trPr>
          <w:trHeight w:val="422"/>
        </w:trPr>
        <w:tc>
          <w:tcPr>
            <w:tcW w:w="7936" w:type="dxa"/>
            <w:gridSpan w:val="3"/>
          </w:tcPr>
          <w:p w14:paraId="4859B9B1" w14:textId="77777777" w:rsidR="003764DC" w:rsidRDefault="003764D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5D64EA" w14:textId="77777777" w:rsidR="00513771" w:rsidRDefault="00513771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14:paraId="009C3FE0" w14:textId="30E47B44" w:rsidR="003764DC" w:rsidRPr="003370C0" w:rsidRDefault="003764D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84ADCA" w14:textId="77777777" w:rsidR="003764DC" w:rsidRDefault="003764D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706EEE" w14:textId="685B0F1E" w:rsidR="00513771" w:rsidRPr="003370C0" w:rsidRDefault="00513771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015A71">
              <w:rPr>
                <w:rFonts w:ascii="Arial" w:hAnsi="Arial" w:cs="Arial"/>
                <w:b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714" w:type="dxa"/>
            <w:gridSpan w:val="4"/>
          </w:tcPr>
          <w:p w14:paraId="31866DE0" w14:textId="77777777" w:rsidR="00513771" w:rsidRPr="003370C0" w:rsidRDefault="00513771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90659" w:rsidRPr="003370C0" w14:paraId="4C6D74BF" w14:textId="77777777" w:rsidTr="000C5385">
        <w:tc>
          <w:tcPr>
            <w:tcW w:w="1531" w:type="dxa"/>
            <w:vMerge w:val="restart"/>
            <w:vAlign w:val="center"/>
          </w:tcPr>
          <w:p w14:paraId="3A9E4217" w14:textId="07AB8E47" w:rsidR="00F90659" w:rsidRPr="003370C0" w:rsidRDefault="00F90659" w:rsidP="00F90659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6405" w:type="dxa"/>
            <w:gridSpan w:val="2"/>
          </w:tcPr>
          <w:p w14:paraId="6E134140" w14:textId="346C3715" w:rsidR="00F90659" w:rsidRPr="003370C0" w:rsidRDefault="00F90659" w:rsidP="00F90659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Review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3370C0">
              <w:rPr>
                <w:rFonts w:ascii="Arial" w:hAnsi="Arial" w:cs="Arial"/>
                <w:sz w:val="20"/>
                <w:szCs w:val="20"/>
              </w:rPr>
              <w:t>, analyzes and recommends improvement to Company Policies, manuals and code of ethics</w:t>
            </w:r>
          </w:p>
        </w:tc>
        <w:tc>
          <w:tcPr>
            <w:tcW w:w="1260" w:type="dxa"/>
          </w:tcPr>
          <w:p w14:paraId="5C958D92" w14:textId="77777777" w:rsidR="00F90659" w:rsidRPr="003370C0" w:rsidRDefault="00F90659" w:rsidP="00F906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4C6FB231" w14:textId="3F2F55F8" w:rsidR="00F90659" w:rsidRPr="00A27CDA" w:rsidRDefault="00F90659" w:rsidP="00F90659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Written communication skills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3BB2A2F" w14:textId="1601EF5A" w:rsidR="00F90659" w:rsidRPr="00A27CDA" w:rsidRDefault="00F90659" w:rsidP="00F90659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A27CDA">
              <w:rPr>
                <w:rFonts w:ascii="Arial" w:hAnsi="Arial" w:cs="Arial"/>
                <w:sz w:val="20"/>
                <w:szCs w:val="20"/>
              </w:rPr>
              <w:t xml:space="preserve">esearch and working knowledge on Labor Laws, Policy Drafting 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83" w:type="dxa"/>
            <w:vAlign w:val="center"/>
          </w:tcPr>
          <w:p w14:paraId="6735134A" w14:textId="7BDA7EE6" w:rsidR="00F90659" w:rsidRPr="003370C0" w:rsidRDefault="00F90659" w:rsidP="00F906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7A31E129" w14:textId="08433751" w:rsidR="00F90659" w:rsidRPr="00B310EC" w:rsidRDefault="00F90659" w:rsidP="00F906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6E4E49AD" w14:textId="49519178" w:rsidR="00F90659" w:rsidRPr="003370C0" w:rsidRDefault="00F90659" w:rsidP="00F906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F90659" w:rsidRPr="003370C0" w14:paraId="0B1D4BB3" w14:textId="77777777" w:rsidTr="000C5385">
        <w:tc>
          <w:tcPr>
            <w:tcW w:w="1531" w:type="dxa"/>
            <w:vMerge/>
            <w:vAlign w:val="center"/>
          </w:tcPr>
          <w:p w14:paraId="5AF5E9A8" w14:textId="3C00725F" w:rsidR="00F90659" w:rsidRPr="003370C0" w:rsidRDefault="00F90659" w:rsidP="00F90659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092F01DA" w14:textId="02EE942A" w:rsidR="00F90659" w:rsidRPr="003370C0" w:rsidRDefault="00F90659" w:rsidP="00F90659">
            <w:pPr>
              <w:numPr>
                <w:ilvl w:val="0"/>
                <w:numId w:val="4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Provide reports and recommendation on HR issues and trends stemming up from the external environment what would have an impact on the workforce</w:t>
            </w:r>
          </w:p>
        </w:tc>
        <w:tc>
          <w:tcPr>
            <w:tcW w:w="1260" w:type="dxa"/>
          </w:tcPr>
          <w:p w14:paraId="6A81B18B" w14:textId="77777777" w:rsidR="00F90659" w:rsidRPr="003370C0" w:rsidRDefault="00F90659" w:rsidP="00F906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6343C197" w14:textId="63480485" w:rsidR="00F90659" w:rsidRPr="00A27CDA" w:rsidRDefault="00F90659" w:rsidP="00F90659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Analytical and assessment skills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B66AD6F" w14:textId="4216126E" w:rsidR="00F90659" w:rsidRPr="00A27CDA" w:rsidRDefault="00F90659" w:rsidP="00F90659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883" w:type="dxa"/>
            <w:vAlign w:val="center"/>
          </w:tcPr>
          <w:p w14:paraId="0F17F66A" w14:textId="499D26A3" w:rsidR="00F90659" w:rsidRPr="003370C0" w:rsidRDefault="00F90659" w:rsidP="00F906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25550538" w14:textId="2CE01608" w:rsidR="00F90659" w:rsidRPr="003370C0" w:rsidRDefault="00F90659" w:rsidP="00F906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5D185FBA" w14:textId="1655CB73" w:rsidR="00F90659" w:rsidRPr="003370C0" w:rsidRDefault="00F90659" w:rsidP="00F906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8B397E" w:rsidRPr="003370C0" w14:paraId="4934E226" w14:textId="77777777" w:rsidTr="00F90659">
        <w:trPr>
          <w:trHeight w:val="746"/>
        </w:trPr>
        <w:tc>
          <w:tcPr>
            <w:tcW w:w="7936" w:type="dxa"/>
            <w:gridSpan w:val="3"/>
          </w:tcPr>
          <w:p w14:paraId="42B79721" w14:textId="77777777" w:rsidR="003764DC" w:rsidRDefault="003764DC" w:rsidP="008B39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7D6C4B" w14:textId="491A40CA" w:rsidR="00FF45D6" w:rsidRPr="00FF45D6" w:rsidRDefault="00FF45D6" w:rsidP="00FF45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45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Training and Development </w:t>
            </w:r>
          </w:p>
          <w:p w14:paraId="2A128871" w14:textId="77777777" w:rsidR="008B397E" w:rsidRDefault="008B397E" w:rsidP="0022059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4A9662AC" w14:textId="4FCFBE8C" w:rsidR="003764DC" w:rsidRPr="003370C0" w:rsidRDefault="003764DC" w:rsidP="002205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FCDE170" w14:textId="77777777" w:rsidR="008B397E" w:rsidRDefault="008B397E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7E07DD" w14:textId="77777777" w:rsidR="003764DC" w:rsidRDefault="003764DC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5436E1" w14:textId="3F62469E" w:rsidR="008B397E" w:rsidRPr="003370C0" w:rsidRDefault="00015A71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8B397E">
              <w:rPr>
                <w:rFonts w:ascii="Arial" w:hAnsi="Arial" w:cs="Arial"/>
                <w:b/>
                <w:sz w:val="20"/>
                <w:szCs w:val="20"/>
              </w:rPr>
              <w:t>0%</w:t>
            </w:r>
          </w:p>
        </w:tc>
        <w:tc>
          <w:tcPr>
            <w:tcW w:w="3149" w:type="dxa"/>
            <w:vAlign w:val="center"/>
          </w:tcPr>
          <w:p w14:paraId="67CA19C5" w14:textId="77777777" w:rsidR="008B397E" w:rsidRPr="00A27CDA" w:rsidRDefault="008B397E" w:rsidP="00220599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F4B9812" w14:textId="77777777" w:rsidR="008B397E" w:rsidRPr="003370C0" w:rsidRDefault="008B397E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215CDE5" w14:textId="77777777" w:rsidR="008B397E" w:rsidRPr="003370C0" w:rsidRDefault="008B397E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99" w:type="dxa"/>
            <w:vAlign w:val="center"/>
          </w:tcPr>
          <w:p w14:paraId="39889E7D" w14:textId="77777777" w:rsidR="008B397E" w:rsidRPr="003370C0" w:rsidRDefault="008B397E" w:rsidP="008B3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19D" w:rsidRPr="003370C0" w14:paraId="3EC95617" w14:textId="77777777" w:rsidTr="00762701">
        <w:tc>
          <w:tcPr>
            <w:tcW w:w="1531" w:type="dxa"/>
            <w:vAlign w:val="center"/>
          </w:tcPr>
          <w:p w14:paraId="09955ADB" w14:textId="09AE317E" w:rsidR="0084319D" w:rsidRPr="003370C0" w:rsidRDefault="0084319D" w:rsidP="008431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I,II,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6405" w:type="dxa"/>
            <w:gridSpan w:val="2"/>
          </w:tcPr>
          <w:p w14:paraId="41CB4592" w14:textId="2F5864EA" w:rsidR="0084319D" w:rsidRPr="00FF45D6" w:rsidRDefault="00FF45D6" w:rsidP="00FF45D6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bCs/>
                <w:sz w:val="20"/>
                <w:szCs w:val="20"/>
              </w:rPr>
              <w:t>Assists in conducting Training Needs Assessment (TNA) and competency gap analysis.</w:t>
            </w:r>
          </w:p>
        </w:tc>
        <w:tc>
          <w:tcPr>
            <w:tcW w:w="1260" w:type="dxa"/>
          </w:tcPr>
          <w:p w14:paraId="2E38CCDB" w14:textId="77777777" w:rsidR="0084319D" w:rsidRPr="003370C0" w:rsidRDefault="0084319D" w:rsidP="008431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30D88235" w14:textId="1C102989" w:rsidR="00F90659" w:rsidRDefault="00F90659" w:rsidP="00F9065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Training Administration</w:t>
            </w:r>
          </w:p>
          <w:p w14:paraId="51AAEA99" w14:textId="4E17D95D" w:rsidR="00F90659" w:rsidRPr="00F90659" w:rsidRDefault="00F90659" w:rsidP="00F9065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Oral and Written Communication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  <w:p w14:paraId="03008C59" w14:textId="720DF113" w:rsidR="00F90659" w:rsidRDefault="00F90659" w:rsidP="00F9065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Planning and Organizing</w:t>
            </w:r>
          </w:p>
          <w:p w14:paraId="34A757FF" w14:textId="6C861BAF" w:rsidR="00F90659" w:rsidRDefault="00F90659" w:rsidP="00F9065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coordination</w:t>
            </w:r>
          </w:p>
          <w:p w14:paraId="37DD99B6" w14:textId="78D55628" w:rsidR="00F90659" w:rsidRPr="00F90659" w:rsidRDefault="00F90659" w:rsidP="008266FD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Report Writing</w:t>
            </w:r>
          </w:p>
          <w:p w14:paraId="5417A6BA" w14:textId="1BE653C0" w:rsidR="0084319D" w:rsidRPr="00220599" w:rsidRDefault="0084319D" w:rsidP="00F906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A641E1D" w14:textId="6954FAD7" w:rsidR="0084319D" w:rsidRPr="00220599" w:rsidRDefault="003764DC" w:rsidP="0084319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5DE411A1" w14:textId="7C27F2A1" w:rsidR="0084319D" w:rsidRPr="00220599" w:rsidRDefault="003764DC" w:rsidP="0084319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11853830" w14:textId="2393F33D" w:rsidR="0084319D" w:rsidRPr="00220599" w:rsidRDefault="003764DC" w:rsidP="0084319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</w:tbl>
    <w:p w14:paraId="746AA782" w14:textId="77777777" w:rsidR="00F90659" w:rsidRDefault="00F90659"/>
    <w:tbl>
      <w:tblPr>
        <w:tblW w:w="179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405"/>
        <w:gridCol w:w="1260"/>
        <w:gridCol w:w="3149"/>
        <w:gridCol w:w="1883"/>
        <w:gridCol w:w="1883"/>
        <w:gridCol w:w="1799"/>
      </w:tblGrid>
      <w:tr w:rsidR="00914570" w:rsidRPr="003370C0" w14:paraId="5B2893F6" w14:textId="77777777" w:rsidTr="00F90659">
        <w:tc>
          <w:tcPr>
            <w:tcW w:w="1531" w:type="dxa"/>
            <w:vAlign w:val="center"/>
          </w:tcPr>
          <w:p w14:paraId="3BABA322" w14:textId="77777777" w:rsidR="00914570" w:rsidRPr="003370C0" w:rsidRDefault="00914570" w:rsidP="0091457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429E14CF" w14:textId="5A5C7CCF" w:rsidR="00914570" w:rsidRPr="00F90659" w:rsidRDefault="00914570" w:rsidP="00914570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bCs/>
                <w:sz w:val="20"/>
                <w:szCs w:val="20"/>
              </w:rPr>
              <w:t>Assists in preparing the Annual Training Plan and training calendar.</w:t>
            </w:r>
          </w:p>
        </w:tc>
        <w:tc>
          <w:tcPr>
            <w:tcW w:w="1260" w:type="dxa"/>
          </w:tcPr>
          <w:p w14:paraId="459131A6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</w:tcPr>
          <w:p w14:paraId="2737B773" w14:textId="77777777" w:rsidR="00914570" w:rsidRDefault="00914570" w:rsidP="0091457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Analytical Thinking</w:t>
            </w:r>
          </w:p>
          <w:p w14:paraId="6E2A8F15" w14:textId="687F4894" w:rsidR="00914570" w:rsidRPr="00F90659" w:rsidRDefault="00914570" w:rsidP="0091457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Teamwork and Collaboration</w:t>
            </w:r>
          </w:p>
        </w:tc>
        <w:tc>
          <w:tcPr>
            <w:tcW w:w="1883" w:type="dxa"/>
            <w:vAlign w:val="center"/>
          </w:tcPr>
          <w:p w14:paraId="71C01A67" w14:textId="12C5782C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71C1D255" w14:textId="3C9FEA81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33AEFCE4" w14:textId="5DF42B62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F90659" w:rsidRPr="003370C0" w14:paraId="2B2776EA" w14:textId="77777777" w:rsidTr="00762701">
        <w:tc>
          <w:tcPr>
            <w:tcW w:w="1531" w:type="dxa"/>
            <w:vMerge w:val="restart"/>
            <w:vAlign w:val="center"/>
          </w:tcPr>
          <w:p w14:paraId="0FB465D7" w14:textId="7A88A182" w:rsidR="00F90659" w:rsidRPr="003370C0" w:rsidRDefault="00F90659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HRA I,II,III,IV</w:t>
            </w:r>
          </w:p>
        </w:tc>
        <w:tc>
          <w:tcPr>
            <w:tcW w:w="6405" w:type="dxa"/>
          </w:tcPr>
          <w:p w14:paraId="16B3989D" w14:textId="1806286B" w:rsidR="00F90659" w:rsidRPr="00F90659" w:rsidRDefault="00F90659" w:rsidP="00F9065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bCs/>
                <w:sz w:val="20"/>
                <w:szCs w:val="20"/>
              </w:rPr>
              <w:t>Coordinates with internal and external resource persons, training institutions, and service providers. cooperative and recommends the appropriate action to be taken</w:t>
            </w:r>
          </w:p>
        </w:tc>
        <w:tc>
          <w:tcPr>
            <w:tcW w:w="1260" w:type="dxa"/>
          </w:tcPr>
          <w:p w14:paraId="02F278A9" w14:textId="77777777" w:rsidR="00F90659" w:rsidRPr="003370C0" w:rsidRDefault="00F90659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B0B92A9" w14:textId="4AEFB3A6" w:rsidR="00F90659" w:rsidRPr="00220599" w:rsidRDefault="00F90659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760617C3" w14:textId="106D28DB" w:rsidR="00F90659" w:rsidRPr="00914570" w:rsidRDefault="00914570" w:rsidP="003764D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62CA97C9" w14:textId="0FEC7B65" w:rsidR="00F90659" w:rsidRPr="003370C0" w:rsidRDefault="00F90659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112DF548" w14:textId="7E469B1E" w:rsidR="00F90659" w:rsidRPr="003370C0" w:rsidRDefault="00F90659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5B3E704A" w14:textId="77777777" w:rsidTr="00762701">
        <w:tc>
          <w:tcPr>
            <w:tcW w:w="1531" w:type="dxa"/>
            <w:vMerge/>
            <w:vAlign w:val="center"/>
          </w:tcPr>
          <w:p w14:paraId="0FB5A355" w14:textId="14EBAF3B" w:rsidR="00914570" w:rsidRPr="003370C0" w:rsidRDefault="00914570" w:rsidP="009145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4647A2A2" w14:textId="4F43B6EC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bCs/>
                <w:sz w:val="20"/>
                <w:szCs w:val="20"/>
              </w:rPr>
              <w:t>Processes training nominations and participant registrations.</w:t>
            </w:r>
          </w:p>
        </w:tc>
        <w:tc>
          <w:tcPr>
            <w:tcW w:w="1260" w:type="dxa"/>
          </w:tcPr>
          <w:p w14:paraId="453707E1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6B361335" w14:textId="68CBC3EA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48BDB9B" w14:textId="7CE0CDF0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54748CD1" w14:textId="3774FD8F" w:rsidR="00914570" w:rsidRPr="003764DC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164B2105" w14:textId="384E3841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7C209F62" w14:textId="77777777" w:rsidTr="00762701">
        <w:tc>
          <w:tcPr>
            <w:tcW w:w="1531" w:type="dxa"/>
            <w:vMerge/>
            <w:vAlign w:val="center"/>
          </w:tcPr>
          <w:p w14:paraId="680A3C6E" w14:textId="23A7988F" w:rsidR="00914570" w:rsidRPr="003370C0" w:rsidRDefault="00914570" w:rsidP="009145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6BBD32A8" w14:textId="04795F3F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bCs/>
                <w:sz w:val="20"/>
                <w:szCs w:val="20"/>
              </w:rPr>
              <w:t>Coordinates venue, accommodation, transportation, meals, and other logistical requirements for training programs.</w:t>
            </w:r>
          </w:p>
        </w:tc>
        <w:tc>
          <w:tcPr>
            <w:tcW w:w="1260" w:type="dxa"/>
          </w:tcPr>
          <w:p w14:paraId="544D4A0C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341E814E" w14:textId="6C27D553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1536A1A" w14:textId="5F6143C2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481A15FA" w14:textId="6604547C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2BC9E9F1" w14:textId="1BEC8B60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1FCCED7E" w14:textId="77777777" w:rsidTr="00762701">
        <w:tc>
          <w:tcPr>
            <w:tcW w:w="1531" w:type="dxa"/>
            <w:vMerge/>
            <w:vAlign w:val="center"/>
          </w:tcPr>
          <w:p w14:paraId="6DBA9AC7" w14:textId="77777777" w:rsidR="00914570" w:rsidRPr="003370C0" w:rsidRDefault="00914570" w:rsidP="00914570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</w:tcPr>
          <w:p w14:paraId="2AD0A7CD" w14:textId="34641BAC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FF45D6">
              <w:rPr>
                <w:rFonts w:ascii="Arial" w:hAnsi="Arial" w:cs="Arial"/>
                <w:bCs/>
                <w:sz w:val="20"/>
                <w:szCs w:val="20"/>
              </w:rPr>
              <w:t>Prepares training materials, attendance sheets, evaluation forms, certificates, and other learning documents.</w:t>
            </w:r>
          </w:p>
        </w:tc>
        <w:tc>
          <w:tcPr>
            <w:tcW w:w="1260" w:type="dxa"/>
          </w:tcPr>
          <w:p w14:paraId="21C21F58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F392B77" w14:textId="4F2FD1E1" w:rsidR="0091457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F454C6C" w14:textId="5CAB9B7E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60919D0E" w14:textId="48842D92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4D430969" w14:textId="39456F6F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255E1EC2" w14:textId="77777777" w:rsidTr="00762701">
        <w:tc>
          <w:tcPr>
            <w:tcW w:w="1531" w:type="dxa"/>
            <w:vMerge/>
            <w:vAlign w:val="center"/>
          </w:tcPr>
          <w:p w14:paraId="2A749663" w14:textId="77777777" w:rsidR="00914570" w:rsidRPr="003370C0" w:rsidRDefault="00914570" w:rsidP="0091457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55BA3047" w14:textId="4F19B83F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Facilitates participant registration and provides administrative support during training activities.</w:t>
            </w:r>
          </w:p>
        </w:tc>
        <w:tc>
          <w:tcPr>
            <w:tcW w:w="1260" w:type="dxa"/>
          </w:tcPr>
          <w:p w14:paraId="62DAE53D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02994003" w14:textId="789380F9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C396750" w14:textId="37D0BFA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513D590E" w14:textId="091F977D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398E5BA2" w14:textId="4359309B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09157594" w14:textId="77777777" w:rsidTr="00762701">
        <w:tc>
          <w:tcPr>
            <w:tcW w:w="1531" w:type="dxa"/>
            <w:vMerge/>
            <w:vAlign w:val="center"/>
          </w:tcPr>
          <w:p w14:paraId="3F099A3B" w14:textId="77777777" w:rsidR="00914570" w:rsidRPr="003370C0" w:rsidRDefault="00914570" w:rsidP="0091457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6E6EB09B" w14:textId="06D6FEEE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Monitors participant attendance and training completion.</w:t>
            </w:r>
          </w:p>
        </w:tc>
        <w:tc>
          <w:tcPr>
            <w:tcW w:w="1260" w:type="dxa"/>
          </w:tcPr>
          <w:p w14:paraId="277A2F15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156D0D60" w14:textId="77777777" w:rsidR="0091457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3A6E010" w14:textId="4FAA7D41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03EE8488" w14:textId="5A940360" w:rsidR="00914570" w:rsidRPr="003764DC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705F0A27" w14:textId="7B524EC4" w:rsidR="0091457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59091D70" w14:textId="77777777" w:rsidTr="00762701">
        <w:tc>
          <w:tcPr>
            <w:tcW w:w="1531" w:type="dxa"/>
            <w:vMerge/>
            <w:vAlign w:val="center"/>
          </w:tcPr>
          <w:p w14:paraId="637457CC" w14:textId="77777777" w:rsidR="00914570" w:rsidRPr="003370C0" w:rsidRDefault="00914570" w:rsidP="0091457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01592A18" w14:textId="41C7C0B9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Updates individual training records, learning portfolios, and the organization's training database.</w:t>
            </w:r>
          </w:p>
        </w:tc>
        <w:tc>
          <w:tcPr>
            <w:tcW w:w="1260" w:type="dxa"/>
          </w:tcPr>
          <w:p w14:paraId="54B08D4B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14296764" w14:textId="77777777" w:rsidR="0091457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37030E9" w14:textId="1FA4ADB1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52111C5B" w14:textId="0BA815C7" w:rsidR="00914570" w:rsidRPr="003764DC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7579B45C" w14:textId="4A5828CB" w:rsidR="0091457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49759692" w14:textId="77777777" w:rsidTr="00762701">
        <w:tc>
          <w:tcPr>
            <w:tcW w:w="1531" w:type="dxa"/>
            <w:vMerge/>
            <w:vAlign w:val="center"/>
          </w:tcPr>
          <w:p w14:paraId="070E2F13" w14:textId="77777777" w:rsidR="00914570" w:rsidRPr="003370C0" w:rsidRDefault="00914570" w:rsidP="0091457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4630AA78" w14:textId="5C4B3FB3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Prepares post-training reports, training statistics, and accomplishment reports.</w:t>
            </w:r>
          </w:p>
        </w:tc>
        <w:tc>
          <w:tcPr>
            <w:tcW w:w="1260" w:type="dxa"/>
          </w:tcPr>
          <w:p w14:paraId="54088AC5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66C084DA" w14:textId="77777777" w:rsidR="0091457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02B57E82" w14:textId="3321C1BF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07C2F681" w14:textId="31129999" w:rsidR="00914570" w:rsidRPr="003764DC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5D776BF6" w14:textId="319B5AEC" w:rsidR="0091457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58A67786" w14:textId="77777777" w:rsidTr="00762701">
        <w:tc>
          <w:tcPr>
            <w:tcW w:w="1531" w:type="dxa"/>
            <w:vMerge/>
            <w:vAlign w:val="center"/>
          </w:tcPr>
          <w:p w14:paraId="3C0040DB" w14:textId="77777777" w:rsidR="00914570" w:rsidRPr="003370C0" w:rsidRDefault="00914570" w:rsidP="0091457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70C4DD9C" w14:textId="0D37245A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Monitors compliance with mandatory training requirements.</w:t>
            </w:r>
          </w:p>
        </w:tc>
        <w:tc>
          <w:tcPr>
            <w:tcW w:w="1260" w:type="dxa"/>
          </w:tcPr>
          <w:p w14:paraId="4B769186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1EB9923B" w14:textId="77777777" w:rsidR="0091457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02B9F06" w14:textId="2FFBEF7E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34808EDC" w14:textId="6F1F93DB" w:rsidR="00914570" w:rsidRPr="003764DC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42F5540E" w14:textId="297825A8" w:rsidR="0091457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4F6B98BA" w14:textId="77777777" w:rsidTr="00762701">
        <w:tc>
          <w:tcPr>
            <w:tcW w:w="1531" w:type="dxa"/>
            <w:vMerge/>
            <w:vAlign w:val="center"/>
          </w:tcPr>
          <w:p w14:paraId="507A7AB8" w14:textId="77777777" w:rsidR="00914570" w:rsidRPr="003370C0" w:rsidRDefault="00914570" w:rsidP="0091457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05C2BF5C" w14:textId="352ED2BC" w:rsidR="00914570" w:rsidRPr="00FF45D6" w:rsidRDefault="00914570" w:rsidP="0091457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Assists in evaluating training effectiveness and recommends improvements to learning programs.</w:t>
            </w:r>
          </w:p>
        </w:tc>
        <w:tc>
          <w:tcPr>
            <w:tcW w:w="1260" w:type="dxa"/>
          </w:tcPr>
          <w:p w14:paraId="1B33F016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328E304B" w14:textId="77777777" w:rsidR="0091457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3DF7ED9" w14:textId="0149637E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0011F6E5" w14:textId="777A9ADB" w:rsidR="00914570" w:rsidRPr="003764DC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4C395B2D" w14:textId="3593CBB5" w:rsidR="0091457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3764DC" w:rsidRPr="003370C0" w14:paraId="01AA4106" w14:textId="77777777" w:rsidTr="000C5385">
        <w:trPr>
          <w:trHeight w:val="215"/>
        </w:trPr>
        <w:tc>
          <w:tcPr>
            <w:tcW w:w="7936" w:type="dxa"/>
            <w:gridSpan w:val="2"/>
            <w:vAlign w:val="center"/>
          </w:tcPr>
          <w:p w14:paraId="2E7530CC" w14:textId="77777777" w:rsidR="003764DC" w:rsidRDefault="003764DC" w:rsidP="003764DC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5818D4" w14:textId="7C933910" w:rsidR="00FF45D6" w:rsidRDefault="00FF45D6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hAnsi="Arial" w:cs="Arial"/>
                <w:b/>
                <w:sz w:val="20"/>
                <w:szCs w:val="20"/>
              </w:rPr>
              <w:t xml:space="preserve">Learning and Organizational Development </w:t>
            </w:r>
          </w:p>
          <w:p w14:paraId="3851E1B6" w14:textId="330B08A9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3E8CEAED" w14:textId="64096285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95E6949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1D4DA8" w14:textId="27CF1DCA" w:rsidR="003764DC" w:rsidRPr="003370C0" w:rsidRDefault="00015A71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  <w:r w:rsidR="003764DC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714" w:type="dxa"/>
            <w:gridSpan w:val="4"/>
            <w:vAlign w:val="center"/>
          </w:tcPr>
          <w:p w14:paraId="1D9BEB9A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17B02C61" w14:textId="77777777" w:rsidTr="000C5385">
        <w:tc>
          <w:tcPr>
            <w:tcW w:w="1531" w:type="dxa"/>
            <w:vMerge w:val="restart"/>
            <w:vAlign w:val="center"/>
          </w:tcPr>
          <w:p w14:paraId="4D9F8B36" w14:textId="4FB79377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  <w:vAlign w:val="center"/>
          </w:tcPr>
          <w:p w14:paraId="38AA8AE5" w14:textId="582B953F" w:rsidR="003764DC" w:rsidRPr="003370C0" w:rsidRDefault="00FF45D6" w:rsidP="003764DC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Assists in implementing employee development and competency-building programs.</w:t>
            </w:r>
          </w:p>
        </w:tc>
        <w:tc>
          <w:tcPr>
            <w:tcW w:w="1260" w:type="dxa"/>
          </w:tcPr>
          <w:p w14:paraId="019F385B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119FB1F2" w14:textId="77777777" w:rsidR="00F90659" w:rsidRDefault="00F90659" w:rsidP="00F9065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Training Administration</w:t>
            </w:r>
          </w:p>
          <w:p w14:paraId="367A431E" w14:textId="77777777" w:rsidR="00F90659" w:rsidRPr="00F90659" w:rsidRDefault="00F90659" w:rsidP="00F9065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Oral and Written Communication</w:t>
            </w:r>
          </w:p>
          <w:p w14:paraId="0B6DA434" w14:textId="77777777" w:rsidR="00F90659" w:rsidRDefault="00F90659" w:rsidP="00F9065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Planning and Organizing</w:t>
            </w:r>
          </w:p>
          <w:p w14:paraId="5441A145" w14:textId="348287D7" w:rsidR="003764DC" w:rsidRPr="00F90659" w:rsidRDefault="003764DC" w:rsidP="00F90659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74D4C655" w14:textId="572D5222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21C99042" w14:textId="07F651C4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4CB004AD" w14:textId="323CA31C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22FF893A" w14:textId="77777777" w:rsidTr="000C5385">
        <w:trPr>
          <w:trHeight w:val="170"/>
        </w:trPr>
        <w:tc>
          <w:tcPr>
            <w:tcW w:w="1531" w:type="dxa"/>
            <w:vMerge/>
            <w:vAlign w:val="center"/>
          </w:tcPr>
          <w:p w14:paraId="02FA9F85" w14:textId="4838C652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381B99BC" w14:textId="14852932" w:rsidR="003764DC" w:rsidRPr="003370C0" w:rsidRDefault="00FF45D6" w:rsidP="003764DC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eastAsiaTheme="minorHAnsi" w:hAnsi="Arial" w:cs="Arial"/>
                <w:sz w:val="20"/>
                <w:szCs w:val="20"/>
              </w:rPr>
              <w:t>Coordinates orientation programs for newly hired employees.</w:t>
            </w:r>
          </w:p>
        </w:tc>
        <w:tc>
          <w:tcPr>
            <w:tcW w:w="1260" w:type="dxa"/>
          </w:tcPr>
          <w:p w14:paraId="15E5911A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2FC47B9" w14:textId="75D1839C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3583D4D" w14:textId="2A1C266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</w:tcPr>
          <w:p w14:paraId="2B349C8C" w14:textId="12B133AE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1C667E14" w14:textId="40B58C85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63B46830" w14:textId="77777777" w:rsidTr="000C5385">
        <w:tc>
          <w:tcPr>
            <w:tcW w:w="1531" w:type="dxa"/>
            <w:vMerge/>
            <w:vAlign w:val="center"/>
          </w:tcPr>
          <w:p w14:paraId="0F639ED0" w14:textId="77777777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3A0E548F" w14:textId="699D7152" w:rsidR="003764DC" w:rsidRPr="003370C0" w:rsidRDefault="00FF45D6" w:rsidP="003764DC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eastAsiaTheme="minorHAnsi" w:hAnsi="Arial" w:cs="Arial"/>
                <w:sz w:val="20"/>
                <w:szCs w:val="20"/>
              </w:rPr>
              <w:t>Assists in the implementation of leadership development, succession planning, and career development initiatives.</w:t>
            </w:r>
          </w:p>
        </w:tc>
        <w:tc>
          <w:tcPr>
            <w:tcW w:w="1260" w:type="dxa"/>
          </w:tcPr>
          <w:p w14:paraId="52CED3A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639AA879" w14:textId="01B2FE79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F3E1EFF" w14:textId="06908C8C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</w:tcPr>
          <w:p w14:paraId="4D37EBD6" w14:textId="47E4998A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755F4A5A" w14:textId="4ADE219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14570" w:rsidRPr="003370C0" w14:paraId="6AE7D2D6" w14:textId="77777777" w:rsidTr="001C42EF">
        <w:tc>
          <w:tcPr>
            <w:tcW w:w="1531" w:type="dxa"/>
            <w:vMerge/>
            <w:vAlign w:val="center"/>
          </w:tcPr>
          <w:p w14:paraId="762628DB" w14:textId="77777777" w:rsidR="00914570" w:rsidRPr="003370C0" w:rsidRDefault="00914570" w:rsidP="009145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3085D3DA" w14:textId="036C03B7" w:rsidR="00914570" w:rsidRPr="00FF45D6" w:rsidRDefault="00914570" w:rsidP="00914570">
            <w:pPr>
              <w:pStyle w:val="ListParagraph"/>
              <w:numPr>
                <w:ilvl w:val="0"/>
                <w:numId w:val="6"/>
              </w:numPr>
              <w:ind w:left="517"/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Assists in establishing partnerships with government agencies, educational institutions, and professional organizations for learning and development initiatives.</w:t>
            </w:r>
          </w:p>
        </w:tc>
        <w:tc>
          <w:tcPr>
            <w:tcW w:w="1260" w:type="dxa"/>
          </w:tcPr>
          <w:p w14:paraId="191D206C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0D719AFE" w14:textId="77777777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A53A7E3" w14:textId="33085201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565C9059" w14:textId="3F591027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381A7ADA" w14:textId="22B1330B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</w:tbl>
    <w:p w14:paraId="6BC5654F" w14:textId="77777777" w:rsidR="00F90659" w:rsidRDefault="00F90659"/>
    <w:p w14:paraId="55B4CF9D" w14:textId="77777777" w:rsidR="00F90659" w:rsidRDefault="00F90659"/>
    <w:p w14:paraId="19B90428" w14:textId="77777777" w:rsidR="00F90659" w:rsidRDefault="00F90659"/>
    <w:p w14:paraId="006FEA64" w14:textId="77777777" w:rsidR="00F90659" w:rsidRDefault="00F90659"/>
    <w:p w14:paraId="1C50EEF8" w14:textId="77777777" w:rsidR="00F90659" w:rsidRDefault="00F90659"/>
    <w:tbl>
      <w:tblPr>
        <w:tblW w:w="179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405"/>
        <w:gridCol w:w="1260"/>
        <w:gridCol w:w="3149"/>
        <w:gridCol w:w="1883"/>
        <w:gridCol w:w="6"/>
        <w:gridCol w:w="1877"/>
        <w:gridCol w:w="12"/>
        <w:gridCol w:w="1787"/>
      </w:tblGrid>
      <w:tr w:rsidR="003764DC" w:rsidRPr="003370C0" w14:paraId="06448BA6" w14:textId="77777777" w:rsidTr="000C5385">
        <w:tc>
          <w:tcPr>
            <w:tcW w:w="7936" w:type="dxa"/>
            <w:gridSpan w:val="2"/>
            <w:vAlign w:val="center"/>
          </w:tcPr>
          <w:p w14:paraId="64230982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E5F495" w14:textId="77777777" w:rsidR="00FF45D6" w:rsidRDefault="00FF45D6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hAnsi="Arial" w:cs="Arial"/>
                <w:b/>
                <w:sz w:val="20"/>
                <w:szCs w:val="20"/>
              </w:rPr>
              <w:t xml:space="preserve">Recruitment and Onboarding Support (10%) </w:t>
            </w:r>
          </w:p>
          <w:p w14:paraId="7B02BCC3" w14:textId="67ABE7BC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3CEA95A8" w14:textId="57157543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1347C4A2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404607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7C1943" w14:textId="038EA9FC" w:rsidR="003764DC" w:rsidRPr="003370C0" w:rsidRDefault="00015A71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="003764DC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714" w:type="dxa"/>
            <w:gridSpan w:val="6"/>
            <w:vAlign w:val="center"/>
          </w:tcPr>
          <w:p w14:paraId="2E9787E1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90659" w:rsidRPr="003370C0" w14:paraId="09F074AD" w14:textId="77777777" w:rsidTr="00853FD8">
        <w:tc>
          <w:tcPr>
            <w:tcW w:w="1531" w:type="dxa"/>
            <w:vMerge w:val="restart"/>
            <w:vAlign w:val="center"/>
          </w:tcPr>
          <w:p w14:paraId="4D219951" w14:textId="5AD02400" w:rsidR="00F90659" w:rsidRPr="00B56628" w:rsidRDefault="00F90659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</w:tcPr>
          <w:p w14:paraId="17624481" w14:textId="23A60008" w:rsidR="00F90659" w:rsidRPr="003370C0" w:rsidRDefault="00F90659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Assists in scheduling pre-employment examinations and interviews.</w:t>
            </w:r>
          </w:p>
        </w:tc>
        <w:tc>
          <w:tcPr>
            <w:tcW w:w="1260" w:type="dxa"/>
          </w:tcPr>
          <w:p w14:paraId="2FEAD511" w14:textId="77777777" w:rsidR="00F90659" w:rsidRPr="003370C0" w:rsidRDefault="00F90659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536DFB1C" w14:textId="4460B924" w:rsidR="00F90659" w:rsidRPr="00F90659" w:rsidRDefault="00F90659" w:rsidP="00F9065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Oral and Written Communication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skills</w:t>
            </w:r>
          </w:p>
          <w:p w14:paraId="6DD48439" w14:textId="77777777" w:rsidR="00F90659" w:rsidRDefault="00F90659" w:rsidP="00F9065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Knowledge of recruitment procedures</w:t>
            </w:r>
          </w:p>
          <w:p w14:paraId="5EFCBC99" w14:textId="7FC9B51B" w:rsidR="00F90659" w:rsidRPr="00F90659" w:rsidRDefault="00F90659" w:rsidP="00F9065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Attention to detail</w:t>
            </w:r>
          </w:p>
        </w:tc>
        <w:tc>
          <w:tcPr>
            <w:tcW w:w="1883" w:type="dxa"/>
            <w:vMerge w:val="restart"/>
            <w:vAlign w:val="center"/>
          </w:tcPr>
          <w:p w14:paraId="20DC281A" w14:textId="08D620A4" w:rsidR="00F90659" w:rsidRPr="003370C0" w:rsidRDefault="00F90659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Merge w:val="restart"/>
            <w:vAlign w:val="center"/>
          </w:tcPr>
          <w:p w14:paraId="38FB4437" w14:textId="67F69DD5" w:rsidR="00F90659" w:rsidRPr="003370C0" w:rsidRDefault="00F90659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Merge w:val="restart"/>
            <w:vAlign w:val="center"/>
          </w:tcPr>
          <w:p w14:paraId="1A74B27F" w14:textId="75CAA462" w:rsidR="00F90659" w:rsidRPr="003370C0" w:rsidRDefault="00F90659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F90659" w:rsidRPr="003370C0" w14:paraId="369ED9AD" w14:textId="77777777" w:rsidTr="00FF45D6">
        <w:trPr>
          <w:trHeight w:val="440"/>
        </w:trPr>
        <w:tc>
          <w:tcPr>
            <w:tcW w:w="1531" w:type="dxa"/>
            <w:vMerge/>
            <w:vAlign w:val="center"/>
          </w:tcPr>
          <w:p w14:paraId="1EC03B11" w14:textId="71B8BCCC" w:rsidR="00F90659" w:rsidRPr="003370C0" w:rsidRDefault="00F90659" w:rsidP="003764DC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5F3079B3" w14:textId="53A6773A" w:rsidR="00F90659" w:rsidRPr="003370C0" w:rsidRDefault="00F90659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Assists in applicant pre-screening based on minimum qualifications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</w:tcPr>
          <w:p w14:paraId="61B9B75E" w14:textId="77777777" w:rsidR="00F90659" w:rsidRPr="003370C0" w:rsidRDefault="00F90659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CBC8E35" w14:textId="77777777" w:rsidR="00F90659" w:rsidRPr="003370C0" w:rsidRDefault="00F90659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Merge/>
            <w:vAlign w:val="center"/>
          </w:tcPr>
          <w:p w14:paraId="58A840CC" w14:textId="77777777" w:rsidR="00F90659" w:rsidRPr="003370C0" w:rsidRDefault="00F90659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Merge/>
            <w:vAlign w:val="center"/>
          </w:tcPr>
          <w:p w14:paraId="49CABF21" w14:textId="77777777" w:rsidR="00F90659" w:rsidRPr="003370C0" w:rsidRDefault="00F90659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vMerge/>
            <w:vAlign w:val="center"/>
          </w:tcPr>
          <w:p w14:paraId="021339D9" w14:textId="77777777" w:rsidR="00F90659" w:rsidRPr="003370C0" w:rsidRDefault="00F90659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14570" w:rsidRPr="003370C0" w14:paraId="33971824" w14:textId="77777777" w:rsidTr="00853FD8">
        <w:tc>
          <w:tcPr>
            <w:tcW w:w="1531" w:type="dxa"/>
            <w:vMerge/>
            <w:vAlign w:val="center"/>
          </w:tcPr>
          <w:p w14:paraId="1090CAA4" w14:textId="572FD7F1" w:rsidR="00914570" w:rsidRPr="003370C0" w:rsidRDefault="00914570" w:rsidP="00914570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6B20A385" w14:textId="1323FF79" w:rsidR="00914570" w:rsidRPr="003370C0" w:rsidRDefault="00914570" w:rsidP="00914570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FF45D6">
              <w:rPr>
                <w:rFonts w:ascii="Arial" w:hAnsi="Arial" w:cs="Arial"/>
                <w:sz w:val="20"/>
                <w:szCs w:val="20"/>
              </w:rPr>
              <w:t>Assists during employee onboarding and orientation programs.</w:t>
            </w:r>
          </w:p>
        </w:tc>
        <w:tc>
          <w:tcPr>
            <w:tcW w:w="1260" w:type="dxa"/>
          </w:tcPr>
          <w:p w14:paraId="5E2E1B54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9DB5995" w14:textId="66A9029E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F086A77" w14:textId="7456734C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60E9400E" w14:textId="339232AE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Align w:val="center"/>
          </w:tcPr>
          <w:p w14:paraId="6F4B3758" w14:textId="0AAF11A9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015A71" w:rsidRPr="003370C0" w14:paraId="6A325F12" w14:textId="77777777" w:rsidTr="00DD178F">
        <w:tc>
          <w:tcPr>
            <w:tcW w:w="7936" w:type="dxa"/>
            <w:gridSpan w:val="2"/>
            <w:vAlign w:val="center"/>
          </w:tcPr>
          <w:p w14:paraId="2CA34CC7" w14:textId="30DCEC72" w:rsidR="00015A71" w:rsidRPr="00015A71" w:rsidRDefault="00015A71" w:rsidP="00015A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5A71">
              <w:rPr>
                <w:rFonts w:ascii="Arial" w:hAnsi="Arial" w:cs="Arial"/>
                <w:b/>
                <w:bCs/>
                <w:sz w:val="20"/>
                <w:szCs w:val="20"/>
              </w:rPr>
              <w:t>Administrative Support (1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15A71">
              <w:rPr>
                <w:rFonts w:ascii="Arial" w:hAnsi="Arial" w:cs="Arial"/>
                <w:b/>
                <w:bCs/>
                <w:sz w:val="20"/>
                <w:szCs w:val="20"/>
              </w:rPr>
              <w:t>%)</w:t>
            </w:r>
          </w:p>
          <w:p w14:paraId="6ECD3F81" w14:textId="4A1B75AA" w:rsidR="00015A71" w:rsidRDefault="00015A71" w:rsidP="00015A71">
            <w:pPr>
              <w:rPr>
                <w:rFonts w:ascii="Arial" w:hAnsi="Arial" w:cs="Arial"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050408F3" w14:textId="276B8BA6" w:rsidR="00015A71" w:rsidRPr="00015A71" w:rsidRDefault="00015A71" w:rsidP="00015A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D7FFD6" w14:textId="4FB69770" w:rsidR="00015A71" w:rsidRPr="003370C0" w:rsidRDefault="00015A71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3149" w:type="dxa"/>
            <w:vAlign w:val="center"/>
          </w:tcPr>
          <w:p w14:paraId="277E7901" w14:textId="42F9B5ED" w:rsidR="00015A71" w:rsidRPr="003370C0" w:rsidRDefault="00015A71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9F4E10C" w14:textId="3B68EA85" w:rsidR="00015A71" w:rsidRPr="003370C0" w:rsidRDefault="00015A71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026A605B" w14:textId="680FA63A" w:rsidR="00015A71" w:rsidRPr="003370C0" w:rsidRDefault="00015A71" w:rsidP="003764DC">
            <w:pPr>
              <w:jc w:val="center"/>
              <w:rPr>
                <w:rFonts w:ascii="Cambria Math" w:eastAsia="Arial Unicode MS" w:hAnsi="Cambria Math" w:cs="Cambria Math"/>
                <w:b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45FF321D" w14:textId="1A7DD2E0" w:rsidR="00015A71" w:rsidRPr="003370C0" w:rsidRDefault="00015A71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4570" w:rsidRPr="003370C0" w14:paraId="3E0B1650" w14:textId="77777777" w:rsidTr="00F90659">
        <w:tc>
          <w:tcPr>
            <w:tcW w:w="1531" w:type="dxa"/>
            <w:vMerge w:val="restart"/>
            <w:vAlign w:val="center"/>
          </w:tcPr>
          <w:p w14:paraId="0797422A" w14:textId="6E708656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</w:tcPr>
          <w:p w14:paraId="50D1FA88" w14:textId="78F63A73" w:rsidR="00914570" w:rsidRPr="00F90659" w:rsidRDefault="00914570" w:rsidP="00914570">
            <w:pPr>
              <w:pStyle w:val="ListParagraph"/>
              <w:numPr>
                <w:ilvl w:val="0"/>
                <w:numId w:val="19"/>
              </w:numPr>
              <w:ind w:left="427"/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Drafts memoranda, advisories, endorsements, requests, and correspondence related to training and HR activities.</w:t>
            </w:r>
          </w:p>
        </w:tc>
        <w:tc>
          <w:tcPr>
            <w:tcW w:w="1260" w:type="dxa"/>
          </w:tcPr>
          <w:p w14:paraId="228512DE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</w:tcPr>
          <w:p w14:paraId="12F54866" w14:textId="77777777" w:rsidR="00914570" w:rsidRDefault="00914570" w:rsidP="00914570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  <w:p w14:paraId="2C6B5395" w14:textId="6E141657" w:rsidR="00914570" w:rsidRDefault="00914570" w:rsidP="00914570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914570">
              <w:rPr>
                <w:rFonts w:ascii="Arial" w:hAnsi="Arial" w:cs="Arial"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records</w:t>
            </w:r>
            <w:r w:rsidRPr="00914570">
              <w:rPr>
                <w:rFonts w:ascii="Arial" w:hAnsi="Arial" w:cs="Arial"/>
                <w:sz w:val="20"/>
                <w:szCs w:val="20"/>
              </w:rPr>
              <w:t xml:space="preserve"> management</w:t>
            </w:r>
          </w:p>
          <w:p w14:paraId="5B9C2610" w14:textId="77777777" w:rsidR="00914570" w:rsidRDefault="00914570" w:rsidP="00914570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914570">
              <w:rPr>
                <w:rFonts w:ascii="Arial" w:hAnsi="Arial" w:cs="Arial"/>
                <w:sz w:val="20"/>
                <w:szCs w:val="20"/>
              </w:rPr>
              <w:t>Report preparation</w:t>
            </w:r>
          </w:p>
          <w:p w14:paraId="663191DB" w14:textId="10BDEF32" w:rsidR="00914570" w:rsidRPr="00F90659" w:rsidRDefault="00914570" w:rsidP="0091457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6B57C24" w14:textId="1234031C" w:rsidR="00914570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4B68350A" w14:textId="70680D94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Align w:val="center"/>
          </w:tcPr>
          <w:p w14:paraId="77C790CE" w14:textId="62DDE0BF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63E4993E" w14:textId="77777777" w:rsidTr="00853FD8">
        <w:tc>
          <w:tcPr>
            <w:tcW w:w="1531" w:type="dxa"/>
            <w:vMerge/>
            <w:vAlign w:val="center"/>
          </w:tcPr>
          <w:p w14:paraId="6D6F6BA9" w14:textId="77777777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</w:tcPr>
          <w:p w14:paraId="6682252C" w14:textId="5F594FBA" w:rsidR="00914570" w:rsidRPr="00F90659" w:rsidRDefault="00914570" w:rsidP="00914570">
            <w:pPr>
              <w:pStyle w:val="ListParagraph"/>
              <w:numPr>
                <w:ilvl w:val="0"/>
                <w:numId w:val="19"/>
              </w:numPr>
              <w:ind w:left="337" w:hanging="247"/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Maintains and updates employee training files and related records.</w:t>
            </w:r>
          </w:p>
        </w:tc>
        <w:tc>
          <w:tcPr>
            <w:tcW w:w="1260" w:type="dxa"/>
          </w:tcPr>
          <w:p w14:paraId="29D9048B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05901022" w14:textId="77777777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02C78E58" w14:textId="7503F47F" w:rsidR="00914570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3CAC7CF7" w14:textId="33C7A8AB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Align w:val="center"/>
          </w:tcPr>
          <w:p w14:paraId="4042F603" w14:textId="0D9E7DC4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2AD9FED5" w14:textId="77777777" w:rsidTr="00853FD8">
        <w:tc>
          <w:tcPr>
            <w:tcW w:w="1531" w:type="dxa"/>
            <w:vMerge/>
            <w:vAlign w:val="center"/>
          </w:tcPr>
          <w:p w14:paraId="1D3B332F" w14:textId="77777777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</w:tcPr>
          <w:p w14:paraId="03275BA8" w14:textId="186BF76A" w:rsidR="00914570" w:rsidRPr="00F90659" w:rsidRDefault="00914570" w:rsidP="00914570">
            <w:pPr>
              <w:pStyle w:val="ListParagraph"/>
              <w:numPr>
                <w:ilvl w:val="0"/>
                <w:numId w:val="19"/>
              </w:numPr>
              <w:ind w:left="337" w:hanging="247"/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Assists in scanning, filing, archiving, and safeguarding HR documents.</w:t>
            </w:r>
          </w:p>
        </w:tc>
        <w:tc>
          <w:tcPr>
            <w:tcW w:w="1260" w:type="dxa"/>
          </w:tcPr>
          <w:p w14:paraId="17F3FDBF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065A4755" w14:textId="77777777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06F422C" w14:textId="144B9349" w:rsidR="00914570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574A77F6" w14:textId="325E0B25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Align w:val="center"/>
          </w:tcPr>
          <w:p w14:paraId="5EE8FA5F" w14:textId="5CDE6A0C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086D6260" w14:textId="77777777" w:rsidTr="00853FD8">
        <w:tc>
          <w:tcPr>
            <w:tcW w:w="1531" w:type="dxa"/>
            <w:vMerge/>
            <w:vAlign w:val="center"/>
          </w:tcPr>
          <w:p w14:paraId="00B6D2D8" w14:textId="77777777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</w:tcPr>
          <w:p w14:paraId="00C34DA3" w14:textId="74999AC8" w:rsidR="00914570" w:rsidRPr="00F90659" w:rsidRDefault="00914570" w:rsidP="00914570">
            <w:pPr>
              <w:pStyle w:val="ListParagraph"/>
              <w:numPr>
                <w:ilvl w:val="0"/>
                <w:numId w:val="19"/>
              </w:numPr>
              <w:ind w:left="337" w:hanging="247"/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Prepares requests for payment, purchase requests, and other documents related to training activities.</w:t>
            </w:r>
          </w:p>
        </w:tc>
        <w:tc>
          <w:tcPr>
            <w:tcW w:w="1260" w:type="dxa"/>
          </w:tcPr>
          <w:p w14:paraId="5F861D49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371E7244" w14:textId="77777777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61265C8" w14:textId="5B9745DE" w:rsidR="00914570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2AD783A6" w14:textId="55604AFC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Align w:val="center"/>
          </w:tcPr>
          <w:p w14:paraId="28E2308D" w14:textId="6A29909E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6A6470A5" w14:textId="77777777" w:rsidTr="00853FD8">
        <w:tc>
          <w:tcPr>
            <w:tcW w:w="1531" w:type="dxa"/>
            <w:vMerge/>
            <w:vAlign w:val="center"/>
          </w:tcPr>
          <w:p w14:paraId="3F859D83" w14:textId="77777777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</w:tcPr>
          <w:p w14:paraId="03F874B3" w14:textId="5FE67B81" w:rsidR="00914570" w:rsidRPr="00F90659" w:rsidRDefault="00914570" w:rsidP="00914570">
            <w:pPr>
              <w:pStyle w:val="ListParagraph"/>
              <w:numPr>
                <w:ilvl w:val="0"/>
                <w:numId w:val="19"/>
              </w:numPr>
              <w:ind w:left="337" w:hanging="247"/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Prepares periodic reports, statistical data, and management information as required.</w:t>
            </w:r>
          </w:p>
        </w:tc>
        <w:tc>
          <w:tcPr>
            <w:tcW w:w="1260" w:type="dxa"/>
          </w:tcPr>
          <w:p w14:paraId="6DA19CCA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6C08E033" w14:textId="77777777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B8DF73E" w14:textId="579DECE4" w:rsidR="00914570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0052E2F7" w14:textId="6095CB75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Align w:val="center"/>
          </w:tcPr>
          <w:p w14:paraId="06D9BE41" w14:textId="6DAB1F2B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40A15C0C" w14:textId="77777777" w:rsidTr="00853FD8">
        <w:tc>
          <w:tcPr>
            <w:tcW w:w="1531" w:type="dxa"/>
            <w:vMerge/>
            <w:vAlign w:val="center"/>
          </w:tcPr>
          <w:p w14:paraId="5374A436" w14:textId="77777777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</w:tcPr>
          <w:p w14:paraId="3CCC8934" w14:textId="0714A7F1" w:rsidR="00914570" w:rsidRPr="00F90659" w:rsidRDefault="00914570" w:rsidP="00914570">
            <w:pPr>
              <w:pStyle w:val="ListParagraph"/>
              <w:numPr>
                <w:ilvl w:val="0"/>
                <w:numId w:val="19"/>
              </w:numPr>
              <w:ind w:left="337" w:hanging="247"/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Performs other HR-related duties as may be assigned.</w:t>
            </w:r>
          </w:p>
        </w:tc>
        <w:tc>
          <w:tcPr>
            <w:tcW w:w="1260" w:type="dxa"/>
          </w:tcPr>
          <w:p w14:paraId="0DB864B6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75FC6544" w14:textId="77777777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EC5E905" w14:textId="58D7A264" w:rsidR="00914570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398966D1" w14:textId="637DB436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Align w:val="center"/>
          </w:tcPr>
          <w:p w14:paraId="673A3F75" w14:textId="68776C4F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0AEB7252" w14:textId="77777777" w:rsidTr="00853FD8">
        <w:tc>
          <w:tcPr>
            <w:tcW w:w="1531" w:type="dxa"/>
            <w:vMerge/>
            <w:vAlign w:val="center"/>
          </w:tcPr>
          <w:p w14:paraId="2CD6999A" w14:textId="77777777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</w:tcPr>
          <w:p w14:paraId="3FCF6DA8" w14:textId="1DB86234" w:rsidR="00914570" w:rsidRPr="00F90659" w:rsidRDefault="00914570" w:rsidP="00914570">
            <w:pPr>
              <w:pStyle w:val="ListParagraph"/>
              <w:numPr>
                <w:ilvl w:val="0"/>
                <w:numId w:val="19"/>
              </w:numPr>
              <w:ind w:left="337" w:hanging="247"/>
              <w:rPr>
                <w:rFonts w:ascii="Arial" w:hAnsi="Arial" w:cs="Arial"/>
                <w:sz w:val="20"/>
                <w:szCs w:val="20"/>
              </w:rPr>
            </w:pPr>
            <w:r w:rsidRPr="00F90659">
              <w:rPr>
                <w:rFonts w:ascii="Arial" w:hAnsi="Arial" w:cs="Arial"/>
                <w:sz w:val="20"/>
                <w:szCs w:val="20"/>
              </w:rPr>
              <w:t>Assists in special HR projects, institutional programs, and committee assignments</w:t>
            </w:r>
          </w:p>
        </w:tc>
        <w:tc>
          <w:tcPr>
            <w:tcW w:w="1260" w:type="dxa"/>
          </w:tcPr>
          <w:p w14:paraId="13AE8F2A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AB6FC86" w14:textId="77777777" w:rsidR="00914570" w:rsidRPr="00220599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9027858" w14:textId="4882F3BB" w:rsidR="00914570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gridSpan w:val="2"/>
            <w:vAlign w:val="center"/>
          </w:tcPr>
          <w:p w14:paraId="7ECFB5BC" w14:textId="62CD2F63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gridSpan w:val="2"/>
            <w:vAlign w:val="center"/>
          </w:tcPr>
          <w:p w14:paraId="017BF179" w14:textId="749FDCBA" w:rsidR="00914570" w:rsidRPr="00220599" w:rsidRDefault="00914570" w:rsidP="0091457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3764DC" w:rsidRPr="003370C0" w14:paraId="2C53B028" w14:textId="77777777" w:rsidTr="000C5385">
        <w:tc>
          <w:tcPr>
            <w:tcW w:w="7936" w:type="dxa"/>
            <w:gridSpan w:val="2"/>
          </w:tcPr>
          <w:p w14:paraId="41FA29E3" w14:textId="77777777" w:rsidR="003764DC" w:rsidRDefault="003764DC" w:rsidP="003764D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711BDA17" w14:textId="31016230" w:rsidR="0080394D" w:rsidRPr="003370C0" w:rsidRDefault="0080394D" w:rsidP="0080394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HRA I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and 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HRA II (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260" w:type="dxa"/>
          </w:tcPr>
          <w:p w14:paraId="3E477133" w14:textId="2EB7032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714" w:type="dxa"/>
            <w:gridSpan w:val="6"/>
            <w:vAlign w:val="center"/>
          </w:tcPr>
          <w:p w14:paraId="6259DBD7" w14:textId="76EFE31D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14570" w:rsidRPr="003370C0" w14:paraId="29C8D043" w14:textId="77777777" w:rsidTr="00363FC9">
        <w:tc>
          <w:tcPr>
            <w:tcW w:w="1531" w:type="dxa"/>
            <w:vMerge w:val="restart"/>
            <w:vAlign w:val="center"/>
          </w:tcPr>
          <w:p w14:paraId="58B9613B" w14:textId="79ACCF4A" w:rsidR="00914570" w:rsidRPr="007F767A" w:rsidRDefault="00914570" w:rsidP="009145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  <w:vAlign w:val="center"/>
          </w:tcPr>
          <w:p w14:paraId="182A2CA0" w14:textId="397CD958" w:rsidR="00914570" w:rsidRPr="003370C0" w:rsidRDefault="00914570" w:rsidP="00914570">
            <w:pPr>
              <w:pStyle w:val="ListParagraph"/>
              <w:numPr>
                <w:ilvl w:val="0"/>
                <w:numId w:val="3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60" w:type="dxa"/>
          </w:tcPr>
          <w:p w14:paraId="70DF1A25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24FEB0A5" w14:textId="581DA6E0" w:rsidR="00914570" w:rsidRPr="003370C0" w:rsidRDefault="00914570" w:rsidP="00914570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889" w:type="dxa"/>
            <w:gridSpan w:val="2"/>
            <w:vAlign w:val="center"/>
          </w:tcPr>
          <w:p w14:paraId="59CB7E76" w14:textId="689D72A3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  <w:vAlign w:val="center"/>
          </w:tcPr>
          <w:p w14:paraId="6EBF4A82" w14:textId="71CEF685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3B9A4EAB" w14:textId="2BD434D8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914570" w:rsidRPr="003370C0" w14:paraId="1442522C" w14:textId="77777777" w:rsidTr="00363FC9">
        <w:tc>
          <w:tcPr>
            <w:tcW w:w="1531" w:type="dxa"/>
            <w:vMerge/>
            <w:vAlign w:val="center"/>
          </w:tcPr>
          <w:p w14:paraId="7947CB7D" w14:textId="11596F58" w:rsidR="00914570" w:rsidRPr="003370C0" w:rsidRDefault="00914570" w:rsidP="00914570">
            <w:pPr>
              <w:pStyle w:val="ListParagraph"/>
              <w:ind w:left="81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1190CCF7" w14:textId="05AAD12D" w:rsidR="00914570" w:rsidRPr="003370C0" w:rsidRDefault="00914570" w:rsidP="00914570">
            <w:pPr>
              <w:pStyle w:val="ListParagraph"/>
              <w:numPr>
                <w:ilvl w:val="0"/>
                <w:numId w:val="3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60" w:type="dxa"/>
          </w:tcPr>
          <w:p w14:paraId="69C81861" w14:textId="77777777" w:rsidR="00914570" w:rsidRPr="003370C0" w:rsidRDefault="00914570" w:rsidP="009145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7B13E0B1" w14:textId="39FAE8F7" w:rsidR="00914570" w:rsidRPr="003370C0" w:rsidRDefault="00914570" w:rsidP="0091457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449FD2A6" w14:textId="0D55FCB9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70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9" w:type="dxa"/>
            <w:gridSpan w:val="2"/>
            <w:vAlign w:val="center"/>
          </w:tcPr>
          <w:p w14:paraId="4260F6F5" w14:textId="7352C1E1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1CEEE7E1" w14:textId="48E4B911" w:rsidR="00914570" w:rsidRPr="003370C0" w:rsidRDefault="00914570" w:rsidP="0091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3764DC" w:rsidRPr="003370C0" w14:paraId="44B0D8CA" w14:textId="77777777" w:rsidTr="000C5385">
        <w:tc>
          <w:tcPr>
            <w:tcW w:w="17910" w:type="dxa"/>
            <w:gridSpan w:val="9"/>
          </w:tcPr>
          <w:p w14:paraId="31C2975B" w14:textId="3C5C3A79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1354BFD" w14:textId="7031C705" w:rsidR="003764DC" w:rsidRPr="003370C0" w:rsidRDefault="003764DC" w:rsidP="00015A71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  <w:r w:rsidR="00015A71">
              <w:rPr>
                <w:rFonts w:ascii="Arial" w:hAnsi="Arial" w:cs="Arial"/>
                <w:sz w:val="20"/>
                <w:szCs w:val="20"/>
              </w:rPr>
              <w:t>,</w:t>
            </w:r>
            <w:r w:rsidR="00015A71" w:rsidRPr="00015A71">
              <w:t xml:space="preserve"> </w:t>
            </w:r>
            <w:r w:rsidR="00015A71" w:rsidRPr="00015A71">
              <w:rPr>
                <w:rFonts w:ascii="Arial" w:hAnsi="Arial" w:cs="Arial"/>
                <w:sz w:val="20"/>
                <w:szCs w:val="20"/>
              </w:rPr>
              <w:t>Government Agencies</w:t>
            </w:r>
            <w:r w:rsidR="00015A7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15A71" w:rsidRPr="00015A71">
              <w:rPr>
                <w:rFonts w:ascii="Arial" w:hAnsi="Arial" w:cs="Arial"/>
                <w:sz w:val="20"/>
                <w:szCs w:val="20"/>
              </w:rPr>
              <w:t>Educational Institutions</w:t>
            </w:r>
            <w:r w:rsidR="00015A7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15A71" w:rsidRPr="00015A71">
              <w:rPr>
                <w:rFonts w:ascii="Arial" w:hAnsi="Arial" w:cs="Arial"/>
                <w:sz w:val="20"/>
                <w:szCs w:val="20"/>
              </w:rPr>
              <w:t>Training Providers</w:t>
            </w:r>
            <w:r w:rsidR="00015A7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15A71" w:rsidRPr="00015A71">
              <w:rPr>
                <w:rFonts w:ascii="Arial" w:hAnsi="Arial" w:cs="Arial"/>
                <w:sz w:val="20"/>
                <w:szCs w:val="20"/>
              </w:rPr>
              <w:t>Professional Organizations</w:t>
            </w:r>
          </w:p>
        </w:tc>
      </w:tr>
      <w:tr w:rsidR="003764DC" w:rsidRPr="003370C0" w14:paraId="0A046239" w14:textId="77777777" w:rsidTr="000C5385">
        <w:tc>
          <w:tcPr>
            <w:tcW w:w="17910" w:type="dxa"/>
            <w:gridSpan w:val="9"/>
          </w:tcPr>
          <w:p w14:paraId="171CD169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363929" w14:textId="479A6C0E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0A3036CC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8"/>
              <w:gridCol w:w="16441"/>
            </w:tblGrid>
            <w:tr w:rsidR="003764DC" w:rsidRPr="00425047" w14:paraId="62E00139" w14:textId="77777777" w:rsidTr="004344C4">
              <w:tc>
                <w:tcPr>
                  <w:tcW w:w="978" w:type="dxa"/>
                </w:tcPr>
                <w:p w14:paraId="1DA8412B" w14:textId="45E00E8E" w:rsidR="003764DC" w:rsidRPr="00425047" w:rsidRDefault="003764DC" w:rsidP="003764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HRA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6441" w:type="dxa"/>
                </w:tcPr>
                <w:p w14:paraId="0DD6CD38" w14:textId="282EF311" w:rsidR="003764DC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>Graduate of four year course preferably Business/Public Administration, Psychology or any Social Science Course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4D3595BB" w14:textId="40DBAA74" w:rsidR="003764DC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16</w:t>
                  </w: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Training; 72 hours rel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ated training for this position.</w:t>
                  </w:r>
                </w:p>
                <w:p w14:paraId="1BBDFEAD" w14:textId="1B320258" w:rsidR="003764DC" w:rsidRPr="00A27CDA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 year related work experience </w:t>
                  </w:r>
                  <w:r w:rsidRPr="00A27CD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3764DC" w:rsidRPr="00425047" w14:paraId="7638C2ED" w14:textId="77777777" w:rsidTr="004344C4">
              <w:tc>
                <w:tcPr>
                  <w:tcW w:w="978" w:type="dxa"/>
                </w:tcPr>
                <w:p w14:paraId="469BC165" w14:textId="502921FA" w:rsidR="003764DC" w:rsidRPr="00425047" w:rsidRDefault="003764DC" w:rsidP="003764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HRA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</w:p>
              </w:tc>
              <w:tc>
                <w:tcPr>
                  <w:tcW w:w="16441" w:type="dxa"/>
                </w:tcPr>
                <w:p w14:paraId="1B034E14" w14:textId="71A626CA" w:rsidR="00015A71" w:rsidRPr="00015A71" w:rsidRDefault="00015A71" w:rsidP="00015A7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5A71">
                    <w:rPr>
                      <w:rFonts w:ascii="Arial" w:hAnsi="Arial" w:cs="Arial"/>
                      <w:sz w:val="20"/>
                      <w:szCs w:val="20"/>
                    </w:rPr>
                    <w:t>At least one (1) year of satisfactory experience as HRA I or equivalent.</w:t>
                  </w:r>
                </w:p>
                <w:p w14:paraId="0AEB0C05" w14:textId="61C922CC" w:rsidR="003764DC" w:rsidRPr="008E2E22" w:rsidRDefault="00015A71" w:rsidP="00015A7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5A71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At least 96 hours of HR or Training-related training.</w:t>
                  </w:r>
                </w:p>
              </w:tc>
            </w:tr>
            <w:tr w:rsidR="003764DC" w:rsidRPr="00425047" w14:paraId="083AE9B4" w14:textId="77777777" w:rsidTr="004344C4">
              <w:tc>
                <w:tcPr>
                  <w:tcW w:w="978" w:type="dxa"/>
                </w:tcPr>
                <w:p w14:paraId="598CF0BE" w14:textId="44E07F36" w:rsidR="003764DC" w:rsidRDefault="003764DC" w:rsidP="003764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HRA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441" w:type="dxa"/>
                </w:tcPr>
                <w:p w14:paraId="6CCBF740" w14:textId="17D7C1A8" w:rsidR="00015A71" w:rsidRPr="00015A71" w:rsidRDefault="00015A71" w:rsidP="00015A7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5A71">
                    <w:rPr>
                      <w:rFonts w:ascii="Arial" w:hAnsi="Arial" w:cs="Arial"/>
                      <w:sz w:val="20"/>
                      <w:szCs w:val="20"/>
                    </w:rPr>
                    <w:t>At least one (1) year of satisfactory experience as HRA II or equivalent.</w:t>
                  </w:r>
                </w:p>
                <w:p w14:paraId="0EFC8304" w14:textId="2FB418F1" w:rsidR="003764DC" w:rsidRPr="00425047" w:rsidRDefault="00015A71" w:rsidP="00015A7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5A71">
                    <w:rPr>
                      <w:rFonts w:ascii="Arial" w:hAnsi="Arial" w:cs="Arial"/>
                      <w:sz w:val="20"/>
                      <w:szCs w:val="20"/>
                    </w:rPr>
                    <w:t>At least 104 hours of HR or Training-related training.</w:t>
                  </w:r>
                </w:p>
              </w:tc>
            </w:tr>
            <w:tr w:rsidR="003764DC" w:rsidRPr="00425047" w14:paraId="03572632" w14:textId="77777777" w:rsidTr="004344C4">
              <w:tc>
                <w:tcPr>
                  <w:tcW w:w="978" w:type="dxa"/>
                </w:tcPr>
                <w:p w14:paraId="2EAE87B0" w14:textId="770CCDD3" w:rsidR="003764DC" w:rsidRDefault="003764DC" w:rsidP="003764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HRA IV</w:t>
                  </w:r>
                </w:p>
              </w:tc>
              <w:tc>
                <w:tcPr>
                  <w:tcW w:w="16441" w:type="dxa"/>
                </w:tcPr>
                <w:p w14:paraId="543D5DD2" w14:textId="48E7C240" w:rsidR="00015A71" w:rsidRPr="00015A71" w:rsidRDefault="00015A71" w:rsidP="00015A7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5A71">
                    <w:rPr>
                      <w:rFonts w:ascii="Arial" w:hAnsi="Arial" w:cs="Arial"/>
                      <w:sz w:val="20"/>
                      <w:szCs w:val="20"/>
                    </w:rPr>
                    <w:t>At least two (2) years of satisfactory experience as HRA III or equivalent.</w:t>
                  </w:r>
                </w:p>
                <w:p w14:paraId="78983C88" w14:textId="3D417C49" w:rsidR="003764DC" w:rsidRPr="000C5385" w:rsidRDefault="00015A71" w:rsidP="00015A7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5A71">
                    <w:rPr>
                      <w:rFonts w:ascii="Arial" w:hAnsi="Arial" w:cs="Arial"/>
                      <w:sz w:val="20"/>
                      <w:szCs w:val="20"/>
                    </w:rPr>
                    <w:t>At least 112 hours of HR or Training-related training.</w:t>
                  </w:r>
                </w:p>
              </w:tc>
            </w:tr>
          </w:tbl>
          <w:p w14:paraId="63B3F67F" w14:textId="0017C8F9" w:rsidR="003764DC" w:rsidRPr="003370C0" w:rsidRDefault="003764DC" w:rsidP="003764DC">
            <w:pPr>
              <w:pStyle w:val="ListParagraph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DE7C3D" w14:textId="77777777" w:rsidR="00F90659" w:rsidRDefault="00F90659"/>
    <w:tbl>
      <w:tblPr>
        <w:tblW w:w="179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10"/>
      </w:tblGrid>
      <w:tr w:rsidR="003764DC" w:rsidRPr="003370C0" w14:paraId="020344ED" w14:textId="77777777" w:rsidTr="000C5385">
        <w:tc>
          <w:tcPr>
            <w:tcW w:w="17910" w:type="dxa"/>
          </w:tcPr>
          <w:p w14:paraId="4702CC7A" w14:textId="77777777" w:rsidR="003764DC" w:rsidRDefault="003764DC" w:rsidP="003764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55A918" w14:textId="77777777" w:rsidR="003764DC" w:rsidRDefault="003764DC" w:rsidP="003764DC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1444E8CB" w14:textId="77777777" w:rsidR="003764DC" w:rsidRDefault="003764DC" w:rsidP="003764DC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2A37CF4" w14:textId="77777777" w:rsidR="003764DC" w:rsidRPr="00D35182" w:rsidRDefault="003764DC" w:rsidP="003764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4FD61E0" w14:textId="77777777" w:rsidR="003764DC" w:rsidRPr="00F76CB1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7A0A1EB" w14:textId="77777777" w:rsidR="003764DC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7870A283" w14:textId="77777777" w:rsidR="003764DC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4177C3F" w14:textId="77777777" w:rsidR="003764DC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64062BB7" w14:textId="77777777" w:rsidR="003764DC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5BC7F979" w14:textId="77777777" w:rsidR="003764DC" w:rsidRPr="00F76CB1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BA89AD" w14:textId="77777777" w:rsidR="003764DC" w:rsidRPr="00E721E9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0C4068D9" w:rsidR="003764DC" w:rsidRPr="003370C0" w:rsidRDefault="003764DC" w:rsidP="003764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277EA00" w14:textId="77777777" w:rsidR="001D7040" w:rsidRPr="003370C0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77777777" w:rsidR="00673DB4" w:rsidRPr="003370C0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3370C0" w:rsidSect="003764DC">
      <w:footerReference w:type="default" r:id="rId8"/>
      <w:pgSz w:w="18720" w:h="12240" w:orient="landscape" w:code="5"/>
      <w:pgMar w:top="1440" w:right="36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D127" w14:textId="77777777" w:rsidR="00DE1F9A" w:rsidRDefault="00DE1F9A">
      <w:r>
        <w:separator/>
      </w:r>
    </w:p>
  </w:endnote>
  <w:endnote w:type="continuationSeparator" w:id="0">
    <w:p w14:paraId="22A776AB" w14:textId="77777777" w:rsidR="00DE1F9A" w:rsidRDefault="00DE1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3247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EE690B" w14:textId="7F8DDAF5" w:rsidR="000C5385" w:rsidRDefault="000C53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EEDC48" w14:textId="77777777" w:rsidR="000C5385" w:rsidRDefault="000C5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368B4" w14:textId="77777777" w:rsidR="00DE1F9A" w:rsidRDefault="00DE1F9A">
      <w:r>
        <w:separator/>
      </w:r>
    </w:p>
  </w:footnote>
  <w:footnote w:type="continuationSeparator" w:id="0">
    <w:p w14:paraId="47E53D7B" w14:textId="77777777" w:rsidR="00DE1F9A" w:rsidRDefault="00DE1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980"/>
        </w:tabs>
        <w:ind w:left="2760" w:hanging="360"/>
      </w:pPr>
      <w:rPr>
        <w:rFonts w:ascii="Symbol" w:hAnsi="Symbol" w:cs="Arial" w:hint="default"/>
        <w:sz w:val="20"/>
        <w:szCs w:val="20"/>
      </w:rPr>
    </w:lvl>
  </w:abstractNum>
  <w:abstractNum w:abstractNumId="1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308C"/>
    <w:multiLevelType w:val="hybridMultilevel"/>
    <w:tmpl w:val="BC466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D7402"/>
    <w:multiLevelType w:val="hybridMultilevel"/>
    <w:tmpl w:val="CC3A4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0765F"/>
    <w:multiLevelType w:val="hybridMultilevel"/>
    <w:tmpl w:val="AEB60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03AE8"/>
    <w:multiLevelType w:val="multilevel"/>
    <w:tmpl w:val="2EE6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E7620"/>
    <w:multiLevelType w:val="hybridMultilevel"/>
    <w:tmpl w:val="C8B68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608D8"/>
    <w:multiLevelType w:val="hybridMultilevel"/>
    <w:tmpl w:val="B5644E10"/>
    <w:lvl w:ilvl="0" w:tplc="46883BE2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506D39"/>
    <w:multiLevelType w:val="hybridMultilevel"/>
    <w:tmpl w:val="CA14D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B3703"/>
    <w:multiLevelType w:val="hybridMultilevel"/>
    <w:tmpl w:val="BC6E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04348"/>
    <w:multiLevelType w:val="hybridMultilevel"/>
    <w:tmpl w:val="1B04D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5D517A"/>
    <w:multiLevelType w:val="hybridMultilevel"/>
    <w:tmpl w:val="C8B68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6B3034"/>
    <w:multiLevelType w:val="hybridMultilevel"/>
    <w:tmpl w:val="17CC4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4D3C04"/>
    <w:multiLevelType w:val="hybridMultilevel"/>
    <w:tmpl w:val="0D467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13B81"/>
    <w:multiLevelType w:val="hybridMultilevel"/>
    <w:tmpl w:val="61F4402A"/>
    <w:lvl w:ilvl="0" w:tplc="0409000F">
      <w:start w:val="1"/>
      <w:numFmt w:val="decimal"/>
      <w:lvlText w:val="%1."/>
      <w:lvlJc w:val="left"/>
      <w:pPr>
        <w:ind w:left="20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81841"/>
    <w:multiLevelType w:val="hybridMultilevel"/>
    <w:tmpl w:val="F7704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67A0E"/>
    <w:multiLevelType w:val="hybridMultilevel"/>
    <w:tmpl w:val="C8B68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366899">
    <w:abstractNumId w:val="15"/>
  </w:num>
  <w:num w:numId="2" w16cid:durableId="1226529755">
    <w:abstractNumId w:val="1"/>
  </w:num>
  <w:num w:numId="3" w16cid:durableId="790782698">
    <w:abstractNumId w:val="3"/>
  </w:num>
  <w:num w:numId="4" w16cid:durableId="557128782">
    <w:abstractNumId w:val="18"/>
  </w:num>
  <w:num w:numId="5" w16cid:durableId="480930064">
    <w:abstractNumId w:val="5"/>
  </w:num>
  <w:num w:numId="6" w16cid:durableId="719404816">
    <w:abstractNumId w:val="9"/>
  </w:num>
  <w:num w:numId="7" w16cid:durableId="1944877552">
    <w:abstractNumId w:val="2"/>
  </w:num>
  <w:num w:numId="8" w16cid:durableId="1600023078">
    <w:abstractNumId w:val="16"/>
  </w:num>
  <w:num w:numId="9" w16cid:durableId="716508431">
    <w:abstractNumId w:val="10"/>
  </w:num>
  <w:num w:numId="10" w16cid:durableId="2092391317">
    <w:abstractNumId w:val="11"/>
  </w:num>
  <w:num w:numId="11" w16cid:durableId="281039772">
    <w:abstractNumId w:val="0"/>
  </w:num>
  <w:num w:numId="12" w16cid:durableId="2069301226">
    <w:abstractNumId w:val="14"/>
  </w:num>
  <w:num w:numId="13" w16cid:durableId="1796828616">
    <w:abstractNumId w:val="6"/>
  </w:num>
  <w:num w:numId="14" w16cid:durableId="2134402634">
    <w:abstractNumId w:val="17"/>
  </w:num>
  <w:num w:numId="15" w16cid:durableId="990134516">
    <w:abstractNumId w:val="8"/>
  </w:num>
  <w:num w:numId="16" w16cid:durableId="1389525055">
    <w:abstractNumId w:val="7"/>
  </w:num>
  <w:num w:numId="17" w16cid:durableId="2113889185">
    <w:abstractNumId w:val="12"/>
  </w:num>
  <w:num w:numId="18" w16cid:durableId="996036430">
    <w:abstractNumId w:val="19"/>
  </w:num>
  <w:num w:numId="19" w16cid:durableId="2113741304">
    <w:abstractNumId w:val="4"/>
  </w:num>
  <w:num w:numId="20" w16cid:durableId="125004023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5A71"/>
    <w:rsid w:val="00016E74"/>
    <w:rsid w:val="00024B10"/>
    <w:rsid w:val="00026E41"/>
    <w:rsid w:val="00033D48"/>
    <w:rsid w:val="0004048D"/>
    <w:rsid w:val="00056196"/>
    <w:rsid w:val="000734E2"/>
    <w:rsid w:val="00073721"/>
    <w:rsid w:val="00074C3C"/>
    <w:rsid w:val="00075D1B"/>
    <w:rsid w:val="000843F9"/>
    <w:rsid w:val="000A30BF"/>
    <w:rsid w:val="000C0C3E"/>
    <w:rsid w:val="000C5385"/>
    <w:rsid w:val="000C7355"/>
    <w:rsid w:val="000D2138"/>
    <w:rsid w:val="000D5CD8"/>
    <w:rsid w:val="000F4D52"/>
    <w:rsid w:val="00103EF2"/>
    <w:rsid w:val="00104D17"/>
    <w:rsid w:val="00113663"/>
    <w:rsid w:val="001351CE"/>
    <w:rsid w:val="00137757"/>
    <w:rsid w:val="00142DDA"/>
    <w:rsid w:val="001613A8"/>
    <w:rsid w:val="0016395B"/>
    <w:rsid w:val="00171C88"/>
    <w:rsid w:val="00177D1E"/>
    <w:rsid w:val="00182748"/>
    <w:rsid w:val="00187DD4"/>
    <w:rsid w:val="00197D51"/>
    <w:rsid w:val="001A0FFC"/>
    <w:rsid w:val="001A25E1"/>
    <w:rsid w:val="001B2387"/>
    <w:rsid w:val="001D1FEE"/>
    <w:rsid w:val="001D7040"/>
    <w:rsid w:val="001D7643"/>
    <w:rsid w:val="001E6DCB"/>
    <w:rsid w:val="001F7D36"/>
    <w:rsid w:val="00200850"/>
    <w:rsid w:val="002123A0"/>
    <w:rsid w:val="0021605B"/>
    <w:rsid w:val="00220599"/>
    <w:rsid w:val="00233AEC"/>
    <w:rsid w:val="002343BD"/>
    <w:rsid w:val="00234F5B"/>
    <w:rsid w:val="00246DC2"/>
    <w:rsid w:val="002507C1"/>
    <w:rsid w:val="0026386D"/>
    <w:rsid w:val="00266171"/>
    <w:rsid w:val="00270BE8"/>
    <w:rsid w:val="00280621"/>
    <w:rsid w:val="0028799E"/>
    <w:rsid w:val="002A25DD"/>
    <w:rsid w:val="002B19C2"/>
    <w:rsid w:val="002C104C"/>
    <w:rsid w:val="002C3BE1"/>
    <w:rsid w:val="002E16AD"/>
    <w:rsid w:val="002E34B2"/>
    <w:rsid w:val="002F76E0"/>
    <w:rsid w:val="002F76F9"/>
    <w:rsid w:val="003047DA"/>
    <w:rsid w:val="003179DD"/>
    <w:rsid w:val="003255D2"/>
    <w:rsid w:val="00336CC4"/>
    <w:rsid w:val="003370C0"/>
    <w:rsid w:val="00370ADB"/>
    <w:rsid w:val="00370B87"/>
    <w:rsid w:val="0037375B"/>
    <w:rsid w:val="003764DC"/>
    <w:rsid w:val="003851D2"/>
    <w:rsid w:val="00396253"/>
    <w:rsid w:val="003A5D5F"/>
    <w:rsid w:val="003A65B8"/>
    <w:rsid w:val="003B2A72"/>
    <w:rsid w:val="003C302B"/>
    <w:rsid w:val="003F0627"/>
    <w:rsid w:val="003F3188"/>
    <w:rsid w:val="003F5FF5"/>
    <w:rsid w:val="003F6AA3"/>
    <w:rsid w:val="0040282B"/>
    <w:rsid w:val="00404AA3"/>
    <w:rsid w:val="00412B18"/>
    <w:rsid w:val="00412C78"/>
    <w:rsid w:val="00425BB3"/>
    <w:rsid w:val="004344C4"/>
    <w:rsid w:val="00443BCA"/>
    <w:rsid w:val="00446511"/>
    <w:rsid w:val="00451F60"/>
    <w:rsid w:val="0047264A"/>
    <w:rsid w:val="004751C6"/>
    <w:rsid w:val="00484056"/>
    <w:rsid w:val="004849ED"/>
    <w:rsid w:val="00484A98"/>
    <w:rsid w:val="0048514B"/>
    <w:rsid w:val="00495577"/>
    <w:rsid w:val="004B728F"/>
    <w:rsid w:val="004F3AC7"/>
    <w:rsid w:val="00506DDD"/>
    <w:rsid w:val="00513771"/>
    <w:rsid w:val="0053249D"/>
    <w:rsid w:val="00547691"/>
    <w:rsid w:val="005478B9"/>
    <w:rsid w:val="00550443"/>
    <w:rsid w:val="00561D84"/>
    <w:rsid w:val="00564233"/>
    <w:rsid w:val="00564AA7"/>
    <w:rsid w:val="00570861"/>
    <w:rsid w:val="00576843"/>
    <w:rsid w:val="00577DAC"/>
    <w:rsid w:val="005870FD"/>
    <w:rsid w:val="005871B6"/>
    <w:rsid w:val="0059212D"/>
    <w:rsid w:val="00594C30"/>
    <w:rsid w:val="005A37D3"/>
    <w:rsid w:val="005A42F6"/>
    <w:rsid w:val="005C0AF5"/>
    <w:rsid w:val="005C6A61"/>
    <w:rsid w:val="005C7A14"/>
    <w:rsid w:val="005D0CB3"/>
    <w:rsid w:val="005D20AB"/>
    <w:rsid w:val="005D6CF2"/>
    <w:rsid w:val="005F4211"/>
    <w:rsid w:val="00602047"/>
    <w:rsid w:val="0061570C"/>
    <w:rsid w:val="00622626"/>
    <w:rsid w:val="006441FB"/>
    <w:rsid w:val="00651C7C"/>
    <w:rsid w:val="006616FC"/>
    <w:rsid w:val="0067060C"/>
    <w:rsid w:val="00670846"/>
    <w:rsid w:val="00673DB4"/>
    <w:rsid w:val="00684019"/>
    <w:rsid w:val="006843CF"/>
    <w:rsid w:val="0069403F"/>
    <w:rsid w:val="006D0463"/>
    <w:rsid w:val="006E7C9A"/>
    <w:rsid w:val="006F49F8"/>
    <w:rsid w:val="007228A6"/>
    <w:rsid w:val="00731FCC"/>
    <w:rsid w:val="00737B88"/>
    <w:rsid w:val="00755001"/>
    <w:rsid w:val="007973D5"/>
    <w:rsid w:val="007A6833"/>
    <w:rsid w:val="007D0A0E"/>
    <w:rsid w:val="007F04FA"/>
    <w:rsid w:val="007F55B7"/>
    <w:rsid w:val="007F767A"/>
    <w:rsid w:val="0080394D"/>
    <w:rsid w:val="0080621E"/>
    <w:rsid w:val="00811208"/>
    <w:rsid w:val="00826554"/>
    <w:rsid w:val="00826801"/>
    <w:rsid w:val="00833F55"/>
    <w:rsid w:val="00835512"/>
    <w:rsid w:val="00837C05"/>
    <w:rsid w:val="00841558"/>
    <w:rsid w:val="0084319D"/>
    <w:rsid w:val="00844443"/>
    <w:rsid w:val="008506BF"/>
    <w:rsid w:val="00862B21"/>
    <w:rsid w:val="00865FAD"/>
    <w:rsid w:val="008746F8"/>
    <w:rsid w:val="0089378A"/>
    <w:rsid w:val="008B1205"/>
    <w:rsid w:val="008B2488"/>
    <w:rsid w:val="008B397E"/>
    <w:rsid w:val="008B4F69"/>
    <w:rsid w:val="008C4E0E"/>
    <w:rsid w:val="008C60C4"/>
    <w:rsid w:val="008C7DB2"/>
    <w:rsid w:val="008D5392"/>
    <w:rsid w:val="008E2E22"/>
    <w:rsid w:val="008E5617"/>
    <w:rsid w:val="008F0620"/>
    <w:rsid w:val="00904F0F"/>
    <w:rsid w:val="00907521"/>
    <w:rsid w:val="00914570"/>
    <w:rsid w:val="009173AE"/>
    <w:rsid w:val="00930E19"/>
    <w:rsid w:val="009319B5"/>
    <w:rsid w:val="009326A1"/>
    <w:rsid w:val="00934925"/>
    <w:rsid w:val="00952042"/>
    <w:rsid w:val="00956D58"/>
    <w:rsid w:val="0096071C"/>
    <w:rsid w:val="009723E8"/>
    <w:rsid w:val="00982136"/>
    <w:rsid w:val="009B2D92"/>
    <w:rsid w:val="009B57DA"/>
    <w:rsid w:val="009D0211"/>
    <w:rsid w:val="009E630A"/>
    <w:rsid w:val="009F10EF"/>
    <w:rsid w:val="009F13B9"/>
    <w:rsid w:val="00A230F2"/>
    <w:rsid w:val="00A24048"/>
    <w:rsid w:val="00A26461"/>
    <w:rsid w:val="00A27CDA"/>
    <w:rsid w:val="00A31C0B"/>
    <w:rsid w:val="00A36375"/>
    <w:rsid w:val="00A41855"/>
    <w:rsid w:val="00A41F6D"/>
    <w:rsid w:val="00A568F4"/>
    <w:rsid w:val="00A6073D"/>
    <w:rsid w:val="00A63197"/>
    <w:rsid w:val="00A66225"/>
    <w:rsid w:val="00A722AB"/>
    <w:rsid w:val="00A75CED"/>
    <w:rsid w:val="00A80F40"/>
    <w:rsid w:val="00A8235F"/>
    <w:rsid w:val="00AA07A8"/>
    <w:rsid w:val="00AA51C3"/>
    <w:rsid w:val="00AA72D4"/>
    <w:rsid w:val="00AB3AC5"/>
    <w:rsid w:val="00AC0CF5"/>
    <w:rsid w:val="00AC1560"/>
    <w:rsid w:val="00AC6AEB"/>
    <w:rsid w:val="00AD462C"/>
    <w:rsid w:val="00AD593E"/>
    <w:rsid w:val="00AD7E8C"/>
    <w:rsid w:val="00AE6084"/>
    <w:rsid w:val="00AF2886"/>
    <w:rsid w:val="00AF59D3"/>
    <w:rsid w:val="00B00656"/>
    <w:rsid w:val="00B12A7B"/>
    <w:rsid w:val="00B30F5B"/>
    <w:rsid w:val="00B310EC"/>
    <w:rsid w:val="00B44AEA"/>
    <w:rsid w:val="00B472C1"/>
    <w:rsid w:val="00B56628"/>
    <w:rsid w:val="00B56DDD"/>
    <w:rsid w:val="00B66D20"/>
    <w:rsid w:val="00B87C39"/>
    <w:rsid w:val="00B90B10"/>
    <w:rsid w:val="00B90DE2"/>
    <w:rsid w:val="00B96CDA"/>
    <w:rsid w:val="00BA1344"/>
    <w:rsid w:val="00BA21B0"/>
    <w:rsid w:val="00BA610C"/>
    <w:rsid w:val="00BC56BA"/>
    <w:rsid w:val="00BE001F"/>
    <w:rsid w:val="00BE6592"/>
    <w:rsid w:val="00BF1482"/>
    <w:rsid w:val="00BF4EBC"/>
    <w:rsid w:val="00C01EBF"/>
    <w:rsid w:val="00C04F2D"/>
    <w:rsid w:val="00C0664D"/>
    <w:rsid w:val="00C1111B"/>
    <w:rsid w:val="00C16BB1"/>
    <w:rsid w:val="00C3260E"/>
    <w:rsid w:val="00C43144"/>
    <w:rsid w:val="00C457B3"/>
    <w:rsid w:val="00C4704A"/>
    <w:rsid w:val="00C6042F"/>
    <w:rsid w:val="00C700A0"/>
    <w:rsid w:val="00C7078F"/>
    <w:rsid w:val="00C850E9"/>
    <w:rsid w:val="00CB1152"/>
    <w:rsid w:val="00CB2A9A"/>
    <w:rsid w:val="00CD0B4A"/>
    <w:rsid w:val="00CD3674"/>
    <w:rsid w:val="00D035D3"/>
    <w:rsid w:val="00D056C4"/>
    <w:rsid w:val="00D12D95"/>
    <w:rsid w:val="00D31D9D"/>
    <w:rsid w:val="00D51AA5"/>
    <w:rsid w:val="00D556FA"/>
    <w:rsid w:val="00D56E7B"/>
    <w:rsid w:val="00D71F96"/>
    <w:rsid w:val="00D86551"/>
    <w:rsid w:val="00D91BAD"/>
    <w:rsid w:val="00DA5063"/>
    <w:rsid w:val="00DB12B2"/>
    <w:rsid w:val="00DE1F9A"/>
    <w:rsid w:val="00DE202A"/>
    <w:rsid w:val="00DF49F0"/>
    <w:rsid w:val="00E05CD7"/>
    <w:rsid w:val="00E16B31"/>
    <w:rsid w:val="00E31871"/>
    <w:rsid w:val="00E3594C"/>
    <w:rsid w:val="00E36DA5"/>
    <w:rsid w:val="00E47391"/>
    <w:rsid w:val="00E65443"/>
    <w:rsid w:val="00E721C9"/>
    <w:rsid w:val="00E87C9E"/>
    <w:rsid w:val="00EA40BD"/>
    <w:rsid w:val="00EC1659"/>
    <w:rsid w:val="00EC4F5F"/>
    <w:rsid w:val="00EC5F8D"/>
    <w:rsid w:val="00EE7F93"/>
    <w:rsid w:val="00EF32FE"/>
    <w:rsid w:val="00EF7F36"/>
    <w:rsid w:val="00F057DF"/>
    <w:rsid w:val="00F12992"/>
    <w:rsid w:val="00F26752"/>
    <w:rsid w:val="00F306E3"/>
    <w:rsid w:val="00F40CD2"/>
    <w:rsid w:val="00F55227"/>
    <w:rsid w:val="00F73BF8"/>
    <w:rsid w:val="00F86D85"/>
    <w:rsid w:val="00F90659"/>
    <w:rsid w:val="00F95637"/>
    <w:rsid w:val="00FA116E"/>
    <w:rsid w:val="00FA261D"/>
    <w:rsid w:val="00FA7616"/>
    <w:rsid w:val="00FB0A61"/>
    <w:rsid w:val="00FC04DB"/>
    <w:rsid w:val="00FC6D21"/>
    <w:rsid w:val="00FE183A"/>
    <w:rsid w:val="00FE37AB"/>
    <w:rsid w:val="00FF2B3F"/>
    <w:rsid w:val="00FF45D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5C85A6C2-8329-468C-A51B-7D4EBF19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94D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C5385"/>
    <w:rPr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D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4BA84-10F6-41EB-8870-2929D951C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988</Words>
  <Characters>5634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2024-04-04T03:40:00Z</cp:lastPrinted>
  <dcterms:created xsi:type="dcterms:W3CDTF">2026-09-01T14:43:00Z</dcterms:created>
  <dcterms:modified xsi:type="dcterms:W3CDTF">2026-09-01T14:43:00Z</dcterms:modified>
</cp:coreProperties>
</file>