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4D46" w14:textId="7BB1EE36" w:rsidR="00EB01F2" w:rsidRDefault="00EB01F2">
      <w:r w:rsidRPr="00404AA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E7198" wp14:editId="49B1BFF0">
                <wp:simplePos x="0" y="0"/>
                <wp:positionH relativeFrom="column">
                  <wp:posOffset>-212090</wp:posOffset>
                </wp:positionH>
                <wp:positionV relativeFrom="paragraph">
                  <wp:posOffset>-120694</wp:posOffset>
                </wp:positionV>
                <wp:extent cx="2190750" cy="25654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4075E" w14:textId="77777777" w:rsidR="00577DAC" w:rsidRPr="00D12D95" w:rsidRDefault="00577DAC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E719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6.7pt;margin-top:-9.5pt;width:172.5pt;height:20.2pt;z-index:25166233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" filled="f" stroked="f">
                <v:textbox>
                  <w:txbxContent>
                    <w:p w14:paraId="5534075E" w14:textId="77777777" w:rsidR="00577DAC" w:rsidRPr="00D12D95" w:rsidRDefault="00577DAC" w:rsidP="00404AA3">
                      <w:pPr>
                        <w:rPr>
                          <w:rFonts w:ascii="Arial" w:hAnsi="Arial" w:cs="Arial"/>
                          <w:b/>
                          <w:sz w:val="22"/>
                        </w:rPr>
                      </w:pPr>
                      <w:r w:rsidRPr="00D12D95">
                        <w:rPr>
                          <w:rFonts w:ascii="Arial" w:hAnsi="Arial" w:cs="Arial"/>
                          <w:b/>
                          <w:sz w:val="22"/>
                        </w:rPr>
                        <w:t>JOB DESCRIPTION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5"/>
        <w:gridCol w:w="4157"/>
        <w:gridCol w:w="1295"/>
        <w:gridCol w:w="1443"/>
        <w:gridCol w:w="3545"/>
        <w:gridCol w:w="1260"/>
        <w:gridCol w:w="1260"/>
        <w:gridCol w:w="1855"/>
      </w:tblGrid>
      <w:tr w:rsidR="00577DAC" w:rsidRPr="00404AA3" w14:paraId="240A5841" w14:textId="77777777" w:rsidTr="00577DAC">
        <w:tc>
          <w:tcPr>
            <w:tcW w:w="5452" w:type="dxa"/>
            <w:gridSpan w:val="2"/>
          </w:tcPr>
          <w:p w14:paraId="520EB0E5" w14:textId="77777777" w:rsidR="00EB01F2" w:rsidRDefault="00EB01F2" w:rsidP="00CD1BD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D3B7BC" w14:textId="4BF38F49" w:rsidR="00577DAC" w:rsidRPr="00404AA3" w:rsidRDefault="00577DAC" w:rsidP="00CD1BD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D1BDD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</w:t>
            </w:r>
            <w:r w:rsidR="004C6DCA">
              <w:rPr>
                <w:rFonts w:ascii="Arial" w:hAnsi="Arial" w:cs="Arial"/>
                <w:b/>
                <w:sz w:val="20"/>
                <w:szCs w:val="20"/>
              </w:rPr>
              <w:t>TECHNICAL AUDITOR I</w:t>
            </w:r>
            <w:r w:rsidR="00D05885">
              <w:rPr>
                <w:rFonts w:ascii="Arial" w:hAnsi="Arial" w:cs="Arial"/>
                <w:b/>
                <w:sz w:val="20"/>
                <w:szCs w:val="20"/>
              </w:rPr>
              <w:t>V</w:t>
            </w:r>
          </w:p>
        </w:tc>
        <w:tc>
          <w:tcPr>
            <w:tcW w:w="1295" w:type="dxa"/>
          </w:tcPr>
          <w:p w14:paraId="6F62D129" w14:textId="77777777" w:rsidR="00577DAC" w:rsidRPr="00404AA3" w:rsidRDefault="00577DAC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6DCFC97F" w14:textId="77777777" w:rsidR="00EB01F2" w:rsidRDefault="00EB01F2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3C8D6C" w14:textId="114AAFE7" w:rsidR="00A90B43" w:rsidRPr="00404AA3" w:rsidRDefault="00577DAC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C514B3" w:rsidRPr="00C514B3">
              <w:rPr>
                <w:rFonts w:ascii="Arial" w:hAnsi="Arial" w:cs="Arial"/>
                <w:bCs/>
                <w:sz w:val="20"/>
                <w:szCs w:val="20"/>
              </w:rPr>
              <w:t>Office of the General Manager</w:t>
            </w:r>
            <w:r w:rsidR="00C514B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514B3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577DAC" w:rsidRPr="00404AA3" w14:paraId="262B83E2" w14:textId="77777777" w:rsidTr="00577DAC">
        <w:tc>
          <w:tcPr>
            <w:tcW w:w="5452" w:type="dxa"/>
            <w:gridSpan w:val="2"/>
          </w:tcPr>
          <w:p w14:paraId="5771F8CF" w14:textId="77777777" w:rsidR="00EB01F2" w:rsidRDefault="00EB01F2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E87E5F" w14:textId="51143622" w:rsidR="00577DAC" w:rsidRPr="00404AA3" w:rsidRDefault="00577DAC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 w:rsidR="00A90B43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95" w:type="dxa"/>
          </w:tcPr>
          <w:p w14:paraId="1DF09714" w14:textId="77777777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A62F7CA" w14:textId="77777777" w:rsidR="00EB01F2" w:rsidRDefault="00EB01F2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44C44C" w14:textId="20962B24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C514B3" w:rsidRPr="00404AA3">
              <w:rPr>
                <w:rFonts w:ascii="Arial" w:hAnsi="Arial" w:cs="Arial"/>
                <w:sz w:val="20"/>
                <w:szCs w:val="20"/>
              </w:rPr>
              <w:t>In</w:t>
            </w:r>
            <w:r w:rsidR="00C514B3">
              <w:rPr>
                <w:rFonts w:ascii="Arial" w:hAnsi="Arial" w:cs="Arial"/>
                <w:sz w:val="20"/>
                <w:szCs w:val="20"/>
              </w:rPr>
              <w:t>ternal Audit Office</w:t>
            </w:r>
          </w:p>
        </w:tc>
      </w:tr>
      <w:tr w:rsidR="00577DAC" w:rsidRPr="00404AA3" w14:paraId="16C65CCE" w14:textId="77777777" w:rsidTr="00577DAC">
        <w:tc>
          <w:tcPr>
            <w:tcW w:w="5452" w:type="dxa"/>
            <w:gridSpan w:val="2"/>
          </w:tcPr>
          <w:p w14:paraId="51C8CB03" w14:textId="77777777" w:rsidR="00EB01F2" w:rsidRDefault="00EB01F2" w:rsidP="006F23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6F3AA2" w14:textId="3490F9A9" w:rsidR="00577DAC" w:rsidRPr="00404AA3" w:rsidRDefault="00577DAC" w:rsidP="006F2340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Reports to: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      </w:t>
            </w:r>
            <w:r w:rsidRPr="00404AA3">
              <w:rPr>
                <w:rFonts w:ascii="Arial" w:hAnsi="Arial" w:cs="Arial"/>
                <w:sz w:val="20"/>
                <w:szCs w:val="20"/>
              </w:rPr>
              <w:t>I</w:t>
            </w:r>
            <w:r w:rsidR="00A90B43">
              <w:rPr>
                <w:rFonts w:ascii="Arial" w:hAnsi="Arial" w:cs="Arial"/>
                <w:sz w:val="20"/>
                <w:szCs w:val="20"/>
              </w:rPr>
              <w:t>nternal Auditor</w:t>
            </w:r>
          </w:p>
        </w:tc>
        <w:tc>
          <w:tcPr>
            <w:tcW w:w="1295" w:type="dxa"/>
          </w:tcPr>
          <w:p w14:paraId="119E81B0" w14:textId="77777777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1F2108A2" w14:textId="77777777" w:rsidR="00EB01F2" w:rsidRDefault="00EB01F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294845" w14:textId="34E38525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Area of Work: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D19E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04AA3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577DAC" w:rsidRPr="00404AA3" w14:paraId="2FB3FB4B" w14:textId="77777777" w:rsidTr="00577DAC">
        <w:trPr>
          <w:trHeight w:val="215"/>
        </w:trPr>
        <w:tc>
          <w:tcPr>
            <w:tcW w:w="5452" w:type="dxa"/>
            <w:gridSpan w:val="2"/>
          </w:tcPr>
          <w:p w14:paraId="515500D3" w14:textId="77777777" w:rsidR="00EB01F2" w:rsidRDefault="00EB01F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E3073A" w14:textId="77777777" w:rsidR="00577DAC" w:rsidRPr="00404AA3" w:rsidRDefault="00577DAC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FF53BB" w:rsidRPr="00404AA3" w:rsidRDefault="00FF53BB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5D4CD5A3" w14:textId="77777777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50D6D8D" w14:textId="77777777" w:rsidR="00EB01F2" w:rsidRDefault="00EB01F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3A82AE" w14:textId="08E1E64D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577DAC" w:rsidRPr="00404AA3" w14:paraId="1E2D3EF0" w14:textId="77777777" w:rsidTr="00577DAC">
        <w:tc>
          <w:tcPr>
            <w:tcW w:w="1295" w:type="dxa"/>
          </w:tcPr>
          <w:p w14:paraId="6889724B" w14:textId="77777777" w:rsidR="00577DAC" w:rsidRPr="00404AA3" w:rsidRDefault="00577DAC" w:rsidP="007228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15" w:type="dxa"/>
            <w:gridSpan w:val="7"/>
          </w:tcPr>
          <w:p w14:paraId="2F309E54" w14:textId="77777777" w:rsidR="00EB01F2" w:rsidRDefault="00EB01F2" w:rsidP="004A5DF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AB7481" w14:textId="4B513E2C" w:rsidR="00EB01F2" w:rsidRDefault="00577DAC" w:rsidP="00145322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404AA3">
              <w:rPr>
                <w:rFonts w:ascii="Arial" w:hAnsi="Arial" w:cs="Arial"/>
                <w:sz w:val="20"/>
                <w:szCs w:val="20"/>
              </w:rPr>
              <w:t>:</w:t>
            </w:r>
            <w:r w:rsidR="006F23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128C">
              <w:rPr>
                <w:rFonts w:ascii="Arial" w:hAnsi="Arial" w:cs="Arial"/>
                <w:sz w:val="20"/>
                <w:szCs w:val="20"/>
              </w:rPr>
              <w:t>Responsible for ascertaining the physical existence, proper safekeeping and recording of cooperative assets. Also responsible in monitoring adherence to existing policies procedures regarding the handling of these assets.</w:t>
            </w:r>
          </w:p>
          <w:p w14:paraId="26BC3AEC" w14:textId="07BDAD1B" w:rsidR="00BE128C" w:rsidRPr="00404AA3" w:rsidRDefault="00BE128C" w:rsidP="001453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7DAC" w:rsidRPr="00404AA3" w14:paraId="3B81E962" w14:textId="77777777" w:rsidTr="000F4D52">
        <w:tc>
          <w:tcPr>
            <w:tcW w:w="6747" w:type="dxa"/>
            <w:gridSpan w:val="3"/>
            <w:vAlign w:val="center"/>
          </w:tcPr>
          <w:p w14:paraId="48D43070" w14:textId="4D2306CC" w:rsidR="00577DAC" w:rsidRPr="00404AA3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3" w:type="dxa"/>
            <w:vAlign w:val="center"/>
          </w:tcPr>
          <w:p w14:paraId="4456A93B" w14:textId="77777777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545" w:type="dxa"/>
            <w:vAlign w:val="center"/>
          </w:tcPr>
          <w:p w14:paraId="025F06AF" w14:textId="2F0EB8D4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375" w:type="dxa"/>
            <w:gridSpan w:val="3"/>
          </w:tcPr>
          <w:p w14:paraId="73407737" w14:textId="77777777" w:rsidR="00577DAC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577DAC" w14:paraId="432429F3" w14:textId="77777777" w:rsidTr="00577DAC">
              <w:tc>
                <w:tcPr>
                  <w:tcW w:w="572" w:type="dxa"/>
                </w:tcPr>
                <w:p w14:paraId="083F36DF" w14:textId="7781FE8F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72" w:type="dxa"/>
                </w:tcPr>
                <w:p w14:paraId="7C28C540" w14:textId="510FAA0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14:paraId="5D5553CF" w14:textId="77777777" w:rsidTr="00577DAC">
              <w:tc>
                <w:tcPr>
                  <w:tcW w:w="572" w:type="dxa"/>
                </w:tcPr>
                <w:p w14:paraId="5D6A394D" w14:textId="60FAFF4C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72" w:type="dxa"/>
                </w:tcPr>
                <w:p w14:paraId="4F2519A3" w14:textId="1820F342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14:paraId="75828191" w14:textId="77777777" w:rsidTr="00577DAC">
              <w:tc>
                <w:tcPr>
                  <w:tcW w:w="572" w:type="dxa"/>
                </w:tcPr>
                <w:p w14:paraId="2D7D24FC" w14:textId="4320ECFD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72" w:type="dxa"/>
                </w:tcPr>
                <w:p w14:paraId="3500A9E5" w14:textId="613080B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0BC5" w:rsidRPr="00404AA3" w14:paraId="7CF09134" w14:textId="77777777" w:rsidTr="00577DAC">
        <w:tc>
          <w:tcPr>
            <w:tcW w:w="6747" w:type="dxa"/>
            <w:gridSpan w:val="3"/>
          </w:tcPr>
          <w:p w14:paraId="33FF745A" w14:textId="77777777" w:rsid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631725" w14:textId="6A1F5FDC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443" w:type="dxa"/>
          </w:tcPr>
          <w:p w14:paraId="50AD597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7BD243" w14:textId="7DADC2BC" w:rsidR="00A30BC5" w:rsidRPr="00404AA3" w:rsidRDefault="00A42082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95</w:t>
            </w:r>
            <w:r w:rsidR="00A30BC5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545" w:type="dxa"/>
          </w:tcPr>
          <w:p w14:paraId="2C3E3CC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AEF329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B36DA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</w:tcPr>
          <w:p w14:paraId="02832A0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577DAC" w:rsidRPr="00404AA3" w14:paraId="4C6D74BF" w14:textId="77777777" w:rsidTr="00577DAC">
        <w:tc>
          <w:tcPr>
            <w:tcW w:w="6747" w:type="dxa"/>
            <w:gridSpan w:val="3"/>
          </w:tcPr>
          <w:p w14:paraId="7BECA053" w14:textId="77777777" w:rsidR="00BE128C" w:rsidRDefault="00BE128C" w:rsidP="00BE128C">
            <w:pPr>
              <w:pStyle w:val="ListParagraph"/>
              <w:tabs>
                <w:tab w:val="left" w:pos="2236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E6E8325" w14:textId="7CAC9DC8" w:rsidR="00BE128C" w:rsidRDefault="00BE128C" w:rsidP="00A42082">
            <w:pPr>
              <w:pStyle w:val="ListParagraph"/>
              <w:numPr>
                <w:ilvl w:val="0"/>
                <w:numId w:val="46"/>
              </w:numPr>
              <w:tabs>
                <w:tab w:val="left" w:pos="2236"/>
              </w:tabs>
              <w:ind w:left="315" w:hanging="27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Checks</w:t>
            </w:r>
            <w:r w:rsidR="00BF4499">
              <w:rPr>
                <w:rFonts w:ascii="Arial" w:hAnsi="Arial" w:cs="Arial"/>
                <w:bCs/>
                <w:sz w:val="20"/>
                <w:szCs w:val="20"/>
              </w:rPr>
              <w:t>, monitors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and validates billings of contractors and service providers.</w:t>
            </w:r>
          </w:p>
          <w:p w14:paraId="6E134140" w14:textId="0178C1D6" w:rsidR="00A21FF0" w:rsidRPr="00A21FF0" w:rsidRDefault="00BE128C" w:rsidP="00A21FF0">
            <w:pPr>
              <w:tabs>
                <w:tab w:val="left" w:pos="2236"/>
              </w:tabs>
              <w:ind w:left="405"/>
              <w:rPr>
                <w:rFonts w:ascii="Arial" w:hAnsi="Arial" w:cs="Arial"/>
                <w:bCs/>
                <w:sz w:val="20"/>
                <w:szCs w:val="20"/>
              </w:rPr>
            </w:pPr>
            <w:r w:rsidRPr="00A21FF0">
              <w:rPr>
                <w:rFonts w:ascii="Arial" w:hAnsi="Arial" w:cs="Arial"/>
                <w:bCs/>
                <w:sz w:val="20"/>
                <w:szCs w:val="20"/>
              </w:rPr>
              <w:t xml:space="preserve">-OPEX/CAPEX Projects, Meter Installations, Light maintenance, ROW Clearing,  </w:t>
            </w:r>
          </w:p>
        </w:tc>
        <w:tc>
          <w:tcPr>
            <w:tcW w:w="1443" w:type="dxa"/>
          </w:tcPr>
          <w:p w14:paraId="5C958D92" w14:textId="77777777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18084C42" w14:textId="77777777" w:rsidR="00A42082" w:rsidRDefault="00A76D27" w:rsidP="00A3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</w:t>
            </w:r>
            <w:r w:rsidR="00AE7868">
              <w:rPr>
                <w:rFonts w:ascii="Arial" w:hAnsi="Arial" w:cs="Arial"/>
                <w:sz w:val="20"/>
                <w:szCs w:val="20"/>
              </w:rPr>
              <w:t>dge of the Distribution system, materials, line hardwares, equipment and structures. Knowledge of BENECO metering standards</w:t>
            </w:r>
            <w:r w:rsidR="00A4208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73BB2A2F" w14:textId="4964F54A" w:rsidR="00485705" w:rsidRPr="00D37355" w:rsidRDefault="00A42082" w:rsidP="00A3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Familiar with Contract of Services/MOAs with contractors and service providers  </w:t>
            </w:r>
          </w:p>
        </w:tc>
        <w:tc>
          <w:tcPr>
            <w:tcW w:w="1260" w:type="dxa"/>
          </w:tcPr>
          <w:p w14:paraId="4DA1CB99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735134A" w14:textId="771E345C" w:rsidR="00577DAC" w:rsidRPr="00404AA3" w:rsidRDefault="00577DAC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30C9A5A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31E129" w14:textId="5CCB9532" w:rsidR="00577DAC" w:rsidRPr="00404AA3" w:rsidRDefault="00577DAC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58A4C82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E4E49AD" w14:textId="50E1F360" w:rsidR="00577DAC" w:rsidRPr="00DF26A3" w:rsidRDefault="00EB01F2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577DAC" w:rsidRPr="00404AA3" w14:paraId="0A0DAACB" w14:textId="77777777" w:rsidTr="00577DAC">
        <w:tc>
          <w:tcPr>
            <w:tcW w:w="6747" w:type="dxa"/>
            <w:gridSpan w:val="3"/>
          </w:tcPr>
          <w:p w14:paraId="55512017" w14:textId="77777777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4CFC27" w14:textId="6A67A2C7" w:rsidR="00577DAC" w:rsidRPr="00A21FF0" w:rsidRDefault="00A42082" w:rsidP="00A21FF0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A21FF0">
              <w:rPr>
                <w:rFonts w:ascii="Arial" w:hAnsi="Arial" w:cs="Arial"/>
                <w:bCs/>
                <w:sz w:val="20"/>
                <w:szCs w:val="20"/>
              </w:rPr>
              <w:t>Checks</w:t>
            </w:r>
            <w:r w:rsidR="005C28A1">
              <w:rPr>
                <w:rFonts w:ascii="Arial" w:hAnsi="Arial" w:cs="Arial"/>
                <w:bCs/>
                <w:sz w:val="20"/>
                <w:szCs w:val="20"/>
              </w:rPr>
              <w:t xml:space="preserve">, monitors </w:t>
            </w:r>
            <w:r w:rsidRPr="00A21FF0">
              <w:rPr>
                <w:rFonts w:ascii="Arial" w:hAnsi="Arial" w:cs="Arial"/>
                <w:bCs/>
                <w:sz w:val="20"/>
                <w:szCs w:val="20"/>
              </w:rPr>
              <w:t xml:space="preserve">and validates on-going and completed projects and reconcile installed materials against as-built staking sheets, Material Issuance Tickets (MIT), Material Credit Ticket (MCT) and Material Salvage Ticket (MST) and prepares corresponding reports and recommendations  </w:t>
            </w:r>
          </w:p>
        </w:tc>
        <w:tc>
          <w:tcPr>
            <w:tcW w:w="1443" w:type="dxa"/>
          </w:tcPr>
          <w:p w14:paraId="6DEC7963" w14:textId="77777777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448F82F" w14:textId="77777777" w:rsidR="00A30BC5" w:rsidRDefault="00A30BC5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8D3697" w14:textId="57865475" w:rsidR="00B52B21" w:rsidRDefault="00DF26A3" w:rsidP="00A420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</w:t>
            </w:r>
            <w:r w:rsidR="00A42082">
              <w:rPr>
                <w:rFonts w:ascii="Arial" w:hAnsi="Arial" w:cs="Arial"/>
                <w:sz w:val="20"/>
                <w:szCs w:val="20"/>
              </w:rPr>
              <w:t xml:space="preserve"> of the Distribution system line materials, equipment and structures and technical standards</w:t>
            </w:r>
          </w:p>
          <w:p w14:paraId="1E724341" w14:textId="7724DEC8" w:rsidR="00B52B21" w:rsidRPr="00D56A08" w:rsidRDefault="00A42082" w:rsidP="00A2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material inventory system and material handling procedures</w:t>
            </w:r>
          </w:p>
        </w:tc>
        <w:tc>
          <w:tcPr>
            <w:tcW w:w="1260" w:type="dxa"/>
          </w:tcPr>
          <w:p w14:paraId="1E65F725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D4AFCC6" w14:textId="72A659F5" w:rsidR="00577DAC" w:rsidRPr="00404AA3" w:rsidRDefault="00577DAC" w:rsidP="00A30B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9090906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0D012E5" w14:textId="6939232C" w:rsidR="00577DAC" w:rsidRPr="00DB623F" w:rsidRDefault="00DB623F" w:rsidP="00EB01F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AABDC90" w14:textId="70C698BC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08ADB59" w14:textId="0DDE5D9C" w:rsidR="00577DAC" w:rsidRPr="00404AA3" w:rsidRDefault="008134CA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4261B74" wp14:editId="5B365548">
                      <wp:simplePos x="0" y="0"/>
                      <wp:positionH relativeFrom="column">
                        <wp:posOffset>433069</wp:posOffset>
                      </wp:positionH>
                      <wp:positionV relativeFrom="paragraph">
                        <wp:posOffset>6074</wp:posOffset>
                      </wp:positionV>
                      <wp:extent cx="180975" cy="171725"/>
                      <wp:effectExtent l="57150" t="19050" r="28575" b="95250"/>
                      <wp:wrapNone/>
                      <wp:docPr id="2059089001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71725"/>
                              </a:xfrm>
                              <a:prstGeom prst="ellipse">
                                <a:avLst/>
                              </a:prstGeom>
                              <a:noFill/>
                              <a:ln w="90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6BFB99" id="Oval 3" o:spid="_x0000_s1026" style="position:absolute;margin-left:34.1pt;margin-top:.5pt;width:14.25pt;height:13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" filled="f" strokeweight=".25mm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DB623F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346CBDED" wp14:editId="36DF8AC4">
                      <wp:simplePos x="0" y="0"/>
                      <wp:positionH relativeFrom="column">
                        <wp:posOffset>823460</wp:posOffset>
                      </wp:positionH>
                      <wp:positionV relativeFrom="paragraph">
                        <wp:posOffset>5855</wp:posOffset>
                      </wp:positionV>
                      <wp:extent cx="360" cy="360"/>
                      <wp:effectExtent l="38100" t="38100" r="38100" b="38100"/>
                      <wp:wrapNone/>
                      <wp:docPr id="78247294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2FF21F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64.5pt;margin-top:.1pt;width: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">
                      <v:imagedata r:id="rId9" o:title=""/>
                    </v:shape>
                  </w:pict>
                </mc:Fallback>
              </mc:AlternateContent>
            </w:r>
            <w:r w:rsidR="00DB623F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0E700B86" wp14:editId="2FD5483B">
                      <wp:simplePos x="0" y="0"/>
                      <wp:positionH relativeFrom="column">
                        <wp:posOffset>728060</wp:posOffset>
                      </wp:positionH>
                      <wp:positionV relativeFrom="paragraph">
                        <wp:posOffset>53735</wp:posOffset>
                      </wp:positionV>
                      <wp:extent cx="360" cy="360"/>
                      <wp:effectExtent l="38100" t="38100" r="38100" b="38100"/>
                      <wp:wrapNone/>
                      <wp:docPr id="2047097527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BC9152" id="Ink 4" o:spid="_x0000_s1026" type="#_x0000_t75" style="position:absolute;margin-left:57pt;margin-top:3.9pt;width:.7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">
                      <v:imagedata r:id="rId9" o:title=""/>
                    </v:shape>
                  </w:pict>
                </mc:Fallback>
              </mc:AlternateContent>
            </w:r>
            <w:r w:rsidR="00577DAC"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77DAC" w:rsidRPr="00404AA3" w14:paraId="3FD80E24" w14:textId="77777777" w:rsidTr="00577DAC">
        <w:tc>
          <w:tcPr>
            <w:tcW w:w="6747" w:type="dxa"/>
            <w:gridSpan w:val="3"/>
          </w:tcPr>
          <w:p w14:paraId="599B0F47" w14:textId="77777777" w:rsidR="00A30BC5" w:rsidRPr="00A30BC5" w:rsidRDefault="00773B41" w:rsidP="00A30BC5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  </w:t>
            </w:r>
            <w:r w:rsidR="006C573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F9A392B" w14:textId="6B4783C6" w:rsidR="006C573D" w:rsidRPr="00A21FF0" w:rsidRDefault="00A21FF0" w:rsidP="00A21FF0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A21FF0">
              <w:rPr>
                <w:rFonts w:ascii="Arial" w:hAnsi="Arial" w:cs="Arial"/>
                <w:bCs/>
                <w:sz w:val="20"/>
                <w:szCs w:val="20"/>
              </w:rPr>
              <w:t xml:space="preserve">Monitors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and evaluates the close-out of CWIP projects and prepares corresponding reports and recommendations </w:t>
            </w:r>
          </w:p>
        </w:tc>
        <w:tc>
          <w:tcPr>
            <w:tcW w:w="1443" w:type="dxa"/>
          </w:tcPr>
          <w:p w14:paraId="40308B2A" w14:textId="77777777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77466EEA" w14:textId="77777777" w:rsidR="00A30BC5" w:rsidRDefault="00A30BC5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A9020C2" w14:textId="4C6449AA" w:rsidR="00285963" w:rsidRPr="00D56A08" w:rsidRDefault="00A21FF0" w:rsidP="00A2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Work Order Procedures/Process</w:t>
            </w:r>
          </w:p>
        </w:tc>
        <w:tc>
          <w:tcPr>
            <w:tcW w:w="1260" w:type="dxa"/>
          </w:tcPr>
          <w:p w14:paraId="6419FC6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2AD68A" w14:textId="5557AA7C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3F586FC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2756332" w14:textId="4671B3B7" w:rsidR="00577DAC" w:rsidRPr="00B20CA1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D4863E4" w14:textId="7ECAD3E9" w:rsidR="00A30BC5" w:rsidRDefault="008134CA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309F55" wp14:editId="7DD06B3F">
                      <wp:simplePos x="0" y="0"/>
                      <wp:positionH relativeFrom="column">
                        <wp:posOffset>452120</wp:posOffset>
                      </wp:positionH>
                      <wp:positionV relativeFrom="paragraph">
                        <wp:posOffset>133350</wp:posOffset>
                      </wp:positionV>
                      <wp:extent cx="152400" cy="171450"/>
                      <wp:effectExtent l="57150" t="19050" r="19050" b="95250"/>
                      <wp:wrapNone/>
                      <wp:docPr id="286984023" name="Flowchart: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7145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E94115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6" o:spid="_x0000_s1026" type="#_x0000_t120" style="position:absolute;margin-left:35.6pt;margin-top:10.5pt;width:12pt;height:1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564568F3" w14:textId="30416644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25992CDA" w14:textId="77777777" w:rsidTr="00577DAC">
        <w:tc>
          <w:tcPr>
            <w:tcW w:w="6747" w:type="dxa"/>
            <w:gridSpan w:val="3"/>
          </w:tcPr>
          <w:p w14:paraId="156FDBFA" w14:textId="77777777" w:rsidR="00A30BC5" w:rsidRPr="0027016B" w:rsidRDefault="00A30BC5" w:rsidP="00A30BC5">
            <w:pPr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84F5E91" w14:textId="47A7BC9F" w:rsidR="00A30BC5" w:rsidRPr="0027016B" w:rsidRDefault="0027016B" w:rsidP="00A21FF0">
            <w:pPr>
              <w:numPr>
                <w:ilvl w:val="0"/>
                <w:numId w:val="46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27016B">
              <w:rPr>
                <w:rFonts w:ascii="Arial" w:hAnsi="Arial" w:cs="Arial"/>
                <w:bCs/>
                <w:sz w:val="20"/>
                <w:szCs w:val="20"/>
              </w:rPr>
              <w:t>Oversees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the conduct of periodic physical inventory of motorpool, communication and warehouse materials, equipment and tools and reconcile data with accounting records</w:t>
            </w:r>
          </w:p>
        </w:tc>
        <w:tc>
          <w:tcPr>
            <w:tcW w:w="1443" w:type="dxa"/>
          </w:tcPr>
          <w:p w14:paraId="3739E78B" w14:textId="77777777" w:rsidR="00A30BC5" w:rsidRPr="0027016B" w:rsidRDefault="00A30BC5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45" w:type="dxa"/>
          </w:tcPr>
          <w:p w14:paraId="7F56C5F5" w14:textId="77777777" w:rsidR="00A30BC5" w:rsidRPr="0027016B" w:rsidRDefault="00A30BC5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7EBB903" w14:textId="1F63EE17" w:rsidR="00A30BC5" w:rsidRPr="0027016B" w:rsidRDefault="00A30BC5" w:rsidP="0027016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7016B">
              <w:rPr>
                <w:rFonts w:ascii="Arial" w:hAnsi="Arial" w:cs="Arial"/>
                <w:bCs/>
                <w:sz w:val="20"/>
                <w:szCs w:val="20"/>
              </w:rPr>
              <w:t xml:space="preserve">Familiar </w:t>
            </w:r>
            <w:r w:rsidR="0027016B">
              <w:rPr>
                <w:rFonts w:ascii="Arial" w:hAnsi="Arial" w:cs="Arial"/>
                <w:bCs/>
                <w:sz w:val="20"/>
                <w:szCs w:val="20"/>
              </w:rPr>
              <w:t>with Ware</w:t>
            </w:r>
            <w:r w:rsidR="00BE18FE">
              <w:rPr>
                <w:rFonts w:ascii="Arial" w:hAnsi="Arial" w:cs="Arial"/>
                <w:bCs/>
                <w:sz w:val="20"/>
                <w:szCs w:val="20"/>
              </w:rPr>
              <w:t>housing systems/procedures and auditing standards</w:t>
            </w:r>
          </w:p>
        </w:tc>
        <w:tc>
          <w:tcPr>
            <w:tcW w:w="1260" w:type="dxa"/>
          </w:tcPr>
          <w:p w14:paraId="6CA7DBCF" w14:textId="77777777" w:rsidR="00A30BC5" w:rsidRPr="0027016B" w:rsidRDefault="00A30BC5" w:rsidP="002C2D0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5F04C95" w14:textId="7EA88C3B" w:rsidR="00A30BC5" w:rsidRPr="0027016B" w:rsidRDefault="00A30BC5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7016B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05A4C67C" w14:textId="77777777" w:rsidR="00A30BC5" w:rsidRPr="0027016B" w:rsidRDefault="00A30BC5" w:rsidP="002C2D0D">
            <w:pPr>
              <w:jc w:val="center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</w:p>
          <w:p w14:paraId="4EB6EE28" w14:textId="467C1877" w:rsidR="00A30BC5" w:rsidRPr="0027016B" w:rsidRDefault="00DB623F" w:rsidP="00EB01F2">
            <w:pPr>
              <w:jc w:val="center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27016B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2E6E7E80" w14:textId="547252F0" w:rsidR="00A30BC5" w:rsidRPr="0027016B" w:rsidRDefault="008134CA" w:rsidP="002C2D0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7016B"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0E49183" wp14:editId="1060BDEB">
                      <wp:simplePos x="0" y="0"/>
                      <wp:positionH relativeFrom="column">
                        <wp:posOffset>452120</wp:posOffset>
                      </wp:positionH>
                      <wp:positionV relativeFrom="paragraph">
                        <wp:posOffset>146685</wp:posOffset>
                      </wp:positionV>
                      <wp:extent cx="142875" cy="152400"/>
                      <wp:effectExtent l="57150" t="19050" r="28575" b="95250"/>
                      <wp:wrapNone/>
                      <wp:docPr id="270875594" name="Flowchart: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8DCE86" id="Flowchart: Connector 8" o:spid="_x0000_s1026" type="#_x0000_t120" style="position:absolute;margin-left:35.6pt;margin-top:11.55pt;width:11.25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2925AE37" w14:textId="5FF7C2A6" w:rsidR="00A30BC5" w:rsidRPr="0027016B" w:rsidRDefault="00A30BC5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7016B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A30BC5" w:rsidRPr="00404AA3" w14:paraId="0B1D4BB3" w14:textId="77777777" w:rsidTr="00577DAC">
        <w:tc>
          <w:tcPr>
            <w:tcW w:w="6747" w:type="dxa"/>
            <w:gridSpan w:val="3"/>
          </w:tcPr>
          <w:p w14:paraId="3EF5346D" w14:textId="77777777" w:rsidR="00A30BC5" w:rsidRDefault="00A30BC5" w:rsidP="00A30BC5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2F01DA" w14:textId="0453BCC8" w:rsidR="00A30BC5" w:rsidRPr="00404AA3" w:rsidRDefault="00BE18FE" w:rsidP="00BE18FE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Witness and validates the delivery of materials, tools and equipment</w:t>
            </w:r>
          </w:p>
        </w:tc>
        <w:tc>
          <w:tcPr>
            <w:tcW w:w="1443" w:type="dxa"/>
          </w:tcPr>
          <w:p w14:paraId="6A81B18B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0AAA0C3A" w14:textId="77777777" w:rsidR="00A30BC5" w:rsidRDefault="00A30BC5" w:rsidP="003616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2BF8F1E" w14:textId="67080ED3" w:rsidR="00A30BC5" w:rsidRDefault="00BE18FE" w:rsidP="00A3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Familiar with technical standards and specifications of materials </w:t>
            </w:r>
          </w:p>
          <w:p w14:paraId="6B66AD6F" w14:textId="0DBCE590" w:rsidR="00A30BC5" w:rsidRPr="00D56A08" w:rsidRDefault="00A30BC5" w:rsidP="00A3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3DA684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17F66A" w14:textId="7D29FD6D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74EFA5C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5550538" w14:textId="606FCE0C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8F598EA" w14:textId="625BC2AD" w:rsidR="00A30BC5" w:rsidRDefault="008134CA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5484BA0" wp14:editId="326C3526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149859</wp:posOffset>
                      </wp:positionV>
                      <wp:extent cx="161925" cy="161925"/>
                      <wp:effectExtent l="57150" t="19050" r="28575" b="104775"/>
                      <wp:wrapNone/>
                      <wp:docPr id="953270808" name="Flowchart: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342D13" id="Flowchart: Connector 9" o:spid="_x0000_s1026" type="#_x0000_t120" style="position:absolute;margin-left:34.85pt;margin-top:11.8pt;width:12.7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5D185FBA" w14:textId="50F7FF2E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34B3AD0F" w14:textId="77777777" w:rsidTr="00577DAC">
        <w:tc>
          <w:tcPr>
            <w:tcW w:w="6747" w:type="dxa"/>
            <w:gridSpan w:val="3"/>
          </w:tcPr>
          <w:p w14:paraId="29E24884" w14:textId="77777777" w:rsidR="00A30BC5" w:rsidRPr="00A30BC5" w:rsidRDefault="00A30BC5" w:rsidP="00A30BC5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D7E844" w14:textId="5BE07156" w:rsidR="0066614E" w:rsidRPr="00BE18FE" w:rsidRDefault="00BE18FE" w:rsidP="00BE18FE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BE18FE">
              <w:rPr>
                <w:rFonts w:ascii="Arial" w:hAnsi="Arial" w:cs="Arial"/>
                <w:bCs/>
                <w:sz w:val="20"/>
                <w:szCs w:val="20"/>
              </w:rPr>
              <w:t>Conducts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random checking and reconciliation of warehouse inventory per count vs per book/system</w:t>
            </w:r>
          </w:p>
        </w:tc>
        <w:tc>
          <w:tcPr>
            <w:tcW w:w="1443" w:type="dxa"/>
          </w:tcPr>
          <w:p w14:paraId="668AEE51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322D33E5" w14:textId="7E6F9724" w:rsidR="0066614E" w:rsidRDefault="0066614E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D2A787C" w14:textId="2AEC7F1A" w:rsidR="00BE18FE" w:rsidRDefault="00BE18FE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the inventory System and Audit procedures</w:t>
            </w:r>
          </w:p>
          <w:p w14:paraId="36F64FC5" w14:textId="05C00367" w:rsidR="00A30BC5" w:rsidRPr="00FF53BB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8675EA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5EC56E" w14:textId="2D6678D0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25AFE56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AC8EC92" w14:textId="110920C8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6FFA5FB6" w14:textId="6D147861" w:rsidR="00A30BC5" w:rsidRDefault="008134CA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55B044B" wp14:editId="1521A7BA">
                      <wp:simplePos x="0" y="0"/>
                      <wp:positionH relativeFrom="column">
                        <wp:posOffset>423546</wp:posOffset>
                      </wp:positionH>
                      <wp:positionV relativeFrom="paragraph">
                        <wp:posOffset>146684</wp:posOffset>
                      </wp:positionV>
                      <wp:extent cx="171450" cy="142875"/>
                      <wp:effectExtent l="57150" t="19050" r="19050" b="104775"/>
                      <wp:wrapNone/>
                      <wp:docPr id="1942170296" name="Flowchart: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C628F" id="Flowchart: Connector 10" o:spid="_x0000_s1026" type="#_x0000_t120" style="position:absolute;margin-left:33.35pt;margin-top:11.55pt;width:13.5pt;height:1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225F14F5" w14:textId="7336BB28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733F5F58" w14:textId="77777777" w:rsidTr="00577DAC">
        <w:tc>
          <w:tcPr>
            <w:tcW w:w="6747" w:type="dxa"/>
            <w:gridSpan w:val="3"/>
          </w:tcPr>
          <w:p w14:paraId="779BC3F7" w14:textId="77777777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4575A0" w14:textId="1B21EAD7" w:rsidR="00A30BC5" w:rsidRPr="00353339" w:rsidRDefault="00BE18FE" w:rsidP="00A21FF0">
            <w:pPr>
              <w:numPr>
                <w:ilvl w:val="0"/>
                <w:numId w:val="46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Observes the testing of purchased materials, tools and equipment to ascertain the quality and sees to it that </w:t>
            </w:r>
            <w:r w:rsidR="00E5522C">
              <w:rPr>
                <w:rFonts w:ascii="Arial" w:hAnsi="Arial" w:cs="Arial"/>
                <w:sz w:val="20"/>
                <w:szCs w:val="20"/>
              </w:rPr>
              <w:t>these are in good condition</w:t>
            </w:r>
          </w:p>
          <w:p w14:paraId="78BE86B7" w14:textId="77777777" w:rsidR="00A30BC5" w:rsidRDefault="00A30BC5" w:rsidP="00353339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02A76BE0" w14:textId="56D39BB7" w:rsidR="00A30BC5" w:rsidRPr="00D44CBE" w:rsidRDefault="00A30BC5" w:rsidP="00353339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6BE22173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DB9E593" w14:textId="77777777" w:rsidR="00A30BC5" w:rsidRDefault="00A30BC5" w:rsidP="003616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D2A3802" w14:textId="239546C9" w:rsidR="00A30BC5" w:rsidRPr="003616A4" w:rsidRDefault="00E5522C" w:rsidP="00A3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Technical Knowledge on materials tools and equipment/observant</w:t>
            </w:r>
          </w:p>
        </w:tc>
        <w:tc>
          <w:tcPr>
            <w:tcW w:w="1260" w:type="dxa"/>
          </w:tcPr>
          <w:p w14:paraId="1874D13F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7B37F9E" w14:textId="548C17E1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FF0D461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C339089" w14:textId="4AC7F2D4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4BF10F7" w14:textId="5BC1A2A1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88E32A" wp14:editId="2D0DB2AA">
                      <wp:simplePos x="0" y="0"/>
                      <wp:positionH relativeFrom="column">
                        <wp:posOffset>452120</wp:posOffset>
                      </wp:positionH>
                      <wp:positionV relativeFrom="paragraph">
                        <wp:posOffset>149225</wp:posOffset>
                      </wp:positionV>
                      <wp:extent cx="133350" cy="161925"/>
                      <wp:effectExtent l="57150" t="19050" r="19050" b="104775"/>
                      <wp:wrapNone/>
                      <wp:docPr id="1465155569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2DBB58" id="Flowchart: Connector 11" o:spid="_x0000_s1026" type="#_x0000_t120" style="position:absolute;margin-left:35.6pt;margin-top:11.75pt;width:10.5pt;height:1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613CC430" w14:textId="30FA97C4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34257277" w14:textId="77777777" w:rsidTr="00577DAC">
        <w:tc>
          <w:tcPr>
            <w:tcW w:w="6747" w:type="dxa"/>
            <w:gridSpan w:val="3"/>
          </w:tcPr>
          <w:p w14:paraId="21C681E0" w14:textId="77777777" w:rsidR="00A30BC5" w:rsidRDefault="00A30BC5" w:rsidP="00A30BC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7AD44A8B" w14:textId="75253F9D" w:rsidR="00A30BC5" w:rsidRDefault="00E5522C" w:rsidP="00A21FF0">
            <w:pPr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Validates reading and billing of big loads consumers and status of disconnected accounts</w:t>
            </w:r>
          </w:p>
          <w:p w14:paraId="3D8B014F" w14:textId="77777777" w:rsidR="00A30BC5" w:rsidRDefault="00A30BC5" w:rsidP="0028596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BE0CDE" w14:textId="77777777" w:rsidR="00A30BC5" w:rsidRDefault="00A30BC5" w:rsidP="0028596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AE2E37" w14:textId="239DE12D" w:rsidR="00A30BC5" w:rsidRDefault="00A30BC5" w:rsidP="002859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672FCA5F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577120F3" w14:textId="77777777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9B90EAF" w14:textId="52C0C2E5" w:rsidR="00A30BC5" w:rsidRDefault="00BA51C2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Magna Carta for residential consumers &amp; DSOAR </w:t>
            </w:r>
          </w:p>
          <w:p w14:paraId="051333D4" w14:textId="418A02B9" w:rsidR="00BA51C2" w:rsidRDefault="00BA51C2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the meter reading, billing, disconnection and collection systems</w:t>
            </w:r>
          </w:p>
          <w:p w14:paraId="2F7388E9" w14:textId="5F557DB3" w:rsidR="00A30BC5" w:rsidRPr="003616A4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982E8F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E5829C8" w14:textId="123EE7C3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180569F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747E761" w14:textId="6F2F75D6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27E86A85" w14:textId="79CF1B06" w:rsidR="00A30BC5" w:rsidRDefault="005B6DE2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AF85239" wp14:editId="37CA2287">
                      <wp:simplePos x="0" y="0"/>
                      <wp:positionH relativeFrom="column">
                        <wp:posOffset>443973</wp:posOffset>
                      </wp:positionH>
                      <wp:positionV relativeFrom="paragraph">
                        <wp:posOffset>139747</wp:posOffset>
                      </wp:positionV>
                      <wp:extent cx="160020" cy="142875"/>
                      <wp:effectExtent l="57150" t="19050" r="11430" b="104775"/>
                      <wp:wrapNone/>
                      <wp:docPr id="284585303" name="Flowchart: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" cy="14287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D451D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2" o:spid="_x0000_s1026" type="#_x0000_t120" style="position:absolute;margin-left:34.95pt;margin-top:11pt;width:12.6pt;height:1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3C842252" w14:textId="5C31B3E4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5DE8F974" w14:textId="77777777" w:rsidTr="00577DAC">
        <w:trPr>
          <w:trHeight w:val="152"/>
        </w:trPr>
        <w:tc>
          <w:tcPr>
            <w:tcW w:w="6747" w:type="dxa"/>
            <w:gridSpan w:val="3"/>
          </w:tcPr>
          <w:p w14:paraId="419E3B58" w14:textId="77777777" w:rsidR="0066614E" w:rsidRDefault="0066614E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4679DB5D" w14:textId="787FF5BF" w:rsidR="00A30BC5" w:rsidRPr="009D6A0C" w:rsidRDefault="00A30BC5" w:rsidP="00A21FF0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51C2">
              <w:rPr>
                <w:rFonts w:ascii="Arial" w:hAnsi="Arial" w:cs="Arial"/>
                <w:sz w:val="20"/>
                <w:szCs w:val="20"/>
              </w:rPr>
              <w:t xml:space="preserve">Conducts periodic validation of prices of local accredited suppliers and canvasses </w:t>
            </w:r>
          </w:p>
          <w:p w14:paraId="568BF9EE" w14:textId="013F4EDD" w:rsidR="00A30BC5" w:rsidRPr="00404AA3" w:rsidRDefault="00A30BC5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4FCBA624" w14:textId="19DD22BE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4823E0BF" w14:textId="6049359D" w:rsidR="00A30BC5" w:rsidRDefault="00A30BC5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22C12EA" w14:textId="7AC5832B" w:rsidR="00BA51C2" w:rsidRDefault="00BA51C2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Logical and can write effective reports</w:t>
            </w:r>
          </w:p>
          <w:p w14:paraId="52FFF51A" w14:textId="7D055C66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13B890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D85B920" w14:textId="6C9C2974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B130BFD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E1BD645" w14:textId="6DA0CF56" w:rsidR="00A30BC5" w:rsidRPr="00404AA3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7146015F" w14:textId="02C005DD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06AD7E3" w14:textId="4D3EF673" w:rsidR="00A30BC5" w:rsidRPr="00404AA3" w:rsidRDefault="005B6DE2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6F32C02" wp14:editId="50C9E7C3">
                      <wp:simplePos x="0" y="0"/>
                      <wp:positionH relativeFrom="column">
                        <wp:posOffset>444032</wp:posOffset>
                      </wp:positionH>
                      <wp:positionV relativeFrom="paragraph">
                        <wp:posOffset>4973</wp:posOffset>
                      </wp:positionV>
                      <wp:extent cx="142875" cy="152400"/>
                      <wp:effectExtent l="57150" t="19050" r="28575" b="95250"/>
                      <wp:wrapNone/>
                      <wp:docPr id="337988108" name="Flowchart: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4F76FC" id="Flowchart: Connector 13" o:spid="_x0000_s1026" type="#_x0000_t120" style="position:absolute;margin-left:34.95pt;margin-top:.4pt;width:11.25pt;height:1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A30BC5"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6FF53853" w14:textId="77777777" w:rsidTr="00577DAC">
        <w:trPr>
          <w:trHeight w:val="152"/>
        </w:trPr>
        <w:tc>
          <w:tcPr>
            <w:tcW w:w="6747" w:type="dxa"/>
            <w:gridSpan w:val="3"/>
          </w:tcPr>
          <w:p w14:paraId="2E85B7F0" w14:textId="77777777" w:rsidR="0066614E" w:rsidRDefault="0066614E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419FDAC5" w14:textId="51B27A4D" w:rsidR="00A30BC5" w:rsidRDefault="00BA51C2" w:rsidP="00A21FF0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Reviews evaluates and recommends measures to improve existing systems and procedures</w:t>
            </w:r>
          </w:p>
        </w:tc>
        <w:tc>
          <w:tcPr>
            <w:tcW w:w="1443" w:type="dxa"/>
          </w:tcPr>
          <w:p w14:paraId="2C987EE6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5AEE4E46" w14:textId="77777777" w:rsidR="0066614E" w:rsidRDefault="0066614E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0D1DB8" w14:textId="7CF70F26" w:rsidR="00A30BC5" w:rsidRDefault="00A30BC5" w:rsidP="00BA5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Knowledgeable </w:t>
            </w:r>
            <w:r w:rsidR="00BA51C2">
              <w:rPr>
                <w:rFonts w:ascii="Arial" w:hAnsi="Arial" w:cs="Arial"/>
                <w:sz w:val="20"/>
                <w:szCs w:val="20"/>
              </w:rPr>
              <w:t xml:space="preserve">BENECO policies, systems and procedures </w:t>
            </w:r>
          </w:p>
          <w:p w14:paraId="71491465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604305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A0548A" w14:textId="45F7F9F2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19FD33A" w14:textId="16450919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0D7F0B2" w14:textId="11E1DC0E" w:rsidR="00A30BC5" w:rsidRPr="00404AA3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45988F0" w14:textId="20C3AE86" w:rsidR="00A30BC5" w:rsidRDefault="00C514B3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856EE6D" wp14:editId="695EE9D6">
                      <wp:simplePos x="0" y="0"/>
                      <wp:positionH relativeFrom="column">
                        <wp:posOffset>451760</wp:posOffset>
                      </wp:positionH>
                      <wp:positionV relativeFrom="paragraph">
                        <wp:posOffset>113078</wp:posOffset>
                      </wp:positionV>
                      <wp:extent cx="142875" cy="171450"/>
                      <wp:effectExtent l="57150" t="19050" r="28575" b="95250"/>
                      <wp:wrapNone/>
                      <wp:docPr id="543191737" name="Flowchart: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7145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6F93EF" id="Flowchart: Connector 14" o:spid="_x0000_s1026" type="#_x0000_t120" style="position:absolute;margin-left:35.55pt;margin-top:8.9pt;width:11.25pt;height:1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2739D035" w14:textId="3923F3EF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01A1E456" w14:textId="77777777" w:rsidTr="00577DAC">
        <w:trPr>
          <w:trHeight w:val="152"/>
        </w:trPr>
        <w:tc>
          <w:tcPr>
            <w:tcW w:w="6747" w:type="dxa"/>
            <w:gridSpan w:val="3"/>
          </w:tcPr>
          <w:p w14:paraId="2FFB0CAB" w14:textId="77777777" w:rsidR="0066614E" w:rsidRDefault="00A30BC5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3CBC713" w14:textId="51703EE9" w:rsidR="00A30BC5" w:rsidRPr="009D6A0C" w:rsidRDefault="00BA51C2" w:rsidP="00A21FF0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Ascertains the existence of (non-cash) company assets and reviews </w:t>
            </w:r>
            <w:r w:rsidR="00140235">
              <w:rPr>
                <w:rFonts w:ascii="Arial" w:hAnsi="Arial" w:cs="Arial"/>
                <w:sz w:val="20"/>
                <w:szCs w:val="20"/>
              </w:rPr>
              <w:t>means</w:t>
            </w:r>
            <w:r>
              <w:rPr>
                <w:rFonts w:ascii="Arial" w:hAnsi="Arial" w:cs="Arial"/>
                <w:sz w:val="20"/>
                <w:szCs w:val="20"/>
              </w:rPr>
              <w:t xml:space="preserve"> of safeguarding such assets </w:t>
            </w:r>
          </w:p>
        </w:tc>
        <w:tc>
          <w:tcPr>
            <w:tcW w:w="1443" w:type="dxa"/>
          </w:tcPr>
          <w:p w14:paraId="4BA0F533" w14:textId="77777777" w:rsidR="00A30BC5" w:rsidRDefault="00A30BC5" w:rsidP="00DD54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54B195A" w14:textId="77777777" w:rsidR="0066614E" w:rsidRDefault="0066614E" w:rsidP="006D3B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8EB826F" w14:textId="34A4D83B" w:rsidR="00A30BC5" w:rsidRPr="00404AA3" w:rsidRDefault="00BA51C2" w:rsidP="0012790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Knowledgeable</w:t>
            </w:r>
            <w:r w:rsidR="00140235">
              <w:rPr>
                <w:rFonts w:ascii="Arial" w:hAnsi="Arial" w:cs="Arial"/>
                <w:sz w:val="20"/>
                <w:szCs w:val="20"/>
              </w:rPr>
              <w:t xml:space="preserve"> of BENECO policies, systems and procedures and generally accepted accounting and auditing procedures</w:t>
            </w:r>
          </w:p>
        </w:tc>
        <w:tc>
          <w:tcPr>
            <w:tcW w:w="1260" w:type="dxa"/>
          </w:tcPr>
          <w:p w14:paraId="0150617A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DF7E584" w14:textId="03B83461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356164FF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A2CE946" w14:textId="626882FB" w:rsidR="00A30BC5" w:rsidRPr="00404AA3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443841BD" w14:textId="5E75CC5F" w:rsidR="00A30BC5" w:rsidRDefault="00C514B3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F10058" wp14:editId="4C99C2ED">
                      <wp:simplePos x="0" y="0"/>
                      <wp:positionH relativeFrom="column">
                        <wp:posOffset>443134</wp:posOffset>
                      </wp:positionH>
                      <wp:positionV relativeFrom="paragraph">
                        <wp:posOffset>138957</wp:posOffset>
                      </wp:positionV>
                      <wp:extent cx="152400" cy="152400"/>
                      <wp:effectExtent l="57150" t="19050" r="19050" b="95250"/>
                      <wp:wrapNone/>
                      <wp:docPr id="307071053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3DEDE2" id="Flowchart: Connector 15" o:spid="_x0000_s1026" type="#_x0000_t120" style="position:absolute;margin-left:34.9pt;margin-top:10.95pt;width:12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17FDE0B3" w14:textId="1C3E143B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4259F46A" w14:textId="77777777" w:rsidTr="00577DAC">
        <w:trPr>
          <w:trHeight w:val="152"/>
        </w:trPr>
        <w:tc>
          <w:tcPr>
            <w:tcW w:w="6747" w:type="dxa"/>
            <w:gridSpan w:val="3"/>
          </w:tcPr>
          <w:p w14:paraId="4D1860E5" w14:textId="77777777" w:rsidR="0066614E" w:rsidRDefault="00A30BC5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 </w:t>
            </w:r>
          </w:p>
          <w:p w14:paraId="343E0D47" w14:textId="77777777" w:rsidR="00EB01F2" w:rsidRPr="00EB01F2" w:rsidRDefault="00EB01F2" w:rsidP="00EB01F2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9732BF" w14:textId="6A7E7E72" w:rsidR="007A283E" w:rsidRPr="003C5246" w:rsidRDefault="003C5246" w:rsidP="003C5246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Assists in the preparations required reports by the External Auditor, NEA, CDA and other agencies including joint inspection required by NEA, COA and DOE.</w:t>
            </w:r>
          </w:p>
        </w:tc>
        <w:tc>
          <w:tcPr>
            <w:tcW w:w="1443" w:type="dxa"/>
          </w:tcPr>
          <w:p w14:paraId="1E828A45" w14:textId="77777777" w:rsidR="00A30BC5" w:rsidRDefault="00A30BC5" w:rsidP="00DD54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28D63F8" w14:textId="77777777" w:rsidR="0066614E" w:rsidRDefault="0066614E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B902CD1" w14:textId="77777777" w:rsidR="00EB01F2" w:rsidRDefault="00EB01F2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F0C226" w14:textId="3E6336B4" w:rsidR="0066614E" w:rsidRDefault="00FF0BA7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reportorial requirements and related policies and guidelines</w:t>
            </w:r>
          </w:p>
          <w:p w14:paraId="10FF28D6" w14:textId="77777777" w:rsidR="00A30BC5" w:rsidRPr="006D3B86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0074DE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142776" w14:textId="455CAC1B" w:rsidR="00EB01F2" w:rsidRDefault="00EB01F2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7CE5892" w14:textId="331FD666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A891AA0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803A15C" w14:textId="3BFF8CD5" w:rsidR="00EB01F2" w:rsidRDefault="00EB01F2" w:rsidP="00EB01F2">
            <w:pPr>
              <w:jc w:val="center"/>
              <w:rPr>
                <w:rFonts w:ascii="Cambria Math" w:hAnsi="Cambria Math" w:cs="Cambria Math"/>
              </w:rPr>
            </w:pPr>
          </w:p>
          <w:p w14:paraId="3228AB6D" w14:textId="73860342" w:rsidR="00A30BC5" w:rsidRPr="00404AA3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71D8AD54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E521805" w14:textId="2CE2CDBD" w:rsidR="00EB01F2" w:rsidRDefault="00EB01F2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D453047" w14:textId="7737E1C6" w:rsidR="00A30BC5" w:rsidRPr="00404AA3" w:rsidRDefault="00C514B3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D17D60F" wp14:editId="7FCDAEA9">
                      <wp:simplePos x="0" y="0"/>
                      <wp:positionH relativeFrom="column">
                        <wp:posOffset>442236</wp:posOffset>
                      </wp:positionH>
                      <wp:positionV relativeFrom="paragraph">
                        <wp:posOffset>13120</wp:posOffset>
                      </wp:positionV>
                      <wp:extent cx="161925" cy="152400"/>
                      <wp:effectExtent l="57150" t="19050" r="28575" b="95250"/>
                      <wp:wrapNone/>
                      <wp:docPr id="1324334692" name="Flowchart: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69CEF6" id="Flowchart: Connector 16" o:spid="_x0000_s1026" type="#_x0000_t120" style="position:absolute;margin-left:34.8pt;margin-top:1.05pt;width:12.75pt;height:1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A30BC5"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C5246" w:rsidRPr="00404AA3" w14:paraId="2B1EFC3E" w14:textId="77777777" w:rsidTr="00577DAC">
        <w:trPr>
          <w:trHeight w:val="152"/>
        </w:trPr>
        <w:tc>
          <w:tcPr>
            <w:tcW w:w="6747" w:type="dxa"/>
            <w:gridSpan w:val="3"/>
          </w:tcPr>
          <w:p w14:paraId="3D6991C6" w14:textId="0A0CFC2C" w:rsidR="003C5246" w:rsidRDefault="003C5246" w:rsidP="003C5246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92456">
              <w:rPr>
                <w:rFonts w:ascii="Arial" w:hAnsi="Arial" w:cs="Arial"/>
                <w:bCs/>
                <w:sz w:val="20"/>
                <w:szCs w:val="20"/>
              </w:rPr>
              <w:t>Observe the conduct of bidding as needed and report any exceptions.</w:t>
            </w:r>
          </w:p>
        </w:tc>
        <w:tc>
          <w:tcPr>
            <w:tcW w:w="1443" w:type="dxa"/>
          </w:tcPr>
          <w:p w14:paraId="160A1FAA" w14:textId="77777777" w:rsidR="003C5246" w:rsidRDefault="003C5246" w:rsidP="003C52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1D6D8238" w14:textId="100320D2" w:rsidR="003C5246" w:rsidRDefault="00CF0B24" w:rsidP="003C52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on the Revised Procurement Guidelines and Simplified Bidding Procedures for Electric Cooperative IRR-RA 10531 (2017)</w:t>
            </w:r>
          </w:p>
        </w:tc>
        <w:tc>
          <w:tcPr>
            <w:tcW w:w="1260" w:type="dxa"/>
          </w:tcPr>
          <w:p w14:paraId="4FF17DF0" w14:textId="77777777" w:rsidR="003C5246" w:rsidRDefault="003C5246" w:rsidP="003C524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90FFD0" w14:textId="77777777" w:rsidR="00CF0B24" w:rsidRDefault="00CF0B24" w:rsidP="003C52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29606F" w14:textId="4BF54CD2" w:rsidR="003C5246" w:rsidRDefault="003C5246" w:rsidP="003C52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4010F340" w14:textId="77777777" w:rsidR="003C5246" w:rsidRDefault="003C5246" w:rsidP="003C5246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BF67FFB" w14:textId="77777777" w:rsidR="00CF0B24" w:rsidRDefault="00CF0B24" w:rsidP="003C5246">
            <w:pPr>
              <w:jc w:val="center"/>
              <w:rPr>
                <w:rFonts w:ascii="Arial" w:hAnsi="Arial" w:cs="Arial"/>
                <w:bCs/>
              </w:rPr>
            </w:pPr>
          </w:p>
          <w:p w14:paraId="07653DBF" w14:textId="01B29B25" w:rsidR="003C5246" w:rsidRDefault="003C5246" w:rsidP="003C5246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26DFE80F" w14:textId="77777777" w:rsidR="003C5246" w:rsidRDefault="003C5246" w:rsidP="003C52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E6CE4C9" w14:textId="77777777" w:rsidR="00CF0B24" w:rsidRDefault="00CF0B24" w:rsidP="003C52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1FE7D6F" w14:textId="5D937E9B" w:rsidR="003C5246" w:rsidRDefault="003C5246" w:rsidP="003C52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08AA39D" wp14:editId="2E87AA25">
                      <wp:simplePos x="0" y="0"/>
                      <wp:positionH relativeFrom="column">
                        <wp:posOffset>442236</wp:posOffset>
                      </wp:positionH>
                      <wp:positionV relativeFrom="paragraph">
                        <wp:posOffset>13120</wp:posOffset>
                      </wp:positionV>
                      <wp:extent cx="161925" cy="152400"/>
                      <wp:effectExtent l="57150" t="19050" r="28575" b="95250"/>
                      <wp:wrapNone/>
                      <wp:docPr id="2" name="Flowchart: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BAD96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6" o:spid="_x0000_s1026" type="#_x0000_t120" style="position:absolute;margin-left:34.8pt;margin-top:1.05pt;width:12.75pt;height:1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0179B" w:rsidRPr="00404AA3" w14:paraId="37A19836" w14:textId="77777777" w:rsidTr="00577DAC">
        <w:trPr>
          <w:trHeight w:val="152"/>
        </w:trPr>
        <w:tc>
          <w:tcPr>
            <w:tcW w:w="6747" w:type="dxa"/>
            <w:gridSpan w:val="3"/>
          </w:tcPr>
          <w:p w14:paraId="27066503" w14:textId="71C8F177" w:rsidR="0090179B" w:rsidRPr="00992456" w:rsidRDefault="0090179B" w:rsidP="0090179B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3E4C7C">
              <w:rPr>
                <w:rFonts w:ascii="Arial" w:hAnsi="Arial" w:cs="Arial"/>
                <w:bCs/>
                <w:sz w:val="20"/>
                <w:szCs w:val="20"/>
              </w:rPr>
              <w:t>Assists in the review and validation on the effectiveness of IT systems.</w:t>
            </w:r>
          </w:p>
        </w:tc>
        <w:tc>
          <w:tcPr>
            <w:tcW w:w="1443" w:type="dxa"/>
          </w:tcPr>
          <w:p w14:paraId="3B5DFC6E" w14:textId="77777777" w:rsidR="0090179B" w:rsidRDefault="0090179B" w:rsidP="0090179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D57FDFC" w14:textId="77777777" w:rsidR="0090179B" w:rsidRPr="003E4C7C" w:rsidRDefault="0090179B" w:rsidP="0090179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E4C7C">
              <w:rPr>
                <w:rFonts w:ascii="Arial" w:hAnsi="Arial" w:cs="Arial"/>
                <w:bCs/>
                <w:sz w:val="20"/>
                <w:szCs w:val="20"/>
              </w:rPr>
              <w:t>Knowledge of applicable or related operating systems</w:t>
            </w:r>
          </w:p>
          <w:p w14:paraId="1FA9E7B9" w14:textId="23B778C0" w:rsidR="0090179B" w:rsidRDefault="0090179B" w:rsidP="009017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C7C">
              <w:rPr>
                <w:rFonts w:ascii="Arial" w:hAnsi="Arial" w:cs="Arial"/>
                <w:bCs/>
                <w:sz w:val="20"/>
                <w:szCs w:val="20"/>
              </w:rPr>
              <w:t>Pays attention to details</w:t>
            </w:r>
          </w:p>
        </w:tc>
        <w:tc>
          <w:tcPr>
            <w:tcW w:w="1260" w:type="dxa"/>
          </w:tcPr>
          <w:p w14:paraId="03FC4C03" w14:textId="77777777" w:rsidR="0090179B" w:rsidRDefault="0090179B" w:rsidP="0090179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42B5CED" w14:textId="00FCB42F" w:rsidR="0090179B" w:rsidRDefault="0090179B" w:rsidP="009017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    </w:t>
            </w:r>
            <w:r w:rsidRPr="00623151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024DF2B8" w14:textId="77777777" w:rsidR="0090179B" w:rsidRDefault="0090179B" w:rsidP="0090179B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CB3832F" wp14:editId="6DBC9740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139700</wp:posOffset>
                      </wp:positionV>
                      <wp:extent cx="133350" cy="142875"/>
                      <wp:effectExtent l="57150" t="19050" r="19050" b="104775"/>
                      <wp:wrapNone/>
                      <wp:docPr id="4" name="Flowchart: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4287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5DC2C7" id="Flowchart: Connector 23" o:spid="_x0000_s1026" type="#_x0000_t120" style="position:absolute;margin-left:20.6pt;margin-top:11pt;width:10.5pt;height:1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1E98DD32" w14:textId="0365351E" w:rsidR="0090179B" w:rsidRDefault="0090179B" w:rsidP="0090179B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587EB294" w14:textId="77777777" w:rsidR="0090179B" w:rsidRDefault="0090179B" w:rsidP="0090179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96A8C9F" w14:textId="0F95BF65" w:rsidR="0090179B" w:rsidRDefault="0090179B" w:rsidP="009017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         4</w:t>
            </w:r>
          </w:p>
        </w:tc>
      </w:tr>
      <w:tr w:rsidR="00E62C23" w:rsidRPr="00404AA3" w14:paraId="2C53B028" w14:textId="77777777" w:rsidTr="00577DAC">
        <w:tc>
          <w:tcPr>
            <w:tcW w:w="6747" w:type="dxa"/>
            <w:gridSpan w:val="3"/>
          </w:tcPr>
          <w:p w14:paraId="5CAD184B" w14:textId="77777777" w:rsidR="00E62C23" w:rsidRDefault="00E62C23" w:rsidP="00E62C23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1BDA17" w14:textId="7789D5E7" w:rsidR="00E62C23" w:rsidRPr="00404AA3" w:rsidRDefault="00E62C23" w:rsidP="00E62C23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443" w:type="dxa"/>
          </w:tcPr>
          <w:p w14:paraId="7DDFE4E4" w14:textId="77777777" w:rsidR="00E62C2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60CDC9D" w14:textId="77777777" w:rsidR="00E62C2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14:paraId="3E477133" w14:textId="2EB70323" w:rsidR="00E62C23" w:rsidRPr="00404AA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548A8D41" w14:textId="0F6EF4EE" w:rsidR="00E62C23" w:rsidRPr="00404AA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32FB56" w14:textId="668AF15B" w:rsidR="00E62C23" w:rsidRPr="00404AA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E0D4B4" w14:textId="053BE9F4" w:rsidR="00E62C23" w:rsidRPr="00404AA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6259DBD7" w14:textId="6E45C24D" w:rsidR="00E62C23" w:rsidRPr="00404AA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62C23" w:rsidRPr="00404AA3" w14:paraId="29C8D043" w14:textId="77777777" w:rsidTr="00577DAC">
        <w:tc>
          <w:tcPr>
            <w:tcW w:w="6747" w:type="dxa"/>
            <w:gridSpan w:val="3"/>
          </w:tcPr>
          <w:p w14:paraId="3E760F95" w14:textId="77777777" w:rsidR="00E62C23" w:rsidRPr="0066614E" w:rsidRDefault="00E62C23" w:rsidP="00E62C23">
            <w:pPr>
              <w:pStyle w:val="ListParagraph"/>
              <w:ind w:left="343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77B562" w14:textId="77777777" w:rsidR="00E62C23" w:rsidRPr="00670011" w:rsidRDefault="00E62C23" w:rsidP="00E62C23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  <w:p w14:paraId="182A2CA0" w14:textId="348CA910" w:rsidR="00E62C23" w:rsidRPr="00404AA3" w:rsidRDefault="00E62C23" w:rsidP="00E62C23">
            <w:pPr>
              <w:pStyle w:val="ListParagraph"/>
              <w:ind w:left="34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70DF1A25" w14:textId="77777777" w:rsidR="00E62C23" w:rsidRPr="00404AA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4A64FA23" w14:textId="77777777" w:rsidR="00E62C2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FEB0A5" w14:textId="55CE92B5" w:rsidR="00E62C23" w:rsidRPr="00C514B3" w:rsidRDefault="00E62C23" w:rsidP="00E62C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F526F9" w14:textId="77777777" w:rsidR="00E62C23" w:rsidRDefault="00E62C23" w:rsidP="00E62C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9CB7E76" w14:textId="4BE4DE72" w:rsidR="00E62C23" w:rsidRPr="00404AA3" w:rsidRDefault="00E62C23" w:rsidP="00E62C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7BAE845" w14:textId="77777777" w:rsidR="00E62C2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EBF4A82" w14:textId="23DC5ABE" w:rsidR="00E62C23" w:rsidRPr="00FF53BB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448578CB" w14:textId="1CBC0228" w:rsidR="00E62C23" w:rsidRDefault="00E62C23" w:rsidP="00E62C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3AB8661" wp14:editId="73AC6216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146684</wp:posOffset>
                      </wp:positionV>
                      <wp:extent cx="171450" cy="161925"/>
                      <wp:effectExtent l="57150" t="19050" r="19050" b="104775"/>
                      <wp:wrapNone/>
                      <wp:docPr id="935643885" name="Flowchart: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C80449" id="Flowchart: Connector 21" o:spid="_x0000_s1026" type="#_x0000_t120" style="position:absolute;margin-left:34.85pt;margin-top:11.55pt;width:13.5pt;height:1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3B9A4EAB" w14:textId="4F77D21F" w:rsidR="00E62C23" w:rsidRPr="00404AA3" w:rsidRDefault="00E62C23" w:rsidP="00E62C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2C23" w:rsidRPr="00404AA3" w14:paraId="1442522C" w14:textId="77777777" w:rsidTr="00577DAC">
        <w:tc>
          <w:tcPr>
            <w:tcW w:w="6747" w:type="dxa"/>
            <w:gridSpan w:val="3"/>
          </w:tcPr>
          <w:p w14:paraId="52409FB1" w14:textId="77777777" w:rsidR="00E62C23" w:rsidRDefault="00E62C23" w:rsidP="00E62C23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</w:p>
          <w:p w14:paraId="66763B61" w14:textId="77777777" w:rsidR="00E62C23" w:rsidRDefault="00E62C23" w:rsidP="00E62C23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  <w:p w14:paraId="1190CCF7" w14:textId="58DE3414" w:rsidR="00E62C23" w:rsidRPr="00404AA3" w:rsidRDefault="00E62C23" w:rsidP="00E62C23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69C81861" w14:textId="77777777" w:rsidR="00E62C23" w:rsidRPr="00404AA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7B13E0B1" w14:textId="39FAE8F7" w:rsidR="00E62C23" w:rsidRPr="00404AA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18B443" w14:textId="77777777" w:rsidR="00E62C23" w:rsidRDefault="00E62C23" w:rsidP="00E62C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9FD2A6" w14:textId="50C84B7A" w:rsidR="00E62C23" w:rsidRPr="00404AA3" w:rsidRDefault="00E62C23" w:rsidP="00E62C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4CB622E" w14:textId="77777777" w:rsidR="00E62C23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260F6F5" w14:textId="178F46EF" w:rsidR="00E62C23" w:rsidRPr="00FF53BB" w:rsidRDefault="00E62C23" w:rsidP="00E62C2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6AA00F79" w14:textId="0F23478A" w:rsidR="00E62C23" w:rsidRDefault="00E62C23" w:rsidP="00E62C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77C2E55" wp14:editId="5FD3A3F6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149860</wp:posOffset>
                      </wp:positionV>
                      <wp:extent cx="161925" cy="142875"/>
                      <wp:effectExtent l="57150" t="19050" r="28575" b="104775"/>
                      <wp:wrapNone/>
                      <wp:docPr id="921297367" name="Flowchart: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BDC662" id="Flowchart: Connector 22" o:spid="_x0000_s1026" type="#_x0000_t120" style="position:absolute;margin-left:33.35pt;margin-top:11.8pt;width:12.75pt;height:11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1CEEE7E1" w14:textId="197E7B89" w:rsidR="00E62C23" w:rsidRPr="00404AA3" w:rsidRDefault="00E62C23" w:rsidP="00E62C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1F86" w:rsidRPr="00404AA3" w14:paraId="44B0D8CA" w14:textId="77777777" w:rsidTr="00261442">
        <w:tc>
          <w:tcPr>
            <w:tcW w:w="16110" w:type="dxa"/>
            <w:gridSpan w:val="8"/>
          </w:tcPr>
          <w:p w14:paraId="39459719" w14:textId="1600DF4A" w:rsidR="00291F86" w:rsidRPr="00404AA3" w:rsidRDefault="00291F86" w:rsidP="00E62C23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11354BFD" w14:textId="3A82CCFC" w:rsidR="00291F86" w:rsidRPr="00404AA3" w:rsidRDefault="00291F86" w:rsidP="00291F86">
            <w:pPr>
              <w:numPr>
                <w:ilvl w:val="1"/>
                <w:numId w:val="34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Divisions/All levels and </w:t>
            </w:r>
            <w:r w:rsidRPr="00404AA3">
              <w:rPr>
                <w:rFonts w:ascii="Arial" w:hAnsi="Arial" w:cs="Arial"/>
                <w:sz w:val="20"/>
                <w:szCs w:val="20"/>
              </w:rPr>
              <w:t>Member-Consumer</w:t>
            </w:r>
            <w:r>
              <w:rPr>
                <w:rFonts w:ascii="Arial" w:hAnsi="Arial" w:cs="Arial"/>
                <w:sz w:val="20"/>
                <w:szCs w:val="20"/>
              </w:rPr>
              <w:t>-Owners</w:t>
            </w:r>
          </w:p>
        </w:tc>
      </w:tr>
      <w:tr w:rsidR="00291F86" w:rsidRPr="00404AA3" w14:paraId="0A046239" w14:textId="77777777" w:rsidTr="00A417FE">
        <w:tc>
          <w:tcPr>
            <w:tcW w:w="16110" w:type="dxa"/>
            <w:gridSpan w:val="8"/>
          </w:tcPr>
          <w:p w14:paraId="4F7999D8" w14:textId="4F4EE3C4" w:rsidR="00291F86" w:rsidRPr="00404AA3" w:rsidRDefault="00291F86" w:rsidP="00E62C2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48CA7341" w14:textId="3E13984D" w:rsidR="00291F86" w:rsidRDefault="00291F86" w:rsidP="00E62C23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Engineering or Accounting Graduate</w:t>
            </w:r>
          </w:p>
          <w:p w14:paraId="251BAED0" w14:textId="2B73E6DB" w:rsidR="00291F86" w:rsidRPr="00404AA3" w:rsidRDefault="00291F86" w:rsidP="00E62C23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>
              <w:rPr>
                <w:rFonts w:ascii="Arial" w:hAnsi="Arial" w:cs="Arial"/>
                <w:sz w:val="20"/>
                <w:szCs w:val="20"/>
              </w:rPr>
              <w:t>48</w:t>
            </w:r>
            <w:r w:rsidRPr="00404AA3">
              <w:rPr>
                <w:rFonts w:ascii="Arial" w:hAnsi="Arial" w:cs="Arial"/>
                <w:sz w:val="20"/>
                <w:szCs w:val="20"/>
              </w:rPr>
              <w:t xml:space="preserve"> hours of Customer Relations Training; </w:t>
            </w:r>
            <w:r>
              <w:rPr>
                <w:rFonts w:ascii="Arial" w:hAnsi="Arial" w:cs="Arial"/>
                <w:sz w:val="20"/>
                <w:szCs w:val="20"/>
              </w:rPr>
              <w:t>36 hours Management Development Training, 72</w:t>
            </w:r>
            <w:r w:rsidRPr="00404AA3">
              <w:rPr>
                <w:rFonts w:ascii="Arial" w:hAnsi="Arial" w:cs="Arial"/>
                <w:sz w:val="20"/>
                <w:szCs w:val="20"/>
              </w:rPr>
              <w:t xml:space="preserve"> hours related training for this position </w:t>
            </w:r>
          </w:p>
          <w:p w14:paraId="63B3F67F" w14:textId="727740FB" w:rsidR="00291F86" w:rsidRPr="0090179B" w:rsidRDefault="00291F86" w:rsidP="0090179B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 xml:space="preserve">At least three (3) years related work experience        </w:t>
            </w:r>
            <w:r w:rsidRPr="0090179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291F86" w:rsidRPr="00404AA3" w14:paraId="020344ED" w14:textId="77777777" w:rsidTr="00E95C77">
        <w:tc>
          <w:tcPr>
            <w:tcW w:w="16110" w:type="dxa"/>
            <w:gridSpan w:val="8"/>
          </w:tcPr>
          <w:p w14:paraId="1DD6B0A5" w14:textId="77777777" w:rsidR="00291F86" w:rsidRDefault="00291F86" w:rsidP="00291F86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504378D7" w14:textId="77777777" w:rsidR="00291F86" w:rsidRDefault="00291F86" w:rsidP="00291F86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77FB436" w14:textId="77777777" w:rsidR="00291F86" w:rsidRPr="00D35182" w:rsidRDefault="00291F86" w:rsidP="00291F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3148DF" w14:textId="77777777" w:rsidR="00291F86" w:rsidRPr="00F76CB1" w:rsidRDefault="00291F86" w:rsidP="00291F86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2C550E7" w14:textId="77777777" w:rsidR="00291F86" w:rsidRDefault="00291F86" w:rsidP="00291F8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26BD891C" w14:textId="77777777" w:rsidR="00291F86" w:rsidRDefault="00291F86" w:rsidP="00291F86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041ACD2" w14:textId="77777777" w:rsidR="00291F86" w:rsidRDefault="00291F86" w:rsidP="00291F8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028FD03B" w14:textId="77777777" w:rsidR="00291F86" w:rsidRDefault="00291F86" w:rsidP="00291F8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6234160A" w14:textId="77777777" w:rsidR="00291F86" w:rsidRPr="00F76CB1" w:rsidRDefault="00291F86" w:rsidP="00291F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3E56BB" w14:textId="77777777" w:rsidR="00291F86" w:rsidRPr="00E721E9" w:rsidRDefault="00291F86" w:rsidP="00291F8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0991E6EE" w:rsidR="00291F86" w:rsidRPr="00404AA3" w:rsidRDefault="00291F86" w:rsidP="00291F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277EA00" w14:textId="77777777" w:rsidR="001D7040" w:rsidRPr="00404AA3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D58DACA" w14:textId="77777777" w:rsidR="00673DB4" w:rsidRPr="00404AA3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404AA3" w:rsidSect="00577DAC">
      <w:pgSz w:w="18720" w:h="12240" w:orient="landscape" w:code="5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BFF0" w14:textId="77777777" w:rsidR="00FD11A5" w:rsidRDefault="00FD11A5">
      <w:r>
        <w:separator/>
      </w:r>
    </w:p>
  </w:endnote>
  <w:endnote w:type="continuationSeparator" w:id="0">
    <w:p w14:paraId="6FFF62DC" w14:textId="77777777" w:rsidR="00FD11A5" w:rsidRDefault="00FD1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E274" w14:textId="77777777" w:rsidR="00FD11A5" w:rsidRDefault="00FD11A5">
      <w:r>
        <w:separator/>
      </w:r>
    </w:p>
  </w:footnote>
  <w:footnote w:type="continuationSeparator" w:id="0">
    <w:p w14:paraId="6C2CE3F9" w14:textId="77777777" w:rsidR="00FD11A5" w:rsidRDefault="00FD1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9FEA9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4443D"/>
    <w:multiLevelType w:val="hybridMultilevel"/>
    <w:tmpl w:val="178816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53600"/>
    <w:multiLevelType w:val="hybridMultilevel"/>
    <w:tmpl w:val="AEC42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3077C"/>
    <w:multiLevelType w:val="hybridMultilevel"/>
    <w:tmpl w:val="933A8414"/>
    <w:lvl w:ilvl="0" w:tplc="954AE04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064B9"/>
    <w:multiLevelType w:val="hybridMultilevel"/>
    <w:tmpl w:val="30B04F02"/>
    <w:lvl w:ilvl="0" w:tplc="51243474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50C48"/>
    <w:multiLevelType w:val="hybridMultilevel"/>
    <w:tmpl w:val="545CA5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F32BAB"/>
    <w:multiLevelType w:val="hybridMultilevel"/>
    <w:tmpl w:val="688422C8"/>
    <w:lvl w:ilvl="0" w:tplc="9E78E72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243FAA"/>
    <w:multiLevelType w:val="hybridMultilevel"/>
    <w:tmpl w:val="5D82C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274D0"/>
    <w:multiLevelType w:val="hybridMultilevel"/>
    <w:tmpl w:val="74380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E65A3"/>
    <w:multiLevelType w:val="hybridMultilevel"/>
    <w:tmpl w:val="37EA6D5C"/>
    <w:lvl w:ilvl="0" w:tplc="F30A6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B5763"/>
    <w:multiLevelType w:val="hybridMultilevel"/>
    <w:tmpl w:val="6B02B2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C782D"/>
    <w:multiLevelType w:val="hybridMultilevel"/>
    <w:tmpl w:val="64962FA6"/>
    <w:lvl w:ilvl="0" w:tplc="D2C6940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9245FE"/>
    <w:multiLevelType w:val="hybridMultilevel"/>
    <w:tmpl w:val="EA6CC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00DB9"/>
    <w:multiLevelType w:val="hybridMultilevel"/>
    <w:tmpl w:val="FFB21268"/>
    <w:lvl w:ilvl="0" w:tplc="8092E68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FB758CD"/>
    <w:multiLevelType w:val="hybridMultilevel"/>
    <w:tmpl w:val="C5A25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44797"/>
    <w:multiLevelType w:val="hybridMultilevel"/>
    <w:tmpl w:val="09428DDE"/>
    <w:lvl w:ilvl="0" w:tplc="074084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23DF5E99"/>
    <w:multiLevelType w:val="hybridMultilevel"/>
    <w:tmpl w:val="13786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D22AE6"/>
    <w:multiLevelType w:val="hybridMultilevel"/>
    <w:tmpl w:val="5D700C00"/>
    <w:lvl w:ilvl="0" w:tplc="0409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 w15:restartNumberingAfterBreak="0">
    <w:nsid w:val="27755A94"/>
    <w:multiLevelType w:val="hybridMultilevel"/>
    <w:tmpl w:val="76E6BABA"/>
    <w:lvl w:ilvl="0" w:tplc="5DFC09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C229BC"/>
    <w:multiLevelType w:val="hybridMultilevel"/>
    <w:tmpl w:val="84508A40"/>
    <w:lvl w:ilvl="0" w:tplc="78EA4D74">
      <w:start w:val="1"/>
      <w:numFmt w:val="decimal"/>
      <w:lvlText w:val="%1."/>
      <w:lvlJc w:val="left"/>
      <w:pPr>
        <w:ind w:left="-945" w:hanging="360"/>
      </w:pPr>
      <w:rPr>
        <w:rFonts w:hint="default"/>
      </w:rPr>
    </w:lvl>
    <w:lvl w:ilvl="1" w:tplc="30544E12">
      <w:numFmt w:val="bullet"/>
      <w:lvlText w:val=""/>
      <w:lvlJc w:val="left"/>
      <w:pPr>
        <w:ind w:left="-225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95" w:hanging="180"/>
      </w:pPr>
    </w:lvl>
    <w:lvl w:ilvl="3" w:tplc="0409000F" w:tentative="1">
      <w:start w:val="1"/>
      <w:numFmt w:val="decimal"/>
      <w:lvlText w:val="%4."/>
      <w:lvlJc w:val="left"/>
      <w:pPr>
        <w:ind w:left="1215" w:hanging="360"/>
      </w:pPr>
    </w:lvl>
    <w:lvl w:ilvl="4" w:tplc="04090019" w:tentative="1">
      <w:start w:val="1"/>
      <w:numFmt w:val="lowerLetter"/>
      <w:lvlText w:val="%5."/>
      <w:lvlJc w:val="left"/>
      <w:pPr>
        <w:ind w:left="1935" w:hanging="360"/>
      </w:pPr>
    </w:lvl>
    <w:lvl w:ilvl="5" w:tplc="0409001B" w:tentative="1">
      <w:start w:val="1"/>
      <w:numFmt w:val="lowerRoman"/>
      <w:lvlText w:val="%6."/>
      <w:lvlJc w:val="right"/>
      <w:pPr>
        <w:ind w:left="2655" w:hanging="180"/>
      </w:pPr>
    </w:lvl>
    <w:lvl w:ilvl="6" w:tplc="0409000F" w:tentative="1">
      <w:start w:val="1"/>
      <w:numFmt w:val="decimal"/>
      <w:lvlText w:val="%7."/>
      <w:lvlJc w:val="left"/>
      <w:pPr>
        <w:ind w:left="3375" w:hanging="360"/>
      </w:pPr>
    </w:lvl>
    <w:lvl w:ilvl="7" w:tplc="04090019" w:tentative="1">
      <w:start w:val="1"/>
      <w:numFmt w:val="lowerLetter"/>
      <w:lvlText w:val="%8."/>
      <w:lvlJc w:val="left"/>
      <w:pPr>
        <w:ind w:left="4095" w:hanging="360"/>
      </w:pPr>
    </w:lvl>
    <w:lvl w:ilvl="8" w:tplc="0409001B" w:tentative="1">
      <w:start w:val="1"/>
      <w:numFmt w:val="lowerRoman"/>
      <w:lvlText w:val="%9."/>
      <w:lvlJc w:val="right"/>
      <w:pPr>
        <w:ind w:left="4815" w:hanging="180"/>
      </w:pPr>
    </w:lvl>
  </w:abstractNum>
  <w:abstractNum w:abstractNumId="20" w15:restartNumberingAfterBreak="0">
    <w:nsid w:val="2F1A3F0F"/>
    <w:multiLevelType w:val="hybridMultilevel"/>
    <w:tmpl w:val="D97AD4E4"/>
    <w:lvl w:ilvl="0" w:tplc="6A0CE994">
      <w:start w:val="7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3A5C69"/>
    <w:multiLevelType w:val="hybridMultilevel"/>
    <w:tmpl w:val="49AA9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6C53B4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2E5E1C"/>
    <w:multiLevelType w:val="hybridMultilevel"/>
    <w:tmpl w:val="D4845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35640356"/>
    <w:multiLevelType w:val="hybridMultilevel"/>
    <w:tmpl w:val="D38EA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F83924"/>
    <w:multiLevelType w:val="hybridMultilevel"/>
    <w:tmpl w:val="E82EF2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7F78BC"/>
    <w:multiLevelType w:val="hybridMultilevel"/>
    <w:tmpl w:val="035E8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3F01FD"/>
    <w:multiLevelType w:val="multilevel"/>
    <w:tmpl w:val="4A90D3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16AD6"/>
    <w:multiLevelType w:val="hybridMultilevel"/>
    <w:tmpl w:val="ADD2FC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9A61796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936D2"/>
    <w:multiLevelType w:val="hybridMultilevel"/>
    <w:tmpl w:val="2CCACC20"/>
    <w:lvl w:ilvl="0" w:tplc="8BE8AF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E83D08"/>
    <w:multiLevelType w:val="hybridMultilevel"/>
    <w:tmpl w:val="600E8E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0D3192"/>
    <w:multiLevelType w:val="hybridMultilevel"/>
    <w:tmpl w:val="ABFC73B6"/>
    <w:lvl w:ilvl="0" w:tplc="CAA814C2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A1A6724"/>
    <w:multiLevelType w:val="hybridMultilevel"/>
    <w:tmpl w:val="4AE0F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F902B0"/>
    <w:multiLevelType w:val="hybridMultilevel"/>
    <w:tmpl w:val="C0229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EC7635"/>
    <w:multiLevelType w:val="hybridMultilevel"/>
    <w:tmpl w:val="4A90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A6521B"/>
    <w:multiLevelType w:val="hybridMultilevel"/>
    <w:tmpl w:val="3BF8E744"/>
    <w:lvl w:ilvl="0" w:tplc="9DB262CC">
      <w:start w:val="8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EC723F"/>
    <w:multiLevelType w:val="hybridMultilevel"/>
    <w:tmpl w:val="F5985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AD35A3"/>
    <w:multiLevelType w:val="hybridMultilevel"/>
    <w:tmpl w:val="B75E22F4"/>
    <w:lvl w:ilvl="0" w:tplc="77EE6B9C">
      <w:start w:val="1"/>
      <w:numFmt w:val="decimal"/>
      <w:lvlText w:val="%1."/>
      <w:lvlJc w:val="left"/>
      <w:pPr>
        <w:ind w:left="68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6175FE"/>
    <w:multiLevelType w:val="hybridMultilevel"/>
    <w:tmpl w:val="8FE2425C"/>
    <w:lvl w:ilvl="0" w:tplc="900CA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DC71DB2"/>
    <w:multiLevelType w:val="hybridMultilevel"/>
    <w:tmpl w:val="0E08A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833196">
    <w:abstractNumId w:val="14"/>
  </w:num>
  <w:num w:numId="2" w16cid:durableId="1613324221">
    <w:abstractNumId w:val="25"/>
  </w:num>
  <w:num w:numId="3" w16cid:durableId="628631770">
    <w:abstractNumId w:val="39"/>
  </w:num>
  <w:num w:numId="4" w16cid:durableId="788164272">
    <w:abstractNumId w:val="12"/>
  </w:num>
  <w:num w:numId="5" w16cid:durableId="1335457657">
    <w:abstractNumId w:val="6"/>
  </w:num>
  <w:num w:numId="6" w16cid:durableId="2121560274">
    <w:abstractNumId w:val="35"/>
  </w:num>
  <w:num w:numId="7" w16cid:durableId="373116095">
    <w:abstractNumId w:val="8"/>
  </w:num>
  <w:num w:numId="8" w16cid:durableId="2040668431">
    <w:abstractNumId w:val="21"/>
  </w:num>
  <w:num w:numId="9" w16cid:durableId="1552495253">
    <w:abstractNumId w:val="27"/>
  </w:num>
  <w:num w:numId="10" w16cid:durableId="57827318">
    <w:abstractNumId w:val="41"/>
  </w:num>
  <w:num w:numId="11" w16cid:durableId="2112970336">
    <w:abstractNumId w:val="36"/>
  </w:num>
  <w:num w:numId="12" w16cid:durableId="773943540">
    <w:abstractNumId w:val="7"/>
  </w:num>
  <w:num w:numId="13" w16cid:durableId="1644849602">
    <w:abstractNumId w:val="42"/>
  </w:num>
  <w:num w:numId="14" w16cid:durableId="1931888787">
    <w:abstractNumId w:val="0"/>
  </w:num>
  <w:num w:numId="15" w16cid:durableId="1230964541">
    <w:abstractNumId w:val="30"/>
  </w:num>
  <w:num w:numId="16" w16cid:durableId="1957979132">
    <w:abstractNumId w:val="5"/>
  </w:num>
  <w:num w:numId="17" w16cid:durableId="1148747561">
    <w:abstractNumId w:val="13"/>
  </w:num>
  <w:num w:numId="18" w16cid:durableId="2002007213">
    <w:abstractNumId w:val="17"/>
  </w:num>
  <w:num w:numId="19" w16cid:durableId="173761846">
    <w:abstractNumId w:val="26"/>
  </w:num>
  <w:num w:numId="20" w16cid:durableId="541476935">
    <w:abstractNumId w:val="10"/>
  </w:num>
  <w:num w:numId="21" w16cid:durableId="15231855">
    <w:abstractNumId w:val="33"/>
  </w:num>
  <w:num w:numId="22" w16cid:durableId="733235767">
    <w:abstractNumId w:val="15"/>
  </w:num>
  <w:num w:numId="23" w16cid:durableId="3825107">
    <w:abstractNumId w:val="44"/>
  </w:num>
  <w:num w:numId="24" w16cid:durableId="1798260208">
    <w:abstractNumId w:val="45"/>
  </w:num>
  <w:num w:numId="25" w16cid:durableId="785395487">
    <w:abstractNumId w:val="19"/>
  </w:num>
  <w:num w:numId="26" w16cid:durableId="518854023">
    <w:abstractNumId w:val="23"/>
  </w:num>
  <w:num w:numId="27" w16cid:durableId="2126583333">
    <w:abstractNumId w:val="28"/>
  </w:num>
  <w:num w:numId="28" w16cid:durableId="1794784540">
    <w:abstractNumId w:val="11"/>
  </w:num>
  <w:num w:numId="29" w16cid:durableId="939140496">
    <w:abstractNumId w:val="20"/>
  </w:num>
  <w:num w:numId="30" w16cid:durableId="449782927">
    <w:abstractNumId w:val="3"/>
  </w:num>
  <w:num w:numId="31" w16cid:durableId="1149588835">
    <w:abstractNumId w:val="38"/>
  </w:num>
  <w:num w:numId="32" w16cid:durableId="1720743270">
    <w:abstractNumId w:val="37"/>
  </w:num>
  <w:num w:numId="33" w16cid:durableId="1004239753">
    <w:abstractNumId w:val="29"/>
  </w:num>
  <w:num w:numId="34" w16cid:durableId="396318811">
    <w:abstractNumId w:val="40"/>
  </w:num>
  <w:num w:numId="35" w16cid:durableId="854927816">
    <w:abstractNumId w:val="18"/>
  </w:num>
  <w:num w:numId="36" w16cid:durableId="933560421">
    <w:abstractNumId w:val="32"/>
  </w:num>
  <w:num w:numId="37" w16cid:durableId="1587301438">
    <w:abstractNumId w:val="43"/>
  </w:num>
  <w:num w:numId="38" w16cid:durableId="1447307293">
    <w:abstractNumId w:val="1"/>
  </w:num>
  <w:num w:numId="39" w16cid:durableId="1068842691">
    <w:abstractNumId w:val="16"/>
  </w:num>
  <w:num w:numId="40" w16cid:durableId="365176240">
    <w:abstractNumId w:val="31"/>
  </w:num>
  <w:num w:numId="41" w16cid:durableId="2027555514">
    <w:abstractNumId w:val="2"/>
  </w:num>
  <w:num w:numId="42" w16cid:durableId="1489445312">
    <w:abstractNumId w:val="9"/>
  </w:num>
  <w:num w:numId="43" w16cid:durableId="1221944104">
    <w:abstractNumId w:val="22"/>
  </w:num>
  <w:num w:numId="44" w16cid:durableId="1805807732">
    <w:abstractNumId w:val="4"/>
  </w:num>
  <w:num w:numId="45" w16cid:durableId="197745091">
    <w:abstractNumId w:val="34"/>
  </w:num>
  <w:num w:numId="46" w16cid:durableId="1069498148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4C"/>
    <w:rsid w:val="00012310"/>
    <w:rsid w:val="00016E74"/>
    <w:rsid w:val="00024B10"/>
    <w:rsid w:val="00026E41"/>
    <w:rsid w:val="00033D48"/>
    <w:rsid w:val="0004048D"/>
    <w:rsid w:val="00073721"/>
    <w:rsid w:val="00074C3C"/>
    <w:rsid w:val="000843F9"/>
    <w:rsid w:val="00095A0A"/>
    <w:rsid w:val="000A30BF"/>
    <w:rsid w:val="000A5DEF"/>
    <w:rsid w:val="000C7355"/>
    <w:rsid w:val="000D2138"/>
    <w:rsid w:val="000D3CFF"/>
    <w:rsid w:val="000D41D1"/>
    <w:rsid w:val="000F4D52"/>
    <w:rsid w:val="00104D17"/>
    <w:rsid w:val="00107425"/>
    <w:rsid w:val="00123C08"/>
    <w:rsid w:val="0012790D"/>
    <w:rsid w:val="00132F6D"/>
    <w:rsid w:val="001351CE"/>
    <w:rsid w:val="00137757"/>
    <w:rsid w:val="00140235"/>
    <w:rsid w:val="00142DDA"/>
    <w:rsid w:val="00145322"/>
    <w:rsid w:val="001613A8"/>
    <w:rsid w:val="0016395B"/>
    <w:rsid w:val="00166ABC"/>
    <w:rsid w:val="00171C88"/>
    <w:rsid w:val="00174442"/>
    <w:rsid w:val="00182748"/>
    <w:rsid w:val="00187DD4"/>
    <w:rsid w:val="001A0FFC"/>
    <w:rsid w:val="001A5E97"/>
    <w:rsid w:val="001A7AEA"/>
    <w:rsid w:val="001B243F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32C"/>
    <w:rsid w:val="002507C1"/>
    <w:rsid w:val="0026386D"/>
    <w:rsid w:val="0027016B"/>
    <w:rsid w:val="00270BE8"/>
    <w:rsid w:val="00285963"/>
    <w:rsid w:val="0028799E"/>
    <w:rsid w:val="00291F86"/>
    <w:rsid w:val="002A25DD"/>
    <w:rsid w:val="002C104C"/>
    <w:rsid w:val="002C3BE1"/>
    <w:rsid w:val="002E16AD"/>
    <w:rsid w:val="002E34B2"/>
    <w:rsid w:val="002F76E0"/>
    <w:rsid w:val="002F76F9"/>
    <w:rsid w:val="0030016F"/>
    <w:rsid w:val="003047DA"/>
    <w:rsid w:val="003251D9"/>
    <w:rsid w:val="00336CC4"/>
    <w:rsid w:val="00353339"/>
    <w:rsid w:val="003616A4"/>
    <w:rsid w:val="00370ADB"/>
    <w:rsid w:val="0037375B"/>
    <w:rsid w:val="003851D2"/>
    <w:rsid w:val="00396253"/>
    <w:rsid w:val="003A5D5F"/>
    <w:rsid w:val="003C302B"/>
    <w:rsid w:val="003C5246"/>
    <w:rsid w:val="003D1CFD"/>
    <w:rsid w:val="003F5FF5"/>
    <w:rsid w:val="003F6AA3"/>
    <w:rsid w:val="00404AA3"/>
    <w:rsid w:val="00412B18"/>
    <w:rsid w:val="00412C78"/>
    <w:rsid w:val="00425BB3"/>
    <w:rsid w:val="0043423F"/>
    <w:rsid w:val="00443BCA"/>
    <w:rsid w:val="00446511"/>
    <w:rsid w:val="0047264A"/>
    <w:rsid w:val="004751C6"/>
    <w:rsid w:val="004774E2"/>
    <w:rsid w:val="00484056"/>
    <w:rsid w:val="004849ED"/>
    <w:rsid w:val="00484A98"/>
    <w:rsid w:val="00485705"/>
    <w:rsid w:val="004A5DFA"/>
    <w:rsid w:val="004C6DCA"/>
    <w:rsid w:val="00514D52"/>
    <w:rsid w:val="0053249D"/>
    <w:rsid w:val="005478B9"/>
    <w:rsid w:val="00550443"/>
    <w:rsid w:val="00561D84"/>
    <w:rsid w:val="00564233"/>
    <w:rsid w:val="00564AA7"/>
    <w:rsid w:val="00570861"/>
    <w:rsid w:val="00577DAC"/>
    <w:rsid w:val="005870FD"/>
    <w:rsid w:val="005871B6"/>
    <w:rsid w:val="00591C03"/>
    <w:rsid w:val="0059212D"/>
    <w:rsid w:val="00594C30"/>
    <w:rsid w:val="005A37D3"/>
    <w:rsid w:val="005A42F6"/>
    <w:rsid w:val="005B6DE2"/>
    <w:rsid w:val="005C28A1"/>
    <w:rsid w:val="005C6A61"/>
    <w:rsid w:val="005D0CB3"/>
    <w:rsid w:val="005D19EE"/>
    <w:rsid w:val="005D3A5E"/>
    <w:rsid w:val="005D6CF2"/>
    <w:rsid w:val="005D75BE"/>
    <w:rsid w:val="0061570C"/>
    <w:rsid w:val="00622626"/>
    <w:rsid w:val="00623151"/>
    <w:rsid w:val="00640AB0"/>
    <w:rsid w:val="00644EC8"/>
    <w:rsid w:val="00651C7C"/>
    <w:rsid w:val="0066614E"/>
    <w:rsid w:val="00670011"/>
    <w:rsid w:val="00673DB4"/>
    <w:rsid w:val="0068377C"/>
    <w:rsid w:val="00685BF2"/>
    <w:rsid w:val="006C573D"/>
    <w:rsid w:val="006D0463"/>
    <w:rsid w:val="006D3B86"/>
    <w:rsid w:val="006E7C9A"/>
    <w:rsid w:val="006F2340"/>
    <w:rsid w:val="007022CA"/>
    <w:rsid w:val="00705E8C"/>
    <w:rsid w:val="007119E1"/>
    <w:rsid w:val="007228A6"/>
    <w:rsid w:val="00731FCC"/>
    <w:rsid w:val="00737B88"/>
    <w:rsid w:val="00743512"/>
    <w:rsid w:val="00755001"/>
    <w:rsid w:val="00773B41"/>
    <w:rsid w:val="00776C46"/>
    <w:rsid w:val="00795768"/>
    <w:rsid w:val="007973D5"/>
    <w:rsid w:val="007A283E"/>
    <w:rsid w:val="007A632F"/>
    <w:rsid w:val="007A6833"/>
    <w:rsid w:val="007B1387"/>
    <w:rsid w:val="007F04FA"/>
    <w:rsid w:val="0080621E"/>
    <w:rsid w:val="008134CA"/>
    <w:rsid w:val="00826801"/>
    <w:rsid w:val="0083082B"/>
    <w:rsid w:val="00833F55"/>
    <w:rsid w:val="00841558"/>
    <w:rsid w:val="00844443"/>
    <w:rsid w:val="00857CFF"/>
    <w:rsid w:val="00862B21"/>
    <w:rsid w:val="00865FAD"/>
    <w:rsid w:val="008C4E0E"/>
    <w:rsid w:val="008C60C4"/>
    <w:rsid w:val="008C6A26"/>
    <w:rsid w:val="008D5392"/>
    <w:rsid w:val="008E5617"/>
    <w:rsid w:val="008F0620"/>
    <w:rsid w:val="008F5EA9"/>
    <w:rsid w:val="0090179B"/>
    <w:rsid w:val="00907521"/>
    <w:rsid w:val="00914DC6"/>
    <w:rsid w:val="009173AE"/>
    <w:rsid w:val="00930E19"/>
    <w:rsid w:val="009319B5"/>
    <w:rsid w:val="00934925"/>
    <w:rsid w:val="00947E81"/>
    <w:rsid w:val="00956D58"/>
    <w:rsid w:val="009626A5"/>
    <w:rsid w:val="009723E8"/>
    <w:rsid w:val="009844D2"/>
    <w:rsid w:val="009B2D92"/>
    <w:rsid w:val="009B57DA"/>
    <w:rsid w:val="009D0211"/>
    <w:rsid w:val="009D6A0C"/>
    <w:rsid w:val="009E630A"/>
    <w:rsid w:val="00A062BE"/>
    <w:rsid w:val="00A21FF0"/>
    <w:rsid w:val="00A230F2"/>
    <w:rsid w:val="00A24048"/>
    <w:rsid w:val="00A30BC5"/>
    <w:rsid w:val="00A31C0B"/>
    <w:rsid w:val="00A36375"/>
    <w:rsid w:val="00A41855"/>
    <w:rsid w:val="00A41F6D"/>
    <w:rsid w:val="00A42082"/>
    <w:rsid w:val="00A568F4"/>
    <w:rsid w:val="00A6073D"/>
    <w:rsid w:val="00A63197"/>
    <w:rsid w:val="00A7214C"/>
    <w:rsid w:val="00A722AB"/>
    <w:rsid w:val="00A75CED"/>
    <w:rsid w:val="00A76D27"/>
    <w:rsid w:val="00A80F40"/>
    <w:rsid w:val="00A90B43"/>
    <w:rsid w:val="00AA07A8"/>
    <w:rsid w:val="00AA51C3"/>
    <w:rsid w:val="00AB3AC5"/>
    <w:rsid w:val="00AC0CF5"/>
    <w:rsid w:val="00AC1560"/>
    <w:rsid w:val="00AC2C6F"/>
    <w:rsid w:val="00AD593E"/>
    <w:rsid w:val="00AD7E8C"/>
    <w:rsid w:val="00AE6084"/>
    <w:rsid w:val="00AE7868"/>
    <w:rsid w:val="00AF2886"/>
    <w:rsid w:val="00B12A7B"/>
    <w:rsid w:val="00B20CA1"/>
    <w:rsid w:val="00B30F5B"/>
    <w:rsid w:val="00B44AEA"/>
    <w:rsid w:val="00B52B21"/>
    <w:rsid w:val="00B56DDD"/>
    <w:rsid w:val="00B61391"/>
    <w:rsid w:val="00B66D20"/>
    <w:rsid w:val="00B8005C"/>
    <w:rsid w:val="00B87C39"/>
    <w:rsid w:val="00B90B10"/>
    <w:rsid w:val="00BA51C2"/>
    <w:rsid w:val="00BC56BA"/>
    <w:rsid w:val="00BE128C"/>
    <w:rsid w:val="00BE18FE"/>
    <w:rsid w:val="00BF1482"/>
    <w:rsid w:val="00BF4499"/>
    <w:rsid w:val="00C01EBF"/>
    <w:rsid w:val="00C04F2D"/>
    <w:rsid w:val="00C0664D"/>
    <w:rsid w:val="00C1111B"/>
    <w:rsid w:val="00C13DFB"/>
    <w:rsid w:val="00C16BB1"/>
    <w:rsid w:val="00C3260E"/>
    <w:rsid w:val="00C43144"/>
    <w:rsid w:val="00C457B3"/>
    <w:rsid w:val="00C514B3"/>
    <w:rsid w:val="00C7078F"/>
    <w:rsid w:val="00C850E9"/>
    <w:rsid w:val="00CB1152"/>
    <w:rsid w:val="00CB2A9A"/>
    <w:rsid w:val="00CD1BDD"/>
    <w:rsid w:val="00CD3674"/>
    <w:rsid w:val="00CF0B24"/>
    <w:rsid w:val="00D056C4"/>
    <w:rsid w:val="00D05885"/>
    <w:rsid w:val="00D12D95"/>
    <w:rsid w:val="00D31D9D"/>
    <w:rsid w:val="00D37355"/>
    <w:rsid w:val="00D44CBE"/>
    <w:rsid w:val="00D51AA5"/>
    <w:rsid w:val="00D54615"/>
    <w:rsid w:val="00D556FA"/>
    <w:rsid w:val="00D56A08"/>
    <w:rsid w:val="00D56E7B"/>
    <w:rsid w:val="00D771B9"/>
    <w:rsid w:val="00D8043F"/>
    <w:rsid w:val="00D82F68"/>
    <w:rsid w:val="00D86551"/>
    <w:rsid w:val="00DB12B2"/>
    <w:rsid w:val="00DB3965"/>
    <w:rsid w:val="00DB623F"/>
    <w:rsid w:val="00DE202A"/>
    <w:rsid w:val="00DF26A3"/>
    <w:rsid w:val="00E02079"/>
    <w:rsid w:val="00E05CD7"/>
    <w:rsid w:val="00E07DB8"/>
    <w:rsid w:val="00E12D28"/>
    <w:rsid w:val="00E16B31"/>
    <w:rsid w:val="00E21829"/>
    <w:rsid w:val="00E224EC"/>
    <w:rsid w:val="00E3594C"/>
    <w:rsid w:val="00E45DB4"/>
    <w:rsid w:val="00E47391"/>
    <w:rsid w:val="00E5014B"/>
    <w:rsid w:val="00E5273A"/>
    <w:rsid w:val="00E5522C"/>
    <w:rsid w:val="00E62C23"/>
    <w:rsid w:val="00E70D98"/>
    <w:rsid w:val="00E82636"/>
    <w:rsid w:val="00E87C9E"/>
    <w:rsid w:val="00EA40BD"/>
    <w:rsid w:val="00EA717A"/>
    <w:rsid w:val="00EB01F2"/>
    <w:rsid w:val="00EB67FD"/>
    <w:rsid w:val="00EC1659"/>
    <w:rsid w:val="00ED28EF"/>
    <w:rsid w:val="00EE7F93"/>
    <w:rsid w:val="00EF32FE"/>
    <w:rsid w:val="00EF7F36"/>
    <w:rsid w:val="00F057DF"/>
    <w:rsid w:val="00F06A4D"/>
    <w:rsid w:val="00F12992"/>
    <w:rsid w:val="00F26752"/>
    <w:rsid w:val="00F306E3"/>
    <w:rsid w:val="00F40CD2"/>
    <w:rsid w:val="00F73BF8"/>
    <w:rsid w:val="00F95637"/>
    <w:rsid w:val="00F963AB"/>
    <w:rsid w:val="00FA116E"/>
    <w:rsid w:val="00FA261D"/>
    <w:rsid w:val="00FA7616"/>
    <w:rsid w:val="00FB0A61"/>
    <w:rsid w:val="00FC04DB"/>
    <w:rsid w:val="00FC2648"/>
    <w:rsid w:val="00FC6D21"/>
    <w:rsid w:val="00FD11A5"/>
    <w:rsid w:val="00FE37AB"/>
    <w:rsid w:val="00FE71F5"/>
    <w:rsid w:val="00FF0BA7"/>
    <w:rsid w:val="00FF2B3F"/>
    <w:rsid w:val="00FF53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780DF581-3702-4F28-89A7-5D9EF400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2T08:09:03.9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2T08:09:03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ACE68-6A7A-4EC2-ABAD-EC8C3CBDA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783</Words>
  <Characters>4468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>home</Company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creator>Ed Zaragiza</dc:creator>
  <cp:lastModifiedBy>Mario Calatan</cp:lastModifiedBy>
  <cp:revision>2</cp:revision>
  <cp:lastPrinted>2024-04-04T06:05:00Z</cp:lastPrinted>
  <dcterms:created xsi:type="dcterms:W3CDTF">2026-09-01T14:44:00Z</dcterms:created>
  <dcterms:modified xsi:type="dcterms:W3CDTF">2026-09-01T14:44:00Z</dcterms:modified>
</cp:coreProperties>
</file>