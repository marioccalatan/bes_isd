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0"/>
        <w:gridCol w:w="4890"/>
        <w:gridCol w:w="403"/>
        <w:gridCol w:w="1295"/>
        <w:gridCol w:w="3270"/>
        <w:gridCol w:w="1717"/>
        <w:gridCol w:w="1559"/>
        <w:gridCol w:w="1546"/>
      </w:tblGrid>
      <w:tr w:rsidR="003B2A72" w:rsidRPr="00361BA4" w14:paraId="4D2CB3D0" w14:textId="77777777" w:rsidTr="00322554">
        <w:tc>
          <w:tcPr>
            <w:tcW w:w="6324" w:type="dxa"/>
            <w:gridSpan w:val="2"/>
          </w:tcPr>
          <w:p w14:paraId="33C3ED52" w14:textId="592AD29A" w:rsidR="003B2A72" w:rsidRPr="00361BA4" w:rsidRDefault="0069240C" w:rsidP="00B94AE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151B3AA" wp14:editId="16665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22D7BC34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51B3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772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22D7BC34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2A72" w:rsidRPr="00361BA4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B94A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94AEE">
              <w:rPr>
                <w:rFonts w:ascii="Arial" w:hAnsi="Arial" w:cs="Arial"/>
                <w:sz w:val="20"/>
                <w:szCs w:val="20"/>
              </w:rPr>
              <w:t>Department Secretary</w:t>
            </w:r>
            <w:r w:rsidR="007655D0">
              <w:rPr>
                <w:rFonts w:ascii="Arial" w:hAnsi="Arial" w:cs="Arial"/>
                <w:sz w:val="20"/>
                <w:szCs w:val="20"/>
              </w:rPr>
              <w:t xml:space="preserve"> I, II, III, IV</w:t>
            </w:r>
          </w:p>
        </w:tc>
        <w:tc>
          <w:tcPr>
            <w:tcW w:w="9786" w:type="dxa"/>
            <w:gridSpan w:val="6"/>
          </w:tcPr>
          <w:p w14:paraId="7E74429E" w14:textId="77777777" w:rsidR="003B2A72" w:rsidRPr="00361BA4" w:rsidRDefault="003B2A72" w:rsidP="000E45D2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6014F7">
              <w:rPr>
                <w:rFonts w:ascii="Arial" w:hAnsi="Arial" w:cs="Arial"/>
                <w:sz w:val="20"/>
                <w:szCs w:val="20"/>
              </w:rPr>
              <w:t>Power Generation</w:t>
            </w:r>
            <w:r w:rsidRPr="00361BA4">
              <w:rPr>
                <w:rFonts w:ascii="Arial" w:hAnsi="Arial" w:cs="Arial"/>
                <w:sz w:val="20"/>
                <w:szCs w:val="20"/>
              </w:rPr>
              <w:t xml:space="preserve"> Department (</w:t>
            </w:r>
            <w:r w:rsidR="000E45D2">
              <w:rPr>
                <w:rFonts w:ascii="Arial" w:hAnsi="Arial" w:cs="Arial"/>
                <w:sz w:val="20"/>
                <w:szCs w:val="20"/>
              </w:rPr>
              <w:t>PG</w:t>
            </w:r>
            <w:r w:rsidRPr="00361BA4">
              <w:rPr>
                <w:rFonts w:ascii="Arial" w:hAnsi="Arial" w:cs="Arial"/>
                <w:sz w:val="20"/>
                <w:szCs w:val="20"/>
              </w:rPr>
              <w:t>D)</w:t>
            </w:r>
          </w:p>
        </w:tc>
      </w:tr>
      <w:tr w:rsidR="003B2A72" w:rsidRPr="00361BA4" w14:paraId="0D0EB672" w14:textId="77777777" w:rsidTr="00322554">
        <w:tc>
          <w:tcPr>
            <w:tcW w:w="6324" w:type="dxa"/>
            <w:gridSpan w:val="2"/>
          </w:tcPr>
          <w:p w14:paraId="46FB1BB0" w14:textId="77777777" w:rsidR="003B2A72" w:rsidRPr="00B40E7B" w:rsidRDefault="003B2A72" w:rsidP="00B94AEE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9240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40E7B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9786" w:type="dxa"/>
            <w:gridSpan w:val="6"/>
          </w:tcPr>
          <w:p w14:paraId="2A6202B5" w14:textId="77777777" w:rsidR="003B2A72" w:rsidRPr="00361BA4" w:rsidRDefault="003B2A72" w:rsidP="00B94AEE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3B2A72" w:rsidRPr="00361BA4" w14:paraId="37616546" w14:textId="77777777" w:rsidTr="00322554">
        <w:tc>
          <w:tcPr>
            <w:tcW w:w="6324" w:type="dxa"/>
            <w:gridSpan w:val="2"/>
          </w:tcPr>
          <w:p w14:paraId="0879DAFB" w14:textId="77777777" w:rsidR="003B2A72" w:rsidRPr="00361BA4" w:rsidRDefault="003B2A72" w:rsidP="00B94AEE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B94AEE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9786" w:type="dxa"/>
            <w:gridSpan w:val="6"/>
          </w:tcPr>
          <w:p w14:paraId="45D27F10" w14:textId="77777777" w:rsidR="003B2A72" w:rsidRPr="00361BA4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361BA4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361BA4" w14:paraId="3DE47BF4" w14:textId="77777777" w:rsidTr="00322554">
        <w:trPr>
          <w:trHeight w:val="215"/>
        </w:trPr>
        <w:tc>
          <w:tcPr>
            <w:tcW w:w="6324" w:type="dxa"/>
            <w:gridSpan w:val="2"/>
          </w:tcPr>
          <w:p w14:paraId="2E770DD1" w14:textId="77777777" w:rsidR="003B2A72" w:rsidRPr="00361BA4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2859C72B" w14:textId="77777777" w:rsidR="003B2A72" w:rsidRPr="00361BA4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786" w:type="dxa"/>
            <w:gridSpan w:val="6"/>
          </w:tcPr>
          <w:p w14:paraId="173A97F6" w14:textId="77777777" w:rsidR="003B2A72" w:rsidRPr="00361BA4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361BA4" w14:paraId="4803726A" w14:textId="77777777" w:rsidTr="00BC6DA9">
        <w:tc>
          <w:tcPr>
            <w:tcW w:w="16110" w:type="dxa"/>
            <w:gridSpan w:val="8"/>
          </w:tcPr>
          <w:p w14:paraId="01741357" w14:textId="77777777" w:rsidR="005910FB" w:rsidRDefault="003B2A72" w:rsidP="002F4E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4E42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2F4E42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  <w:p w14:paraId="5D169FF5" w14:textId="77777777" w:rsidR="003B2A72" w:rsidRPr="00B94AEE" w:rsidRDefault="00B94AEE" w:rsidP="00B94AEE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94AEE">
              <w:rPr>
                <w:rFonts w:ascii="Arial" w:hAnsi="Arial" w:cs="Arial"/>
                <w:sz w:val="20"/>
                <w:szCs w:val="20"/>
              </w:rPr>
              <w:t>Responsible in ensuring an orderly office, providing efficient and reliable secretarial services including HR records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94AEE">
              <w:rPr>
                <w:rFonts w:ascii="Arial" w:hAnsi="Arial" w:cs="Arial"/>
                <w:sz w:val="20"/>
                <w:szCs w:val="20"/>
              </w:rPr>
              <w:t xml:space="preserve">management, handling confidential information and keeping vital information /documents that may be needed by the Department Manager in making operational decisions. </w:t>
            </w:r>
          </w:p>
        </w:tc>
      </w:tr>
      <w:tr w:rsidR="00DE1BBF" w:rsidRPr="00361BA4" w14:paraId="79DC8C82" w14:textId="77777777" w:rsidTr="00E560C5">
        <w:tc>
          <w:tcPr>
            <w:tcW w:w="6727" w:type="dxa"/>
            <w:gridSpan w:val="3"/>
            <w:vAlign w:val="center"/>
          </w:tcPr>
          <w:p w14:paraId="47492DD7" w14:textId="77777777" w:rsidR="00577DAC" w:rsidRPr="00361BA4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89" w:type="dxa"/>
            <w:vAlign w:val="center"/>
          </w:tcPr>
          <w:p w14:paraId="5D706912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3C7BBAD2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272" w:type="dxa"/>
            <w:vAlign w:val="center"/>
          </w:tcPr>
          <w:p w14:paraId="71BAD79D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822" w:type="dxa"/>
            <w:gridSpan w:val="3"/>
          </w:tcPr>
          <w:p w14:paraId="27EE8D42" w14:textId="77777777" w:rsidR="00577DAC" w:rsidRPr="00361BA4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4596" w:type="dxa"/>
              <w:tblLook w:val="04A0" w:firstRow="1" w:lastRow="0" w:firstColumn="1" w:lastColumn="0" w:noHBand="0" w:noVBand="1"/>
            </w:tblPr>
            <w:tblGrid>
              <w:gridCol w:w="458"/>
              <w:gridCol w:w="4138"/>
            </w:tblGrid>
            <w:tr w:rsidR="00577DAC" w:rsidRPr="00361BA4" w14:paraId="73ABBFE8" w14:textId="77777777" w:rsidTr="00DE1BBF">
              <w:tc>
                <w:tcPr>
                  <w:tcW w:w="458" w:type="dxa"/>
                </w:tcPr>
                <w:p w14:paraId="05ADF41F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138" w:type="dxa"/>
                </w:tcPr>
                <w:p w14:paraId="7D7B0640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577DAC" w:rsidRPr="00361BA4" w14:paraId="73A0D19F" w14:textId="77777777" w:rsidTr="00DE1BBF">
              <w:tc>
                <w:tcPr>
                  <w:tcW w:w="458" w:type="dxa"/>
                </w:tcPr>
                <w:p w14:paraId="1EEE0E76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138" w:type="dxa"/>
                </w:tcPr>
                <w:p w14:paraId="2DAD7CFD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361BA4" w14:paraId="4855FF5D" w14:textId="77777777" w:rsidTr="00DE1BBF">
              <w:tc>
                <w:tcPr>
                  <w:tcW w:w="458" w:type="dxa"/>
                </w:tcPr>
                <w:p w14:paraId="7B96A72F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138" w:type="dxa"/>
                </w:tcPr>
                <w:p w14:paraId="5D98C1F7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26327C70" w14:textId="77777777" w:rsidR="00577DAC" w:rsidRPr="00361BA4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E1BBF" w:rsidRPr="00361BA4" w14:paraId="403C0489" w14:textId="77777777" w:rsidTr="00E560C5">
        <w:trPr>
          <w:trHeight w:val="50"/>
        </w:trPr>
        <w:tc>
          <w:tcPr>
            <w:tcW w:w="6727" w:type="dxa"/>
            <w:gridSpan w:val="3"/>
          </w:tcPr>
          <w:p w14:paraId="71802E17" w14:textId="77777777" w:rsidR="00DE1BBF" w:rsidRDefault="00DE1BBF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974C01" w14:textId="5A405816" w:rsidR="00577DAC" w:rsidRDefault="00FD0341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 Circulation/tracking</w:t>
            </w:r>
          </w:p>
          <w:p w14:paraId="1A0C059F" w14:textId="2F6D46DA" w:rsidR="00893906" w:rsidRDefault="005D37B7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</w:t>
            </w:r>
            <w:r w:rsidR="00DE1BBF">
              <w:rPr>
                <w:rFonts w:ascii="Arial" w:hAnsi="Arial" w:cs="Arial"/>
                <w:b/>
                <w:sz w:val="20"/>
                <w:szCs w:val="20"/>
              </w:rPr>
              <w:t>: DS I (2), DS II (3), DS III &amp; IV (4)</w:t>
            </w:r>
          </w:p>
          <w:p w14:paraId="1D073D6E" w14:textId="046E6457" w:rsidR="00DE1BBF" w:rsidRPr="005910FB" w:rsidRDefault="00DE1BBF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9" w:type="dxa"/>
          </w:tcPr>
          <w:p w14:paraId="61D746E7" w14:textId="77777777" w:rsidR="00DE1BBF" w:rsidRDefault="00DE1BBF" w:rsidP="00DE1B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A87CE5" w14:textId="77777777" w:rsidR="00DE1BBF" w:rsidRDefault="00DE1BBF" w:rsidP="00DE1B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CC7582" w14:textId="1AC8065A" w:rsidR="00577DAC" w:rsidRPr="00361BA4" w:rsidRDefault="00893906" w:rsidP="00DE1B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577DAC" w:rsidRPr="00361BA4">
              <w:rPr>
                <w:rFonts w:ascii="Arial" w:hAnsi="Arial" w:cs="Arial"/>
                <w:b/>
                <w:sz w:val="20"/>
                <w:szCs w:val="20"/>
              </w:rPr>
              <w:t>0%</w:t>
            </w:r>
          </w:p>
        </w:tc>
        <w:tc>
          <w:tcPr>
            <w:tcW w:w="3272" w:type="dxa"/>
          </w:tcPr>
          <w:p w14:paraId="73C4E02E" w14:textId="77777777" w:rsidR="00577DAC" w:rsidRPr="00361BA4" w:rsidRDefault="00577DAC" w:rsidP="000965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22" w:type="dxa"/>
            <w:gridSpan w:val="3"/>
          </w:tcPr>
          <w:p w14:paraId="62D92A63" w14:textId="77777777" w:rsidR="00577DAC" w:rsidRPr="00361BA4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22554" w:rsidRPr="00361BA4" w14:paraId="43F5651D" w14:textId="77777777" w:rsidTr="00E560C5">
        <w:tc>
          <w:tcPr>
            <w:tcW w:w="1431" w:type="dxa"/>
            <w:vMerge w:val="restart"/>
          </w:tcPr>
          <w:p w14:paraId="34E54BF3" w14:textId="77777777" w:rsidR="00322554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991410" w14:textId="77777777" w:rsidR="00322554" w:rsidRDefault="00322554" w:rsidP="003225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9E8756F" w14:textId="77777777" w:rsidR="00322554" w:rsidRDefault="00322554" w:rsidP="003225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4C77F6" w14:textId="77777777" w:rsidR="00322554" w:rsidRDefault="00322554" w:rsidP="003225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7963E7" w14:textId="749D7B1B" w:rsidR="00322554" w:rsidRPr="00893906" w:rsidRDefault="00322554" w:rsidP="003225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DS I, II, II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5296" w:type="dxa"/>
            <w:gridSpan w:val="2"/>
          </w:tcPr>
          <w:p w14:paraId="5986DD2D" w14:textId="1ABD6339" w:rsidR="00322554" w:rsidRPr="00BD5F1E" w:rsidRDefault="00322554" w:rsidP="00322554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5F1E">
              <w:rPr>
                <w:rFonts w:ascii="Arial" w:hAnsi="Arial" w:cs="Arial"/>
                <w:sz w:val="20"/>
                <w:szCs w:val="20"/>
              </w:rPr>
              <w:t>Receives and/or routes documents, circulars, reports and other documents through available channels, i.e. hardcopies, Zimbra local email system, Viber, e-mail and fax</w:t>
            </w:r>
          </w:p>
        </w:tc>
        <w:tc>
          <w:tcPr>
            <w:tcW w:w="1289" w:type="dxa"/>
          </w:tcPr>
          <w:p w14:paraId="25DFE649" w14:textId="77777777" w:rsidR="00322554" w:rsidRPr="002963F1" w:rsidRDefault="00322554" w:rsidP="003225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2" w:type="dxa"/>
          </w:tcPr>
          <w:p w14:paraId="19923751" w14:textId="77777777" w:rsidR="00322554" w:rsidRPr="002963F1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Computer skills</w:t>
            </w:r>
          </w:p>
        </w:tc>
        <w:tc>
          <w:tcPr>
            <w:tcW w:w="1717" w:type="dxa"/>
            <w:vAlign w:val="center"/>
          </w:tcPr>
          <w:p w14:paraId="1960EC21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64F6F54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44FEDB35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6EABFB" w14:textId="002C4F75" w:rsidR="00322554" w:rsidRPr="00217294" w:rsidRDefault="00322554" w:rsidP="00322554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50C87414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51A1070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322554" w:rsidRPr="00361BA4" w14:paraId="11F7321E" w14:textId="77777777" w:rsidTr="00E560C5">
        <w:tc>
          <w:tcPr>
            <w:tcW w:w="1431" w:type="dxa"/>
            <w:vMerge/>
          </w:tcPr>
          <w:p w14:paraId="651559A8" w14:textId="5583BB17" w:rsidR="00322554" w:rsidRPr="002963F1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3834EDDD" w14:textId="55717294" w:rsidR="00322554" w:rsidRPr="00BD5F1E" w:rsidRDefault="00322554" w:rsidP="00322554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5F1E">
              <w:rPr>
                <w:rFonts w:ascii="Arial" w:hAnsi="Arial" w:cs="Arial"/>
                <w:sz w:val="20"/>
                <w:szCs w:val="20"/>
              </w:rPr>
              <w:t>Logs document details for future tracking needs</w:t>
            </w:r>
          </w:p>
        </w:tc>
        <w:tc>
          <w:tcPr>
            <w:tcW w:w="1289" w:type="dxa"/>
          </w:tcPr>
          <w:p w14:paraId="61961971" w14:textId="77777777" w:rsidR="00322554" w:rsidRPr="002963F1" w:rsidRDefault="00322554" w:rsidP="003225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2" w:type="dxa"/>
          </w:tcPr>
          <w:p w14:paraId="565ADBF1" w14:textId="77777777" w:rsidR="00322554" w:rsidRPr="002963F1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Computer skills</w:t>
            </w:r>
          </w:p>
        </w:tc>
        <w:tc>
          <w:tcPr>
            <w:tcW w:w="1717" w:type="dxa"/>
            <w:vAlign w:val="center"/>
          </w:tcPr>
          <w:p w14:paraId="76B488DC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6F357BC" w14:textId="4EE9B1CB" w:rsidR="00322554" w:rsidRPr="00217294" w:rsidRDefault="00322554" w:rsidP="00322554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40798BDB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322554" w:rsidRPr="00361BA4" w14:paraId="559D94B9" w14:textId="77777777" w:rsidTr="00E560C5">
        <w:trPr>
          <w:trHeight w:val="557"/>
        </w:trPr>
        <w:tc>
          <w:tcPr>
            <w:tcW w:w="1431" w:type="dxa"/>
            <w:vMerge/>
          </w:tcPr>
          <w:p w14:paraId="0EEF3820" w14:textId="3CB4274C" w:rsidR="00322554" w:rsidRPr="002963F1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534A6F68" w14:textId="4C296E02" w:rsidR="00322554" w:rsidRPr="00BD5F1E" w:rsidRDefault="00322554" w:rsidP="00322554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5F1E">
              <w:rPr>
                <w:rFonts w:ascii="Arial" w:hAnsi="Arial" w:cs="Arial"/>
                <w:sz w:val="20"/>
                <w:szCs w:val="20"/>
              </w:rPr>
              <w:t>Maintains scanned copies (softcopy) of routed documents to facilitate efficient tracing</w:t>
            </w:r>
          </w:p>
        </w:tc>
        <w:tc>
          <w:tcPr>
            <w:tcW w:w="1289" w:type="dxa"/>
          </w:tcPr>
          <w:p w14:paraId="69A0BFB2" w14:textId="77777777" w:rsidR="00322554" w:rsidRPr="00361BA4" w:rsidRDefault="00322554" w:rsidP="003225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56E7047A" w14:textId="77777777" w:rsidR="00322554" w:rsidRPr="00361BA4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skills &amp; records management</w:t>
            </w:r>
          </w:p>
        </w:tc>
        <w:tc>
          <w:tcPr>
            <w:tcW w:w="1717" w:type="dxa"/>
            <w:vAlign w:val="center"/>
          </w:tcPr>
          <w:p w14:paraId="77A39CFA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5ACA08CC" w14:textId="7167DFFD" w:rsidR="00322554" w:rsidRPr="00217294" w:rsidRDefault="00322554" w:rsidP="00322554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13C05C32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322554" w:rsidRPr="00361BA4" w14:paraId="3886A637" w14:textId="77777777" w:rsidTr="00E560C5">
        <w:trPr>
          <w:trHeight w:val="440"/>
        </w:trPr>
        <w:tc>
          <w:tcPr>
            <w:tcW w:w="1431" w:type="dxa"/>
            <w:vMerge/>
          </w:tcPr>
          <w:p w14:paraId="57E32F60" w14:textId="63D177C8" w:rsidR="00322554" w:rsidRPr="000B3FAC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195F5DA4" w14:textId="2D8BA92A" w:rsidR="00322554" w:rsidRPr="00BD5F1E" w:rsidRDefault="00322554" w:rsidP="0032255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BD5F1E">
              <w:rPr>
                <w:rFonts w:ascii="Arial" w:hAnsi="Arial" w:cs="Arial"/>
                <w:sz w:val="20"/>
                <w:szCs w:val="20"/>
              </w:rPr>
              <w:t>Prints and transmits copies of documents to all indicated recipients</w:t>
            </w:r>
          </w:p>
        </w:tc>
        <w:tc>
          <w:tcPr>
            <w:tcW w:w="1289" w:type="dxa"/>
          </w:tcPr>
          <w:p w14:paraId="7A982DA6" w14:textId="77777777" w:rsidR="00322554" w:rsidRPr="00361BA4" w:rsidRDefault="00322554" w:rsidP="003225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3B1C27AD" w14:textId="77777777" w:rsidR="00322554" w:rsidRDefault="00322554" w:rsidP="00322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skills &amp; records management</w:t>
            </w:r>
          </w:p>
        </w:tc>
        <w:tc>
          <w:tcPr>
            <w:tcW w:w="1717" w:type="dxa"/>
            <w:vAlign w:val="center"/>
          </w:tcPr>
          <w:p w14:paraId="422AE0C1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1FD1BD7" w14:textId="276338F0" w:rsidR="00322554" w:rsidRPr="00217294" w:rsidRDefault="00322554" w:rsidP="00322554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6621C4C5" w14:textId="77777777" w:rsidR="00322554" w:rsidRPr="00217294" w:rsidRDefault="00322554" w:rsidP="0032255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DE1BBF" w:rsidRPr="00361BA4" w14:paraId="00FEC1F3" w14:textId="77777777" w:rsidTr="00E560C5">
        <w:trPr>
          <w:trHeight w:val="152"/>
        </w:trPr>
        <w:tc>
          <w:tcPr>
            <w:tcW w:w="6727" w:type="dxa"/>
            <w:gridSpan w:val="3"/>
          </w:tcPr>
          <w:p w14:paraId="0DC19047" w14:textId="77777777" w:rsidR="00DE1BBF" w:rsidRDefault="00DE1BBF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52D8EA" w14:textId="77777777" w:rsidR="00577DAC" w:rsidRDefault="00AA4442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910FB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3BEE67CE" w14:textId="274101B5" w:rsidR="00DE1BBF" w:rsidRDefault="005D37B7" w:rsidP="00DE1BB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Competency</w:t>
            </w:r>
            <w:r w:rsidR="00DE1BBF">
              <w:rPr>
                <w:rFonts w:ascii="Arial" w:hAnsi="Arial" w:cs="Arial"/>
                <w:b/>
                <w:sz w:val="20"/>
                <w:szCs w:val="20"/>
              </w:rPr>
              <w:t>: DS I (2), DS II (3), DS III &amp; IV (4)</w:t>
            </w:r>
          </w:p>
          <w:p w14:paraId="20A364FF" w14:textId="3E58476C" w:rsidR="00DE1BBF" w:rsidRPr="005910FB" w:rsidRDefault="00DE1BBF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9" w:type="dxa"/>
          </w:tcPr>
          <w:p w14:paraId="19269098" w14:textId="77777777" w:rsidR="00DE1BBF" w:rsidRDefault="00DE1BBF" w:rsidP="00DE1B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665C62" w14:textId="08CC1AA3" w:rsidR="00577DAC" w:rsidRPr="00361BA4" w:rsidRDefault="00893906" w:rsidP="00DE1B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A83BC9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577DAC" w:rsidRPr="00361BA4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272" w:type="dxa"/>
          </w:tcPr>
          <w:p w14:paraId="6CF2FBF5" w14:textId="77777777" w:rsidR="00577DAC" w:rsidRPr="00361BA4" w:rsidRDefault="00577DAC" w:rsidP="000965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7" w:type="dxa"/>
            <w:vAlign w:val="center"/>
          </w:tcPr>
          <w:p w14:paraId="40B8D679" w14:textId="77777777" w:rsidR="00577DAC" w:rsidRPr="00217294" w:rsidRDefault="00577DAC" w:rsidP="00DE1BB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E08AC2A" w14:textId="77777777" w:rsidR="00577DAC" w:rsidRPr="00217294" w:rsidRDefault="00577DAC" w:rsidP="00DE1BB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46" w:type="dxa"/>
            <w:vAlign w:val="center"/>
          </w:tcPr>
          <w:p w14:paraId="7DC17051" w14:textId="77777777" w:rsidR="00577DAC" w:rsidRPr="00217294" w:rsidRDefault="00577DAC" w:rsidP="00DE1BB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11F80" w:rsidRPr="00361BA4" w14:paraId="6A68465E" w14:textId="77777777" w:rsidTr="00E560C5">
        <w:tc>
          <w:tcPr>
            <w:tcW w:w="1431" w:type="dxa"/>
            <w:vMerge w:val="restart"/>
          </w:tcPr>
          <w:p w14:paraId="1EE30731" w14:textId="77777777" w:rsidR="00893906" w:rsidRDefault="00893906" w:rsidP="008939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7F8E2D9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865F123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5BFFDB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E291583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B7DC18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A3AC5E5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453179F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159EE3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0F9394C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A82A50" w14:textId="77777777" w:rsid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71913DF" w14:textId="199FC500" w:rsidR="00893906" w:rsidRPr="00893906" w:rsidRDefault="00893906" w:rsidP="0089390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DS I, II, </w:t>
            </w:r>
            <w:r w:rsidR="00217294"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  <w:r w:rsidR="00217294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="00217294" w:rsidRPr="008939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217294">
              <w:rPr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5296" w:type="dxa"/>
            <w:gridSpan w:val="2"/>
          </w:tcPr>
          <w:p w14:paraId="486337C1" w14:textId="6BE8860C" w:rsidR="00893906" w:rsidRPr="00323F56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lastRenderedPageBreak/>
              <w:t>Takes dictation, transcribes, and types letters and reports</w:t>
            </w:r>
          </w:p>
        </w:tc>
        <w:tc>
          <w:tcPr>
            <w:tcW w:w="1289" w:type="dxa"/>
          </w:tcPr>
          <w:p w14:paraId="215ED4F6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1687E720" w14:textId="77777777" w:rsidR="00893906" w:rsidRDefault="00893906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Letter and report writing skills</w:t>
            </w:r>
          </w:p>
          <w:p w14:paraId="4E1CAB3F" w14:textId="44B669C4" w:rsidR="00217294" w:rsidRPr="00361BA4" w:rsidRDefault="00217294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in MS Word and Excel</w:t>
            </w:r>
          </w:p>
        </w:tc>
        <w:tc>
          <w:tcPr>
            <w:tcW w:w="1717" w:type="dxa"/>
            <w:vAlign w:val="center"/>
          </w:tcPr>
          <w:p w14:paraId="3CE26D79" w14:textId="77777777" w:rsidR="00893906" w:rsidRPr="00217294" w:rsidRDefault="00893906" w:rsidP="00DE1B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558E8FC6" w14:textId="2D9EFF48" w:rsidR="00893906" w:rsidRPr="00217294" w:rsidRDefault="00DE1BBF" w:rsidP="00DE1BB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592E9072" w14:textId="77777777" w:rsidR="00893906" w:rsidRPr="00217294" w:rsidRDefault="00893906" w:rsidP="00DE1B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2453986F" w14:textId="77777777" w:rsidTr="00E560C5">
        <w:tc>
          <w:tcPr>
            <w:tcW w:w="1431" w:type="dxa"/>
            <w:vMerge/>
          </w:tcPr>
          <w:p w14:paraId="73480FDA" w14:textId="35921A16" w:rsidR="00893906" w:rsidRPr="00361BA4" w:rsidRDefault="00893906" w:rsidP="00893906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3D608600" w14:textId="61E65E53" w:rsidR="00893906" w:rsidRPr="00361BA4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Takes the department’s minutes of the meeting</w:t>
            </w:r>
          </w:p>
        </w:tc>
        <w:tc>
          <w:tcPr>
            <w:tcW w:w="1289" w:type="dxa"/>
          </w:tcPr>
          <w:p w14:paraId="3B017F86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43860322" w14:textId="34B2C81E" w:rsidR="00893906" w:rsidRPr="00361BA4" w:rsidRDefault="00217294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</w:tc>
        <w:tc>
          <w:tcPr>
            <w:tcW w:w="1717" w:type="dxa"/>
            <w:vAlign w:val="center"/>
          </w:tcPr>
          <w:p w14:paraId="073305D3" w14:textId="77777777" w:rsidR="00893906" w:rsidRPr="00217294" w:rsidRDefault="00893906" w:rsidP="00DE1B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4B73144B" w14:textId="660C84BC" w:rsidR="00893906" w:rsidRPr="00217294" w:rsidRDefault="00DE1BBF" w:rsidP="00DE1BB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18DE5445" w14:textId="77777777" w:rsidR="00893906" w:rsidRPr="00217294" w:rsidRDefault="00893906" w:rsidP="00DE1B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5A62AD66" w14:textId="77777777" w:rsidTr="00E560C5">
        <w:tc>
          <w:tcPr>
            <w:tcW w:w="1431" w:type="dxa"/>
            <w:vMerge/>
          </w:tcPr>
          <w:p w14:paraId="35B4D562" w14:textId="1F054727" w:rsidR="00893906" w:rsidRPr="00361BA4" w:rsidRDefault="00893906" w:rsidP="00893906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360BAB19" w14:textId="28876E9F" w:rsidR="00893906" w:rsidRPr="00361BA4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Receives and/or places telephone calls and messages from and to other departments/ employees</w:t>
            </w:r>
          </w:p>
        </w:tc>
        <w:tc>
          <w:tcPr>
            <w:tcW w:w="1289" w:type="dxa"/>
          </w:tcPr>
          <w:p w14:paraId="78AFB093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0715F715" w14:textId="746BDA81" w:rsidR="00893906" w:rsidRPr="00361BA4" w:rsidRDefault="00DE1BBF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</w:t>
            </w:r>
            <w:r w:rsidR="00893906">
              <w:rPr>
                <w:rFonts w:ascii="Arial" w:hAnsi="Arial" w:cs="Arial"/>
                <w:sz w:val="20"/>
                <w:szCs w:val="20"/>
              </w:rPr>
              <w:t>ommunication skills</w:t>
            </w:r>
          </w:p>
        </w:tc>
        <w:tc>
          <w:tcPr>
            <w:tcW w:w="1717" w:type="dxa"/>
            <w:vAlign w:val="center"/>
          </w:tcPr>
          <w:p w14:paraId="70B4A7E2" w14:textId="77777777" w:rsidR="00893906" w:rsidRPr="00217294" w:rsidRDefault="00893906" w:rsidP="00DE1B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5D997F56" w14:textId="6C525DC9" w:rsidR="00893906" w:rsidRPr="00217294" w:rsidRDefault="00DE1BBF" w:rsidP="00DE1BBF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64B6F85B" w14:textId="77777777" w:rsidR="00893906" w:rsidRPr="00217294" w:rsidRDefault="00893906" w:rsidP="00DE1BB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59FF4020" w14:textId="77777777" w:rsidTr="00E560C5">
        <w:tc>
          <w:tcPr>
            <w:tcW w:w="1431" w:type="dxa"/>
            <w:vMerge/>
          </w:tcPr>
          <w:p w14:paraId="081F4761" w14:textId="21E615C9" w:rsidR="00893906" w:rsidRPr="00361BA4" w:rsidRDefault="00893906" w:rsidP="00893906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16A302F1" w14:textId="12DE845B" w:rsidR="00893906" w:rsidRPr="00361BA4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Encodes data for monthly time slip generation through respective system channels, i.e., Gate Pass, Travel Order as preparation of payroll dat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89" w:type="dxa"/>
          </w:tcPr>
          <w:p w14:paraId="06B485B6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567A4665" w14:textId="486523B3" w:rsidR="00893906" w:rsidRPr="00361BA4" w:rsidRDefault="00DE1BBF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the use of in-house systems</w:t>
            </w:r>
          </w:p>
        </w:tc>
        <w:tc>
          <w:tcPr>
            <w:tcW w:w="1717" w:type="dxa"/>
            <w:vAlign w:val="center"/>
          </w:tcPr>
          <w:p w14:paraId="2BEB8222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4EC2C58" w14:textId="1C4F1FAB" w:rsidR="00893906" w:rsidRPr="00217294" w:rsidRDefault="00DE1BBF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736DE536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09A0A9EA" w14:textId="77777777" w:rsidTr="00E560C5">
        <w:tc>
          <w:tcPr>
            <w:tcW w:w="1431" w:type="dxa"/>
            <w:vMerge/>
          </w:tcPr>
          <w:p w14:paraId="115044C8" w14:textId="0A8032DB" w:rsidR="00893906" w:rsidRPr="00323F56" w:rsidRDefault="00893906" w:rsidP="00893906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304C010A" w14:textId="732BBC38" w:rsidR="00893906" w:rsidRPr="00323F56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Tracks and controls Gas Slip issuance</w:t>
            </w:r>
          </w:p>
        </w:tc>
        <w:tc>
          <w:tcPr>
            <w:tcW w:w="1289" w:type="dxa"/>
          </w:tcPr>
          <w:p w14:paraId="6ED0A84F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55D5CA12" w14:textId="6EFB7BAC" w:rsidR="00893906" w:rsidRPr="00361BA4" w:rsidRDefault="00DE1BBF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the use of in-house systems</w:t>
            </w:r>
          </w:p>
        </w:tc>
        <w:tc>
          <w:tcPr>
            <w:tcW w:w="1717" w:type="dxa"/>
            <w:vAlign w:val="center"/>
          </w:tcPr>
          <w:p w14:paraId="05B5F99F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3135FD83" w14:textId="712731ED" w:rsidR="00893906" w:rsidRPr="00217294" w:rsidRDefault="00DE1BBF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7F4B5FA1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41A17997" w14:textId="77777777" w:rsidTr="00E560C5">
        <w:tc>
          <w:tcPr>
            <w:tcW w:w="1431" w:type="dxa"/>
            <w:vMerge/>
          </w:tcPr>
          <w:p w14:paraId="6E492C99" w14:textId="2BAE9248" w:rsidR="00893906" w:rsidRPr="00323F56" w:rsidRDefault="00893906" w:rsidP="00893906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73A32463" w14:textId="632E98A4" w:rsidR="00893906" w:rsidRPr="00323F56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0F61">
              <w:rPr>
                <w:rFonts w:ascii="Arial" w:hAnsi="Arial" w:cs="Arial"/>
                <w:sz w:val="20"/>
                <w:szCs w:val="20"/>
              </w:rPr>
              <w:t>Coordinates, monitors and reminds appointments of the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1289" w:type="dxa"/>
          </w:tcPr>
          <w:p w14:paraId="54B7D483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2B608AD2" w14:textId="77777777" w:rsidR="00893906" w:rsidRPr="00361BA4" w:rsidRDefault="00893906" w:rsidP="00B40E7B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Record keeping skills</w:t>
            </w:r>
          </w:p>
        </w:tc>
        <w:tc>
          <w:tcPr>
            <w:tcW w:w="1717" w:type="dxa"/>
            <w:vAlign w:val="center"/>
          </w:tcPr>
          <w:p w14:paraId="31BA5CFA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558DAF9F" w14:textId="0545A885" w:rsidR="00893906" w:rsidRPr="00217294" w:rsidRDefault="00DE1BBF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37974792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77F5D08C" w14:textId="77777777" w:rsidTr="00E560C5">
        <w:tc>
          <w:tcPr>
            <w:tcW w:w="1431" w:type="dxa"/>
            <w:vMerge/>
          </w:tcPr>
          <w:p w14:paraId="581D5522" w14:textId="6F3D8FCA" w:rsidR="00893906" w:rsidRPr="00361BA4" w:rsidRDefault="00893906" w:rsidP="00893906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6AC26F9E" w14:textId="27C230B8" w:rsidR="00893906" w:rsidRPr="00361BA4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  <w:r w:rsidRPr="000A0F61">
              <w:rPr>
                <w:rFonts w:ascii="Arial" w:hAnsi="Arial" w:cs="Arial"/>
                <w:sz w:val="20"/>
                <w:szCs w:val="20"/>
              </w:rPr>
              <w:t>Keeps an efficient and inventory level o</w:t>
            </w:r>
            <w:r>
              <w:rPr>
                <w:rFonts w:ascii="Arial" w:hAnsi="Arial" w:cs="Arial"/>
                <w:sz w:val="20"/>
                <w:szCs w:val="20"/>
              </w:rPr>
              <w:t xml:space="preserve">f office supplies needed by </w:t>
            </w:r>
            <w:r w:rsidRPr="000A0F61">
              <w:rPr>
                <w:rFonts w:ascii="Arial" w:hAnsi="Arial" w:cs="Arial"/>
                <w:sz w:val="20"/>
                <w:szCs w:val="20"/>
              </w:rPr>
              <w:t>the Department and keeps record of the same</w:t>
            </w:r>
          </w:p>
        </w:tc>
        <w:tc>
          <w:tcPr>
            <w:tcW w:w="1289" w:type="dxa"/>
          </w:tcPr>
          <w:p w14:paraId="4040F177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167C3FBE" w14:textId="77777777" w:rsidR="00893906" w:rsidRPr="00361BA4" w:rsidRDefault="00893906" w:rsidP="00B40E7B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Record keeping skills</w:t>
            </w:r>
          </w:p>
        </w:tc>
        <w:tc>
          <w:tcPr>
            <w:tcW w:w="1717" w:type="dxa"/>
            <w:vAlign w:val="center"/>
          </w:tcPr>
          <w:p w14:paraId="37A629E0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7CA145A5" w14:textId="35F54A4F" w:rsidR="00893906" w:rsidRPr="00217294" w:rsidRDefault="00DE1BBF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51F9D1E3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3620356C" w14:textId="77777777" w:rsidTr="00E560C5">
        <w:tc>
          <w:tcPr>
            <w:tcW w:w="1431" w:type="dxa"/>
            <w:vMerge/>
          </w:tcPr>
          <w:p w14:paraId="4CF0F6EC" w14:textId="070F7506" w:rsidR="00893906" w:rsidRPr="00361BA4" w:rsidRDefault="00893906" w:rsidP="00893906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2C4E77F5" w14:textId="4124DFD0" w:rsidR="00893906" w:rsidRPr="00361BA4" w:rsidRDefault="00893906" w:rsidP="00B40E7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  <w:r w:rsidRPr="000A0F61">
              <w:rPr>
                <w:rFonts w:ascii="Arial" w:hAnsi="Arial" w:cs="Arial"/>
                <w:sz w:val="20"/>
                <w:szCs w:val="20"/>
              </w:rPr>
              <w:t>Observes the highest ethical standards and manifests corporate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values in all activities</w:t>
            </w:r>
          </w:p>
        </w:tc>
        <w:tc>
          <w:tcPr>
            <w:tcW w:w="1289" w:type="dxa"/>
          </w:tcPr>
          <w:p w14:paraId="595CB776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54F71251" w14:textId="3734B53D" w:rsidR="00893906" w:rsidRPr="00361BA4" w:rsidRDefault="00DE1BBF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Integrity and professionalism</w:t>
            </w:r>
          </w:p>
        </w:tc>
        <w:tc>
          <w:tcPr>
            <w:tcW w:w="1717" w:type="dxa"/>
            <w:vAlign w:val="center"/>
          </w:tcPr>
          <w:p w14:paraId="25868F36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3630BFAB" w14:textId="45CF0832" w:rsidR="00893906" w:rsidRPr="00217294" w:rsidRDefault="00DE1BBF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0735CDAE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1AD92C61" w14:textId="77777777" w:rsidTr="00E560C5">
        <w:tc>
          <w:tcPr>
            <w:tcW w:w="1431" w:type="dxa"/>
            <w:vMerge/>
          </w:tcPr>
          <w:p w14:paraId="019B462D" w14:textId="4E009CEC" w:rsidR="00893906" w:rsidRPr="00A83BC9" w:rsidRDefault="00893906" w:rsidP="0089390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0CAE4655" w14:textId="0890EEAB" w:rsidR="00893906" w:rsidRPr="00A83BC9" w:rsidRDefault="00893906" w:rsidP="00B40E7B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</w:t>
            </w:r>
          </w:p>
        </w:tc>
        <w:tc>
          <w:tcPr>
            <w:tcW w:w="1289" w:type="dxa"/>
          </w:tcPr>
          <w:p w14:paraId="14CCD30B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10C90E43" w14:textId="6780ED10" w:rsidR="00893906" w:rsidRPr="00361BA4" w:rsidRDefault="000E4BA3" w:rsidP="00B40E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717" w:type="dxa"/>
            <w:vAlign w:val="center"/>
          </w:tcPr>
          <w:p w14:paraId="0C34DBD6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62E25CC2" w14:textId="184C48A6" w:rsidR="00893906" w:rsidRPr="00217294" w:rsidRDefault="00DE1BBF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17294">
              <w:rPr>
                <w:rFonts w:ascii="Arial" w:eastAsia="Arial Unicode MS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1546" w:type="dxa"/>
            <w:vAlign w:val="center"/>
          </w:tcPr>
          <w:p w14:paraId="210D6B46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DE1BBF" w:rsidRPr="00361BA4" w14:paraId="10EBC238" w14:textId="77777777" w:rsidTr="00E560C5">
        <w:tc>
          <w:tcPr>
            <w:tcW w:w="6727" w:type="dxa"/>
            <w:gridSpan w:val="3"/>
          </w:tcPr>
          <w:p w14:paraId="188857D0" w14:textId="77777777" w:rsidR="00361BA4" w:rsidRPr="00361BA4" w:rsidRDefault="00361BA4" w:rsidP="00361BA4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289" w:type="dxa"/>
          </w:tcPr>
          <w:p w14:paraId="419D807B" w14:textId="77777777" w:rsidR="00361BA4" w:rsidRPr="00361BA4" w:rsidRDefault="00361BA4" w:rsidP="00361B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272" w:type="dxa"/>
          </w:tcPr>
          <w:p w14:paraId="5256D82F" w14:textId="77777777" w:rsidR="00361BA4" w:rsidRPr="00361BA4" w:rsidRDefault="00361BA4" w:rsidP="00361BA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7" w:type="dxa"/>
            <w:vAlign w:val="center"/>
          </w:tcPr>
          <w:p w14:paraId="68B05352" w14:textId="77777777" w:rsidR="00361BA4" w:rsidRPr="00217294" w:rsidRDefault="00361BA4" w:rsidP="00B40E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4F795F3C" w14:textId="77777777" w:rsidR="00361BA4" w:rsidRPr="00217294" w:rsidRDefault="00361BA4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546" w:type="dxa"/>
            <w:vAlign w:val="center"/>
          </w:tcPr>
          <w:p w14:paraId="7E475098" w14:textId="77777777" w:rsidR="00361BA4" w:rsidRPr="00217294" w:rsidRDefault="00361BA4" w:rsidP="00B40E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11F80" w:rsidRPr="00361BA4" w14:paraId="0C6F0408" w14:textId="77777777" w:rsidTr="00E560C5">
        <w:tc>
          <w:tcPr>
            <w:tcW w:w="1431" w:type="dxa"/>
            <w:vMerge w:val="restart"/>
          </w:tcPr>
          <w:p w14:paraId="17DC46D4" w14:textId="5F16D34B" w:rsidR="00893906" w:rsidRPr="00361BA4" w:rsidRDefault="00893906" w:rsidP="00893906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3F86A081" w14:textId="31523D0D" w:rsidR="00893906" w:rsidRPr="00361BA4" w:rsidRDefault="00893906" w:rsidP="00B40E7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89" w:type="dxa"/>
          </w:tcPr>
          <w:p w14:paraId="2AC85D9D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63BC2753" w14:textId="77777777" w:rsidR="00893906" w:rsidRPr="00361BA4" w:rsidRDefault="00893906" w:rsidP="00B40E7B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717" w:type="dxa"/>
            <w:vAlign w:val="center"/>
          </w:tcPr>
          <w:p w14:paraId="443D8C72" w14:textId="7A22C5FE" w:rsidR="00893906" w:rsidRPr="00217294" w:rsidRDefault="000E4BA3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841BD78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17294">
              <w:rPr>
                <w:rFonts w:ascii="Arial" w:hAnsi="Arial" w:cs="Arial"/>
                <w:b/>
                <w:sz w:val="22"/>
                <w:szCs w:val="22"/>
                <w:highlight w:val="lightGray"/>
              </w:rPr>
              <w:t>3</w:t>
            </w:r>
          </w:p>
        </w:tc>
        <w:tc>
          <w:tcPr>
            <w:tcW w:w="1546" w:type="dxa"/>
            <w:vAlign w:val="center"/>
          </w:tcPr>
          <w:p w14:paraId="5D0E6614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911F80" w:rsidRPr="00361BA4" w14:paraId="14C39DD5" w14:textId="77777777" w:rsidTr="00E560C5">
        <w:tc>
          <w:tcPr>
            <w:tcW w:w="1431" w:type="dxa"/>
            <w:vMerge/>
          </w:tcPr>
          <w:p w14:paraId="64C46CF1" w14:textId="7E614FFA" w:rsidR="00893906" w:rsidRPr="00361BA4" w:rsidRDefault="00893906" w:rsidP="00B40E7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6" w:type="dxa"/>
            <w:gridSpan w:val="2"/>
          </w:tcPr>
          <w:p w14:paraId="19FA5690" w14:textId="3961CEB7" w:rsidR="00893906" w:rsidRPr="00361BA4" w:rsidRDefault="00893906" w:rsidP="00B40E7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Conform with related Quality procedures and supporting documents</w:t>
            </w:r>
          </w:p>
        </w:tc>
        <w:tc>
          <w:tcPr>
            <w:tcW w:w="1289" w:type="dxa"/>
          </w:tcPr>
          <w:p w14:paraId="33D799DF" w14:textId="77777777" w:rsidR="00893906" w:rsidRPr="00361BA4" w:rsidRDefault="00893906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2" w:type="dxa"/>
          </w:tcPr>
          <w:p w14:paraId="7136C565" w14:textId="48FFC632" w:rsidR="00893906" w:rsidRPr="00361BA4" w:rsidRDefault="00217294" w:rsidP="00B40E7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717" w:type="dxa"/>
            <w:vAlign w:val="center"/>
          </w:tcPr>
          <w:p w14:paraId="5D3F952C" w14:textId="194E7F29" w:rsidR="00893906" w:rsidRPr="00217294" w:rsidRDefault="000E4BA3" w:rsidP="00B40E7B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6B4A9EF6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17294">
              <w:rPr>
                <w:rFonts w:ascii="Arial" w:hAnsi="Arial" w:cs="Arial"/>
                <w:b/>
                <w:sz w:val="22"/>
                <w:szCs w:val="22"/>
                <w:highlight w:val="lightGray"/>
              </w:rPr>
              <w:t>3</w:t>
            </w:r>
          </w:p>
        </w:tc>
        <w:tc>
          <w:tcPr>
            <w:tcW w:w="1546" w:type="dxa"/>
            <w:vAlign w:val="center"/>
          </w:tcPr>
          <w:p w14:paraId="28C12560" w14:textId="77777777" w:rsidR="00893906" w:rsidRPr="00217294" w:rsidRDefault="00893906" w:rsidP="00B40E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17294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893906" w:rsidRPr="00361BA4" w14:paraId="0C2767E0" w14:textId="77777777" w:rsidTr="000309DD">
        <w:tc>
          <w:tcPr>
            <w:tcW w:w="16110" w:type="dxa"/>
            <w:gridSpan w:val="8"/>
          </w:tcPr>
          <w:p w14:paraId="76F15BBC" w14:textId="77777777" w:rsidR="00893906" w:rsidRPr="00361BA4" w:rsidRDefault="00893906" w:rsidP="00361BA4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24592D31" w14:textId="77777777" w:rsidR="00893906" w:rsidRPr="00361BA4" w:rsidRDefault="00893906" w:rsidP="00C35C7D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All Divisions/All levels</w:t>
            </w:r>
          </w:p>
        </w:tc>
      </w:tr>
      <w:tr w:rsidR="00217294" w:rsidRPr="00361BA4" w14:paraId="3A5C8165" w14:textId="77777777" w:rsidTr="00217294">
        <w:trPr>
          <w:trHeight w:val="365"/>
        </w:trPr>
        <w:tc>
          <w:tcPr>
            <w:tcW w:w="16110" w:type="dxa"/>
            <w:gridSpan w:val="8"/>
          </w:tcPr>
          <w:p w14:paraId="3173965F" w14:textId="56335B5A" w:rsidR="00217294" w:rsidRPr="00361BA4" w:rsidRDefault="00217294" w:rsidP="00361B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17294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</w:tc>
      </w:tr>
      <w:tr w:rsidR="00361BA4" w:rsidRPr="00361BA4" w14:paraId="1DEF6A8B" w14:textId="77777777" w:rsidTr="00322554">
        <w:tc>
          <w:tcPr>
            <w:tcW w:w="1431" w:type="dxa"/>
          </w:tcPr>
          <w:p w14:paraId="441E5D20" w14:textId="77777777" w:rsidR="00911F80" w:rsidRDefault="00911F80" w:rsidP="00217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C8C341" w14:textId="6D6B3007" w:rsidR="00361BA4" w:rsidRPr="00361BA4" w:rsidRDefault="00217294" w:rsidP="002172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DS I</w:t>
            </w:r>
          </w:p>
        </w:tc>
        <w:tc>
          <w:tcPr>
            <w:tcW w:w="14679" w:type="dxa"/>
            <w:gridSpan w:val="7"/>
          </w:tcPr>
          <w:p w14:paraId="721DB2B8" w14:textId="5A767EA2" w:rsidR="00361BA4" w:rsidRPr="00911F80" w:rsidRDefault="00361BA4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11F80">
              <w:rPr>
                <w:rFonts w:ascii="Arial" w:hAnsi="Arial" w:cs="Arial"/>
                <w:sz w:val="20"/>
                <w:szCs w:val="20"/>
              </w:rPr>
              <w:t xml:space="preserve">Graduate of any </w:t>
            </w:r>
            <w:r w:rsidR="00217294" w:rsidRPr="00911F80">
              <w:rPr>
                <w:rFonts w:ascii="Arial" w:hAnsi="Arial" w:cs="Arial"/>
                <w:sz w:val="20"/>
                <w:szCs w:val="20"/>
              </w:rPr>
              <w:t>four-year</w:t>
            </w:r>
            <w:r w:rsidRPr="00911F80">
              <w:rPr>
                <w:rFonts w:ascii="Arial" w:hAnsi="Arial" w:cs="Arial"/>
                <w:sz w:val="20"/>
                <w:szCs w:val="20"/>
              </w:rPr>
              <w:t xml:space="preserve"> course preferably Social Science or Communication</w:t>
            </w:r>
          </w:p>
          <w:p w14:paraId="785E1F5F" w14:textId="6373E8BA" w:rsidR="00361BA4" w:rsidRPr="00911F80" w:rsidRDefault="00361BA4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11F80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 w:rsidR="00217294" w:rsidRPr="00911F80">
              <w:rPr>
                <w:rFonts w:ascii="Arial" w:hAnsi="Arial" w:cs="Arial"/>
                <w:sz w:val="20"/>
                <w:szCs w:val="20"/>
              </w:rPr>
              <w:t>8</w:t>
            </w:r>
            <w:r w:rsidRPr="00911F80">
              <w:rPr>
                <w:rFonts w:ascii="Arial" w:hAnsi="Arial" w:cs="Arial"/>
                <w:sz w:val="20"/>
                <w:szCs w:val="20"/>
              </w:rPr>
              <w:t xml:space="preserve"> hours of Customer Relations Training</w:t>
            </w:r>
          </w:p>
          <w:p w14:paraId="4DE67A52" w14:textId="1377BC75" w:rsidR="00C35C7D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11F80">
              <w:rPr>
                <w:rFonts w:ascii="Arial" w:hAnsi="Arial" w:cs="Arial"/>
                <w:sz w:val="20"/>
                <w:szCs w:val="20"/>
              </w:rPr>
              <w:t>Has completed at least 32 hours related training for this position</w:t>
            </w:r>
          </w:p>
        </w:tc>
      </w:tr>
      <w:tr w:rsidR="00911F80" w:rsidRPr="00361BA4" w14:paraId="6DB605D7" w14:textId="77777777" w:rsidTr="00322554">
        <w:tc>
          <w:tcPr>
            <w:tcW w:w="1431" w:type="dxa"/>
          </w:tcPr>
          <w:p w14:paraId="4F701B5B" w14:textId="77777777" w:rsidR="00911F80" w:rsidRDefault="00911F80" w:rsidP="00911F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387528" w14:textId="41936AAC" w:rsidR="00911F80" w:rsidRPr="00361BA4" w:rsidRDefault="00911F80" w:rsidP="00911F8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DS II</w:t>
            </w:r>
          </w:p>
        </w:tc>
        <w:tc>
          <w:tcPr>
            <w:tcW w:w="14679" w:type="dxa"/>
            <w:gridSpan w:val="7"/>
          </w:tcPr>
          <w:p w14:paraId="1717917F" w14:textId="5BC83F3D" w:rsidR="00911F80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one year experience as DSI</w:t>
            </w:r>
          </w:p>
          <w:p w14:paraId="7E356FBA" w14:textId="2FD5FDBE" w:rsidR="00911F80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11F80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11F80">
              <w:rPr>
                <w:rFonts w:ascii="Arial" w:hAnsi="Arial" w:cs="Arial"/>
                <w:sz w:val="20"/>
                <w:szCs w:val="20"/>
              </w:rPr>
              <w:t xml:space="preserve"> hours of Customer Relations Training</w:t>
            </w:r>
          </w:p>
          <w:p w14:paraId="76F34549" w14:textId="1A16079A" w:rsidR="00911F80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11F80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>
              <w:rPr>
                <w:rFonts w:ascii="Arial" w:hAnsi="Arial" w:cs="Arial"/>
                <w:sz w:val="20"/>
                <w:szCs w:val="20"/>
              </w:rPr>
              <w:t>48</w:t>
            </w:r>
            <w:r w:rsidRPr="00911F80">
              <w:rPr>
                <w:rFonts w:ascii="Arial" w:hAnsi="Arial" w:cs="Arial"/>
                <w:sz w:val="20"/>
                <w:szCs w:val="20"/>
              </w:rPr>
              <w:t xml:space="preserve"> hours related training for this position</w:t>
            </w:r>
          </w:p>
        </w:tc>
      </w:tr>
      <w:tr w:rsidR="00893906" w:rsidRPr="00361BA4" w14:paraId="15C36714" w14:textId="77777777" w:rsidTr="00322554">
        <w:tc>
          <w:tcPr>
            <w:tcW w:w="1431" w:type="dxa"/>
          </w:tcPr>
          <w:p w14:paraId="52475EC0" w14:textId="1EB465AE" w:rsidR="00893906" w:rsidRPr="00361BA4" w:rsidRDefault="00217294" w:rsidP="002172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DS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14679" w:type="dxa"/>
            <w:gridSpan w:val="7"/>
          </w:tcPr>
          <w:p w14:paraId="17F5F065" w14:textId="691E1E33" w:rsidR="00911F80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one year experience as DSII</w:t>
            </w:r>
          </w:p>
          <w:p w14:paraId="170AD613" w14:textId="08679B62" w:rsidR="00893906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11F80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>
              <w:rPr>
                <w:rFonts w:ascii="Arial" w:hAnsi="Arial" w:cs="Arial"/>
                <w:sz w:val="20"/>
                <w:szCs w:val="20"/>
              </w:rPr>
              <w:t>80</w:t>
            </w:r>
            <w:r w:rsidRPr="00911F80">
              <w:rPr>
                <w:rFonts w:ascii="Arial" w:hAnsi="Arial" w:cs="Arial"/>
                <w:sz w:val="20"/>
                <w:szCs w:val="20"/>
              </w:rPr>
              <w:t xml:space="preserve"> hours related training for this position</w:t>
            </w:r>
          </w:p>
        </w:tc>
      </w:tr>
      <w:tr w:rsidR="00893906" w:rsidRPr="00361BA4" w14:paraId="2C01A642" w14:textId="77777777" w:rsidTr="00322554">
        <w:tc>
          <w:tcPr>
            <w:tcW w:w="1431" w:type="dxa"/>
          </w:tcPr>
          <w:p w14:paraId="6CADA135" w14:textId="1BB9F8AF" w:rsidR="00893906" w:rsidRPr="00361BA4" w:rsidRDefault="00217294" w:rsidP="002172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3906">
              <w:rPr>
                <w:rFonts w:ascii="Arial" w:hAnsi="Arial" w:cs="Arial"/>
                <w:b/>
                <w:bCs/>
                <w:sz w:val="20"/>
                <w:szCs w:val="20"/>
              </w:rPr>
              <w:t>DS IV</w:t>
            </w:r>
          </w:p>
        </w:tc>
        <w:tc>
          <w:tcPr>
            <w:tcW w:w="14679" w:type="dxa"/>
            <w:gridSpan w:val="7"/>
          </w:tcPr>
          <w:p w14:paraId="51140A83" w14:textId="24D26764" w:rsidR="00911F80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one year experience as DSIII</w:t>
            </w:r>
          </w:p>
          <w:p w14:paraId="5C0E4F36" w14:textId="507456BA" w:rsidR="00893906" w:rsidRPr="00911F80" w:rsidRDefault="00911F80" w:rsidP="00911F80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11F80">
              <w:rPr>
                <w:rFonts w:ascii="Arial" w:hAnsi="Arial" w:cs="Arial"/>
                <w:sz w:val="20"/>
                <w:szCs w:val="20"/>
              </w:rPr>
              <w:t xml:space="preserve">Has completed at least </w:t>
            </w:r>
            <w:r>
              <w:rPr>
                <w:rFonts w:ascii="Arial" w:hAnsi="Arial" w:cs="Arial"/>
                <w:sz w:val="20"/>
                <w:szCs w:val="20"/>
              </w:rPr>
              <w:t>112</w:t>
            </w:r>
            <w:r w:rsidRPr="00911F80">
              <w:rPr>
                <w:rFonts w:ascii="Arial" w:hAnsi="Arial" w:cs="Arial"/>
                <w:sz w:val="20"/>
                <w:szCs w:val="20"/>
              </w:rPr>
              <w:t xml:space="preserve"> hours related training for this position</w:t>
            </w:r>
          </w:p>
        </w:tc>
      </w:tr>
      <w:tr w:rsidR="00361BA4" w:rsidRPr="00361BA4" w14:paraId="1B27BC9A" w14:textId="77777777" w:rsidTr="00322554">
        <w:tc>
          <w:tcPr>
            <w:tcW w:w="1431" w:type="dxa"/>
          </w:tcPr>
          <w:p w14:paraId="04D7064E" w14:textId="77777777" w:rsidR="00361BA4" w:rsidRPr="00361BA4" w:rsidRDefault="00361BA4" w:rsidP="00361BA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679" w:type="dxa"/>
            <w:gridSpan w:val="7"/>
          </w:tcPr>
          <w:p w14:paraId="53195F2C" w14:textId="77777777" w:rsidR="00E560C5" w:rsidRDefault="00E560C5" w:rsidP="00E560C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30D73FE4" w14:textId="77777777" w:rsidR="00E560C5" w:rsidRPr="00D35182" w:rsidRDefault="00E560C5" w:rsidP="00E560C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CBAE844" w14:textId="420980C9" w:rsidR="00E560C5" w:rsidRPr="00F76CB1" w:rsidRDefault="00E560C5" w:rsidP="00E560C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</w:t>
            </w:r>
          </w:p>
          <w:p w14:paraId="396D5BC2" w14:textId="77777777" w:rsidR="00E560C5" w:rsidRDefault="00E560C5" w:rsidP="00E560C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282D7835" w14:textId="77777777" w:rsidR="00E560C5" w:rsidRDefault="00E560C5" w:rsidP="00E560C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B24DB8F" w14:textId="45FD7991" w:rsidR="00E560C5" w:rsidRDefault="00E560C5" w:rsidP="00E560C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</w:t>
            </w:r>
          </w:p>
          <w:p w14:paraId="0007F942" w14:textId="77777777" w:rsidR="00E560C5" w:rsidRDefault="00E560C5" w:rsidP="00E560C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7ECE790D" w14:textId="77777777" w:rsidR="00E560C5" w:rsidRPr="00E721E9" w:rsidRDefault="00E560C5" w:rsidP="00E560C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685189FE" w14:textId="5206D258" w:rsidR="00361BA4" w:rsidRPr="00361BA4" w:rsidRDefault="00E560C5" w:rsidP="00E560C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04B3FD31" w14:textId="77777777" w:rsidR="00911F80" w:rsidRPr="00361BA4" w:rsidRDefault="00911F8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911F80" w:rsidRPr="00361BA4" w:rsidSect="00E560C5">
      <w:footerReference w:type="default" r:id="rId8"/>
      <w:pgSz w:w="18720" w:h="12240" w:orient="landscape" w:code="10000"/>
      <w:pgMar w:top="72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B287F" w14:textId="77777777" w:rsidR="001F3EF5" w:rsidRDefault="001F3EF5">
      <w:r>
        <w:separator/>
      </w:r>
    </w:p>
  </w:endnote>
  <w:endnote w:type="continuationSeparator" w:id="0">
    <w:p w14:paraId="4C6478D1" w14:textId="77777777" w:rsidR="001F3EF5" w:rsidRDefault="001F3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23391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F7447" w14:textId="1D39D788" w:rsidR="00E560C5" w:rsidRDefault="00E560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DBB4FC" w14:textId="77777777" w:rsidR="00E560C5" w:rsidRDefault="00E56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14342" w14:textId="77777777" w:rsidR="001F3EF5" w:rsidRDefault="001F3EF5">
      <w:r>
        <w:separator/>
      </w:r>
    </w:p>
  </w:footnote>
  <w:footnote w:type="continuationSeparator" w:id="0">
    <w:p w14:paraId="0F1CAB05" w14:textId="77777777" w:rsidR="001F3EF5" w:rsidRDefault="001F3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C82"/>
    <w:multiLevelType w:val="hybridMultilevel"/>
    <w:tmpl w:val="7ED0616C"/>
    <w:lvl w:ilvl="0" w:tplc="F1EEF09E">
      <w:start w:val="1"/>
      <w:numFmt w:val="decimal"/>
      <w:lvlText w:val="%1."/>
      <w:lvlJc w:val="left"/>
      <w:pPr>
        <w:ind w:left="-38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39" w:hanging="360"/>
      </w:pPr>
    </w:lvl>
    <w:lvl w:ilvl="2" w:tplc="3409001B" w:tentative="1">
      <w:start w:val="1"/>
      <w:numFmt w:val="lowerRoman"/>
      <w:lvlText w:val="%3."/>
      <w:lvlJc w:val="right"/>
      <w:pPr>
        <w:ind w:left="1059" w:hanging="180"/>
      </w:pPr>
    </w:lvl>
    <w:lvl w:ilvl="3" w:tplc="3409000F" w:tentative="1">
      <w:start w:val="1"/>
      <w:numFmt w:val="decimal"/>
      <w:lvlText w:val="%4."/>
      <w:lvlJc w:val="left"/>
      <w:pPr>
        <w:ind w:left="1779" w:hanging="360"/>
      </w:pPr>
    </w:lvl>
    <w:lvl w:ilvl="4" w:tplc="34090019" w:tentative="1">
      <w:start w:val="1"/>
      <w:numFmt w:val="lowerLetter"/>
      <w:lvlText w:val="%5."/>
      <w:lvlJc w:val="left"/>
      <w:pPr>
        <w:ind w:left="2499" w:hanging="360"/>
      </w:pPr>
    </w:lvl>
    <w:lvl w:ilvl="5" w:tplc="3409001B" w:tentative="1">
      <w:start w:val="1"/>
      <w:numFmt w:val="lowerRoman"/>
      <w:lvlText w:val="%6."/>
      <w:lvlJc w:val="right"/>
      <w:pPr>
        <w:ind w:left="3219" w:hanging="180"/>
      </w:pPr>
    </w:lvl>
    <w:lvl w:ilvl="6" w:tplc="3409000F" w:tentative="1">
      <w:start w:val="1"/>
      <w:numFmt w:val="decimal"/>
      <w:lvlText w:val="%7."/>
      <w:lvlJc w:val="left"/>
      <w:pPr>
        <w:ind w:left="3939" w:hanging="360"/>
      </w:pPr>
    </w:lvl>
    <w:lvl w:ilvl="7" w:tplc="34090019" w:tentative="1">
      <w:start w:val="1"/>
      <w:numFmt w:val="lowerLetter"/>
      <w:lvlText w:val="%8."/>
      <w:lvlJc w:val="left"/>
      <w:pPr>
        <w:ind w:left="4659" w:hanging="360"/>
      </w:pPr>
    </w:lvl>
    <w:lvl w:ilvl="8" w:tplc="3409001B" w:tentative="1">
      <w:start w:val="1"/>
      <w:numFmt w:val="lowerRoman"/>
      <w:lvlText w:val="%9."/>
      <w:lvlJc w:val="right"/>
      <w:pPr>
        <w:ind w:left="5379" w:hanging="180"/>
      </w:pPr>
    </w:lvl>
  </w:abstractNum>
  <w:abstractNum w:abstractNumId="1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7144A"/>
    <w:multiLevelType w:val="hybridMultilevel"/>
    <w:tmpl w:val="FD82F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F6384"/>
    <w:multiLevelType w:val="hybridMultilevel"/>
    <w:tmpl w:val="FF72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2442E9"/>
    <w:multiLevelType w:val="hybridMultilevel"/>
    <w:tmpl w:val="4B882D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85307E"/>
    <w:multiLevelType w:val="hybridMultilevel"/>
    <w:tmpl w:val="325A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3512A4"/>
    <w:multiLevelType w:val="hybridMultilevel"/>
    <w:tmpl w:val="8E1A14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A1216"/>
    <w:multiLevelType w:val="hybridMultilevel"/>
    <w:tmpl w:val="1576C22C"/>
    <w:lvl w:ilvl="0" w:tplc="26AE2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3223402">
    <w:abstractNumId w:val="8"/>
  </w:num>
  <w:num w:numId="2" w16cid:durableId="1581285021">
    <w:abstractNumId w:val="13"/>
  </w:num>
  <w:num w:numId="3" w16cid:durableId="1944803551">
    <w:abstractNumId w:val="15"/>
  </w:num>
  <w:num w:numId="4" w16cid:durableId="155918412">
    <w:abstractNumId w:val="2"/>
  </w:num>
  <w:num w:numId="5" w16cid:durableId="2117173225">
    <w:abstractNumId w:val="14"/>
  </w:num>
  <w:num w:numId="6" w16cid:durableId="938490993">
    <w:abstractNumId w:val="1"/>
  </w:num>
  <w:num w:numId="7" w16cid:durableId="516428713">
    <w:abstractNumId w:val="17"/>
  </w:num>
  <w:num w:numId="8" w16cid:durableId="930889222">
    <w:abstractNumId w:val="5"/>
  </w:num>
  <w:num w:numId="9" w16cid:durableId="905798647">
    <w:abstractNumId w:val="12"/>
  </w:num>
  <w:num w:numId="10" w16cid:durableId="466552957">
    <w:abstractNumId w:val="7"/>
  </w:num>
  <w:num w:numId="11" w16cid:durableId="940721054">
    <w:abstractNumId w:val="16"/>
  </w:num>
  <w:num w:numId="12" w16cid:durableId="786897125">
    <w:abstractNumId w:val="3"/>
  </w:num>
  <w:num w:numId="13" w16cid:durableId="2044672605">
    <w:abstractNumId w:val="9"/>
  </w:num>
  <w:num w:numId="14" w16cid:durableId="1620068046">
    <w:abstractNumId w:val="4"/>
  </w:num>
  <w:num w:numId="15" w16cid:durableId="107626609">
    <w:abstractNumId w:val="0"/>
  </w:num>
  <w:num w:numId="16" w16cid:durableId="150560232">
    <w:abstractNumId w:val="10"/>
  </w:num>
  <w:num w:numId="17" w16cid:durableId="266356307">
    <w:abstractNumId w:val="6"/>
  </w:num>
  <w:num w:numId="18" w16cid:durableId="1619486913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461C6"/>
    <w:rsid w:val="00073721"/>
    <w:rsid w:val="00074C3C"/>
    <w:rsid w:val="000843F9"/>
    <w:rsid w:val="00096514"/>
    <w:rsid w:val="000A30BF"/>
    <w:rsid w:val="000B3FAC"/>
    <w:rsid w:val="000B5B45"/>
    <w:rsid w:val="000C66D7"/>
    <w:rsid w:val="000C7355"/>
    <w:rsid w:val="000D2138"/>
    <w:rsid w:val="000E45D2"/>
    <w:rsid w:val="000E4BA3"/>
    <w:rsid w:val="000F4D52"/>
    <w:rsid w:val="000F7C64"/>
    <w:rsid w:val="00104D17"/>
    <w:rsid w:val="001351CE"/>
    <w:rsid w:val="00137757"/>
    <w:rsid w:val="00142DDA"/>
    <w:rsid w:val="001613A8"/>
    <w:rsid w:val="0016395B"/>
    <w:rsid w:val="00171C88"/>
    <w:rsid w:val="00182748"/>
    <w:rsid w:val="00187DD4"/>
    <w:rsid w:val="001A0FFC"/>
    <w:rsid w:val="001D1FEE"/>
    <w:rsid w:val="001D7040"/>
    <w:rsid w:val="001D7643"/>
    <w:rsid w:val="001E6DCB"/>
    <w:rsid w:val="001F3EF5"/>
    <w:rsid w:val="00200850"/>
    <w:rsid w:val="002123A0"/>
    <w:rsid w:val="0021605B"/>
    <w:rsid w:val="00217294"/>
    <w:rsid w:val="00233AEC"/>
    <w:rsid w:val="002343BD"/>
    <w:rsid w:val="00246DC2"/>
    <w:rsid w:val="002507C1"/>
    <w:rsid w:val="0026386D"/>
    <w:rsid w:val="00270BE8"/>
    <w:rsid w:val="0028799E"/>
    <w:rsid w:val="002963F1"/>
    <w:rsid w:val="002A25DD"/>
    <w:rsid w:val="002C104C"/>
    <w:rsid w:val="002C3BE1"/>
    <w:rsid w:val="002D7E0E"/>
    <w:rsid w:val="002E16AD"/>
    <w:rsid w:val="002E34B2"/>
    <w:rsid w:val="002F4E42"/>
    <w:rsid w:val="002F76E0"/>
    <w:rsid w:val="002F76F9"/>
    <w:rsid w:val="003047DA"/>
    <w:rsid w:val="00322554"/>
    <w:rsid w:val="00323F56"/>
    <w:rsid w:val="00336CC4"/>
    <w:rsid w:val="00340BE4"/>
    <w:rsid w:val="00361BA4"/>
    <w:rsid w:val="00370ADB"/>
    <w:rsid w:val="00370B87"/>
    <w:rsid w:val="00372ED5"/>
    <w:rsid w:val="0037375B"/>
    <w:rsid w:val="003851D2"/>
    <w:rsid w:val="00396253"/>
    <w:rsid w:val="003A5D5F"/>
    <w:rsid w:val="003B2A72"/>
    <w:rsid w:val="003C302B"/>
    <w:rsid w:val="003D7B9B"/>
    <w:rsid w:val="003F5FF5"/>
    <w:rsid w:val="003F6AA3"/>
    <w:rsid w:val="00404AA3"/>
    <w:rsid w:val="00412B18"/>
    <w:rsid w:val="00412C78"/>
    <w:rsid w:val="00425BB3"/>
    <w:rsid w:val="004332B6"/>
    <w:rsid w:val="00443BCA"/>
    <w:rsid w:val="00446511"/>
    <w:rsid w:val="0047264A"/>
    <w:rsid w:val="004751C6"/>
    <w:rsid w:val="00484056"/>
    <w:rsid w:val="004849ED"/>
    <w:rsid w:val="00484A98"/>
    <w:rsid w:val="004D2849"/>
    <w:rsid w:val="0053249D"/>
    <w:rsid w:val="005478B9"/>
    <w:rsid w:val="00550443"/>
    <w:rsid w:val="00561D84"/>
    <w:rsid w:val="00564233"/>
    <w:rsid w:val="00564AA7"/>
    <w:rsid w:val="00570861"/>
    <w:rsid w:val="00577DAC"/>
    <w:rsid w:val="005870FD"/>
    <w:rsid w:val="005871B6"/>
    <w:rsid w:val="005910FB"/>
    <w:rsid w:val="0059212D"/>
    <w:rsid w:val="00594C30"/>
    <w:rsid w:val="005A37D3"/>
    <w:rsid w:val="005A42F6"/>
    <w:rsid w:val="005C6A61"/>
    <w:rsid w:val="005D0CB3"/>
    <w:rsid w:val="005D37B7"/>
    <w:rsid w:val="005D6CF2"/>
    <w:rsid w:val="006014F7"/>
    <w:rsid w:val="0061570C"/>
    <w:rsid w:val="00622626"/>
    <w:rsid w:val="00651C7C"/>
    <w:rsid w:val="00673DB4"/>
    <w:rsid w:val="0069240C"/>
    <w:rsid w:val="0069403F"/>
    <w:rsid w:val="006D0463"/>
    <w:rsid w:val="006E7C9A"/>
    <w:rsid w:val="00717024"/>
    <w:rsid w:val="007228A6"/>
    <w:rsid w:val="00731FCC"/>
    <w:rsid w:val="00737B88"/>
    <w:rsid w:val="00755001"/>
    <w:rsid w:val="007655D0"/>
    <w:rsid w:val="007973D5"/>
    <w:rsid w:val="007A6833"/>
    <w:rsid w:val="007F04FA"/>
    <w:rsid w:val="007F3FC0"/>
    <w:rsid w:val="0080621E"/>
    <w:rsid w:val="00826801"/>
    <w:rsid w:val="00833F55"/>
    <w:rsid w:val="00841558"/>
    <w:rsid w:val="00844443"/>
    <w:rsid w:val="00862B21"/>
    <w:rsid w:val="00865FAD"/>
    <w:rsid w:val="00893906"/>
    <w:rsid w:val="008A4346"/>
    <w:rsid w:val="008C4E0E"/>
    <w:rsid w:val="008C60C4"/>
    <w:rsid w:val="008D5392"/>
    <w:rsid w:val="008E5617"/>
    <w:rsid w:val="008F0620"/>
    <w:rsid w:val="008F3E16"/>
    <w:rsid w:val="008F7970"/>
    <w:rsid w:val="00907521"/>
    <w:rsid w:val="00911F80"/>
    <w:rsid w:val="009173AE"/>
    <w:rsid w:val="00930E19"/>
    <w:rsid w:val="009319B5"/>
    <w:rsid w:val="00934925"/>
    <w:rsid w:val="00956D58"/>
    <w:rsid w:val="009723E8"/>
    <w:rsid w:val="009B2D92"/>
    <w:rsid w:val="009B57DA"/>
    <w:rsid w:val="009D0211"/>
    <w:rsid w:val="009E630A"/>
    <w:rsid w:val="00A150E3"/>
    <w:rsid w:val="00A230F2"/>
    <w:rsid w:val="00A24048"/>
    <w:rsid w:val="00A31C0B"/>
    <w:rsid w:val="00A36375"/>
    <w:rsid w:val="00A41855"/>
    <w:rsid w:val="00A41F6D"/>
    <w:rsid w:val="00A568F4"/>
    <w:rsid w:val="00A6073D"/>
    <w:rsid w:val="00A63197"/>
    <w:rsid w:val="00A722AB"/>
    <w:rsid w:val="00A75CED"/>
    <w:rsid w:val="00A80F40"/>
    <w:rsid w:val="00A83BC9"/>
    <w:rsid w:val="00AA07A8"/>
    <w:rsid w:val="00AA4442"/>
    <w:rsid w:val="00AA51C3"/>
    <w:rsid w:val="00AA72D4"/>
    <w:rsid w:val="00AB3AC5"/>
    <w:rsid w:val="00AC0CF5"/>
    <w:rsid w:val="00AC1560"/>
    <w:rsid w:val="00AD593E"/>
    <w:rsid w:val="00AD7E8C"/>
    <w:rsid w:val="00AE6084"/>
    <w:rsid w:val="00AF2886"/>
    <w:rsid w:val="00B07866"/>
    <w:rsid w:val="00B12A7B"/>
    <w:rsid w:val="00B30F5B"/>
    <w:rsid w:val="00B40E7B"/>
    <w:rsid w:val="00B44AEA"/>
    <w:rsid w:val="00B56DDD"/>
    <w:rsid w:val="00B66D20"/>
    <w:rsid w:val="00B87C39"/>
    <w:rsid w:val="00B90B10"/>
    <w:rsid w:val="00B94AEE"/>
    <w:rsid w:val="00BA766C"/>
    <w:rsid w:val="00BC56BA"/>
    <w:rsid w:val="00BD5F1E"/>
    <w:rsid w:val="00BF1482"/>
    <w:rsid w:val="00BF4EBC"/>
    <w:rsid w:val="00C01EBF"/>
    <w:rsid w:val="00C04F2D"/>
    <w:rsid w:val="00C0664D"/>
    <w:rsid w:val="00C1111B"/>
    <w:rsid w:val="00C16BB1"/>
    <w:rsid w:val="00C21038"/>
    <w:rsid w:val="00C3260E"/>
    <w:rsid w:val="00C35C7D"/>
    <w:rsid w:val="00C43144"/>
    <w:rsid w:val="00C457B3"/>
    <w:rsid w:val="00C7078F"/>
    <w:rsid w:val="00C7180E"/>
    <w:rsid w:val="00C850E9"/>
    <w:rsid w:val="00CB1152"/>
    <w:rsid w:val="00CB2A9A"/>
    <w:rsid w:val="00CD3674"/>
    <w:rsid w:val="00D03FA1"/>
    <w:rsid w:val="00D056C4"/>
    <w:rsid w:val="00D12D95"/>
    <w:rsid w:val="00D31D9D"/>
    <w:rsid w:val="00D51AA5"/>
    <w:rsid w:val="00D556FA"/>
    <w:rsid w:val="00D56E7B"/>
    <w:rsid w:val="00D71F96"/>
    <w:rsid w:val="00D84F7B"/>
    <w:rsid w:val="00D852DF"/>
    <w:rsid w:val="00D86551"/>
    <w:rsid w:val="00D912A0"/>
    <w:rsid w:val="00DB12B2"/>
    <w:rsid w:val="00DE1BBF"/>
    <w:rsid w:val="00DE202A"/>
    <w:rsid w:val="00DE3836"/>
    <w:rsid w:val="00E05CD7"/>
    <w:rsid w:val="00E16B31"/>
    <w:rsid w:val="00E3594C"/>
    <w:rsid w:val="00E47391"/>
    <w:rsid w:val="00E560C5"/>
    <w:rsid w:val="00E87C9E"/>
    <w:rsid w:val="00EA40BD"/>
    <w:rsid w:val="00EC1659"/>
    <w:rsid w:val="00EE7F93"/>
    <w:rsid w:val="00EF32FE"/>
    <w:rsid w:val="00EF7F36"/>
    <w:rsid w:val="00F00831"/>
    <w:rsid w:val="00F057DF"/>
    <w:rsid w:val="00F12992"/>
    <w:rsid w:val="00F26752"/>
    <w:rsid w:val="00F306E3"/>
    <w:rsid w:val="00F40CD2"/>
    <w:rsid w:val="00F50159"/>
    <w:rsid w:val="00F56FF6"/>
    <w:rsid w:val="00F73BF8"/>
    <w:rsid w:val="00F840E5"/>
    <w:rsid w:val="00F95637"/>
    <w:rsid w:val="00FA116E"/>
    <w:rsid w:val="00FA261D"/>
    <w:rsid w:val="00FA7616"/>
    <w:rsid w:val="00FB0A61"/>
    <w:rsid w:val="00FC04DB"/>
    <w:rsid w:val="00FC6D21"/>
    <w:rsid w:val="00FD0341"/>
    <w:rsid w:val="00FE37AB"/>
    <w:rsid w:val="00FF2B3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676930"/>
  <w15:docId w15:val="{B39D7320-7445-4CA7-940A-E5C07D20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C64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0F7C6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F7C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F7C64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0F7C64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E560C5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A5B38-3148-4959-A34F-74CE71A2E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628</Words>
  <Characters>3586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2021-08-17T00:56:00Z</cp:lastPrinted>
  <dcterms:created xsi:type="dcterms:W3CDTF">2026-09-01T14:43:00Z</dcterms:created>
  <dcterms:modified xsi:type="dcterms:W3CDTF">2026-09-01T14:43:00Z</dcterms:modified>
</cp:coreProperties>
</file>