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7"/>
        <w:gridCol w:w="6415"/>
        <w:gridCol w:w="1295"/>
        <w:gridCol w:w="2058"/>
        <w:gridCol w:w="1766"/>
        <w:gridCol w:w="1658"/>
        <w:gridCol w:w="1771"/>
      </w:tblGrid>
      <w:tr w:rsidR="003B2A72" w:rsidRPr="00842BAE" w14:paraId="240A5841" w14:textId="77777777" w:rsidTr="00587502">
        <w:tc>
          <w:tcPr>
            <w:tcW w:w="7562" w:type="dxa"/>
            <w:gridSpan w:val="2"/>
          </w:tcPr>
          <w:p w14:paraId="6DD3B7BC" w14:textId="19DE436D" w:rsidR="003B2A72" w:rsidRPr="00842BAE" w:rsidRDefault="003B2A72" w:rsidP="000E221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4CE7198" wp14:editId="73961ECC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2190750" cy="256540"/>
                      <wp:effectExtent l="0" t="0" r="5080" b="127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34075E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E71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172.5pt;height:20.2pt;z-index:25165772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" filled="f" stroked="f">
                      <v:textbox>
                        <w:txbxContent>
                          <w:p w14:paraId="5534075E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42BAE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AA4442" w:rsidRPr="00842BA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021A1">
              <w:rPr>
                <w:rFonts w:ascii="Arial" w:hAnsi="Arial" w:cs="Arial"/>
                <w:bCs/>
                <w:sz w:val="20"/>
                <w:szCs w:val="20"/>
              </w:rPr>
              <w:t xml:space="preserve">Department Manager </w:t>
            </w:r>
            <w:r w:rsidR="00FC1141">
              <w:rPr>
                <w:rFonts w:ascii="Arial" w:hAnsi="Arial" w:cs="Arial"/>
                <w:bCs/>
                <w:sz w:val="20"/>
                <w:szCs w:val="20"/>
              </w:rPr>
              <w:t>I, II, III</w:t>
            </w:r>
          </w:p>
        </w:tc>
        <w:tc>
          <w:tcPr>
            <w:tcW w:w="8548" w:type="dxa"/>
            <w:gridSpan w:val="5"/>
          </w:tcPr>
          <w:p w14:paraId="6E3C8D6C" w14:textId="151944A6" w:rsidR="003B2A72" w:rsidRPr="00842BAE" w:rsidRDefault="003B2A72" w:rsidP="00FB0265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842BAE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F06543">
              <w:rPr>
                <w:rFonts w:ascii="Arial" w:hAnsi="Arial" w:cs="Arial"/>
                <w:sz w:val="20"/>
                <w:szCs w:val="20"/>
              </w:rPr>
              <w:t>Power Generation</w:t>
            </w:r>
            <w:r w:rsidR="00F06543" w:rsidRPr="00361BA4">
              <w:rPr>
                <w:rFonts w:ascii="Arial" w:hAnsi="Arial" w:cs="Arial"/>
                <w:sz w:val="20"/>
                <w:szCs w:val="20"/>
              </w:rPr>
              <w:t xml:space="preserve"> Department (</w:t>
            </w:r>
            <w:r w:rsidR="00F06543">
              <w:rPr>
                <w:rFonts w:ascii="Arial" w:hAnsi="Arial" w:cs="Arial"/>
                <w:sz w:val="20"/>
                <w:szCs w:val="20"/>
              </w:rPr>
              <w:t>PG</w:t>
            </w:r>
            <w:r w:rsidR="00F06543" w:rsidRPr="00361BA4">
              <w:rPr>
                <w:rFonts w:ascii="Arial" w:hAnsi="Arial" w:cs="Arial"/>
                <w:sz w:val="20"/>
                <w:szCs w:val="20"/>
              </w:rPr>
              <w:t>D)</w:t>
            </w:r>
          </w:p>
        </w:tc>
      </w:tr>
      <w:tr w:rsidR="003B2A72" w:rsidRPr="00842BAE" w14:paraId="262B83E2" w14:textId="77777777" w:rsidTr="00587502">
        <w:tc>
          <w:tcPr>
            <w:tcW w:w="7562" w:type="dxa"/>
            <w:gridSpan w:val="2"/>
          </w:tcPr>
          <w:p w14:paraId="3BE87E5F" w14:textId="08B0C943" w:rsidR="003B2A72" w:rsidRPr="00842BAE" w:rsidRDefault="003B2A72" w:rsidP="00A131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842BAE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7021A1">
              <w:rPr>
                <w:rFonts w:ascii="Arial" w:hAnsi="Arial" w:cs="Arial"/>
                <w:sz w:val="20"/>
                <w:szCs w:val="20"/>
              </w:rPr>
              <w:t>Managerial</w:t>
            </w:r>
          </w:p>
        </w:tc>
        <w:tc>
          <w:tcPr>
            <w:tcW w:w="8548" w:type="dxa"/>
            <w:gridSpan w:val="5"/>
          </w:tcPr>
          <w:p w14:paraId="6144C44C" w14:textId="716C130B" w:rsidR="003B2A72" w:rsidRPr="00842BAE" w:rsidRDefault="003B2A72" w:rsidP="00520149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Office: </w:t>
            </w:r>
          </w:p>
        </w:tc>
      </w:tr>
      <w:tr w:rsidR="003B2A72" w:rsidRPr="00842BAE" w14:paraId="16C65CCE" w14:textId="77777777" w:rsidTr="00587502">
        <w:tc>
          <w:tcPr>
            <w:tcW w:w="7562" w:type="dxa"/>
            <w:gridSpan w:val="2"/>
          </w:tcPr>
          <w:p w14:paraId="6E6F3AA2" w14:textId="244A4681" w:rsidR="003B2A72" w:rsidRPr="00842BAE" w:rsidRDefault="003B2A72" w:rsidP="008B277B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F06543">
              <w:rPr>
                <w:rFonts w:ascii="Arial" w:hAnsi="Arial" w:cs="Arial"/>
                <w:sz w:val="20"/>
                <w:szCs w:val="20"/>
              </w:rPr>
              <w:t>Department Manager</w:t>
            </w:r>
          </w:p>
        </w:tc>
        <w:tc>
          <w:tcPr>
            <w:tcW w:w="8548" w:type="dxa"/>
            <w:gridSpan w:val="5"/>
          </w:tcPr>
          <w:p w14:paraId="3C294845" w14:textId="056AE7C8" w:rsidR="003B2A72" w:rsidRPr="00842BAE" w:rsidRDefault="003B2A72" w:rsidP="00520149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B02A6E" w:rsidRPr="00F06543">
              <w:rPr>
                <w:rFonts w:ascii="Arial" w:hAnsi="Arial" w:cs="Arial"/>
                <w:sz w:val="20"/>
                <w:szCs w:val="20"/>
              </w:rPr>
              <w:t>BENECO</w:t>
            </w:r>
            <w:r w:rsidR="00B02A6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7431D" w:rsidRPr="0057431D">
              <w:rPr>
                <w:rFonts w:ascii="Arial" w:hAnsi="Arial" w:cs="Arial"/>
                <w:bCs/>
                <w:sz w:val="20"/>
                <w:szCs w:val="20"/>
              </w:rPr>
              <w:t>Head Office</w:t>
            </w:r>
          </w:p>
        </w:tc>
      </w:tr>
      <w:tr w:rsidR="003B2A72" w:rsidRPr="00842BAE" w14:paraId="2FB3FB4B" w14:textId="77777777" w:rsidTr="00587502">
        <w:trPr>
          <w:trHeight w:val="215"/>
        </w:trPr>
        <w:tc>
          <w:tcPr>
            <w:tcW w:w="7562" w:type="dxa"/>
            <w:gridSpan w:val="2"/>
          </w:tcPr>
          <w:p w14:paraId="52E3073A" w14:textId="77777777" w:rsidR="003B2A72" w:rsidRPr="00842BAE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A992558" w14:textId="77777777" w:rsidR="003B2A72" w:rsidRPr="00842BAE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48" w:type="dxa"/>
            <w:gridSpan w:val="5"/>
          </w:tcPr>
          <w:p w14:paraId="103A82AE" w14:textId="08E1E64D" w:rsidR="003B2A72" w:rsidRPr="00842BAE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842BAE" w14:paraId="1E2D3EF0" w14:textId="77777777" w:rsidTr="00BC6DA9">
        <w:tc>
          <w:tcPr>
            <w:tcW w:w="16110" w:type="dxa"/>
            <w:gridSpan w:val="7"/>
          </w:tcPr>
          <w:p w14:paraId="26BC3AEC" w14:textId="6708EF81" w:rsidR="003B2A72" w:rsidRPr="00842BAE" w:rsidRDefault="00A131EB" w:rsidP="00520149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842BAE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91612F">
              <w:rPr>
                <w:rFonts w:ascii="Arial" w:hAnsi="Arial" w:cs="Arial"/>
                <w:sz w:val="20"/>
                <w:szCs w:val="20"/>
              </w:rPr>
              <w:t>Manage</w:t>
            </w:r>
            <w:r w:rsidR="007D40A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7431D">
              <w:rPr>
                <w:rFonts w:ascii="Arial" w:hAnsi="Arial" w:cs="Arial"/>
                <w:sz w:val="20"/>
                <w:szCs w:val="20"/>
              </w:rPr>
              <w:t>overall operation and maintenance of all power generating plants.</w:t>
            </w:r>
            <w:r w:rsidR="0091612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77DAC" w:rsidRPr="00842BAE" w14:paraId="3B81E962" w14:textId="77777777" w:rsidTr="00587502">
        <w:tc>
          <w:tcPr>
            <w:tcW w:w="7562" w:type="dxa"/>
            <w:gridSpan w:val="2"/>
            <w:vAlign w:val="center"/>
          </w:tcPr>
          <w:p w14:paraId="48D43070" w14:textId="4D2306CC" w:rsidR="00577DAC" w:rsidRPr="00842BAE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95" w:type="dxa"/>
            <w:vAlign w:val="center"/>
          </w:tcPr>
          <w:p w14:paraId="4456A93B" w14:textId="77777777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73416C5" w14:textId="4BA7117A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2058" w:type="dxa"/>
            <w:vAlign w:val="center"/>
          </w:tcPr>
          <w:p w14:paraId="025F06AF" w14:textId="2F0EB8D4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5195" w:type="dxa"/>
            <w:gridSpan w:val="3"/>
          </w:tcPr>
          <w:p w14:paraId="73407737" w14:textId="77777777" w:rsidR="00577DAC" w:rsidRPr="00842BAE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4968" w:type="dxa"/>
              <w:tblLook w:val="04A0" w:firstRow="1" w:lastRow="0" w:firstColumn="1" w:lastColumn="0" w:noHBand="0" w:noVBand="1"/>
            </w:tblPr>
            <w:tblGrid>
              <w:gridCol w:w="415"/>
              <w:gridCol w:w="4553"/>
            </w:tblGrid>
            <w:tr w:rsidR="00577DAC" w:rsidRPr="00842BAE" w14:paraId="432429F3" w14:textId="77777777" w:rsidTr="00E9165C">
              <w:tc>
                <w:tcPr>
                  <w:tcW w:w="415" w:type="dxa"/>
                </w:tcPr>
                <w:p w14:paraId="083F36DF" w14:textId="7781FE8F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53" w:type="dxa"/>
                </w:tcPr>
                <w:p w14:paraId="7C28C540" w14:textId="510FAA09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842BAE" w14:paraId="5D5553CF" w14:textId="77777777" w:rsidTr="00E9165C">
              <w:tc>
                <w:tcPr>
                  <w:tcW w:w="415" w:type="dxa"/>
                </w:tcPr>
                <w:p w14:paraId="5D6A394D" w14:textId="60FAFF4C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553" w:type="dxa"/>
                </w:tcPr>
                <w:p w14:paraId="4F2519A3" w14:textId="1820F342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842BAE" w14:paraId="75828191" w14:textId="77777777" w:rsidTr="00E9165C">
              <w:tc>
                <w:tcPr>
                  <w:tcW w:w="415" w:type="dxa"/>
                </w:tcPr>
                <w:p w14:paraId="2D7D24FC" w14:textId="4320ECFD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553" w:type="dxa"/>
                </w:tcPr>
                <w:p w14:paraId="3500A9E5" w14:textId="613080B9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842BAE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131EB" w:rsidRPr="00842BAE" w14:paraId="0D31F890" w14:textId="77777777" w:rsidTr="00587502">
        <w:trPr>
          <w:trHeight w:val="50"/>
        </w:trPr>
        <w:tc>
          <w:tcPr>
            <w:tcW w:w="7562" w:type="dxa"/>
            <w:gridSpan w:val="2"/>
          </w:tcPr>
          <w:p w14:paraId="009C3FE0" w14:textId="6AE6275E" w:rsidR="00A131EB" w:rsidRPr="00842BAE" w:rsidRDefault="00A131EB" w:rsidP="00A131EB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Duties and Responsibilities</w:t>
            </w:r>
          </w:p>
        </w:tc>
        <w:tc>
          <w:tcPr>
            <w:tcW w:w="1295" w:type="dxa"/>
          </w:tcPr>
          <w:p w14:paraId="47706EEE" w14:textId="443AC33F" w:rsidR="00A131EB" w:rsidRPr="00842BAE" w:rsidRDefault="00A131E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054B36EA" w14:textId="093623BA" w:rsidR="00A131EB" w:rsidRPr="00842BAE" w:rsidRDefault="00A131EB" w:rsidP="0009651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95" w:type="dxa"/>
            <w:gridSpan w:val="3"/>
          </w:tcPr>
          <w:p w14:paraId="31866DE0" w14:textId="77777777" w:rsidR="00A131EB" w:rsidRPr="00842BAE" w:rsidRDefault="00A131E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6420C" w:rsidRPr="00842BAE" w14:paraId="222E6B60" w14:textId="77777777" w:rsidTr="00587502">
        <w:tc>
          <w:tcPr>
            <w:tcW w:w="7562" w:type="dxa"/>
            <w:gridSpan w:val="2"/>
          </w:tcPr>
          <w:p w14:paraId="07DC5769" w14:textId="77777777" w:rsidR="00E300FB" w:rsidRDefault="00E300FB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824DED" w14:textId="5CD91BB3" w:rsidR="00842BAE" w:rsidRPr="00E300FB" w:rsidRDefault="008F42CD" w:rsidP="00E300FB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Operational</w:t>
            </w:r>
            <w:r w:rsidR="00842BAE" w:rsidRPr="00E300FB">
              <w:rPr>
                <w:rFonts w:ascii="Arial" w:hAnsi="Arial" w:cs="Arial"/>
                <w:b/>
                <w:sz w:val="20"/>
                <w:szCs w:val="20"/>
              </w:rPr>
              <w:t xml:space="preserve"> Efficiency</w:t>
            </w:r>
          </w:p>
          <w:p w14:paraId="1E215AF2" w14:textId="7302E145" w:rsidR="00A90C66" w:rsidRDefault="00E300FB" w:rsidP="00BE1BED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Level of Competency: </w:t>
            </w:r>
            <w:r w:rsidR="0057431D">
              <w:rPr>
                <w:rFonts w:ascii="Arial" w:hAnsi="Arial" w:cs="Arial"/>
                <w:b/>
                <w:sz w:val="20"/>
                <w:szCs w:val="20"/>
              </w:rPr>
              <w:t>DM I</w:t>
            </w:r>
            <w:r w:rsidR="00216032">
              <w:rPr>
                <w:rFonts w:ascii="Arial" w:hAnsi="Arial" w:cs="Arial"/>
                <w:b/>
                <w:sz w:val="20"/>
                <w:szCs w:val="20"/>
              </w:rPr>
              <w:t xml:space="preserve"> &amp; II (3), </w:t>
            </w:r>
            <w:r w:rsidR="0057431D">
              <w:rPr>
                <w:rFonts w:ascii="Arial" w:hAnsi="Arial" w:cs="Arial"/>
                <w:b/>
                <w:sz w:val="20"/>
                <w:szCs w:val="20"/>
              </w:rPr>
              <w:t>DM</w:t>
            </w:r>
            <w:r w:rsidR="00216032">
              <w:rPr>
                <w:rFonts w:ascii="Arial" w:hAnsi="Arial" w:cs="Arial"/>
                <w:b/>
                <w:sz w:val="20"/>
                <w:szCs w:val="20"/>
              </w:rPr>
              <w:t xml:space="preserve"> III (4)</w:t>
            </w:r>
          </w:p>
          <w:p w14:paraId="0B6CCD8B" w14:textId="04B6635D" w:rsidR="00BE1BED" w:rsidRPr="00842BAE" w:rsidRDefault="00BE1BED" w:rsidP="00BE1BED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68160F81" w14:textId="3382A7EB" w:rsidR="00842BAE" w:rsidRPr="00842BAE" w:rsidRDefault="00C96D10" w:rsidP="00D83D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57431D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842BAE" w:rsidRPr="00842BAE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2058" w:type="dxa"/>
          </w:tcPr>
          <w:p w14:paraId="315DC90A" w14:textId="77777777" w:rsidR="00842BAE" w:rsidRPr="00842BAE" w:rsidRDefault="00842BAE" w:rsidP="000965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2CEF3D82" w14:textId="38DA44B9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8" w:type="dxa"/>
          </w:tcPr>
          <w:p w14:paraId="7117797E" w14:textId="5E09A70B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1" w:type="dxa"/>
          </w:tcPr>
          <w:p w14:paraId="6E327E91" w14:textId="2FDC2E76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6D10" w:rsidRPr="00842BAE" w14:paraId="3AF15E52" w14:textId="77777777" w:rsidTr="00A77CD0">
        <w:tc>
          <w:tcPr>
            <w:tcW w:w="1147" w:type="dxa"/>
            <w:vMerge w:val="restart"/>
          </w:tcPr>
          <w:p w14:paraId="456359B2" w14:textId="1E3EE167" w:rsidR="00C96D10" w:rsidRPr="00E300FB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F32CB44" w14:textId="77777777" w:rsidR="00C96D10" w:rsidRPr="00E300FB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A7CCA60" w14:textId="77777777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85E3B9B" w14:textId="77777777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5C0EEC" w14:textId="77777777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F3E6F0" w14:textId="77777777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A88FED" w14:textId="1F1F1226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6080A69" w14:textId="77777777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5A7ECB" w14:textId="23A1E6AD" w:rsidR="00C96D10" w:rsidRPr="00E300FB" w:rsidRDefault="0057431D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DM</w:t>
            </w:r>
            <w:r w:rsidR="00C96D10"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 w:rsidR="00C96D10">
              <w:rPr>
                <w:rFonts w:ascii="Arial" w:hAnsi="Arial" w:cs="Arial"/>
                <w:b/>
                <w:bCs/>
                <w:sz w:val="20"/>
                <w:szCs w:val="20"/>
              </w:rPr>
              <w:t>, II, III</w:t>
            </w:r>
          </w:p>
          <w:p w14:paraId="7A07BB0C" w14:textId="61A6B831" w:rsidR="00C96D10" w:rsidRPr="00E300FB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15" w:type="dxa"/>
          </w:tcPr>
          <w:p w14:paraId="369F0AF7" w14:textId="7F480D20" w:rsidR="00C96D10" w:rsidRPr="008F42CD" w:rsidRDefault="00C96D10" w:rsidP="00C96D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42CD">
              <w:rPr>
                <w:rFonts w:ascii="Arial" w:hAnsi="Arial" w:cs="Arial"/>
                <w:sz w:val="20"/>
                <w:szCs w:val="20"/>
              </w:rPr>
              <w:t>1.</w:t>
            </w:r>
            <w:r w:rsidR="0057431D">
              <w:rPr>
                <w:rFonts w:ascii="Arial" w:hAnsi="Arial" w:cs="Arial"/>
                <w:sz w:val="20"/>
                <w:szCs w:val="20"/>
              </w:rPr>
              <w:t>Knowledgeable in the management, operation and maintenance of electric power plant and electric distribution system</w:t>
            </w:r>
          </w:p>
        </w:tc>
        <w:tc>
          <w:tcPr>
            <w:tcW w:w="1295" w:type="dxa"/>
          </w:tcPr>
          <w:p w14:paraId="0E747F59" w14:textId="77777777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2646361A" w14:textId="62517BC0" w:rsidR="00C96D10" w:rsidRPr="00842BAE" w:rsidRDefault="004C6A5B" w:rsidP="00C96D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Technical skills</w:t>
            </w:r>
          </w:p>
        </w:tc>
        <w:tc>
          <w:tcPr>
            <w:tcW w:w="1766" w:type="dxa"/>
            <w:vAlign w:val="center"/>
          </w:tcPr>
          <w:p w14:paraId="6E9642D5" w14:textId="24608A2B" w:rsidR="00C96D10" w:rsidRPr="00754A49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158ED8D9" w14:textId="1919833E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2421ACDD" w14:textId="7DBF0FB2" w:rsidR="00C96D10" w:rsidRPr="00754A49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82C74" w:rsidRPr="00842BAE" w14:paraId="20F2E1B9" w14:textId="77777777" w:rsidTr="00A77CD0">
        <w:tc>
          <w:tcPr>
            <w:tcW w:w="1147" w:type="dxa"/>
            <w:vMerge/>
          </w:tcPr>
          <w:p w14:paraId="76C0622E" w14:textId="66B914A9" w:rsidR="00F82C74" w:rsidRPr="00E300FB" w:rsidRDefault="00F82C74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15" w:type="dxa"/>
          </w:tcPr>
          <w:p w14:paraId="0A8F9C1C" w14:textId="374604F1" w:rsidR="00F82C74" w:rsidRPr="008F42CD" w:rsidRDefault="00F82C74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42CD">
              <w:rPr>
                <w:rFonts w:ascii="Arial" w:hAnsi="Arial" w:cs="Arial"/>
                <w:sz w:val="20"/>
                <w:szCs w:val="20"/>
              </w:rPr>
              <w:t>2</w:t>
            </w:r>
            <w:r w:rsidR="0057431D">
              <w:rPr>
                <w:rFonts w:ascii="Arial" w:hAnsi="Arial" w:cs="Arial"/>
                <w:sz w:val="20"/>
                <w:szCs w:val="20"/>
              </w:rPr>
              <w:t>. Manage and directs the a</w:t>
            </w:r>
            <w:r w:rsidR="004C6A5B">
              <w:rPr>
                <w:rFonts w:ascii="Arial" w:hAnsi="Arial" w:cs="Arial"/>
                <w:sz w:val="20"/>
                <w:szCs w:val="20"/>
              </w:rPr>
              <w:t>ctivities of the department</w:t>
            </w:r>
          </w:p>
        </w:tc>
        <w:tc>
          <w:tcPr>
            <w:tcW w:w="1295" w:type="dxa"/>
          </w:tcPr>
          <w:p w14:paraId="4264A009" w14:textId="77777777" w:rsidR="00F82C74" w:rsidRPr="00842BAE" w:rsidRDefault="00F82C74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295C4626" w14:textId="52FA69D7" w:rsidR="00F82C74" w:rsidRPr="00842BAE" w:rsidRDefault="004C6A5B" w:rsidP="008F42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Planning Skills</w:t>
            </w:r>
          </w:p>
        </w:tc>
        <w:tc>
          <w:tcPr>
            <w:tcW w:w="1766" w:type="dxa"/>
            <w:vAlign w:val="center"/>
          </w:tcPr>
          <w:p w14:paraId="53FBE137" w14:textId="5723780E" w:rsidR="00F82C74" w:rsidRPr="00842BAE" w:rsidRDefault="00F82C74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00FBEAC7" w14:textId="51DCE677" w:rsidR="00F82C74" w:rsidRPr="00842BAE" w:rsidRDefault="00F82C74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5B6A8811" w14:textId="6E95C3D5" w:rsidR="00F82C74" w:rsidRPr="00842BAE" w:rsidRDefault="00F82C74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82C74" w:rsidRPr="00842BAE" w14:paraId="4E6F500F" w14:textId="77777777" w:rsidTr="00A77CD0">
        <w:tc>
          <w:tcPr>
            <w:tcW w:w="1147" w:type="dxa"/>
            <w:vMerge/>
          </w:tcPr>
          <w:p w14:paraId="09A7D96C" w14:textId="08FF2023" w:rsidR="00F82C74" w:rsidRPr="00E300FB" w:rsidRDefault="00F82C74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15" w:type="dxa"/>
          </w:tcPr>
          <w:p w14:paraId="074CB35E" w14:textId="2B47BAC4" w:rsidR="00F82C74" w:rsidRPr="008F42CD" w:rsidRDefault="004C6A5B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  <w:r w:rsidR="0057431D" w:rsidRPr="008F42C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57431D" w:rsidRPr="008F42CD">
              <w:rPr>
                <w:rFonts w:ascii="Arial" w:hAnsi="Arial" w:cs="Arial"/>
                <w:sz w:val="20"/>
                <w:szCs w:val="20"/>
              </w:rPr>
              <w:t xml:space="preserve">nsures </w:t>
            </w:r>
            <w:r>
              <w:rPr>
                <w:rFonts w:ascii="Arial" w:hAnsi="Arial" w:cs="Arial"/>
                <w:sz w:val="20"/>
                <w:szCs w:val="20"/>
              </w:rPr>
              <w:t>and responsible for the</w:t>
            </w:r>
            <w:r w:rsidR="0057431D" w:rsidRPr="008F42CD">
              <w:rPr>
                <w:rFonts w:ascii="Arial" w:hAnsi="Arial" w:cs="Arial"/>
                <w:sz w:val="20"/>
                <w:szCs w:val="20"/>
              </w:rPr>
              <w:t xml:space="preserve"> safe, </w:t>
            </w:r>
            <w:r w:rsidRPr="008F42CD">
              <w:rPr>
                <w:rFonts w:ascii="Arial" w:hAnsi="Arial" w:cs="Arial"/>
                <w:sz w:val="20"/>
                <w:szCs w:val="20"/>
              </w:rPr>
              <w:t>reliable,</w:t>
            </w:r>
            <w:r w:rsidR="0057431D" w:rsidRPr="008F42CD">
              <w:rPr>
                <w:rFonts w:ascii="Arial" w:hAnsi="Arial" w:cs="Arial"/>
                <w:sz w:val="20"/>
                <w:szCs w:val="20"/>
              </w:rPr>
              <w:t xml:space="preserve"> and economic operation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and maintenance</w:t>
            </w:r>
            <w:r w:rsidR="0057431D" w:rsidRPr="008F42CD">
              <w:rPr>
                <w:rFonts w:ascii="Arial" w:hAnsi="Arial" w:cs="Arial"/>
                <w:sz w:val="20"/>
                <w:szCs w:val="20"/>
              </w:rPr>
              <w:t xml:space="preserve"> of </w:t>
            </w: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r w:rsidR="0057431D" w:rsidRPr="008F42CD">
              <w:rPr>
                <w:rFonts w:ascii="Arial" w:hAnsi="Arial" w:cs="Arial"/>
                <w:sz w:val="20"/>
                <w:szCs w:val="20"/>
              </w:rPr>
              <w:t>power plant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95" w:type="dxa"/>
          </w:tcPr>
          <w:p w14:paraId="2489DA4B" w14:textId="77777777" w:rsidR="00F82C74" w:rsidRPr="00842BAE" w:rsidRDefault="00F82C74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57882B1D" w14:textId="21D36522" w:rsidR="00F82C74" w:rsidRPr="00842BAE" w:rsidRDefault="004C6A5B" w:rsidP="008F42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Monitoring skills/ analytical</w:t>
            </w:r>
          </w:p>
        </w:tc>
        <w:tc>
          <w:tcPr>
            <w:tcW w:w="1766" w:type="dxa"/>
            <w:vAlign w:val="center"/>
          </w:tcPr>
          <w:p w14:paraId="1DEAD666" w14:textId="77777777" w:rsidR="00F82C74" w:rsidRPr="00754A49" w:rsidRDefault="00F82C74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552FB8E2" w14:textId="77777777" w:rsidR="00F82C74" w:rsidRPr="00A0568C" w:rsidRDefault="00F82C74" w:rsidP="008F42CD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</w:p>
        </w:tc>
        <w:tc>
          <w:tcPr>
            <w:tcW w:w="1771" w:type="dxa"/>
            <w:vAlign w:val="center"/>
          </w:tcPr>
          <w:p w14:paraId="22D487ED" w14:textId="77777777" w:rsidR="00F82C74" w:rsidRDefault="00F82C74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6D10" w:rsidRPr="00842BAE" w14:paraId="63BDE112" w14:textId="77777777" w:rsidTr="00A77CD0">
        <w:tc>
          <w:tcPr>
            <w:tcW w:w="1147" w:type="dxa"/>
            <w:vMerge/>
          </w:tcPr>
          <w:p w14:paraId="3EB612B0" w14:textId="6858028A" w:rsidR="00C96D10" w:rsidRPr="00E300FB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15" w:type="dxa"/>
          </w:tcPr>
          <w:p w14:paraId="5C02A480" w14:textId="5447444A" w:rsidR="00C96D10" w:rsidRPr="008F42CD" w:rsidRDefault="00C96D10" w:rsidP="00C96D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42CD">
              <w:rPr>
                <w:rFonts w:ascii="Arial" w:hAnsi="Arial" w:cs="Arial"/>
                <w:sz w:val="20"/>
                <w:szCs w:val="20"/>
              </w:rPr>
              <w:t>4.</w:t>
            </w:r>
            <w:r w:rsidR="004C6A5B">
              <w:rPr>
                <w:rFonts w:ascii="Arial" w:hAnsi="Arial" w:cs="Arial"/>
                <w:sz w:val="20"/>
                <w:szCs w:val="20"/>
              </w:rPr>
              <w:t>Prepares program of periodic inspection and preventive maintenance to keep the power plant in operating condition.</w:t>
            </w:r>
          </w:p>
        </w:tc>
        <w:tc>
          <w:tcPr>
            <w:tcW w:w="1295" w:type="dxa"/>
          </w:tcPr>
          <w:p w14:paraId="6C6DA195" w14:textId="77777777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44DCBE39" w14:textId="2CC8FAFE" w:rsidR="00C96D10" w:rsidRPr="00842BAE" w:rsidRDefault="00BE1BED" w:rsidP="00C96D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Analytical and assessment skills</w:t>
            </w:r>
          </w:p>
        </w:tc>
        <w:tc>
          <w:tcPr>
            <w:tcW w:w="1766" w:type="dxa"/>
            <w:vAlign w:val="center"/>
          </w:tcPr>
          <w:p w14:paraId="637A7C87" w14:textId="265E4BA0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6D082F7E" w14:textId="20D684B5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6E12D68D" w14:textId="0802BA1D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F42CD" w:rsidRPr="00842BAE" w14:paraId="49105086" w14:textId="77777777" w:rsidTr="00A77CD0">
        <w:trPr>
          <w:trHeight w:val="512"/>
        </w:trPr>
        <w:tc>
          <w:tcPr>
            <w:tcW w:w="1147" w:type="dxa"/>
            <w:vMerge/>
          </w:tcPr>
          <w:p w14:paraId="12D2CD49" w14:textId="72D01075" w:rsidR="008F42CD" w:rsidRPr="00E300FB" w:rsidRDefault="008F42CD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15" w:type="dxa"/>
          </w:tcPr>
          <w:p w14:paraId="3C1A295C" w14:textId="5A53D28B" w:rsidR="008F42CD" w:rsidRPr="008F42CD" w:rsidRDefault="001F7D53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8F42CD" w:rsidRPr="008F42CD">
              <w:rPr>
                <w:rFonts w:ascii="Arial" w:hAnsi="Arial" w:cs="Arial"/>
                <w:sz w:val="20"/>
                <w:szCs w:val="20"/>
              </w:rPr>
              <w:t>.</w:t>
            </w:r>
            <w:r w:rsidR="004C6A5B">
              <w:rPr>
                <w:rFonts w:ascii="Arial" w:hAnsi="Arial" w:cs="Arial"/>
                <w:sz w:val="20"/>
                <w:szCs w:val="20"/>
              </w:rPr>
              <w:t>Conduct study for future expansion and power plant installations</w:t>
            </w:r>
          </w:p>
        </w:tc>
        <w:tc>
          <w:tcPr>
            <w:tcW w:w="1295" w:type="dxa"/>
          </w:tcPr>
          <w:p w14:paraId="52B17EF8" w14:textId="77777777" w:rsidR="008F42CD" w:rsidRPr="00842BAE" w:rsidRDefault="008F42CD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7E60D40B" w14:textId="2664AF97" w:rsidR="008F42CD" w:rsidRPr="00BE1BED" w:rsidRDefault="001F7D53" w:rsidP="00BE1BE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Analytical and assessment skills</w:t>
            </w:r>
          </w:p>
        </w:tc>
        <w:tc>
          <w:tcPr>
            <w:tcW w:w="1766" w:type="dxa"/>
            <w:vAlign w:val="center"/>
          </w:tcPr>
          <w:p w14:paraId="63B3B609" w14:textId="3A052F49" w:rsidR="008F42CD" w:rsidRPr="00754A49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005B63D8" w14:textId="73D16CCB" w:rsidR="008F42CD" w:rsidRPr="00A0568C" w:rsidRDefault="008F42CD" w:rsidP="008F42CD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4D121083" w14:textId="6DBF213F" w:rsidR="008F42CD" w:rsidRPr="00F00685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87502" w:rsidRPr="00842BAE" w14:paraId="5CD28E0B" w14:textId="77777777" w:rsidTr="00A77CD0">
        <w:trPr>
          <w:trHeight w:val="350"/>
        </w:trPr>
        <w:tc>
          <w:tcPr>
            <w:tcW w:w="1147" w:type="dxa"/>
            <w:vMerge/>
          </w:tcPr>
          <w:p w14:paraId="3C5FC720" w14:textId="57F4F56E" w:rsidR="008F42CD" w:rsidRPr="00E300FB" w:rsidRDefault="008F42CD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15" w:type="dxa"/>
          </w:tcPr>
          <w:p w14:paraId="6988AD22" w14:textId="73A77A08" w:rsidR="008F42CD" w:rsidRPr="008F42CD" w:rsidRDefault="001F7D53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8F42CD">
              <w:rPr>
                <w:rFonts w:ascii="Arial" w:hAnsi="Arial" w:cs="Arial"/>
                <w:sz w:val="20"/>
                <w:szCs w:val="20"/>
              </w:rPr>
              <w:t>.</w:t>
            </w:r>
            <w:r w:rsidR="004C6A5B">
              <w:rPr>
                <w:rFonts w:ascii="Arial" w:hAnsi="Arial" w:cs="Arial"/>
                <w:sz w:val="20"/>
                <w:szCs w:val="20"/>
              </w:rPr>
              <w:t>Knowledgeable in the use and operation of a Supervisory Control and Data Acquisition System (SCADA)</w:t>
            </w:r>
          </w:p>
        </w:tc>
        <w:tc>
          <w:tcPr>
            <w:tcW w:w="1295" w:type="dxa"/>
          </w:tcPr>
          <w:p w14:paraId="3B66D8FA" w14:textId="77777777" w:rsidR="008F42CD" w:rsidRPr="00842BAE" w:rsidRDefault="008F42CD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739ED0AD" w14:textId="1E0D9FA3" w:rsidR="008F42CD" w:rsidRPr="00842BAE" w:rsidRDefault="004C6A5B" w:rsidP="00BE1BE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Technical</w:t>
            </w:r>
            <w:r w:rsidR="00BE1BED">
              <w:rPr>
                <w:rFonts w:ascii="Arial" w:hAnsi="Arial" w:cs="Arial"/>
                <w:sz w:val="20"/>
                <w:szCs w:val="20"/>
              </w:rPr>
              <w:t xml:space="preserve"> skills</w:t>
            </w:r>
          </w:p>
        </w:tc>
        <w:tc>
          <w:tcPr>
            <w:tcW w:w="1766" w:type="dxa"/>
            <w:vAlign w:val="center"/>
          </w:tcPr>
          <w:p w14:paraId="2EB85F3B" w14:textId="0AA3F3EF" w:rsidR="008F42CD" w:rsidRPr="00754A49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722A20F0" w14:textId="12FB8BF3" w:rsidR="008F42CD" w:rsidRPr="00A0568C" w:rsidRDefault="008F42CD" w:rsidP="008F42CD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553E9477" w14:textId="60D8C17F" w:rsidR="008F42CD" w:rsidRPr="00F00685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6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508DF1CA" w14:textId="77777777" w:rsidTr="00587502">
        <w:trPr>
          <w:trHeight w:val="314"/>
        </w:trPr>
        <w:tc>
          <w:tcPr>
            <w:tcW w:w="7562" w:type="dxa"/>
            <w:gridSpan w:val="2"/>
          </w:tcPr>
          <w:p w14:paraId="1D9FF87B" w14:textId="77777777" w:rsidR="00D6420C" w:rsidRDefault="00D6420C" w:rsidP="00D6420C">
            <w:pPr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4E21E3" w14:textId="750CD1D4" w:rsidR="00065CC2" w:rsidRPr="008F42CD" w:rsidRDefault="00065CC2" w:rsidP="008F42C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F42CD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5EA392E0" w14:textId="50EC96F5" w:rsidR="00E9165C" w:rsidRDefault="00E9165C" w:rsidP="00E9165C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Level of Competency: </w:t>
            </w:r>
            <w:r w:rsidR="00331085">
              <w:rPr>
                <w:rFonts w:ascii="Arial" w:hAnsi="Arial" w:cs="Arial"/>
                <w:b/>
                <w:sz w:val="20"/>
                <w:szCs w:val="20"/>
              </w:rPr>
              <w:t>DM I &amp; II (3), DM III (4)</w:t>
            </w:r>
          </w:p>
          <w:p w14:paraId="3BB5C989" w14:textId="270C05FA" w:rsidR="00A90C66" w:rsidRPr="00842BAE" w:rsidRDefault="00A90C66" w:rsidP="00A90C66">
            <w:pPr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5F764CD6" w14:textId="77777777" w:rsidR="00D6420C" w:rsidRDefault="00D6420C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EBEBAC" w14:textId="28066457" w:rsidR="00065CC2" w:rsidRPr="00842BAE" w:rsidRDefault="00C96D10" w:rsidP="00D642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57431D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="00065CC2" w:rsidRPr="00842BAE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2058" w:type="dxa"/>
          </w:tcPr>
          <w:p w14:paraId="18BD16B4" w14:textId="77777777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6" w:type="dxa"/>
            <w:vAlign w:val="center"/>
          </w:tcPr>
          <w:p w14:paraId="7041A9D2" w14:textId="2B59134C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221CC764" w14:textId="7D72928D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1" w:type="dxa"/>
            <w:vAlign w:val="center"/>
          </w:tcPr>
          <w:p w14:paraId="42083960" w14:textId="171A8A8B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67099" w:rsidRPr="00842BAE" w14:paraId="23C29A37" w14:textId="77777777" w:rsidTr="00A77CD0">
        <w:trPr>
          <w:trHeight w:val="314"/>
        </w:trPr>
        <w:tc>
          <w:tcPr>
            <w:tcW w:w="1147" w:type="dxa"/>
            <w:vMerge w:val="restart"/>
          </w:tcPr>
          <w:p w14:paraId="2527CC09" w14:textId="77777777" w:rsidR="00B67099" w:rsidRDefault="00B67099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CCC334" w14:textId="77777777" w:rsidR="00B67099" w:rsidRDefault="00B67099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A5FEB97" w14:textId="77777777" w:rsidR="00B67099" w:rsidRDefault="00B67099" w:rsidP="00E91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3ADCD97" w14:textId="77777777" w:rsidR="00B67099" w:rsidRDefault="00B67099" w:rsidP="00E91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A2A2FE2" w14:textId="77777777" w:rsidR="0057431D" w:rsidRPr="00E300FB" w:rsidRDefault="0057431D" w:rsidP="005743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DM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</w:t>
            </w:r>
          </w:p>
          <w:p w14:paraId="4E1BF253" w14:textId="109FB688" w:rsidR="00B67099" w:rsidRPr="00E300FB" w:rsidRDefault="00B67099" w:rsidP="00E91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957ED8" w14:textId="39390BCC" w:rsidR="00B67099" w:rsidRPr="00842BAE" w:rsidRDefault="00B67099" w:rsidP="008F42CD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15" w:type="dxa"/>
          </w:tcPr>
          <w:p w14:paraId="264560B2" w14:textId="23ED5DE6" w:rsidR="00B67099" w:rsidRPr="00842BAE" w:rsidRDefault="00B67099" w:rsidP="008F42C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1.</w:t>
            </w:r>
            <w:r w:rsidR="001F7D53">
              <w:rPr>
                <w:rFonts w:ascii="Arial" w:hAnsi="Arial" w:cs="Arial"/>
                <w:sz w:val="20"/>
                <w:szCs w:val="20"/>
              </w:rPr>
              <w:t>Responsible in monitoring of compliances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F7D53">
              <w:rPr>
                <w:rFonts w:ascii="Arial" w:hAnsi="Arial" w:cs="Arial"/>
                <w:sz w:val="20"/>
                <w:szCs w:val="20"/>
              </w:rPr>
              <w:t>to the set standards of the EPIRA Law, PGC, PDC, ERC&lt; DOE, and other agencies.</w:t>
            </w:r>
          </w:p>
        </w:tc>
        <w:tc>
          <w:tcPr>
            <w:tcW w:w="1295" w:type="dxa"/>
          </w:tcPr>
          <w:p w14:paraId="4E9B4DDA" w14:textId="77777777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37067F16" w14:textId="54B12438" w:rsidR="00B67099" w:rsidRPr="00842BAE" w:rsidRDefault="001F7D53" w:rsidP="008F42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Monitoring</w:t>
            </w:r>
            <w:r w:rsidR="00BE1BED">
              <w:rPr>
                <w:rFonts w:ascii="Arial" w:hAnsi="Arial" w:cs="Arial"/>
                <w:sz w:val="20"/>
                <w:szCs w:val="20"/>
              </w:rPr>
              <w:t xml:space="preserve"> skills</w:t>
            </w:r>
          </w:p>
        </w:tc>
        <w:tc>
          <w:tcPr>
            <w:tcW w:w="1766" w:type="dxa"/>
            <w:vAlign w:val="center"/>
          </w:tcPr>
          <w:p w14:paraId="0F462F22" w14:textId="78FFDF07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128AF16A" w14:textId="0BE392BE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775C1C9D" w14:textId="4816D298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67099" w:rsidRPr="00842BAE" w14:paraId="79415FBE" w14:textId="77777777" w:rsidTr="00A77CD0">
        <w:trPr>
          <w:trHeight w:val="291"/>
        </w:trPr>
        <w:tc>
          <w:tcPr>
            <w:tcW w:w="1147" w:type="dxa"/>
            <w:vMerge/>
          </w:tcPr>
          <w:p w14:paraId="49C6D08A" w14:textId="763AF52F" w:rsidR="00B67099" w:rsidRPr="00842BAE" w:rsidRDefault="00B67099" w:rsidP="008F42CD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5" w:type="dxa"/>
          </w:tcPr>
          <w:p w14:paraId="44933079" w14:textId="3A806F2C" w:rsidR="00B67099" w:rsidRPr="00842BAE" w:rsidRDefault="001F7D53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2.Submits Monthly Operating and Generation Reports to the General Manager</w:t>
            </w:r>
          </w:p>
        </w:tc>
        <w:tc>
          <w:tcPr>
            <w:tcW w:w="1295" w:type="dxa"/>
          </w:tcPr>
          <w:p w14:paraId="5DB76247" w14:textId="77777777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5F423334" w14:textId="70701F0B" w:rsidR="00B67099" w:rsidRPr="00842BAE" w:rsidRDefault="001F7D53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</w:tc>
        <w:tc>
          <w:tcPr>
            <w:tcW w:w="1766" w:type="dxa"/>
            <w:vAlign w:val="center"/>
          </w:tcPr>
          <w:p w14:paraId="09B343EF" w14:textId="0B1C1452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3D41ECD5" w14:textId="598EAB84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25278C62" w14:textId="2E99DBC6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96D10" w:rsidRPr="00842BAE" w14:paraId="50A79318" w14:textId="77777777" w:rsidTr="00A77CD0">
        <w:trPr>
          <w:trHeight w:val="184"/>
        </w:trPr>
        <w:tc>
          <w:tcPr>
            <w:tcW w:w="1147" w:type="dxa"/>
            <w:vMerge/>
          </w:tcPr>
          <w:p w14:paraId="01A34DAE" w14:textId="77777777" w:rsidR="00C96D10" w:rsidRPr="00842BAE" w:rsidRDefault="00C96D10" w:rsidP="00C96D10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5" w:type="dxa"/>
          </w:tcPr>
          <w:p w14:paraId="70E7B20C" w14:textId="249C8EBE" w:rsidR="00C96D10" w:rsidRDefault="00C96D10" w:rsidP="00C96D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r w:rsidR="001F7D53">
              <w:rPr>
                <w:rFonts w:ascii="Arial" w:hAnsi="Arial" w:cs="Arial"/>
                <w:sz w:val="20"/>
                <w:szCs w:val="20"/>
              </w:rPr>
              <w:t>Submits budget and Financial Planning</w:t>
            </w:r>
          </w:p>
        </w:tc>
        <w:tc>
          <w:tcPr>
            <w:tcW w:w="1295" w:type="dxa"/>
          </w:tcPr>
          <w:p w14:paraId="03A66C27" w14:textId="77777777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228FC180" w14:textId="5757AA70" w:rsidR="00C96D10" w:rsidRPr="00842BAE" w:rsidRDefault="00331085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1F7D53">
              <w:rPr>
                <w:rFonts w:ascii="Arial" w:hAnsi="Arial" w:cs="Arial"/>
                <w:sz w:val="20"/>
                <w:szCs w:val="20"/>
              </w:rPr>
              <w:t>nowledge on budget preparation</w:t>
            </w:r>
          </w:p>
        </w:tc>
        <w:tc>
          <w:tcPr>
            <w:tcW w:w="1766" w:type="dxa"/>
            <w:vAlign w:val="center"/>
          </w:tcPr>
          <w:p w14:paraId="7FFF2137" w14:textId="128B3C10" w:rsidR="00C96D10" w:rsidRPr="00CD5E70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79AA3363" w14:textId="028BDFE6" w:rsidR="00C96D10" w:rsidRPr="00754A49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11825946" w14:textId="4B1922DE" w:rsidR="00C96D10" w:rsidRPr="0069417C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E1BED" w:rsidRPr="00842BAE" w14:paraId="3FD80E24" w14:textId="77777777" w:rsidTr="00A77CD0">
        <w:trPr>
          <w:trHeight w:val="467"/>
        </w:trPr>
        <w:tc>
          <w:tcPr>
            <w:tcW w:w="1147" w:type="dxa"/>
            <w:vMerge/>
          </w:tcPr>
          <w:p w14:paraId="56A35840" w14:textId="32C3C18E" w:rsidR="00BE1BED" w:rsidRPr="00842BAE" w:rsidRDefault="00BE1BED" w:rsidP="00BE1BED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15" w:type="dxa"/>
          </w:tcPr>
          <w:p w14:paraId="6F9A392B" w14:textId="1AAD74C0" w:rsidR="00BE1BED" w:rsidRPr="00842BAE" w:rsidRDefault="00BE1BED" w:rsidP="00BE1BE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  <w:r w:rsidRPr="000A0F61">
              <w:rPr>
                <w:rFonts w:ascii="Arial" w:hAnsi="Arial" w:cs="Arial"/>
                <w:sz w:val="20"/>
                <w:szCs w:val="20"/>
              </w:rPr>
              <w:t>Observes the highest ethical standards and manifests corporate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0F61">
              <w:rPr>
                <w:rFonts w:ascii="Arial" w:hAnsi="Arial" w:cs="Arial"/>
                <w:sz w:val="20"/>
                <w:szCs w:val="20"/>
              </w:rPr>
              <w:t>values in all activities</w:t>
            </w:r>
          </w:p>
        </w:tc>
        <w:tc>
          <w:tcPr>
            <w:tcW w:w="1295" w:type="dxa"/>
          </w:tcPr>
          <w:p w14:paraId="40308B2A" w14:textId="77777777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0A9020C2" w14:textId="73B04D46" w:rsidR="00BE1BED" w:rsidRPr="00842BAE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Integrity and professionalism</w:t>
            </w:r>
          </w:p>
        </w:tc>
        <w:tc>
          <w:tcPr>
            <w:tcW w:w="1766" w:type="dxa"/>
            <w:vAlign w:val="center"/>
          </w:tcPr>
          <w:p w14:paraId="4A8277E4" w14:textId="4F44533F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0A3E467D" w14:textId="61A43579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564568F3" w14:textId="5F910A80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E1BED" w:rsidRPr="00842BAE" w14:paraId="57F15C54" w14:textId="77777777" w:rsidTr="00A77CD0">
        <w:trPr>
          <w:trHeight w:val="467"/>
        </w:trPr>
        <w:tc>
          <w:tcPr>
            <w:tcW w:w="1147" w:type="dxa"/>
            <w:vMerge/>
          </w:tcPr>
          <w:p w14:paraId="39D18EB7" w14:textId="77777777" w:rsidR="00BE1BED" w:rsidRPr="00842BAE" w:rsidRDefault="00BE1BED" w:rsidP="00BE1BED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15" w:type="dxa"/>
          </w:tcPr>
          <w:p w14:paraId="375CCCBC" w14:textId="2E97443E" w:rsidR="00BE1BED" w:rsidRDefault="00BE1BED" w:rsidP="00BE1BE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  <w:r w:rsidRPr="00842BAE">
              <w:rPr>
                <w:rFonts w:ascii="Arial" w:hAnsi="Arial" w:cs="Arial"/>
                <w:sz w:val="20"/>
                <w:szCs w:val="20"/>
              </w:rPr>
              <w:t>Performs other related functions that may be assigned from time to time</w:t>
            </w:r>
          </w:p>
        </w:tc>
        <w:tc>
          <w:tcPr>
            <w:tcW w:w="1295" w:type="dxa"/>
          </w:tcPr>
          <w:p w14:paraId="7E27225B" w14:textId="77777777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3E5E0A00" w14:textId="4D915F7B" w:rsidR="00BE1BED" w:rsidRPr="00842BAE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766" w:type="dxa"/>
            <w:vAlign w:val="center"/>
          </w:tcPr>
          <w:p w14:paraId="38B26F1A" w14:textId="0E9EC0D0" w:rsidR="00BE1BED" w:rsidRPr="00CD5E70" w:rsidRDefault="00BE1BED" w:rsidP="00BE1B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305D0EC4" w14:textId="7B579957" w:rsidR="00BE1BED" w:rsidRPr="00754A49" w:rsidRDefault="00BE1BED" w:rsidP="00BE1B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7D0C3244" w14:textId="6AA29E22" w:rsidR="00BE1BED" w:rsidRPr="0069417C" w:rsidRDefault="00BE1BED" w:rsidP="00BE1B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0B1D4BB3" w14:textId="77777777" w:rsidTr="00587502">
        <w:trPr>
          <w:trHeight w:val="242"/>
        </w:trPr>
        <w:tc>
          <w:tcPr>
            <w:tcW w:w="7562" w:type="dxa"/>
            <w:gridSpan w:val="2"/>
          </w:tcPr>
          <w:p w14:paraId="32A8008B" w14:textId="77777777" w:rsidR="00D6420C" w:rsidRDefault="00D6420C" w:rsidP="00D6420C">
            <w:pPr>
              <w:pStyle w:val="ListParagraph"/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D41F55" w14:textId="0B72154E" w:rsidR="00065CC2" w:rsidRDefault="00065CC2" w:rsidP="00065CC2">
            <w:pPr>
              <w:pStyle w:val="ListParagraph"/>
              <w:numPr>
                <w:ilvl w:val="0"/>
                <w:numId w:val="20"/>
              </w:numPr>
              <w:ind w:left="342" w:hanging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People Management</w:t>
            </w:r>
          </w:p>
          <w:p w14:paraId="092F01DA" w14:textId="7952C081" w:rsidR="00D6420C" w:rsidRPr="00331085" w:rsidRDefault="00D6420C" w:rsidP="00331085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Level of Competency: </w:t>
            </w:r>
            <w:r w:rsidR="00331085">
              <w:rPr>
                <w:rFonts w:ascii="Arial" w:hAnsi="Arial" w:cs="Arial"/>
                <w:b/>
                <w:sz w:val="20"/>
                <w:szCs w:val="20"/>
              </w:rPr>
              <w:t>DM I &amp; II (3), DM III (4)</w:t>
            </w:r>
          </w:p>
        </w:tc>
        <w:tc>
          <w:tcPr>
            <w:tcW w:w="1295" w:type="dxa"/>
          </w:tcPr>
          <w:p w14:paraId="04A5B196" w14:textId="77777777" w:rsidR="00D6420C" w:rsidRDefault="00D6420C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1B18B" w14:textId="20F76567" w:rsidR="00065CC2" w:rsidRPr="00842BAE" w:rsidRDefault="00C96D10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065CC2" w:rsidRPr="00842BAE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2058" w:type="dxa"/>
          </w:tcPr>
          <w:p w14:paraId="6B66AD6F" w14:textId="5BED5C37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6" w:type="dxa"/>
            <w:vAlign w:val="center"/>
          </w:tcPr>
          <w:p w14:paraId="6A5172E3" w14:textId="55339464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51B15976" w14:textId="77777777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1" w:type="dxa"/>
            <w:vAlign w:val="center"/>
          </w:tcPr>
          <w:p w14:paraId="5D185FBA" w14:textId="69B1F002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E1BED" w:rsidRPr="00842BAE" w14:paraId="473D07D0" w14:textId="77777777" w:rsidTr="00A77CD0">
        <w:trPr>
          <w:trHeight w:val="242"/>
        </w:trPr>
        <w:tc>
          <w:tcPr>
            <w:tcW w:w="1147" w:type="dxa"/>
            <w:vMerge w:val="restart"/>
          </w:tcPr>
          <w:p w14:paraId="7C35634B" w14:textId="77777777" w:rsidR="00BE1BED" w:rsidRDefault="00BE1BED" w:rsidP="00BE1B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07C6427" w14:textId="77777777" w:rsidR="00BE1BED" w:rsidRDefault="00BE1BED" w:rsidP="00BE1B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F7BDEF3" w14:textId="77777777" w:rsidR="0057431D" w:rsidRPr="00E300FB" w:rsidRDefault="0057431D" w:rsidP="005743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DM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</w:t>
            </w:r>
          </w:p>
          <w:p w14:paraId="723FA155" w14:textId="728228C9" w:rsidR="00BE1BED" w:rsidRPr="00D6420C" w:rsidRDefault="00BE1BED" w:rsidP="00BE1B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15" w:type="dxa"/>
          </w:tcPr>
          <w:p w14:paraId="0208F6A2" w14:textId="19B2F7AC" w:rsidR="00BE1BED" w:rsidRPr="00754A49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Pr="008F42CD">
              <w:rPr>
                <w:rFonts w:ascii="Arial" w:hAnsi="Arial" w:cs="Arial"/>
                <w:bCs/>
                <w:sz w:val="20"/>
                <w:szCs w:val="20"/>
              </w:rPr>
              <w:t xml:space="preserve"> Assist in training activities and classes to improve efficiency of plant employees</w:t>
            </w:r>
          </w:p>
        </w:tc>
        <w:tc>
          <w:tcPr>
            <w:tcW w:w="1295" w:type="dxa"/>
          </w:tcPr>
          <w:p w14:paraId="2CEA5149" w14:textId="77777777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343D2C59" w14:textId="5BAFC565" w:rsidR="00BE1BED" w:rsidRPr="00842BAE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 w:rsidRPr="00B43CD3">
              <w:rPr>
                <w:rFonts w:ascii="Arial" w:hAnsi="Arial" w:cs="Arial"/>
                <w:sz w:val="20"/>
                <w:szCs w:val="20"/>
              </w:rPr>
              <w:t xml:space="preserve">Human resource </w:t>
            </w:r>
            <w:r>
              <w:rPr>
                <w:rFonts w:ascii="Arial" w:hAnsi="Arial" w:cs="Arial"/>
                <w:sz w:val="20"/>
                <w:szCs w:val="20"/>
              </w:rPr>
              <w:t>development</w:t>
            </w:r>
          </w:p>
        </w:tc>
        <w:tc>
          <w:tcPr>
            <w:tcW w:w="1766" w:type="dxa"/>
            <w:vAlign w:val="center"/>
          </w:tcPr>
          <w:p w14:paraId="29DB201C" w14:textId="1303AB6B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59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566B9A7A" w14:textId="7F9B79BE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79121F05" w14:textId="095C3CAC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E1BED" w:rsidRPr="00842BAE" w14:paraId="5DE8F974" w14:textId="77777777" w:rsidTr="00A77CD0">
        <w:trPr>
          <w:trHeight w:val="477"/>
        </w:trPr>
        <w:tc>
          <w:tcPr>
            <w:tcW w:w="1147" w:type="dxa"/>
            <w:vMerge/>
          </w:tcPr>
          <w:p w14:paraId="36C89CA4" w14:textId="77777777" w:rsidR="00BE1BED" w:rsidRDefault="00BE1BED" w:rsidP="00BE1BED">
            <w:pPr>
              <w:ind w:left="882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415" w:type="dxa"/>
          </w:tcPr>
          <w:p w14:paraId="568BF9EE" w14:textId="23038205" w:rsidR="00BE1BED" w:rsidRPr="00754A49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2.</w:t>
            </w:r>
            <w:r w:rsidRPr="00754A49">
              <w:rPr>
                <w:rFonts w:ascii="Arial" w:hAnsi="Arial" w:cs="Arial"/>
                <w:bCs/>
                <w:sz w:val="20"/>
                <w:szCs w:val="20"/>
              </w:rPr>
              <w:t>Supports and develops staff through proper coaching, motivation and management of career</w:t>
            </w:r>
          </w:p>
        </w:tc>
        <w:tc>
          <w:tcPr>
            <w:tcW w:w="1295" w:type="dxa"/>
          </w:tcPr>
          <w:p w14:paraId="4FCBA624" w14:textId="2394096D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52FFF51A" w14:textId="3E1180E6" w:rsidR="00BE1BED" w:rsidRPr="00842BAE" w:rsidRDefault="00BE1BED" w:rsidP="00BE1B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43CD3">
              <w:rPr>
                <w:rFonts w:ascii="Arial" w:hAnsi="Arial" w:cs="Arial"/>
                <w:sz w:val="20"/>
                <w:szCs w:val="20"/>
              </w:rPr>
              <w:t xml:space="preserve">Human resource </w:t>
            </w:r>
            <w:r>
              <w:rPr>
                <w:rFonts w:ascii="Arial" w:hAnsi="Arial" w:cs="Arial"/>
                <w:sz w:val="20"/>
                <w:szCs w:val="20"/>
              </w:rPr>
              <w:t>development</w:t>
            </w:r>
          </w:p>
        </w:tc>
        <w:tc>
          <w:tcPr>
            <w:tcW w:w="1766" w:type="dxa"/>
            <w:vAlign w:val="center"/>
          </w:tcPr>
          <w:p w14:paraId="481BD7DD" w14:textId="0ED3F62D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59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6F350F73" w14:textId="29FA640B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406AD7E3" w14:textId="32903554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65CC2" w:rsidRPr="00842BAE" w14:paraId="44B0D8CA" w14:textId="77777777" w:rsidTr="00A77CD0">
        <w:tc>
          <w:tcPr>
            <w:tcW w:w="1147" w:type="dxa"/>
          </w:tcPr>
          <w:p w14:paraId="393C09C0" w14:textId="77777777" w:rsidR="00065CC2" w:rsidRPr="00842BAE" w:rsidRDefault="00065CC2" w:rsidP="00065C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63" w:type="dxa"/>
            <w:gridSpan w:val="6"/>
          </w:tcPr>
          <w:p w14:paraId="31C2975B" w14:textId="3C5C3A79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291324EB" w14:textId="48FEEE4D" w:rsidR="00065CC2" w:rsidRDefault="0057431D" w:rsidP="00065CC2">
            <w:pPr>
              <w:numPr>
                <w:ilvl w:val="1"/>
                <w:numId w:val="2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 relate well with all levels in the organization.</w:t>
            </w:r>
          </w:p>
          <w:p w14:paraId="11354BFD" w14:textId="6FF945FD" w:rsidR="0057431D" w:rsidRPr="00842BAE" w:rsidRDefault="0057431D" w:rsidP="00065CC2">
            <w:pPr>
              <w:numPr>
                <w:ilvl w:val="1"/>
                <w:numId w:val="2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 work long hours and is a team player</w:t>
            </w:r>
          </w:p>
        </w:tc>
      </w:tr>
      <w:tr w:rsidR="00745D72" w:rsidRPr="00842BAE" w14:paraId="5AC3C6EA" w14:textId="77777777" w:rsidTr="00D35D32">
        <w:tc>
          <w:tcPr>
            <w:tcW w:w="16110" w:type="dxa"/>
            <w:gridSpan w:val="7"/>
          </w:tcPr>
          <w:p w14:paraId="32BEBF75" w14:textId="59325DEE" w:rsidR="00745D72" w:rsidRPr="00842BAE" w:rsidRDefault="00745D72" w:rsidP="00065CC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45D72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</w:tc>
      </w:tr>
      <w:tr w:rsidR="00065CC2" w:rsidRPr="00842BAE" w14:paraId="0A046239" w14:textId="77777777" w:rsidTr="00A77CD0">
        <w:tc>
          <w:tcPr>
            <w:tcW w:w="1147" w:type="dxa"/>
          </w:tcPr>
          <w:p w14:paraId="6E24CEB1" w14:textId="6BBD3C7D" w:rsidR="0057431D" w:rsidRPr="00E300FB" w:rsidRDefault="0057431D" w:rsidP="005743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DM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</w:p>
          <w:p w14:paraId="2084A7F4" w14:textId="613587D0" w:rsidR="00065CC2" w:rsidRPr="00842BAE" w:rsidRDefault="00065CC2" w:rsidP="00FC6C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63" w:type="dxa"/>
            <w:gridSpan w:val="6"/>
          </w:tcPr>
          <w:p w14:paraId="6801C14E" w14:textId="58510245" w:rsidR="00065CC2" w:rsidRPr="00842BAE" w:rsidRDefault="00065CC2" w:rsidP="00065C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 xml:space="preserve">Graduate of </w:t>
            </w:r>
            <w:r w:rsidR="0091612F">
              <w:rPr>
                <w:rFonts w:ascii="Arial" w:hAnsi="Arial" w:cs="Arial"/>
                <w:sz w:val="20"/>
                <w:szCs w:val="20"/>
              </w:rPr>
              <w:t>Electrical and/or Mechanical Engineering Course</w:t>
            </w:r>
          </w:p>
          <w:p w14:paraId="11975F4C" w14:textId="2A22903B" w:rsidR="00065CC2" w:rsidRPr="00842BAE" w:rsidRDefault="0091612F" w:rsidP="00065CC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Licensed Electrical and/or Mechanical Engineer</w:t>
            </w:r>
          </w:p>
          <w:p w14:paraId="772FA672" w14:textId="6F1477C2" w:rsidR="00065CC2" w:rsidRPr="00842BAE" w:rsidRDefault="0091612F" w:rsidP="00065CC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five (5) year</w:t>
            </w:r>
            <w:r w:rsidR="00FF7639">
              <w:rPr>
                <w:rFonts w:ascii="Arial" w:hAnsi="Arial" w:cs="Arial"/>
                <w:sz w:val="20"/>
                <w:szCs w:val="20"/>
              </w:rPr>
              <w:t xml:space="preserve"> experience</w:t>
            </w:r>
            <w:r>
              <w:rPr>
                <w:rFonts w:ascii="Arial" w:hAnsi="Arial" w:cs="Arial"/>
                <w:sz w:val="20"/>
                <w:szCs w:val="20"/>
              </w:rPr>
              <w:t xml:space="preserve"> in an electric utility and electric power plant</w:t>
            </w:r>
            <w:r w:rsidR="00FF763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3B3F67F" w14:textId="2EE8B2AD" w:rsidR="00FF7639" w:rsidRPr="00FC6C2C" w:rsidRDefault="00FF7639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Must be computer literate and can write effective reports.</w:t>
            </w:r>
          </w:p>
        </w:tc>
      </w:tr>
      <w:tr w:rsidR="00FC6C2C" w:rsidRPr="00842BAE" w14:paraId="32B8D285" w14:textId="77777777" w:rsidTr="00A77CD0">
        <w:tc>
          <w:tcPr>
            <w:tcW w:w="1147" w:type="dxa"/>
          </w:tcPr>
          <w:p w14:paraId="151A41E8" w14:textId="3ABAF5E3" w:rsidR="0057431D" w:rsidRPr="00E300FB" w:rsidRDefault="0057431D" w:rsidP="005743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DM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  <w:p w14:paraId="2821FFB2" w14:textId="1502A027" w:rsidR="00FC6C2C" w:rsidRPr="00842BAE" w:rsidRDefault="00FC6C2C" w:rsidP="00FC6C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63" w:type="dxa"/>
            <w:gridSpan w:val="6"/>
          </w:tcPr>
          <w:p w14:paraId="6ABCA962" w14:textId="7EA2435E" w:rsidR="00FF7639" w:rsidRDefault="00FF7639" w:rsidP="00FF763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4BA2">
              <w:rPr>
                <w:rFonts w:ascii="Arial" w:hAnsi="Arial" w:cs="Arial"/>
                <w:sz w:val="20"/>
                <w:szCs w:val="20"/>
              </w:rPr>
              <w:t xml:space="preserve">At least 1 year experience as </w:t>
            </w:r>
            <w:r w:rsidR="00331085">
              <w:rPr>
                <w:rFonts w:ascii="Arial" w:hAnsi="Arial" w:cs="Arial"/>
                <w:sz w:val="20"/>
                <w:szCs w:val="20"/>
              </w:rPr>
              <w:t>DM</w:t>
            </w:r>
            <w:r w:rsidRPr="00394BA2">
              <w:rPr>
                <w:rFonts w:ascii="Arial" w:hAnsi="Arial" w:cs="Arial"/>
                <w:sz w:val="20"/>
                <w:szCs w:val="20"/>
              </w:rPr>
              <w:t xml:space="preserve"> I</w:t>
            </w:r>
          </w:p>
          <w:p w14:paraId="62BAF781" w14:textId="77777777" w:rsidR="00FF7639" w:rsidRDefault="00FF7639" w:rsidP="00FF763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8 hours training in WESM</w:t>
            </w:r>
          </w:p>
          <w:p w14:paraId="3DD26150" w14:textId="53F47702" w:rsidR="00FC6C2C" w:rsidRDefault="00FF7639" w:rsidP="00FF7639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 least 8 hours of training specialized in the operation and maintenance of mini hydro power </w:t>
            </w:r>
            <w:r w:rsidR="00BE1BED">
              <w:rPr>
                <w:rFonts w:ascii="Arial" w:hAnsi="Arial" w:cs="Arial"/>
                <w:sz w:val="20"/>
                <w:szCs w:val="20"/>
              </w:rPr>
              <w:t>plant.</w:t>
            </w:r>
          </w:p>
          <w:p w14:paraId="3B5B2575" w14:textId="164C3EC5" w:rsidR="00A37B9F" w:rsidRPr="00FC6C2C" w:rsidRDefault="00A37B9F" w:rsidP="00FF7639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8 hours of Leadership and Management training</w:t>
            </w:r>
          </w:p>
        </w:tc>
      </w:tr>
      <w:tr w:rsidR="00FC6C2C" w:rsidRPr="00842BAE" w14:paraId="5BE09DB9" w14:textId="77777777" w:rsidTr="00A77CD0">
        <w:tc>
          <w:tcPr>
            <w:tcW w:w="1147" w:type="dxa"/>
          </w:tcPr>
          <w:p w14:paraId="1650EB92" w14:textId="656FB96A" w:rsidR="0057431D" w:rsidRPr="00E300FB" w:rsidRDefault="0057431D" w:rsidP="005743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DM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II</w:t>
            </w:r>
          </w:p>
          <w:p w14:paraId="70E20D23" w14:textId="3BF75360" w:rsidR="00FC6C2C" w:rsidRPr="00842BAE" w:rsidRDefault="00FC6C2C" w:rsidP="00FC6C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63" w:type="dxa"/>
            <w:gridSpan w:val="6"/>
          </w:tcPr>
          <w:p w14:paraId="61357CB5" w14:textId="22CEE144" w:rsidR="00A37B9F" w:rsidRPr="00A37B9F" w:rsidRDefault="00A37B9F" w:rsidP="00A37B9F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B9F">
              <w:rPr>
                <w:rFonts w:ascii="Arial" w:hAnsi="Arial" w:cs="Arial"/>
                <w:sz w:val="20"/>
                <w:szCs w:val="20"/>
              </w:rPr>
              <w:t xml:space="preserve">At least 1 year experience as </w:t>
            </w:r>
            <w:r w:rsidR="00331085">
              <w:rPr>
                <w:rFonts w:ascii="Arial" w:hAnsi="Arial" w:cs="Arial"/>
                <w:sz w:val="20"/>
                <w:szCs w:val="20"/>
              </w:rPr>
              <w:t>DM</w:t>
            </w:r>
            <w:r w:rsidRPr="00A37B9F">
              <w:rPr>
                <w:rFonts w:ascii="Arial" w:hAnsi="Arial" w:cs="Arial"/>
                <w:sz w:val="20"/>
                <w:szCs w:val="20"/>
              </w:rPr>
              <w:t xml:space="preserve"> II.</w:t>
            </w:r>
          </w:p>
          <w:p w14:paraId="5BFE11CE" w14:textId="77777777" w:rsidR="00A37B9F" w:rsidRPr="00A37B9F" w:rsidRDefault="00A37B9F" w:rsidP="00A37B9F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B9F">
              <w:rPr>
                <w:rFonts w:ascii="Arial" w:hAnsi="Arial" w:cs="Arial"/>
                <w:sz w:val="20"/>
                <w:szCs w:val="20"/>
              </w:rPr>
              <w:t>At least 16 hours training in WESM</w:t>
            </w:r>
          </w:p>
          <w:p w14:paraId="4426797E" w14:textId="77777777" w:rsidR="00FC6C2C" w:rsidRDefault="00A37B9F" w:rsidP="00A37B9F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B9F">
              <w:rPr>
                <w:rFonts w:ascii="Arial" w:hAnsi="Arial" w:cs="Arial"/>
                <w:sz w:val="20"/>
                <w:szCs w:val="20"/>
              </w:rPr>
              <w:t>At least 16 hours training specialized in mini hydro power plant operation.</w:t>
            </w:r>
          </w:p>
          <w:p w14:paraId="2B1EE915" w14:textId="2FFB9F23" w:rsidR="00A37B9F" w:rsidRPr="00A37B9F" w:rsidRDefault="00A37B9F" w:rsidP="00A37B9F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B9F">
              <w:rPr>
                <w:rFonts w:ascii="Arial" w:hAnsi="Arial" w:cs="Arial"/>
                <w:sz w:val="20"/>
                <w:szCs w:val="20"/>
              </w:rPr>
              <w:t xml:space="preserve">At least </w:t>
            </w: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A37B9F">
              <w:rPr>
                <w:rFonts w:ascii="Arial" w:hAnsi="Arial" w:cs="Arial"/>
                <w:sz w:val="20"/>
                <w:szCs w:val="20"/>
              </w:rPr>
              <w:t xml:space="preserve"> hours of Leadership and Management training</w:t>
            </w:r>
          </w:p>
        </w:tc>
      </w:tr>
      <w:tr w:rsidR="00065CC2" w:rsidRPr="00842BAE" w14:paraId="020344ED" w14:textId="77777777" w:rsidTr="00A77CD0">
        <w:tc>
          <w:tcPr>
            <w:tcW w:w="1147" w:type="dxa"/>
          </w:tcPr>
          <w:p w14:paraId="5D7B3851" w14:textId="77777777" w:rsidR="00065CC2" w:rsidRPr="00842BAE" w:rsidRDefault="00065CC2" w:rsidP="00065C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963" w:type="dxa"/>
            <w:gridSpan w:val="6"/>
          </w:tcPr>
          <w:p w14:paraId="21C65856" w14:textId="77777777" w:rsidR="00A77CD0" w:rsidRDefault="00A77CD0" w:rsidP="00A77CD0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51379C6E" w14:textId="77777777" w:rsidR="00A77CD0" w:rsidRDefault="00A77CD0" w:rsidP="00A77CD0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66F2556" w14:textId="046A86C6" w:rsidR="00A77CD0" w:rsidRPr="00F76CB1" w:rsidRDefault="00A77CD0" w:rsidP="00A77CD0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</w:t>
            </w:r>
          </w:p>
          <w:p w14:paraId="70F81A4C" w14:textId="77777777" w:rsidR="00A77CD0" w:rsidRDefault="00A77CD0" w:rsidP="00A77CD0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7915CF71" w14:textId="77777777" w:rsidR="00A77CD0" w:rsidRDefault="00A77CD0" w:rsidP="00A77CD0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4C40960" w14:textId="77777777" w:rsidR="00A77CD0" w:rsidRDefault="00A77CD0" w:rsidP="00A77CD0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7FA8944B" w14:textId="77777777" w:rsidR="00A77CD0" w:rsidRDefault="00A77CD0" w:rsidP="00A77CD0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014DFB15" w14:textId="77777777" w:rsidR="00A77CD0" w:rsidRPr="00F76CB1" w:rsidRDefault="00A77CD0" w:rsidP="00A77CD0">
            <w:pPr>
              <w:rPr>
                <w:rFonts w:ascii="Arial" w:hAnsi="Arial" w:cs="Arial"/>
                <w:sz w:val="20"/>
                <w:szCs w:val="20"/>
              </w:rPr>
            </w:pPr>
          </w:p>
          <w:p w14:paraId="27A61598" w14:textId="77777777" w:rsidR="00A77CD0" w:rsidRPr="00E721E9" w:rsidRDefault="00A77CD0" w:rsidP="00A77CD0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29972E34" w:rsidR="00065CC2" w:rsidRPr="00842BAE" w:rsidRDefault="00A77CD0" w:rsidP="00A77CD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D58DACA" w14:textId="77777777" w:rsidR="00673DB4" w:rsidRPr="00842BAE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842BAE" w:rsidSect="00A77CD0">
      <w:footerReference w:type="default" r:id="rId8"/>
      <w:pgSz w:w="18720" w:h="12240" w:orient="landscape" w:code="10000"/>
      <w:pgMar w:top="10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FE537" w14:textId="77777777" w:rsidR="00EB0587" w:rsidRDefault="00EB0587">
      <w:r>
        <w:separator/>
      </w:r>
    </w:p>
  </w:endnote>
  <w:endnote w:type="continuationSeparator" w:id="0">
    <w:p w14:paraId="006E36E1" w14:textId="77777777" w:rsidR="00EB0587" w:rsidRDefault="00EB0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41712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B87AA7" w14:textId="7A131A91" w:rsidR="00A77CD0" w:rsidRDefault="00A77C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9CB30C" w14:textId="77777777" w:rsidR="00A77CD0" w:rsidRDefault="00A77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799D" w14:textId="77777777" w:rsidR="00EB0587" w:rsidRDefault="00EB0587">
      <w:r>
        <w:separator/>
      </w:r>
    </w:p>
  </w:footnote>
  <w:footnote w:type="continuationSeparator" w:id="0">
    <w:p w14:paraId="27E29C29" w14:textId="77777777" w:rsidR="00EB0587" w:rsidRDefault="00EB0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152"/>
    <w:multiLevelType w:val="hybridMultilevel"/>
    <w:tmpl w:val="76566546"/>
    <w:lvl w:ilvl="0" w:tplc="7E7AB48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0C48"/>
    <w:multiLevelType w:val="hybridMultilevel"/>
    <w:tmpl w:val="DF2E6E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6863AD"/>
    <w:multiLevelType w:val="hybridMultilevel"/>
    <w:tmpl w:val="46D6F6B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87465D"/>
    <w:multiLevelType w:val="hybridMultilevel"/>
    <w:tmpl w:val="3B72E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E33A0"/>
    <w:multiLevelType w:val="hybridMultilevel"/>
    <w:tmpl w:val="7A3027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E4313"/>
    <w:multiLevelType w:val="hybridMultilevel"/>
    <w:tmpl w:val="DFECE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9245FE"/>
    <w:multiLevelType w:val="hybridMultilevel"/>
    <w:tmpl w:val="480C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83AE6"/>
    <w:multiLevelType w:val="hybridMultilevel"/>
    <w:tmpl w:val="6A6AC292"/>
    <w:lvl w:ilvl="0" w:tplc="7A54760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758CD"/>
    <w:multiLevelType w:val="hybridMultilevel"/>
    <w:tmpl w:val="73808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834F7"/>
    <w:multiLevelType w:val="hybridMultilevel"/>
    <w:tmpl w:val="8370C1EA"/>
    <w:lvl w:ilvl="0" w:tplc="93EADD68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b w:val="0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E20AB"/>
    <w:multiLevelType w:val="hybridMultilevel"/>
    <w:tmpl w:val="A70E40C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F13CC"/>
    <w:multiLevelType w:val="hybridMultilevel"/>
    <w:tmpl w:val="E1A2AFD4"/>
    <w:lvl w:ilvl="0" w:tplc="1702EB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395656A7"/>
    <w:multiLevelType w:val="hybridMultilevel"/>
    <w:tmpl w:val="087277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06511"/>
    <w:multiLevelType w:val="hybridMultilevel"/>
    <w:tmpl w:val="0C52F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E40564"/>
    <w:multiLevelType w:val="hybridMultilevel"/>
    <w:tmpl w:val="241E061C"/>
    <w:lvl w:ilvl="0" w:tplc="409ADBF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05305D"/>
    <w:multiLevelType w:val="hybridMultilevel"/>
    <w:tmpl w:val="4C445C86"/>
    <w:lvl w:ilvl="0" w:tplc="D1DA3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3A36D3"/>
    <w:multiLevelType w:val="hybridMultilevel"/>
    <w:tmpl w:val="5E50B502"/>
    <w:lvl w:ilvl="0" w:tplc="D1DA3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AC1B78"/>
    <w:multiLevelType w:val="hybridMultilevel"/>
    <w:tmpl w:val="042697DE"/>
    <w:lvl w:ilvl="0" w:tplc="B2B67F8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648B9"/>
    <w:multiLevelType w:val="hybridMultilevel"/>
    <w:tmpl w:val="1CC86FBC"/>
    <w:lvl w:ilvl="0" w:tplc="25885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5072C4"/>
    <w:multiLevelType w:val="hybridMultilevel"/>
    <w:tmpl w:val="AD38E770"/>
    <w:lvl w:ilvl="0" w:tplc="3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D92DC9"/>
    <w:multiLevelType w:val="hybridMultilevel"/>
    <w:tmpl w:val="E50697F2"/>
    <w:lvl w:ilvl="0" w:tplc="76922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1FE6F4F"/>
    <w:multiLevelType w:val="hybridMultilevel"/>
    <w:tmpl w:val="701EC1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2E076F"/>
    <w:multiLevelType w:val="hybridMultilevel"/>
    <w:tmpl w:val="9A0ADF9E"/>
    <w:lvl w:ilvl="0" w:tplc="2418FF8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7B0502"/>
    <w:multiLevelType w:val="hybridMultilevel"/>
    <w:tmpl w:val="545CA5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B984354"/>
    <w:multiLevelType w:val="hybridMultilevel"/>
    <w:tmpl w:val="2550D9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C33404"/>
    <w:multiLevelType w:val="hybridMultilevel"/>
    <w:tmpl w:val="5B74F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8098230">
    <w:abstractNumId w:val="15"/>
  </w:num>
  <w:num w:numId="2" w16cid:durableId="2115123694">
    <w:abstractNumId w:val="23"/>
  </w:num>
  <w:num w:numId="3" w16cid:durableId="1171413242">
    <w:abstractNumId w:val="26"/>
  </w:num>
  <w:num w:numId="4" w16cid:durableId="361172162">
    <w:abstractNumId w:val="4"/>
  </w:num>
  <w:num w:numId="5" w16cid:durableId="112754591">
    <w:abstractNumId w:val="25"/>
  </w:num>
  <w:num w:numId="6" w16cid:durableId="931208551">
    <w:abstractNumId w:val="3"/>
  </w:num>
  <w:num w:numId="7" w16cid:durableId="1826898436">
    <w:abstractNumId w:val="30"/>
  </w:num>
  <w:num w:numId="8" w16cid:durableId="1714232865">
    <w:abstractNumId w:val="6"/>
  </w:num>
  <w:num w:numId="9" w16cid:durableId="1919630674">
    <w:abstractNumId w:val="22"/>
  </w:num>
  <w:num w:numId="10" w16cid:durableId="2138908887">
    <w:abstractNumId w:val="12"/>
  </w:num>
  <w:num w:numId="11" w16cid:durableId="1694379547">
    <w:abstractNumId w:val="29"/>
  </w:num>
  <w:num w:numId="12" w16cid:durableId="1585264273">
    <w:abstractNumId w:val="7"/>
  </w:num>
  <w:num w:numId="13" w16cid:durableId="64575844">
    <w:abstractNumId w:val="16"/>
  </w:num>
  <w:num w:numId="14" w16cid:durableId="500703862">
    <w:abstractNumId w:val="11"/>
  </w:num>
  <w:num w:numId="15" w16cid:durableId="1965382637">
    <w:abstractNumId w:val="21"/>
  </w:num>
  <w:num w:numId="16" w16cid:durableId="539050711">
    <w:abstractNumId w:val="17"/>
  </w:num>
  <w:num w:numId="17" w16cid:durableId="329451173">
    <w:abstractNumId w:val="0"/>
  </w:num>
  <w:num w:numId="18" w16cid:durableId="2055032626">
    <w:abstractNumId w:val="27"/>
  </w:num>
  <w:num w:numId="19" w16cid:durableId="2031639803">
    <w:abstractNumId w:val="20"/>
  </w:num>
  <w:num w:numId="20" w16cid:durableId="1709377558">
    <w:abstractNumId w:val="19"/>
  </w:num>
  <w:num w:numId="21" w16cid:durableId="214393161">
    <w:abstractNumId w:val="2"/>
  </w:num>
  <w:num w:numId="22" w16cid:durableId="90397122">
    <w:abstractNumId w:val="14"/>
  </w:num>
  <w:num w:numId="23" w16cid:durableId="381442772">
    <w:abstractNumId w:val="1"/>
  </w:num>
  <w:num w:numId="24" w16cid:durableId="410204325">
    <w:abstractNumId w:val="18"/>
  </w:num>
  <w:num w:numId="25" w16cid:durableId="535894789">
    <w:abstractNumId w:val="24"/>
  </w:num>
  <w:num w:numId="26" w16cid:durableId="467479204">
    <w:abstractNumId w:val="9"/>
  </w:num>
  <w:num w:numId="27" w16cid:durableId="1408188611">
    <w:abstractNumId w:val="13"/>
  </w:num>
  <w:num w:numId="28" w16cid:durableId="1456559327">
    <w:abstractNumId w:val="10"/>
  </w:num>
  <w:num w:numId="29" w16cid:durableId="1544512663">
    <w:abstractNumId w:val="28"/>
  </w:num>
  <w:num w:numId="30" w16cid:durableId="217518288">
    <w:abstractNumId w:val="8"/>
  </w:num>
  <w:num w:numId="31" w16cid:durableId="144699822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65CC2"/>
    <w:rsid w:val="00073721"/>
    <w:rsid w:val="00074C3C"/>
    <w:rsid w:val="000843F9"/>
    <w:rsid w:val="00096514"/>
    <w:rsid w:val="000A30BF"/>
    <w:rsid w:val="000C7355"/>
    <w:rsid w:val="000D2138"/>
    <w:rsid w:val="000E221B"/>
    <w:rsid w:val="000F4D52"/>
    <w:rsid w:val="00100FE5"/>
    <w:rsid w:val="00104D17"/>
    <w:rsid w:val="001351CE"/>
    <w:rsid w:val="00137757"/>
    <w:rsid w:val="00142DDA"/>
    <w:rsid w:val="00153B74"/>
    <w:rsid w:val="001613A8"/>
    <w:rsid w:val="0016395B"/>
    <w:rsid w:val="00166B33"/>
    <w:rsid w:val="00171C88"/>
    <w:rsid w:val="00182748"/>
    <w:rsid w:val="00187DD4"/>
    <w:rsid w:val="001A0FFC"/>
    <w:rsid w:val="001C1D7E"/>
    <w:rsid w:val="001D1FEE"/>
    <w:rsid w:val="001D7040"/>
    <w:rsid w:val="001D7643"/>
    <w:rsid w:val="001E6DCB"/>
    <w:rsid w:val="001F7D53"/>
    <w:rsid w:val="00200850"/>
    <w:rsid w:val="002123A0"/>
    <w:rsid w:val="00216032"/>
    <w:rsid w:val="0021605B"/>
    <w:rsid w:val="00233AEC"/>
    <w:rsid w:val="002343BD"/>
    <w:rsid w:val="002461FE"/>
    <w:rsid w:val="00246DC2"/>
    <w:rsid w:val="002507C1"/>
    <w:rsid w:val="0026386D"/>
    <w:rsid w:val="002647A1"/>
    <w:rsid w:val="00270BE8"/>
    <w:rsid w:val="00286459"/>
    <w:rsid w:val="0028799E"/>
    <w:rsid w:val="002A25DD"/>
    <w:rsid w:val="002B6F47"/>
    <w:rsid w:val="002C104C"/>
    <w:rsid w:val="002C3BE1"/>
    <w:rsid w:val="002D39E6"/>
    <w:rsid w:val="002D4644"/>
    <w:rsid w:val="002E16AD"/>
    <w:rsid w:val="002E34B2"/>
    <w:rsid w:val="002F4E42"/>
    <w:rsid w:val="002F76E0"/>
    <w:rsid w:val="002F76F9"/>
    <w:rsid w:val="003047DA"/>
    <w:rsid w:val="00311786"/>
    <w:rsid w:val="00331085"/>
    <w:rsid w:val="00336CC4"/>
    <w:rsid w:val="00361BA4"/>
    <w:rsid w:val="00361E6F"/>
    <w:rsid w:val="00363997"/>
    <w:rsid w:val="00370ADB"/>
    <w:rsid w:val="00370B87"/>
    <w:rsid w:val="0037375B"/>
    <w:rsid w:val="00385062"/>
    <w:rsid w:val="003851D2"/>
    <w:rsid w:val="00396253"/>
    <w:rsid w:val="0039689D"/>
    <w:rsid w:val="003A328A"/>
    <w:rsid w:val="003A5D5F"/>
    <w:rsid w:val="003B2A72"/>
    <w:rsid w:val="003C302B"/>
    <w:rsid w:val="003F5A0C"/>
    <w:rsid w:val="003F5FF5"/>
    <w:rsid w:val="003F6AA3"/>
    <w:rsid w:val="00400DCB"/>
    <w:rsid w:val="00404AA3"/>
    <w:rsid w:val="00412B18"/>
    <w:rsid w:val="00412C78"/>
    <w:rsid w:val="00415B12"/>
    <w:rsid w:val="00425BB3"/>
    <w:rsid w:val="00443BCA"/>
    <w:rsid w:val="00446511"/>
    <w:rsid w:val="004545AD"/>
    <w:rsid w:val="004709FA"/>
    <w:rsid w:val="0047264A"/>
    <w:rsid w:val="004751C6"/>
    <w:rsid w:val="00484056"/>
    <w:rsid w:val="004849ED"/>
    <w:rsid w:val="00484A98"/>
    <w:rsid w:val="004B663D"/>
    <w:rsid w:val="004C6A5B"/>
    <w:rsid w:val="00520149"/>
    <w:rsid w:val="0053249D"/>
    <w:rsid w:val="005478B9"/>
    <w:rsid w:val="00550443"/>
    <w:rsid w:val="00561D84"/>
    <w:rsid w:val="00564233"/>
    <w:rsid w:val="00564AA7"/>
    <w:rsid w:val="00570861"/>
    <w:rsid w:val="0057431D"/>
    <w:rsid w:val="00576DE6"/>
    <w:rsid w:val="00577DAC"/>
    <w:rsid w:val="005870FD"/>
    <w:rsid w:val="005871B6"/>
    <w:rsid w:val="00587502"/>
    <w:rsid w:val="005910FB"/>
    <w:rsid w:val="0059212D"/>
    <w:rsid w:val="00594C30"/>
    <w:rsid w:val="005A37D3"/>
    <w:rsid w:val="005A42F6"/>
    <w:rsid w:val="005C6A61"/>
    <w:rsid w:val="005D0CB3"/>
    <w:rsid w:val="005D6CF2"/>
    <w:rsid w:val="00612292"/>
    <w:rsid w:val="0061570C"/>
    <w:rsid w:val="00622626"/>
    <w:rsid w:val="00651C7C"/>
    <w:rsid w:val="00673DB4"/>
    <w:rsid w:val="00693EE6"/>
    <w:rsid w:val="0069403F"/>
    <w:rsid w:val="006D0463"/>
    <w:rsid w:val="006E7C9A"/>
    <w:rsid w:val="007021A1"/>
    <w:rsid w:val="00715B38"/>
    <w:rsid w:val="007228A6"/>
    <w:rsid w:val="00731FCC"/>
    <w:rsid w:val="00737B88"/>
    <w:rsid w:val="00745D72"/>
    <w:rsid w:val="00754A49"/>
    <w:rsid w:val="00755001"/>
    <w:rsid w:val="007973D5"/>
    <w:rsid w:val="007A6833"/>
    <w:rsid w:val="007A734A"/>
    <w:rsid w:val="007D40A6"/>
    <w:rsid w:val="007F04FA"/>
    <w:rsid w:val="0080621E"/>
    <w:rsid w:val="008128E7"/>
    <w:rsid w:val="00823558"/>
    <w:rsid w:val="00826801"/>
    <w:rsid w:val="00833F55"/>
    <w:rsid w:val="00841558"/>
    <w:rsid w:val="00842BAE"/>
    <w:rsid w:val="00844443"/>
    <w:rsid w:val="00862B21"/>
    <w:rsid w:val="00865FAD"/>
    <w:rsid w:val="0089656E"/>
    <w:rsid w:val="008B277B"/>
    <w:rsid w:val="008C4E0E"/>
    <w:rsid w:val="008C60C4"/>
    <w:rsid w:val="008D5392"/>
    <w:rsid w:val="008D5976"/>
    <w:rsid w:val="008E5617"/>
    <w:rsid w:val="008F0620"/>
    <w:rsid w:val="008F3E16"/>
    <w:rsid w:val="008F42CD"/>
    <w:rsid w:val="008F7970"/>
    <w:rsid w:val="00907521"/>
    <w:rsid w:val="0091612F"/>
    <w:rsid w:val="009173AE"/>
    <w:rsid w:val="009260DA"/>
    <w:rsid w:val="00930E19"/>
    <w:rsid w:val="009319B5"/>
    <w:rsid w:val="00934925"/>
    <w:rsid w:val="00956D58"/>
    <w:rsid w:val="009723E8"/>
    <w:rsid w:val="009B2D92"/>
    <w:rsid w:val="009B57DA"/>
    <w:rsid w:val="009D0211"/>
    <w:rsid w:val="009E630A"/>
    <w:rsid w:val="00A131EB"/>
    <w:rsid w:val="00A230F2"/>
    <w:rsid w:val="00A24048"/>
    <w:rsid w:val="00A31C0B"/>
    <w:rsid w:val="00A36375"/>
    <w:rsid w:val="00A37B9F"/>
    <w:rsid w:val="00A41855"/>
    <w:rsid w:val="00A41F6D"/>
    <w:rsid w:val="00A568F4"/>
    <w:rsid w:val="00A6073D"/>
    <w:rsid w:val="00A63197"/>
    <w:rsid w:val="00A722AB"/>
    <w:rsid w:val="00A75CED"/>
    <w:rsid w:val="00A77CD0"/>
    <w:rsid w:val="00A80F40"/>
    <w:rsid w:val="00A90C66"/>
    <w:rsid w:val="00AA07A8"/>
    <w:rsid w:val="00AA4442"/>
    <w:rsid w:val="00AA51C3"/>
    <w:rsid w:val="00AA72D4"/>
    <w:rsid w:val="00AB3AC5"/>
    <w:rsid w:val="00AC0CF5"/>
    <w:rsid w:val="00AC1560"/>
    <w:rsid w:val="00AD0AE9"/>
    <w:rsid w:val="00AD52B1"/>
    <w:rsid w:val="00AD593E"/>
    <w:rsid w:val="00AD7E8C"/>
    <w:rsid w:val="00AE2DD3"/>
    <w:rsid w:val="00AE6084"/>
    <w:rsid w:val="00AF1CF9"/>
    <w:rsid w:val="00AF2886"/>
    <w:rsid w:val="00B02A6E"/>
    <w:rsid w:val="00B12A7B"/>
    <w:rsid w:val="00B30F5B"/>
    <w:rsid w:val="00B44AEA"/>
    <w:rsid w:val="00B56DDD"/>
    <w:rsid w:val="00B66D20"/>
    <w:rsid w:val="00B67099"/>
    <w:rsid w:val="00B87C39"/>
    <w:rsid w:val="00B90B10"/>
    <w:rsid w:val="00BA165C"/>
    <w:rsid w:val="00BA766C"/>
    <w:rsid w:val="00BC56BA"/>
    <w:rsid w:val="00BE1BED"/>
    <w:rsid w:val="00BF1482"/>
    <w:rsid w:val="00BF4EBC"/>
    <w:rsid w:val="00C01EBF"/>
    <w:rsid w:val="00C04F2D"/>
    <w:rsid w:val="00C0664D"/>
    <w:rsid w:val="00C1111B"/>
    <w:rsid w:val="00C16BB1"/>
    <w:rsid w:val="00C3260E"/>
    <w:rsid w:val="00C43144"/>
    <w:rsid w:val="00C457B3"/>
    <w:rsid w:val="00C45C56"/>
    <w:rsid w:val="00C7078F"/>
    <w:rsid w:val="00C7180E"/>
    <w:rsid w:val="00C850E9"/>
    <w:rsid w:val="00C96D10"/>
    <w:rsid w:val="00CB1152"/>
    <w:rsid w:val="00CB2A9A"/>
    <w:rsid w:val="00CD3674"/>
    <w:rsid w:val="00D056C4"/>
    <w:rsid w:val="00D11A91"/>
    <w:rsid w:val="00D12D95"/>
    <w:rsid w:val="00D31C6D"/>
    <w:rsid w:val="00D31D9D"/>
    <w:rsid w:val="00D47CCA"/>
    <w:rsid w:val="00D51AA5"/>
    <w:rsid w:val="00D556FA"/>
    <w:rsid w:val="00D56E7B"/>
    <w:rsid w:val="00D6420C"/>
    <w:rsid w:val="00D71F96"/>
    <w:rsid w:val="00D83D50"/>
    <w:rsid w:val="00D86551"/>
    <w:rsid w:val="00D912A0"/>
    <w:rsid w:val="00DB12B2"/>
    <w:rsid w:val="00DB49FA"/>
    <w:rsid w:val="00DE202A"/>
    <w:rsid w:val="00DE6490"/>
    <w:rsid w:val="00E05CD7"/>
    <w:rsid w:val="00E16B31"/>
    <w:rsid w:val="00E2370C"/>
    <w:rsid w:val="00E300FB"/>
    <w:rsid w:val="00E3594C"/>
    <w:rsid w:val="00E47391"/>
    <w:rsid w:val="00E73953"/>
    <w:rsid w:val="00E80122"/>
    <w:rsid w:val="00E87C9E"/>
    <w:rsid w:val="00E9165C"/>
    <w:rsid w:val="00EA40BD"/>
    <w:rsid w:val="00EB0587"/>
    <w:rsid w:val="00EC1659"/>
    <w:rsid w:val="00EE7F93"/>
    <w:rsid w:val="00EF32FE"/>
    <w:rsid w:val="00EF7F36"/>
    <w:rsid w:val="00F057DF"/>
    <w:rsid w:val="00F06543"/>
    <w:rsid w:val="00F12992"/>
    <w:rsid w:val="00F26752"/>
    <w:rsid w:val="00F306E3"/>
    <w:rsid w:val="00F40CD2"/>
    <w:rsid w:val="00F572D1"/>
    <w:rsid w:val="00F73BF8"/>
    <w:rsid w:val="00F82C74"/>
    <w:rsid w:val="00F95637"/>
    <w:rsid w:val="00FA116E"/>
    <w:rsid w:val="00FA261D"/>
    <w:rsid w:val="00FA7616"/>
    <w:rsid w:val="00FB0265"/>
    <w:rsid w:val="00FB0A61"/>
    <w:rsid w:val="00FC04DB"/>
    <w:rsid w:val="00FC1141"/>
    <w:rsid w:val="00FC6C2C"/>
    <w:rsid w:val="00FC6D21"/>
    <w:rsid w:val="00FE37AB"/>
    <w:rsid w:val="00FF2B3F"/>
    <w:rsid w:val="00FF763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6DC9FE09-E59A-4F54-947A-10C30691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65C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77CD0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7B2A1-5B17-40B8-BB33-B0F427C5D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597</Words>
  <Characters>3403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2024-03-25T02:44:00Z</cp:lastPrinted>
  <dcterms:created xsi:type="dcterms:W3CDTF">2026-09-01T14:43:00Z</dcterms:created>
  <dcterms:modified xsi:type="dcterms:W3CDTF">2026-09-01T14:43:00Z</dcterms:modified>
</cp:coreProperties>
</file>